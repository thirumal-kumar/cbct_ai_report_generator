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089234F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4D1D3B">
              <w:rPr>
                <w:sz w:val="28"/>
              </w:rPr>
              <w:t>. Ravi Shekhar</w:t>
            </w:r>
          </w:p>
        </w:tc>
        <w:tc>
          <w:tcPr>
            <w:tcW w:w="2725" w:type="pct"/>
          </w:tcPr>
          <w:p w14:paraId="112E52C6" w14:textId="53836C2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D1D3B">
              <w:rPr>
                <w:sz w:val="28"/>
              </w:rPr>
              <w:t>04.05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07B22C8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6</w:t>
            </w:r>
            <w:r w:rsidR="004D1D3B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D1D3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0B0A374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4D1D3B">
              <w:rPr>
                <w:sz w:val="28"/>
              </w:rPr>
              <w:t xml:space="preserve">Sectional Maxilla 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2772A1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CB1666">
              <w:rPr>
                <w:sz w:val="28"/>
              </w:rPr>
              <w:t>Subramoniam</w:t>
            </w:r>
            <w:proofErr w:type="spellEnd"/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779918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4D1D3B">
                              <w:rPr>
                                <w:sz w:val="28"/>
                              </w:rPr>
                              <w:t>Sectional 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779918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4D1D3B">
                        <w:rPr>
                          <w:sz w:val="28"/>
                        </w:rPr>
                        <w:t>Sectional 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79A65060" w:rsidR="00760097" w:rsidRDefault="009E046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 15, 16, 17, 18.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93C6BE9" w14:textId="2843C25B" w:rsidR="00D35521" w:rsidRDefault="00D35521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teeth 13, 14 are present with hyperdense restorative material within the pulp canal extending upto the apical third.</w:t>
      </w:r>
    </w:p>
    <w:p w14:paraId="40A9E980" w14:textId="49E56E4E" w:rsidR="00D35521" w:rsidRDefault="00D35521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14 is present with a diffuse periapical hypodensity</w:t>
      </w:r>
      <w:r w:rsidR="009D0143">
        <w:rPr>
          <w:sz w:val="28"/>
        </w:rPr>
        <w:t xml:space="preserve"> measuring 5.41 x 6.11 x 5.33 mm in dimension with irregular borders.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4955" w:type="pct"/>
        <w:tblLook w:val="04A0" w:firstRow="1" w:lastRow="0" w:firstColumn="1" w:lastColumn="0" w:noHBand="0" w:noVBand="1"/>
      </w:tblPr>
      <w:tblGrid>
        <w:gridCol w:w="4366"/>
        <w:gridCol w:w="2897"/>
        <w:gridCol w:w="2895"/>
      </w:tblGrid>
      <w:tr w:rsidR="004D1D3B" w14:paraId="3475BBE5" w14:textId="77777777" w:rsidTr="004D1D3B">
        <w:trPr>
          <w:trHeight w:val="505"/>
        </w:trPr>
        <w:tc>
          <w:tcPr>
            <w:tcW w:w="2149" w:type="pct"/>
          </w:tcPr>
          <w:p w14:paraId="6FE1D43E" w14:textId="77777777" w:rsidR="004D1D3B" w:rsidRDefault="004D1D3B" w:rsidP="00663050">
            <w:pPr>
              <w:jc w:val="center"/>
            </w:pPr>
          </w:p>
        </w:tc>
        <w:tc>
          <w:tcPr>
            <w:tcW w:w="1426" w:type="pct"/>
          </w:tcPr>
          <w:p w14:paraId="1DE079D2" w14:textId="77777777" w:rsidR="004D1D3B" w:rsidRDefault="004D1D3B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1426" w:type="pct"/>
          </w:tcPr>
          <w:p w14:paraId="47AE2FC0" w14:textId="77777777" w:rsidR="004D1D3B" w:rsidRDefault="004D1D3B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4D1D3B" w14:paraId="38D0E478" w14:textId="77777777" w:rsidTr="004D1D3B">
        <w:trPr>
          <w:trHeight w:val="609"/>
        </w:trPr>
        <w:tc>
          <w:tcPr>
            <w:tcW w:w="2149" w:type="pct"/>
          </w:tcPr>
          <w:p w14:paraId="23B61876" w14:textId="77777777" w:rsidR="004D1D3B" w:rsidRDefault="004D1D3B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5C67697F" w14:textId="2CABEC57" w:rsidR="004D1D3B" w:rsidRDefault="00DD36B7" w:rsidP="00663050">
            <w:pPr>
              <w:jc w:val="center"/>
            </w:pPr>
            <w:r>
              <w:t>11.25</w:t>
            </w:r>
          </w:p>
        </w:tc>
        <w:tc>
          <w:tcPr>
            <w:tcW w:w="1426" w:type="pct"/>
          </w:tcPr>
          <w:p w14:paraId="06471C7C" w14:textId="6C55EFB9" w:rsidR="004D1D3B" w:rsidRDefault="00DD36B7" w:rsidP="00663050">
            <w:pPr>
              <w:jc w:val="center"/>
            </w:pPr>
            <w:r>
              <w:t>10.72</w:t>
            </w:r>
          </w:p>
        </w:tc>
      </w:tr>
      <w:tr w:rsidR="004D1D3B" w14:paraId="139B55C6" w14:textId="77777777" w:rsidTr="004D1D3B">
        <w:trPr>
          <w:trHeight w:val="509"/>
        </w:trPr>
        <w:tc>
          <w:tcPr>
            <w:tcW w:w="2149" w:type="pct"/>
          </w:tcPr>
          <w:p w14:paraId="40D9ACE1" w14:textId="77777777" w:rsidR="004D1D3B" w:rsidRDefault="004D1D3B" w:rsidP="00663050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18FFAC2C" w14:textId="040E945D" w:rsidR="004D1D3B" w:rsidRDefault="00DD36B7" w:rsidP="00663050">
            <w:pPr>
              <w:jc w:val="center"/>
            </w:pPr>
            <w:r>
              <w:t>11.54</w:t>
            </w:r>
          </w:p>
        </w:tc>
        <w:tc>
          <w:tcPr>
            <w:tcW w:w="1426" w:type="pct"/>
          </w:tcPr>
          <w:p w14:paraId="237CDE2A" w14:textId="053FF04F" w:rsidR="004D1D3B" w:rsidRDefault="00DD36B7" w:rsidP="00663050">
            <w:pPr>
              <w:jc w:val="center"/>
            </w:pPr>
            <w:r>
              <w:t>10.73</w:t>
            </w:r>
          </w:p>
        </w:tc>
      </w:tr>
      <w:tr w:rsidR="004D1D3B" w14:paraId="21CE38C6" w14:textId="77777777" w:rsidTr="004D1D3B">
        <w:trPr>
          <w:trHeight w:val="536"/>
        </w:trPr>
        <w:tc>
          <w:tcPr>
            <w:tcW w:w="2149" w:type="pct"/>
          </w:tcPr>
          <w:p w14:paraId="49363B76" w14:textId="77777777" w:rsidR="004D1D3B" w:rsidRPr="00867738" w:rsidRDefault="004D1D3B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42991040" w14:textId="6AF1E9E5" w:rsidR="004D1D3B" w:rsidRDefault="00DD36B7" w:rsidP="00663050">
            <w:pPr>
              <w:jc w:val="center"/>
            </w:pPr>
            <w:r>
              <w:t>16.85</w:t>
            </w:r>
          </w:p>
        </w:tc>
        <w:tc>
          <w:tcPr>
            <w:tcW w:w="1426" w:type="pct"/>
          </w:tcPr>
          <w:p w14:paraId="05113541" w14:textId="2CC95121" w:rsidR="004D1D3B" w:rsidRDefault="00DD36B7" w:rsidP="00663050">
            <w:pPr>
              <w:jc w:val="center"/>
            </w:pPr>
            <w:r>
              <w:t>20.32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413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6"/>
        <w:gridCol w:w="1623"/>
        <w:gridCol w:w="1622"/>
        <w:gridCol w:w="1620"/>
      </w:tblGrid>
      <w:tr w:rsidR="004D1D3B" w14:paraId="07D306B0" w14:textId="77777777" w:rsidTr="004D1D3B">
        <w:trPr>
          <w:trHeight w:val="563"/>
          <w:jc w:val="center"/>
        </w:trPr>
        <w:tc>
          <w:tcPr>
            <w:tcW w:w="2132" w:type="pct"/>
          </w:tcPr>
          <w:p w14:paraId="4C1A5F21" w14:textId="75E89F85" w:rsidR="004D1D3B" w:rsidRPr="0050224B" w:rsidRDefault="004D1D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AC0641C" w14:textId="77777777" w:rsidR="004D1D3B" w:rsidRDefault="004D1D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31CD47F6" w14:textId="77777777" w:rsidR="004D1D3B" w:rsidRDefault="004D1D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2B4E6E47" w14:textId="77777777" w:rsidR="004D1D3B" w:rsidRDefault="004D1D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D1D3B" w14:paraId="47866743" w14:textId="77777777" w:rsidTr="004D1D3B">
        <w:trPr>
          <w:trHeight w:val="658"/>
          <w:jc w:val="center"/>
        </w:trPr>
        <w:tc>
          <w:tcPr>
            <w:tcW w:w="2132" w:type="pct"/>
          </w:tcPr>
          <w:p w14:paraId="45B450D9" w14:textId="77777777" w:rsidR="004D1D3B" w:rsidRDefault="004D1D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318E768A" w14:textId="68B4F12D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7.37</w:t>
            </w:r>
          </w:p>
        </w:tc>
        <w:tc>
          <w:tcPr>
            <w:tcW w:w="956" w:type="pct"/>
          </w:tcPr>
          <w:p w14:paraId="41666094" w14:textId="57BC0A5F" w:rsidR="004D1D3B" w:rsidRDefault="00DD36B7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10.87</w:t>
            </w:r>
          </w:p>
        </w:tc>
        <w:tc>
          <w:tcPr>
            <w:tcW w:w="955" w:type="pct"/>
          </w:tcPr>
          <w:p w14:paraId="0F93DC72" w14:textId="0840F490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10.74</w:t>
            </w:r>
          </w:p>
        </w:tc>
      </w:tr>
      <w:tr w:rsidR="004D1D3B" w14:paraId="076622D8" w14:textId="77777777" w:rsidTr="004D1D3B">
        <w:trPr>
          <w:trHeight w:val="658"/>
          <w:jc w:val="center"/>
        </w:trPr>
        <w:tc>
          <w:tcPr>
            <w:tcW w:w="2132" w:type="pct"/>
          </w:tcPr>
          <w:p w14:paraId="0A344298" w14:textId="77777777" w:rsidR="004D1D3B" w:rsidRPr="000F2EB0" w:rsidRDefault="004D1D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1EB7F1D" w14:textId="05C48C11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10.82</w:t>
            </w:r>
          </w:p>
        </w:tc>
        <w:tc>
          <w:tcPr>
            <w:tcW w:w="956" w:type="pct"/>
          </w:tcPr>
          <w:p w14:paraId="1278305D" w14:textId="0B699CBC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12.76</w:t>
            </w:r>
          </w:p>
        </w:tc>
        <w:tc>
          <w:tcPr>
            <w:tcW w:w="955" w:type="pct"/>
          </w:tcPr>
          <w:p w14:paraId="27E41570" w14:textId="61CFFC81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11.76</w:t>
            </w:r>
          </w:p>
        </w:tc>
      </w:tr>
      <w:tr w:rsidR="004D1D3B" w14:paraId="05E9A6AA" w14:textId="77777777" w:rsidTr="004D1D3B">
        <w:trPr>
          <w:trHeight w:val="658"/>
          <w:jc w:val="center"/>
        </w:trPr>
        <w:tc>
          <w:tcPr>
            <w:tcW w:w="2132" w:type="pct"/>
          </w:tcPr>
          <w:p w14:paraId="74536619" w14:textId="77777777" w:rsidR="004D1D3B" w:rsidRDefault="004D1D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3E80BEAC" w14:textId="623BDE44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9.18</w:t>
            </w:r>
          </w:p>
        </w:tc>
        <w:tc>
          <w:tcPr>
            <w:tcW w:w="956" w:type="pct"/>
          </w:tcPr>
          <w:p w14:paraId="6C1FB468" w14:textId="763BF80D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5.94</w:t>
            </w:r>
          </w:p>
        </w:tc>
        <w:tc>
          <w:tcPr>
            <w:tcW w:w="955" w:type="pct"/>
          </w:tcPr>
          <w:p w14:paraId="1758F784" w14:textId="4C203486" w:rsidR="004D1D3B" w:rsidRDefault="00DD36B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5.52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12E3F83A" w14:textId="323D4841" w:rsidR="009D0143" w:rsidRDefault="009D014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13, 14</w:t>
      </w:r>
    </w:p>
    <w:p w14:paraId="348F9BFD" w14:textId="5D67B05E" w:rsidR="009D0143" w:rsidRDefault="009D014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Residual periapical pathology in relation to 14.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4FC50B92" w:rsidR="00205903" w:rsidRDefault="009E046B" w:rsidP="00B923B3">
      <w:pPr>
        <w:tabs>
          <w:tab w:val="left" w:pos="10260"/>
        </w:tabs>
        <w:ind w:firstLine="450"/>
        <w:jc w:val="both"/>
      </w:pPr>
      <w:r w:rsidRPr="009E046B">
        <w:drawing>
          <wp:inline distT="0" distB="0" distL="0" distR="0" wp14:anchorId="5559AD84" wp14:editId="699AD502">
            <wp:extent cx="5866609" cy="3175000"/>
            <wp:effectExtent l="0" t="0" r="1270" b="6350"/>
            <wp:docPr id="3932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3456" cy="31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3EA90E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753D80BC" w:rsidR="00084093" w:rsidRDefault="001F3550" w:rsidP="00412911">
      <w:pPr>
        <w:tabs>
          <w:tab w:val="left" w:pos="10260"/>
        </w:tabs>
        <w:ind w:firstLine="450"/>
        <w:jc w:val="center"/>
        <w:rPr>
          <w:b/>
        </w:rPr>
      </w:pPr>
      <w:r w:rsidRPr="001F3550">
        <w:rPr>
          <w:b/>
        </w:rPr>
        <w:drawing>
          <wp:inline distT="0" distB="0" distL="0" distR="0" wp14:anchorId="5380A6CE" wp14:editId="63F9A4CB">
            <wp:extent cx="4915712" cy="3855720"/>
            <wp:effectExtent l="0" t="0" r="0" b="0"/>
            <wp:docPr id="6655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1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577" cy="38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519FBF21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44"/>
        <w:gridCol w:w="7758"/>
      </w:tblGrid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68C8E4FD" w:rsidR="00824AB2" w:rsidRDefault="00D3552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5521">
              <w:rPr>
                <w:b/>
              </w:rPr>
              <w:drawing>
                <wp:inline distT="0" distB="0" distL="0" distR="0" wp14:anchorId="7E05B3C5" wp14:editId="2EE24E89">
                  <wp:extent cx="4789174" cy="3361267"/>
                  <wp:effectExtent l="0" t="0" r="0" b="0"/>
                  <wp:docPr id="1856022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228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532" cy="336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121CAD0C" w:rsidR="00824AB2" w:rsidRDefault="00D3552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5521">
              <w:rPr>
                <w:b/>
              </w:rPr>
              <w:drawing>
                <wp:inline distT="0" distB="0" distL="0" distR="0" wp14:anchorId="71275131" wp14:editId="29675F16">
                  <wp:extent cx="4584699" cy="2836494"/>
                  <wp:effectExtent l="0" t="0" r="6985" b="2540"/>
                  <wp:docPr id="1883559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5595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607" cy="284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358A3319" w:rsidR="00824AB2" w:rsidRDefault="009C5826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826">
              <w:rPr>
                <w:b/>
              </w:rPr>
              <w:drawing>
                <wp:inline distT="0" distB="0" distL="0" distR="0" wp14:anchorId="11D710CA" wp14:editId="71D8A2F0">
                  <wp:extent cx="4192858" cy="3183466"/>
                  <wp:effectExtent l="0" t="0" r="0" b="0"/>
                  <wp:docPr id="39966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6624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560" cy="318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6405A558" w:rsidR="00824AB2" w:rsidRDefault="009C582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826">
              <w:rPr>
                <w:b/>
              </w:rPr>
              <w:drawing>
                <wp:inline distT="0" distB="0" distL="0" distR="0" wp14:anchorId="47A50FF1" wp14:editId="22615B68">
                  <wp:extent cx="4258269" cy="2543530"/>
                  <wp:effectExtent l="0" t="0" r="9525" b="9525"/>
                  <wp:docPr id="1839699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6995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4719558E" w:rsidR="00824AB2" w:rsidRDefault="009C582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826">
              <w:rPr>
                <w:b/>
              </w:rPr>
              <w:drawing>
                <wp:inline distT="0" distB="0" distL="0" distR="0" wp14:anchorId="31F40559" wp14:editId="1969A10A">
                  <wp:extent cx="4146550" cy="2753037"/>
                  <wp:effectExtent l="0" t="0" r="6350" b="9525"/>
                  <wp:docPr id="107805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0511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09" cy="27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F602B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A6FE1" w14:textId="77777777" w:rsidR="005F602B" w:rsidRDefault="005F602B">
      <w:r>
        <w:separator/>
      </w:r>
    </w:p>
  </w:endnote>
  <w:endnote w:type="continuationSeparator" w:id="0">
    <w:p w14:paraId="6BFD636B" w14:textId="77777777" w:rsidR="005F602B" w:rsidRDefault="005F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7B34F" w14:textId="77777777" w:rsidR="005F602B" w:rsidRDefault="005F602B">
      <w:r>
        <w:separator/>
      </w:r>
    </w:p>
  </w:footnote>
  <w:footnote w:type="continuationSeparator" w:id="0">
    <w:p w14:paraId="0547DBB7" w14:textId="77777777" w:rsidR="005F602B" w:rsidRDefault="005F6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3550"/>
    <w:rsid w:val="001F7F01"/>
    <w:rsid w:val="00205903"/>
    <w:rsid w:val="00212486"/>
    <w:rsid w:val="00214C12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1D3B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5F602B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C5826"/>
    <w:rsid w:val="009D0143"/>
    <w:rsid w:val="009D2477"/>
    <w:rsid w:val="009D3274"/>
    <w:rsid w:val="009E046B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35521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36B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10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2024-05-04T11:09:00Z</dcterms:created>
  <dcterms:modified xsi:type="dcterms:W3CDTF">2024-05-04T11:19:00Z</dcterms:modified>
</cp:coreProperties>
</file>