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63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812"/>
        <w:gridCol w:w="5387"/>
      </w:tblGrid>
      <w:tr w:rsidR="001F7F01" w:rsidRPr="004730D8" w14:paraId="392A2775" w14:textId="77777777" w:rsidTr="006B7AEF">
        <w:trPr>
          <w:trHeight w:val="553"/>
        </w:trPr>
        <w:tc>
          <w:tcPr>
            <w:tcW w:w="2595" w:type="pct"/>
          </w:tcPr>
          <w:p w14:paraId="4D354F41" w14:textId="62133EF8" w:rsidR="001F7F01" w:rsidRPr="004730D8" w:rsidRDefault="001F7F01" w:rsidP="006B7AE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534C9">
              <w:rPr>
                <w:sz w:val="28"/>
              </w:rPr>
              <w:t xml:space="preserve">Dr. K. </w:t>
            </w:r>
            <w:proofErr w:type="spellStart"/>
            <w:r w:rsidR="00F534C9">
              <w:rPr>
                <w:sz w:val="28"/>
              </w:rPr>
              <w:t>Vengada</w:t>
            </w:r>
            <w:proofErr w:type="spellEnd"/>
            <w:r w:rsidR="00F534C9">
              <w:rPr>
                <w:sz w:val="28"/>
              </w:rPr>
              <w:t xml:space="preserve"> Krishnan</w:t>
            </w:r>
          </w:p>
        </w:tc>
        <w:tc>
          <w:tcPr>
            <w:tcW w:w="2405" w:type="pct"/>
          </w:tcPr>
          <w:p w14:paraId="112E52C6" w14:textId="52993927" w:rsidR="001F7F01" w:rsidRPr="004730D8" w:rsidRDefault="001F7F01" w:rsidP="006B7AE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534C9">
              <w:rPr>
                <w:sz w:val="28"/>
              </w:rPr>
              <w:t>06.08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6B7AEF">
        <w:trPr>
          <w:trHeight w:val="553"/>
        </w:trPr>
        <w:tc>
          <w:tcPr>
            <w:tcW w:w="2595" w:type="pct"/>
          </w:tcPr>
          <w:p w14:paraId="21388FD1" w14:textId="78A93BF6" w:rsidR="001F7F01" w:rsidRPr="004730D8" w:rsidRDefault="001F7F01" w:rsidP="006B7AE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D0175C">
              <w:rPr>
                <w:b/>
                <w:bCs/>
                <w:sz w:val="28"/>
              </w:rPr>
              <w:t xml:space="preserve"> </w:t>
            </w:r>
            <w:r w:rsidR="00F534C9">
              <w:rPr>
                <w:sz w:val="28"/>
              </w:rPr>
              <w:t>49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674A04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05" w:type="pct"/>
          </w:tcPr>
          <w:p w14:paraId="11F21660" w14:textId="2012AFD3" w:rsidR="001F7F01" w:rsidRPr="004730D8" w:rsidRDefault="001F7F01" w:rsidP="006B7AE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D0175C">
              <w:rPr>
                <w:sz w:val="28"/>
              </w:rPr>
              <w:t xml:space="preserve">Sectional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6B7AEF">
        <w:trPr>
          <w:trHeight w:val="553"/>
        </w:trPr>
        <w:tc>
          <w:tcPr>
            <w:tcW w:w="2595" w:type="pct"/>
          </w:tcPr>
          <w:p w14:paraId="37131503" w14:textId="4DDF3D56" w:rsidR="001F7F01" w:rsidRPr="004730D8" w:rsidRDefault="001F7F01" w:rsidP="006B7AE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F534C9">
              <w:rPr>
                <w:sz w:val="28"/>
              </w:rPr>
              <w:t>Vigneshwar</w:t>
            </w:r>
          </w:p>
        </w:tc>
        <w:tc>
          <w:tcPr>
            <w:tcW w:w="2405" w:type="pct"/>
          </w:tcPr>
          <w:p w14:paraId="7219DEB7" w14:textId="77777777" w:rsidR="001F7F01" w:rsidRPr="004730D8" w:rsidRDefault="001F7F01" w:rsidP="006B7AE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6B7AEF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6B7AE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E034DE0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0175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E034DE0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0175C">
                        <w:rPr>
                          <w:sz w:val="28"/>
                        </w:rPr>
                        <w:t xml:space="preserve">Sectional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553B5FC5" w14:textId="60649587" w:rsidR="006D3FEC" w:rsidRDefault="009E6CF5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DF6AE96" w14:textId="15FF87FD" w:rsidR="004433BF" w:rsidRPr="00906350" w:rsidRDefault="00B832BF" w:rsidP="00906350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8810AC">
        <w:rPr>
          <w:sz w:val="28"/>
        </w:rPr>
        <w:t>16</w:t>
      </w:r>
      <w:r>
        <w:rPr>
          <w:sz w:val="28"/>
        </w:rPr>
        <w:t xml:space="preserve">, </w:t>
      </w:r>
      <w:r w:rsidR="00232020">
        <w:rPr>
          <w:sz w:val="28"/>
        </w:rPr>
        <w:t xml:space="preserve">presence of hyperdense restorative material within the pulp canals extending upto the apical third of the roots is evident. </w:t>
      </w:r>
      <w:r w:rsidR="00CE6CC2">
        <w:rPr>
          <w:sz w:val="28"/>
        </w:rPr>
        <w:t xml:space="preserve">Presence of mild hypodensity in the </w:t>
      </w:r>
      <w:r w:rsidR="008810AC">
        <w:rPr>
          <w:sz w:val="28"/>
        </w:rPr>
        <w:t xml:space="preserve">periapical aspect of </w:t>
      </w:r>
      <w:r w:rsidR="0066072A">
        <w:rPr>
          <w:sz w:val="28"/>
        </w:rPr>
        <w:t>disto buccal root</w:t>
      </w:r>
      <w:r w:rsidR="00CE6CC2">
        <w:rPr>
          <w:sz w:val="28"/>
        </w:rPr>
        <w:t xml:space="preserve"> is also evident.</w:t>
      </w:r>
    </w:p>
    <w:tbl>
      <w:tblPr>
        <w:tblpPr w:leftFromText="180" w:rightFromText="180" w:vertAnchor="text" w:horzAnchor="margin" w:tblpXSpec="center" w:tblpY="2639"/>
        <w:tblW w:w="416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6"/>
        <w:gridCol w:w="2642"/>
      </w:tblGrid>
      <w:tr w:rsidR="00DD0817" w14:paraId="260D2650" w14:textId="77777777" w:rsidTr="00DD0817">
        <w:trPr>
          <w:trHeight w:val="775"/>
        </w:trPr>
        <w:tc>
          <w:tcPr>
            <w:tcW w:w="3451" w:type="pct"/>
          </w:tcPr>
          <w:p w14:paraId="794E5FAA" w14:textId="77777777" w:rsidR="00DD0817" w:rsidRPr="0050224B" w:rsidRDefault="00DD0817" w:rsidP="00DD081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9" w:type="pct"/>
          </w:tcPr>
          <w:p w14:paraId="4EB8E3EF" w14:textId="796D54B7" w:rsidR="00DD0817" w:rsidRDefault="00DD0817" w:rsidP="00DD081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</w:t>
            </w:r>
            <w:r w:rsidR="0066072A">
              <w:rPr>
                <w:b/>
                <w:spacing w:val="-1"/>
                <w:sz w:val="24"/>
              </w:rPr>
              <w:t>6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DD0817" w14:paraId="5A55207E" w14:textId="77777777" w:rsidTr="00DD0817">
        <w:trPr>
          <w:trHeight w:val="904"/>
        </w:trPr>
        <w:tc>
          <w:tcPr>
            <w:tcW w:w="3451" w:type="pct"/>
          </w:tcPr>
          <w:p w14:paraId="61838069" w14:textId="77777777" w:rsidR="00DD0817" w:rsidRDefault="00DD0817" w:rsidP="00DD081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9" w:type="pct"/>
          </w:tcPr>
          <w:p w14:paraId="0CE22293" w14:textId="6B015F40" w:rsidR="00DD0817" w:rsidRDefault="0066072A" w:rsidP="00DD081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12.08</w:t>
            </w:r>
          </w:p>
        </w:tc>
      </w:tr>
      <w:tr w:rsidR="00DD0817" w14:paraId="52CDFB6C" w14:textId="77777777" w:rsidTr="00DD0817">
        <w:trPr>
          <w:trHeight w:val="904"/>
        </w:trPr>
        <w:tc>
          <w:tcPr>
            <w:tcW w:w="3451" w:type="pct"/>
          </w:tcPr>
          <w:p w14:paraId="0ECC595E" w14:textId="77777777" w:rsidR="00DD0817" w:rsidRPr="000F2EB0" w:rsidRDefault="00DD0817" w:rsidP="00DD081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9" w:type="pct"/>
          </w:tcPr>
          <w:p w14:paraId="508D2B96" w14:textId="72F758D6" w:rsidR="00DD0817" w:rsidRDefault="0066072A" w:rsidP="00DD08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12.87</w:t>
            </w:r>
          </w:p>
        </w:tc>
      </w:tr>
      <w:tr w:rsidR="00DD0817" w14:paraId="498E3A29" w14:textId="77777777" w:rsidTr="00DD0817">
        <w:trPr>
          <w:trHeight w:val="904"/>
        </w:trPr>
        <w:tc>
          <w:tcPr>
            <w:tcW w:w="3451" w:type="pct"/>
          </w:tcPr>
          <w:p w14:paraId="43334795" w14:textId="77777777" w:rsidR="00DD0817" w:rsidRDefault="00DD0817" w:rsidP="00DD081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1549" w:type="pct"/>
          </w:tcPr>
          <w:p w14:paraId="214E07CE" w14:textId="6AC46598" w:rsidR="00DD0817" w:rsidRDefault="0066072A" w:rsidP="00DD08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7.86</w:t>
            </w:r>
          </w:p>
        </w:tc>
      </w:tr>
    </w:tbl>
    <w:p w14:paraId="0C4045E6" w14:textId="7A16F6D9" w:rsidR="008A5CF5" w:rsidRDefault="007F66F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5E4E17B0">
                <wp:simplePos x="0" y="0"/>
                <wp:positionH relativeFrom="margin">
                  <wp:align>center</wp:align>
                </wp:positionH>
                <wp:positionV relativeFrom="paragraph">
                  <wp:posOffset>934085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0;margin-top:73.55pt;width:350.3pt;height:37.6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Pt6rHeAAAACAEAAA8AAABkcnMvZG93bnJldi54&#10;bWxMj8FOwzAQRO9I/IO1SNyoU4MopHEqhMQF0UNLhdSbG2/jqPE6xE4T/p7lRI+7M5p5U6wm34oz&#10;9rEJpGE+y0AgVcE2VGvYfb7dPYGIyZA1bSDU8IMRVuX1VWFyG0ba4HmbasEhFHOjwaXU5VLGyqE3&#10;cRY6JNaOofcm8dnX0vZm5HDfSpVlj9KbhrjBmQ5fHVan7eA1kNp/D1/P7/vTbnRerZ37aNcbrW9v&#10;ppcliIRT+jfDHz6jQ8lMhzCQjaLVwEMSfx8WcxAsL7gMxEGDUuoeZFnIywHlL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CT7eqx3gAAAAg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FEC">
        <w:br w:type="page"/>
      </w:r>
    </w:p>
    <w:p w14:paraId="1C08E2DA" w14:textId="217D8E6D" w:rsidR="00663050" w:rsidRDefault="00663050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8ED8FD0" w14:textId="50D6DBC7" w:rsidR="00906350" w:rsidRDefault="00906350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treated tooth: </w:t>
      </w:r>
      <w:r w:rsidR="00F534C9">
        <w:rPr>
          <w:sz w:val="28"/>
        </w:rPr>
        <w:t>1</w:t>
      </w:r>
      <w:r>
        <w:rPr>
          <w:sz w:val="28"/>
        </w:rPr>
        <w:t>6.</w:t>
      </w:r>
    </w:p>
    <w:p w14:paraId="3AD95291" w14:textId="0B7A6086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2B2763FE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8CF1963" w14:textId="200ED3CA" w:rsidR="00876ADE" w:rsidRDefault="001F0D59" w:rsidP="00876ADE">
      <w:pPr>
        <w:jc w:val="center"/>
        <w:rPr>
          <w:b/>
        </w:rPr>
      </w:pPr>
      <w:r>
        <w:rPr>
          <w:b/>
        </w:rPr>
        <w:t>RECONSTRUCTED PANORAMIC VIEW</w:t>
      </w:r>
    </w:p>
    <w:p w14:paraId="12C6183E" w14:textId="49016B5B" w:rsidR="00876ADE" w:rsidRDefault="00876ADE" w:rsidP="00876ADE">
      <w:pPr>
        <w:jc w:val="center"/>
        <w:rPr>
          <w:b/>
        </w:rPr>
      </w:pPr>
    </w:p>
    <w:p w14:paraId="1ABFB285" w14:textId="06CCC136" w:rsidR="00876ADE" w:rsidRDefault="00BE1BCE" w:rsidP="00876ADE">
      <w:pPr>
        <w:jc w:val="center"/>
        <w:rPr>
          <w:b/>
        </w:rPr>
      </w:pPr>
      <w:r w:rsidRPr="00BE1BCE">
        <w:rPr>
          <w:b/>
        </w:rPr>
        <w:drawing>
          <wp:inline distT="0" distB="0" distL="0" distR="0" wp14:anchorId="781CF640" wp14:editId="0A1FF9F4">
            <wp:extent cx="4858428" cy="2724530"/>
            <wp:effectExtent l="0" t="0" r="0" b="0"/>
            <wp:docPr id="192089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93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D99A" w14:textId="77777777" w:rsidR="001F0D59" w:rsidRDefault="001F0D59" w:rsidP="00876ADE">
      <w:pPr>
        <w:jc w:val="center"/>
        <w:rPr>
          <w:b/>
        </w:rPr>
      </w:pPr>
    </w:p>
    <w:p w14:paraId="71EA2704" w14:textId="77777777" w:rsidR="00895475" w:rsidRDefault="00895475" w:rsidP="00876ADE">
      <w:pPr>
        <w:jc w:val="center"/>
        <w:rPr>
          <w:b/>
        </w:rPr>
      </w:pPr>
    </w:p>
    <w:p w14:paraId="16EFC56A" w14:textId="5D4D19F8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AEC3DF" w14:textId="560087F5" w:rsidR="00084093" w:rsidRDefault="00084093" w:rsidP="00895475">
      <w:pPr>
        <w:tabs>
          <w:tab w:val="left" w:pos="4265"/>
          <w:tab w:val="left" w:pos="10260"/>
        </w:tabs>
        <w:rPr>
          <w:b/>
        </w:rPr>
      </w:pPr>
    </w:p>
    <w:p w14:paraId="589D24FE" w14:textId="30454F14" w:rsidR="00084093" w:rsidRDefault="00F61A92" w:rsidP="00412911">
      <w:pPr>
        <w:tabs>
          <w:tab w:val="left" w:pos="10260"/>
        </w:tabs>
        <w:ind w:firstLine="450"/>
        <w:jc w:val="center"/>
        <w:rPr>
          <w:b/>
        </w:rPr>
      </w:pPr>
      <w:r w:rsidRPr="00F61A92">
        <w:rPr>
          <w:b/>
        </w:rPr>
        <w:drawing>
          <wp:inline distT="0" distB="0" distL="0" distR="0" wp14:anchorId="6DF78BF4" wp14:editId="2D19C5F4">
            <wp:extent cx="5114925" cy="3163871"/>
            <wp:effectExtent l="0" t="0" r="0" b="0"/>
            <wp:docPr id="20380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128" cy="316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FC2B" w14:textId="156DCF9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76A3FC4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3E0382A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6B252C5" w:rsidR="005D6EFF" w:rsidRDefault="005D6EFF" w:rsidP="005D6EFF">
      <w:pPr>
        <w:rPr>
          <w:b/>
        </w:rPr>
      </w:pP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906"/>
        <w:gridCol w:w="8496"/>
      </w:tblGrid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32EFA2A5" w:rsidR="00824AB2" w:rsidRDefault="0049732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</w:t>
            </w:r>
            <w:r w:rsidR="008810AC">
              <w:rPr>
                <w:b/>
                <w:bCs/>
                <w:sz w:val="28"/>
                <w:szCs w:val="28"/>
              </w:rPr>
              <w:t>6</w:t>
            </w:r>
            <w:r w:rsidR="00824AB2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4AB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BCC4D2" w14:textId="58DFCEDA" w:rsidR="00824AB2" w:rsidRPr="008810AC" w:rsidRDefault="008810AC" w:rsidP="00824AB2">
            <w:pPr>
              <w:tabs>
                <w:tab w:val="left" w:pos="10260"/>
              </w:tabs>
              <w:jc w:val="center"/>
              <w:rPr>
                <w:bCs/>
              </w:rPr>
            </w:pPr>
            <w:r w:rsidRPr="008810AC">
              <w:rPr>
                <w:bCs/>
              </w:rPr>
              <w:drawing>
                <wp:inline distT="0" distB="0" distL="0" distR="0" wp14:anchorId="1D0F65D4" wp14:editId="72C22751">
                  <wp:extent cx="5249008" cy="2705478"/>
                  <wp:effectExtent l="0" t="0" r="8890" b="0"/>
                  <wp:docPr id="196429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294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F95A4E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0E9626" w14:textId="77777777" w:rsidR="00317748" w:rsidRDefault="00317748">
      <w:r>
        <w:separator/>
      </w:r>
    </w:p>
  </w:endnote>
  <w:endnote w:type="continuationSeparator" w:id="0">
    <w:p w14:paraId="1542AA47" w14:textId="77777777" w:rsidR="00317748" w:rsidRDefault="00317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4733C" w14:textId="77777777" w:rsidR="00317748" w:rsidRDefault="00317748">
      <w:r>
        <w:separator/>
      </w:r>
    </w:p>
  </w:footnote>
  <w:footnote w:type="continuationSeparator" w:id="0">
    <w:p w14:paraId="7641B35E" w14:textId="77777777" w:rsidR="00317748" w:rsidRDefault="00317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4B6E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166CC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6415"/>
    <w:rsid w:val="001B79D4"/>
    <w:rsid w:val="001C2B99"/>
    <w:rsid w:val="001C3E2F"/>
    <w:rsid w:val="001C66CD"/>
    <w:rsid w:val="001D4728"/>
    <w:rsid w:val="001D5764"/>
    <w:rsid w:val="001D5E4D"/>
    <w:rsid w:val="001E0398"/>
    <w:rsid w:val="001E2F23"/>
    <w:rsid w:val="001F0D59"/>
    <w:rsid w:val="001F230C"/>
    <w:rsid w:val="001F7F01"/>
    <w:rsid w:val="00205903"/>
    <w:rsid w:val="00212486"/>
    <w:rsid w:val="0021592F"/>
    <w:rsid w:val="002208D0"/>
    <w:rsid w:val="00220A22"/>
    <w:rsid w:val="002238EA"/>
    <w:rsid w:val="00225CDD"/>
    <w:rsid w:val="00232020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C1430"/>
    <w:rsid w:val="002C5F79"/>
    <w:rsid w:val="002C7FAA"/>
    <w:rsid w:val="002D2E2F"/>
    <w:rsid w:val="002D4A06"/>
    <w:rsid w:val="002D6806"/>
    <w:rsid w:val="002D72BA"/>
    <w:rsid w:val="002F2F31"/>
    <w:rsid w:val="003149EB"/>
    <w:rsid w:val="00317748"/>
    <w:rsid w:val="00321111"/>
    <w:rsid w:val="00340754"/>
    <w:rsid w:val="0034376D"/>
    <w:rsid w:val="00344664"/>
    <w:rsid w:val="0038057F"/>
    <w:rsid w:val="00386F89"/>
    <w:rsid w:val="003938D3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33BF"/>
    <w:rsid w:val="004478A2"/>
    <w:rsid w:val="004556E3"/>
    <w:rsid w:val="004569BD"/>
    <w:rsid w:val="00456B8A"/>
    <w:rsid w:val="004730D8"/>
    <w:rsid w:val="00473227"/>
    <w:rsid w:val="0047690D"/>
    <w:rsid w:val="00477C96"/>
    <w:rsid w:val="00486629"/>
    <w:rsid w:val="00487452"/>
    <w:rsid w:val="00490C12"/>
    <w:rsid w:val="00497324"/>
    <w:rsid w:val="00497BED"/>
    <w:rsid w:val="004A0468"/>
    <w:rsid w:val="004A61C2"/>
    <w:rsid w:val="004A73BF"/>
    <w:rsid w:val="004B32C5"/>
    <w:rsid w:val="004B5F1D"/>
    <w:rsid w:val="004B7C69"/>
    <w:rsid w:val="004D0FED"/>
    <w:rsid w:val="004D6869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12BFF"/>
    <w:rsid w:val="005238EA"/>
    <w:rsid w:val="005245F8"/>
    <w:rsid w:val="005372FC"/>
    <w:rsid w:val="00540F43"/>
    <w:rsid w:val="00545AD4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95304"/>
    <w:rsid w:val="005961F0"/>
    <w:rsid w:val="005A77A7"/>
    <w:rsid w:val="005B2FBF"/>
    <w:rsid w:val="005B3565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00C3"/>
    <w:rsid w:val="006526C7"/>
    <w:rsid w:val="00652C74"/>
    <w:rsid w:val="0065314E"/>
    <w:rsid w:val="0066072A"/>
    <w:rsid w:val="00663050"/>
    <w:rsid w:val="00664743"/>
    <w:rsid w:val="0066658E"/>
    <w:rsid w:val="00674A04"/>
    <w:rsid w:val="006877B6"/>
    <w:rsid w:val="006B053E"/>
    <w:rsid w:val="006B7A31"/>
    <w:rsid w:val="006B7AEF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0D9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F2364"/>
    <w:rsid w:val="007F66F3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76ADE"/>
    <w:rsid w:val="008810AC"/>
    <w:rsid w:val="0088740C"/>
    <w:rsid w:val="008946D5"/>
    <w:rsid w:val="00894B8E"/>
    <w:rsid w:val="00895475"/>
    <w:rsid w:val="008A06CC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350"/>
    <w:rsid w:val="009065E7"/>
    <w:rsid w:val="00911927"/>
    <w:rsid w:val="00915361"/>
    <w:rsid w:val="00915D09"/>
    <w:rsid w:val="00916CC1"/>
    <w:rsid w:val="00925CAA"/>
    <w:rsid w:val="009278A6"/>
    <w:rsid w:val="00935A4B"/>
    <w:rsid w:val="009501E4"/>
    <w:rsid w:val="00951419"/>
    <w:rsid w:val="00953CB3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B396D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5864"/>
    <w:rsid w:val="00A23836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67DED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AF56C0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32B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1BCE"/>
    <w:rsid w:val="00BE34C5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C51FD"/>
    <w:rsid w:val="00CD15E6"/>
    <w:rsid w:val="00CD72D8"/>
    <w:rsid w:val="00CE2EFF"/>
    <w:rsid w:val="00CE6CC2"/>
    <w:rsid w:val="00CF32F1"/>
    <w:rsid w:val="00CF6B3F"/>
    <w:rsid w:val="00D0175C"/>
    <w:rsid w:val="00D03173"/>
    <w:rsid w:val="00D123C1"/>
    <w:rsid w:val="00D278F8"/>
    <w:rsid w:val="00D3445C"/>
    <w:rsid w:val="00D348B0"/>
    <w:rsid w:val="00D4202B"/>
    <w:rsid w:val="00D51321"/>
    <w:rsid w:val="00D51A5C"/>
    <w:rsid w:val="00D56937"/>
    <w:rsid w:val="00D72677"/>
    <w:rsid w:val="00D73477"/>
    <w:rsid w:val="00D743D1"/>
    <w:rsid w:val="00D81AAF"/>
    <w:rsid w:val="00D83470"/>
    <w:rsid w:val="00DA082D"/>
    <w:rsid w:val="00DA4200"/>
    <w:rsid w:val="00DB1300"/>
    <w:rsid w:val="00DB4077"/>
    <w:rsid w:val="00DB4667"/>
    <w:rsid w:val="00DC216E"/>
    <w:rsid w:val="00DC634F"/>
    <w:rsid w:val="00DD04C0"/>
    <w:rsid w:val="00DD0817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EF24B7"/>
    <w:rsid w:val="00F0441F"/>
    <w:rsid w:val="00F17B13"/>
    <w:rsid w:val="00F2347C"/>
    <w:rsid w:val="00F33635"/>
    <w:rsid w:val="00F34524"/>
    <w:rsid w:val="00F360ED"/>
    <w:rsid w:val="00F406CE"/>
    <w:rsid w:val="00F534C9"/>
    <w:rsid w:val="00F56394"/>
    <w:rsid w:val="00F57A2A"/>
    <w:rsid w:val="00F61A92"/>
    <w:rsid w:val="00F635DA"/>
    <w:rsid w:val="00F720CE"/>
    <w:rsid w:val="00F81C92"/>
    <w:rsid w:val="00F9296A"/>
    <w:rsid w:val="00F94A5B"/>
    <w:rsid w:val="00F95A4E"/>
    <w:rsid w:val="00FA42E4"/>
    <w:rsid w:val="00FB40E4"/>
    <w:rsid w:val="00FB435D"/>
    <w:rsid w:val="00FC6C37"/>
    <w:rsid w:val="00FC7F13"/>
    <w:rsid w:val="00FD5515"/>
    <w:rsid w:val="00FD6427"/>
    <w:rsid w:val="00FD7487"/>
    <w:rsid w:val="00FE45F6"/>
    <w:rsid w:val="00FE506B"/>
    <w:rsid w:val="00FF3840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6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2023-06-04T09:02:00Z</cp:lastPrinted>
  <dcterms:created xsi:type="dcterms:W3CDTF">2024-08-06T16:02:00Z</dcterms:created>
  <dcterms:modified xsi:type="dcterms:W3CDTF">2024-08-06T16:02:00Z</dcterms:modified>
</cp:coreProperties>
</file>