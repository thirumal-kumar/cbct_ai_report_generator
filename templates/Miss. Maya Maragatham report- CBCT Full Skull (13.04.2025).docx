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3"/>
        <w:gridCol w:w="5100"/>
      </w:tblGrid>
      <w:tr w:rsidR="001F7F01" w:rsidRPr="004730D8" w14:paraId="061A8409" w14:textId="77777777" w:rsidTr="00F73E93">
        <w:trPr>
          <w:trHeight w:val="553"/>
        </w:trPr>
        <w:tc>
          <w:tcPr>
            <w:tcW w:w="2722" w:type="pct"/>
          </w:tcPr>
          <w:p w14:paraId="6D420FF2" w14:textId="2E8EF064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A84CA2">
              <w:rPr>
                <w:sz w:val="28"/>
              </w:rPr>
              <w:t xml:space="preserve">Miss. </w:t>
            </w:r>
            <w:r w:rsidR="00413187">
              <w:rPr>
                <w:sz w:val="28"/>
              </w:rPr>
              <w:t>Maya Maragatham</w:t>
            </w:r>
          </w:p>
        </w:tc>
        <w:tc>
          <w:tcPr>
            <w:tcW w:w="2278" w:type="pct"/>
          </w:tcPr>
          <w:p w14:paraId="1A6A9673" w14:textId="667BEE38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413187">
              <w:rPr>
                <w:sz w:val="28"/>
              </w:rPr>
              <w:t>13.04.2025</w:t>
            </w:r>
          </w:p>
        </w:tc>
      </w:tr>
      <w:tr w:rsidR="001F7F01" w:rsidRPr="004730D8" w14:paraId="1D3E6383" w14:textId="77777777" w:rsidTr="00F73E93">
        <w:trPr>
          <w:trHeight w:val="553"/>
        </w:trPr>
        <w:tc>
          <w:tcPr>
            <w:tcW w:w="2722" w:type="pct"/>
          </w:tcPr>
          <w:p w14:paraId="424800F8" w14:textId="6A850569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413187">
              <w:rPr>
                <w:sz w:val="28"/>
              </w:rPr>
              <w:t>15</w:t>
            </w:r>
            <w:r w:rsidRPr="004730D8">
              <w:rPr>
                <w:bCs/>
                <w:sz w:val="28"/>
              </w:rPr>
              <w:t xml:space="preserve"> years/ </w:t>
            </w:r>
            <w:r w:rsidR="00A84CA2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78" w:type="pct"/>
          </w:tcPr>
          <w:p w14:paraId="5F5A10AB" w14:textId="08D90BEE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413187">
              <w:rPr>
                <w:sz w:val="28"/>
              </w:rPr>
              <w:t>Full Skull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F73E93">
        <w:trPr>
          <w:trHeight w:val="553"/>
        </w:trPr>
        <w:tc>
          <w:tcPr>
            <w:tcW w:w="2722" w:type="pct"/>
          </w:tcPr>
          <w:p w14:paraId="7D7C67EF" w14:textId="08440669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413187">
              <w:rPr>
                <w:sz w:val="28"/>
              </w:rPr>
              <w:t>M. Balamurali Sai</w:t>
            </w:r>
          </w:p>
        </w:tc>
        <w:tc>
          <w:tcPr>
            <w:tcW w:w="2278" w:type="pct"/>
          </w:tcPr>
          <w:p w14:paraId="28AC49BD" w14:textId="41CCFC83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268A2">
              <w:rPr>
                <w:noProof/>
                <w:sz w:val="28"/>
              </w:rPr>
              <w:t>ooth</w:t>
            </w:r>
            <w:r w:rsidR="00413187">
              <w:rPr>
                <w:noProof/>
                <w:sz w:val="28"/>
              </w:rPr>
              <w:t xml:space="preserve"> 13 and its orthodontic retrieval.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0107137E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413187">
                              <w:rPr>
                                <w:sz w:val="28"/>
                              </w:rPr>
                              <w:t>Full Skull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D6BB9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0107137E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413187">
                        <w:rPr>
                          <w:sz w:val="28"/>
                        </w:rPr>
                        <w:t>Full Skull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5F3BE0B3" w:rsidR="002F7424" w:rsidRDefault="002F7424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Deciduous teeth present in the </w:t>
      </w:r>
      <w:r w:rsidR="005050F4">
        <w:rPr>
          <w:sz w:val="28"/>
          <w:szCs w:val="28"/>
        </w:rPr>
        <w:t xml:space="preserve">maxillary arch: </w:t>
      </w:r>
      <w:r w:rsidR="00E37973">
        <w:rPr>
          <w:sz w:val="28"/>
          <w:szCs w:val="28"/>
        </w:rPr>
        <w:t>53.</w:t>
      </w:r>
    </w:p>
    <w:p w14:paraId="6E012E76" w14:textId="10E242F1" w:rsidR="00E37973" w:rsidRDefault="00E37973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within the alveolar bone, distally tipped with its crown </w:t>
      </w:r>
      <w:r w:rsidR="00E10BF7">
        <w:rPr>
          <w:sz w:val="28"/>
          <w:szCs w:val="28"/>
        </w:rPr>
        <w:t>in contact with</w:t>
      </w:r>
      <w:r>
        <w:rPr>
          <w:sz w:val="28"/>
          <w:szCs w:val="28"/>
        </w:rPr>
        <w:t xml:space="preserve"> the radicular portion of 12, 53 and root of 13 in </w:t>
      </w:r>
      <w:r w:rsidR="00E938E6">
        <w:rPr>
          <w:sz w:val="28"/>
          <w:szCs w:val="28"/>
        </w:rPr>
        <w:t>contact with</w:t>
      </w:r>
      <w:r>
        <w:rPr>
          <w:sz w:val="28"/>
          <w:szCs w:val="28"/>
        </w:rPr>
        <w:t xml:space="preserve"> the medial wall of right maxillary sinus and floor of nasal cavity.</w:t>
      </w:r>
    </w:p>
    <w:p w14:paraId="6C718B3B" w14:textId="40FC369E" w:rsidR="00E938E6" w:rsidRDefault="00E938E6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4F2D5D">
        <w:rPr>
          <w:sz w:val="28"/>
          <w:szCs w:val="28"/>
        </w:rPr>
        <w:t>13</w:t>
      </w:r>
      <w:r>
        <w:rPr>
          <w:sz w:val="28"/>
          <w:szCs w:val="28"/>
        </w:rPr>
        <w:t xml:space="preserve"> is positioned such that it involves the </w:t>
      </w:r>
      <w:r w:rsidR="004F2D5D">
        <w:rPr>
          <w:sz w:val="28"/>
          <w:szCs w:val="28"/>
        </w:rPr>
        <w:t>labial</w:t>
      </w:r>
      <w:r>
        <w:rPr>
          <w:sz w:val="28"/>
          <w:szCs w:val="28"/>
        </w:rPr>
        <w:t xml:space="preserve"> cortical bone.</w:t>
      </w:r>
    </w:p>
    <w:p w14:paraId="342FFDE0" w14:textId="32A17808" w:rsidR="00D34B43" w:rsidRDefault="00D34B43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16, 26, presence of hyperdense restorative material involving the crown and extending upto the apical third of their roots is evident.</w:t>
      </w:r>
    </w:p>
    <w:p w14:paraId="21892236" w14:textId="604752BE" w:rsidR="00143E0F" w:rsidRDefault="00143E0F" w:rsidP="00143E0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 w:rsidRPr="006411A1">
        <w:rPr>
          <w:sz w:val="28"/>
        </w:rPr>
        <w:t xml:space="preserve">Presence of hyperdense orthodontic appliance evident in relation to </w:t>
      </w:r>
      <w:r>
        <w:rPr>
          <w:sz w:val="28"/>
        </w:rPr>
        <w:t>maxillary</w:t>
      </w:r>
      <w:r w:rsidRPr="006411A1">
        <w:rPr>
          <w:sz w:val="28"/>
        </w:rPr>
        <w:t xml:space="preserve"> teeth.</w:t>
      </w:r>
    </w:p>
    <w:p w14:paraId="34311B63" w14:textId="77777777" w:rsidR="00FF3F7F" w:rsidRDefault="00FF3F7F" w:rsidP="00FF3F7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and mandibular alveolar ridge are present with normal trabecular pattern.</w:t>
      </w:r>
    </w:p>
    <w:p w14:paraId="475C1F7F" w14:textId="77777777" w:rsidR="00FF3F7F" w:rsidRDefault="00FF3F7F" w:rsidP="00143E0F">
      <w:pPr>
        <w:pStyle w:val="ListParagraph"/>
        <w:tabs>
          <w:tab w:val="left" w:pos="10260"/>
        </w:tabs>
        <w:spacing w:line="600" w:lineRule="auto"/>
        <w:ind w:left="644"/>
        <w:jc w:val="both"/>
        <w:rPr>
          <w:sz w:val="28"/>
          <w:szCs w:val="28"/>
        </w:rPr>
      </w:pPr>
    </w:p>
    <w:p w14:paraId="08819E8B" w14:textId="2E3E7B97" w:rsidR="00C06D61" w:rsidRDefault="00C06D61" w:rsidP="003B0132">
      <w:pPr>
        <w:pStyle w:val="ListParagraph"/>
        <w:tabs>
          <w:tab w:val="left" w:pos="10260"/>
        </w:tabs>
        <w:spacing w:line="480" w:lineRule="auto"/>
        <w:ind w:left="644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0EC84C4E" w14:textId="77777777" w:rsidR="004F733F" w:rsidRDefault="004F733F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2AD2E98D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3506F47" w14:textId="2F69ACAD" w:rsidR="006B62D1" w:rsidRPr="00C33ED4" w:rsidRDefault="003437B8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6E079E8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 xml:space="preserve">Impacted tooth: </w:t>
      </w:r>
      <w:r w:rsidR="00C33ED4">
        <w:rPr>
          <w:sz w:val="28"/>
          <w:szCs w:val="28"/>
        </w:rPr>
        <w:t>13</w:t>
      </w:r>
    </w:p>
    <w:p w14:paraId="4A30BBA5" w14:textId="1FAA92CF" w:rsidR="00C33ED4" w:rsidRPr="00013C99" w:rsidRDefault="00C33ED4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 tooth: 53.</w:t>
      </w:r>
    </w:p>
    <w:p w14:paraId="1C5F66B2" w14:textId="3451EADF" w:rsidR="00013C99" w:rsidRPr="00DF16C0" w:rsidRDefault="00731DEC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Orthodontic appliance- maxillary arch.</w:t>
      </w:r>
    </w:p>
    <w:p w14:paraId="62F48E24" w14:textId="6CF6D862" w:rsidR="00DF16C0" w:rsidRPr="00A43648" w:rsidRDefault="00DF16C0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Root canal treated teeth: 16, 26.</w:t>
      </w:r>
    </w:p>
    <w:p w14:paraId="226A3ABA" w14:textId="3559D380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18195663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7B1A75B9" w:rsidR="007906F7" w:rsidRPr="007906F7" w:rsidRDefault="00413187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6ABA0844" w14:textId="61BE1B7F" w:rsidR="008A1267" w:rsidRDefault="008A1267" w:rsidP="008A1267"/>
    <w:p w14:paraId="7F557238" w14:textId="5531D145" w:rsidR="008A1267" w:rsidRDefault="00413187" w:rsidP="008A1267">
      <w:r w:rsidRPr="00413187">
        <w:drawing>
          <wp:anchor distT="0" distB="0" distL="114300" distR="114300" simplePos="0" relativeHeight="251814400" behindDoc="1" locked="0" layoutInCell="1" allowOverlap="1" wp14:anchorId="410C2DBE" wp14:editId="015EF7AA">
            <wp:simplePos x="0" y="0"/>
            <wp:positionH relativeFrom="column">
              <wp:posOffset>247650</wp:posOffset>
            </wp:positionH>
            <wp:positionV relativeFrom="paragraph">
              <wp:posOffset>49530</wp:posOffset>
            </wp:positionV>
            <wp:extent cx="5934710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494" y="21523"/>
                <wp:lineTo x="21494" y="0"/>
                <wp:lineTo x="0" y="0"/>
              </wp:wrapPolygon>
            </wp:wrapTight>
            <wp:docPr id="134968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0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DFA62" w14:textId="77777777" w:rsidR="00731DEC" w:rsidRDefault="00731DEC" w:rsidP="008A1267">
      <w:pPr>
        <w:jc w:val="center"/>
        <w:rPr>
          <w:b/>
        </w:rPr>
      </w:pPr>
    </w:p>
    <w:p w14:paraId="5BCD5599" w14:textId="77777777" w:rsidR="00731DEC" w:rsidRDefault="00731DEC" w:rsidP="008A1267">
      <w:pPr>
        <w:jc w:val="center"/>
        <w:rPr>
          <w:b/>
        </w:rPr>
      </w:pPr>
    </w:p>
    <w:p w14:paraId="6264B1F1" w14:textId="77777777" w:rsidR="00731DEC" w:rsidRDefault="00731DEC" w:rsidP="008A1267">
      <w:pPr>
        <w:jc w:val="center"/>
        <w:rPr>
          <w:b/>
        </w:rPr>
      </w:pPr>
    </w:p>
    <w:p w14:paraId="6939EBC1" w14:textId="77777777" w:rsidR="00731DEC" w:rsidRDefault="00731DEC" w:rsidP="008A1267">
      <w:pPr>
        <w:jc w:val="center"/>
        <w:rPr>
          <w:b/>
        </w:rPr>
      </w:pPr>
    </w:p>
    <w:p w14:paraId="6585946D" w14:textId="77777777" w:rsidR="00731DEC" w:rsidRDefault="00731DEC" w:rsidP="008A1267">
      <w:pPr>
        <w:jc w:val="center"/>
        <w:rPr>
          <w:b/>
        </w:rPr>
      </w:pPr>
    </w:p>
    <w:p w14:paraId="0EB0A97E" w14:textId="77777777" w:rsidR="00731DEC" w:rsidRDefault="00731DEC" w:rsidP="008A1267">
      <w:pPr>
        <w:jc w:val="center"/>
        <w:rPr>
          <w:b/>
        </w:rPr>
      </w:pPr>
    </w:p>
    <w:p w14:paraId="357FD462" w14:textId="77777777" w:rsidR="00731DEC" w:rsidRDefault="00731DEC" w:rsidP="008A1267">
      <w:pPr>
        <w:jc w:val="center"/>
        <w:rPr>
          <w:b/>
        </w:rPr>
      </w:pPr>
    </w:p>
    <w:p w14:paraId="17337B47" w14:textId="77777777" w:rsidR="00731DEC" w:rsidRDefault="00731DEC" w:rsidP="008A1267">
      <w:pPr>
        <w:jc w:val="center"/>
        <w:rPr>
          <w:b/>
        </w:rPr>
      </w:pPr>
    </w:p>
    <w:p w14:paraId="694E845F" w14:textId="77777777" w:rsidR="00731DEC" w:rsidRDefault="00731DEC" w:rsidP="008A1267">
      <w:pPr>
        <w:jc w:val="center"/>
        <w:rPr>
          <w:b/>
        </w:rPr>
      </w:pPr>
    </w:p>
    <w:p w14:paraId="1F87BFBE" w14:textId="77777777" w:rsidR="00731DEC" w:rsidRDefault="00731DEC" w:rsidP="008A1267">
      <w:pPr>
        <w:jc w:val="center"/>
        <w:rPr>
          <w:b/>
        </w:rPr>
      </w:pPr>
    </w:p>
    <w:p w14:paraId="13A48B9A" w14:textId="77777777" w:rsidR="00731DEC" w:rsidRDefault="00731DEC" w:rsidP="008A1267">
      <w:pPr>
        <w:jc w:val="center"/>
        <w:rPr>
          <w:b/>
        </w:rPr>
      </w:pPr>
    </w:p>
    <w:p w14:paraId="6322E725" w14:textId="77777777" w:rsidR="00731DEC" w:rsidRDefault="00731DEC" w:rsidP="008A1267">
      <w:pPr>
        <w:jc w:val="center"/>
        <w:rPr>
          <w:b/>
        </w:rPr>
      </w:pPr>
    </w:p>
    <w:p w14:paraId="22D5C7E1" w14:textId="77777777" w:rsidR="00731DEC" w:rsidRDefault="00731DEC" w:rsidP="008A1267">
      <w:pPr>
        <w:jc w:val="center"/>
        <w:rPr>
          <w:b/>
        </w:rPr>
      </w:pPr>
    </w:p>
    <w:p w14:paraId="06502561" w14:textId="77777777" w:rsidR="00731DEC" w:rsidRDefault="00731DEC" w:rsidP="008A1267">
      <w:pPr>
        <w:jc w:val="center"/>
        <w:rPr>
          <w:b/>
        </w:rPr>
      </w:pPr>
    </w:p>
    <w:p w14:paraId="3ADF8F65" w14:textId="77777777" w:rsidR="00731DEC" w:rsidRDefault="00731DEC" w:rsidP="008A1267">
      <w:pPr>
        <w:jc w:val="center"/>
        <w:rPr>
          <w:b/>
        </w:rPr>
      </w:pPr>
    </w:p>
    <w:p w14:paraId="102D6458" w14:textId="77777777" w:rsidR="00731DEC" w:rsidRDefault="00731DEC" w:rsidP="008A1267">
      <w:pPr>
        <w:jc w:val="center"/>
        <w:rPr>
          <w:b/>
        </w:rPr>
      </w:pPr>
    </w:p>
    <w:p w14:paraId="001D90F8" w14:textId="77777777" w:rsidR="00D1105F" w:rsidRDefault="00D1105F">
      <w:pPr>
        <w:rPr>
          <w:b/>
        </w:rPr>
      </w:pPr>
      <w:r>
        <w:rPr>
          <w:b/>
        </w:rPr>
        <w:br w:type="page"/>
      </w:r>
    </w:p>
    <w:p w14:paraId="3B8EA2FE" w14:textId="77777777" w:rsidR="00D1105F" w:rsidRDefault="00D1105F" w:rsidP="008A1267">
      <w:pPr>
        <w:jc w:val="center"/>
        <w:rPr>
          <w:b/>
        </w:rPr>
      </w:pPr>
    </w:p>
    <w:p w14:paraId="4D4643B0" w14:textId="094F2016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59BF928" w:rsidR="007906F7" w:rsidRDefault="007906F7" w:rsidP="008A1267">
      <w:pPr>
        <w:jc w:val="center"/>
      </w:pPr>
    </w:p>
    <w:p w14:paraId="7A74AC3F" w14:textId="35E55253" w:rsidR="00205903" w:rsidRDefault="00D1105F" w:rsidP="00B923B3">
      <w:pPr>
        <w:tabs>
          <w:tab w:val="left" w:pos="10260"/>
        </w:tabs>
        <w:ind w:firstLine="450"/>
        <w:jc w:val="both"/>
      </w:pPr>
      <w:r w:rsidRPr="00D1105F">
        <w:rPr>
          <w:b/>
        </w:rPr>
        <w:drawing>
          <wp:anchor distT="0" distB="0" distL="114300" distR="114300" simplePos="0" relativeHeight="251815424" behindDoc="1" locked="0" layoutInCell="1" allowOverlap="1" wp14:anchorId="324E5A10" wp14:editId="7F97C236">
            <wp:simplePos x="0" y="0"/>
            <wp:positionH relativeFrom="column">
              <wp:posOffset>881380</wp:posOffset>
            </wp:positionH>
            <wp:positionV relativeFrom="paragraph">
              <wp:posOffset>177800</wp:posOffset>
            </wp:positionV>
            <wp:extent cx="4657726" cy="3270791"/>
            <wp:effectExtent l="0" t="0" r="0" b="6350"/>
            <wp:wrapTight wrapText="bothSides">
              <wp:wrapPolygon edited="0">
                <wp:start x="0" y="0"/>
                <wp:lineTo x="0" y="21516"/>
                <wp:lineTo x="21467" y="21516"/>
                <wp:lineTo x="21467" y="0"/>
                <wp:lineTo x="0" y="0"/>
              </wp:wrapPolygon>
            </wp:wrapTight>
            <wp:docPr id="34388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1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6" cy="327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4896" w:rsidRPr="00364896">
        <w:t xml:space="preserve"> </w:t>
      </w:r>
    </w:p>
    <w:p w14:paraId="19FE3A92" w14:textId="7BB3A59C" w:rsidR="00F47D6A" w:rsidRDefault="00F47D6A">
      <w:pPr>
        <w:rPr>
          <w:b/>
        </w:rPr>
      </w:pPr>
    </w:p>
    <w:p w14:paraId="79AE8A5D" w14:textId="447075B6" w:rsidR="003D002A" w:rsidRDefault="00D1105F">
      <w:pPr>
        <w:rPr>
          <w:b/>
        </w:rPr>
      </w:pPr>
      <w:r w:rsidRPr="00D1105F">
        <w:rPr>
          <w:b/>
        </w:rPr>
        <w:drawing>
          <wp:anchor distT="0" distB="0" distL="114300" distR="114300" simplePos="0" relativeHeight="251816448" behindDoc="1" locked="0" layoutInCell="1" allowOverlap="1" wp14:anchorId="31D51B22" wp14:editId="46A5CE0A">
            <wp:simplePos x="0" y="0"/>
            <wp:positionH relativeFrom="column">
              <wp:posOffset>885190</wp:posOffset>
            </wp:positionH>
            <wp:positionV relativeFrom="paragraph">
              <wp:posOffset>3590925</wp:posOffset>
            </wp:positionV>
            <wp:extent cx="4784090" cy="2524125"/>
            <wp:effectExtent l="0" t="0" r="0" b="9525"/>
            <wp:wrapTight wrapText="bothSides">
              <wp:wrapPolygon edited="0">
                <wp:start x="0" y="0"/>
                <wp:lineTo x="0" y="21518"/>
                <wp:lineTo x="21503" y="21518"/>
                <wp:lineTo x="21503" y="0"/>
                <wp:lineTo x="0" y="0"/>
              </wp:wrapPolygon>
            </wp:wrapTight>
            <wp:docPr id="53505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52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02A">
        <w:rPr>
          <w:b/>
        </w:rPr>
        <w:br w:type="page"/>
      </w:r>
    </w:p>
    <w:p w14:paraId="0ED11B25" w14:textId="479A9C05" w:rsidR="008D7F55" w:rsidRDefault="006C5A87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57E241C4">
                <wp:simplePos x="0" y="0"/>
                <wp:positionH relativeFrom="margin">
                  <wp:posOffset>1031875</wp:posOffset>
                </wp:positionH>
                <wp:positionV relativeFrom="paragraph">
                  <wp:posOffset>175260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1.25pt;margin-top:13.8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HK4QqHfAAAACgEAAA8AAABkcnMvZG93bnJldi54&#10;bWxMj8FOwzAQRO9I/IO1lbhRp0aEEOJUCIkLooeWCqk3N3bjqPY6xE4T/p7lBMfRPM2+rdazd+xi&#10;htgFlLBaZsAMNkF32ErYf7zeFsBiUqiVC2gkfJsI6/r6qlKlDhNuzWWXWkYjGEslwabUl5zHxhqv&#10;4jL0Bqk7hcGrRHFouR7UROPecZFlOfeqQ7pgVW9erGnOu9FLQHH4Gj8f3w7n/WS92Fj77jZbKW8W&#10;8/MTsGTm9AfDrz6pQ01OxzCijsxRzsU9oRLEQw6MgCK/WwE7UpOJAnhd8f8v1D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crhCod8AAAAK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30805DC8" w:rsidR="00F47D6A" w:rsidRDefault="00F47D6A">
      <w:pPr>
        <w:rPr>
          <w:b/>
        </w:rPr>
      </w:pPr>
    </w:p>
    <w:p w14:paraId="223CD386" w14:textId="421F6B0E" w:rsidR="00F47D6A" w:rsidRDefault="00F47D6A" w:rsidP="00BD15BF">
      <w:pPr>
        <w:jc w:val="center"/>
        <w:rPr>
          <w:b/>
        </w:rPr>
      </w:pPr>
    </w:p>
    <w:p w14:paraId="12110C08" w14:textId="40B2874C" w:rsidR="00D03C9C" w:rsidRDefault="00D03C9C" w:rsidP="00BD15BF">
      <w:pPr>
        <w:jc w:val="center"/>
        <w:rPr>
          <w:b/>
        </w:rPr>
      </w:pPr>
    </w:p>
    <w:p w14:paraId="15284496" w14:textId="67A08784" w:rsidR="00132FCA" w:rsidRDefault="00132FCA">
      <w:pPr>
        <w:rPr>
          <w:b/>
        </w:rPr>
      </w:pPr>
    </w:p>
    <w:tbl>
      <w:tblPr>
        <w:tblStyle w:val="TableGrid"/>
        <w:tblpPr w:leftFromText="180" w:rightFromText="180" w:vertAnchor="page" w:horzAnchor="margin" w:tblpY="2581"/>
        <w:tblW w:w="5045" w:type="pct"/>
        <w:tblLook w:val="04A0" w:firstRow="1" w:lastRow="0" w:firstColumn="1" w:lastColumn="0" w:noHBand="0" w:noVBand="1"/>
      </w:tblPr>
      <w:tblGrid>
        <w:gridCol w:w="1190"/>
        <w:gridCol w:w="9709"/>
      </w:tblGrid>
      <w:tr w:rsidR="00013C99" w14:paraId="61326BBC" w14:textId="77777777" w:rsidTr="00D34B43">
        <w:trPr>
          <w:trHeight w:val="4810"/>
        </w:trPr>
        <w:tc>
          <w:tcPr>
            <w:tcW w:w="575" w:type="pct"/>
          </w:tcPr>
          <w:p w14:paraId="6B5C2B7B" w14:textId="3B6E6A86" w:rsidR="003D002A" w:rsidRDefault="003D002A" w:rsidP="003D002A">
            <w:pPr>
              <w:rPr>
                <w:b/>
              </w:rPr>
            </w:pPr>
            <w:r>
              <w:rPr>
                <w:b/>
              </w:rPr>
              <w:t>13 REGION</w:t>
            </w:r>
          </w:p>
        </w:tc>
        <w:tc>
          <w:tcPr>
            <w:tcW w:w="4425" w:type="pct"/>
          </w:tcPr>
          <w:p w14:paraId="49FCFE60" w14:textId="1F84F4FB" w:rsidR="003D002A" w:rsidRDefault="003D002A" w:rsidP="003D002A">
            <w:pPr>
              <w:rPr>
                <w:b/>
              </w:rPr>
            </w:pPr>
          </w:p>
          <w:p w14:paraId="09B789E9" w14:textId="75CB8FCD" w:rsidR="003D002A" w:rsidRDefault="00D1105F" w:rsidP="003D002A">
            <w:pPr>
              <w:rPr>
                <w:b/>
              </w:rPr>
            </w:pPr>
            <w:r w:rsidRPr="00D1105F">
              <w:rPr>
                <w:b/>
              </w:rPr>
              <w:drawing>
                <wp:inline distT="0" distB="0" distL="0" distR="0" wp14:anchorId="3763A939" wp14:editId="65892267">
                  <wp:extent cx="6028598" cy="2941638"/>
                  <wp:effectExtent l="0" t="0" r="0" b="0"/>
                  <wp:docPr id="1373955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9559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424" cy="294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9D5C1" w14:textId="50FD3738" w:rsidR="006C5A87" w:rsidRDefault="006C5A8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0668C35" wp14:editId="478815EB">
                <wp:simplePos x="0" y="0"/>
                <wp:positionH relativeFrom="margin">
                  <wp:posOffset>1076325</wp:posOffset>
                </wp:positionH>
                <wp:positionV relativeFrom="paragraph">
                  <wp:posOffset>3466465</wp:posOffset>
                </wp:positionV>
                <wp:extent cx="4448810" cy="477520"/>
                <wp:effectExtent l="0" t="0" r="27940" b="17780"/>
                <wp:wrapNone/>
                <wp:docPr id="1237832095" name="Text Box 1237832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78178" w14:textId="65693F6F" w:rsidR="006C5A87" w:rsidRPr="006D3FEC" w:rsidRDefault="006C5A87" w:rsidP="006C5A8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668C35" id="Text Box 1237832095" o:spid="_x0000_s1036" type="#_x0000_t202" style="position:absolute;left:0;text-align:left;margin-left:84.75pt;margin-top:272.95pt;width:350.3pt;height:37.6pt;z-index:251818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" fillcolor="white [3201]" strokecolor="#9cc [3205]" strokeweight="2pt">
                <v:textbox>
                  <w:txbxContent>
                    <w:p w14:paraId="4F978178" w14:textId="65693F6F" w:rsidR="006C5A87" w:rsidRPr="006D3FEC" w:rsidRDefault="006C5A87" w:rsidP="006C5A8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85C40C" w14:textId="77777777" w:rsidR="00A81B21" w:rsidRDefault="006C5A87" w:rsidP="00A81B21">
      <w:pPr>
        <w:rPr>
          <w:b/>
          <w:sz w:val="28"/>
        </w:rPr>
      </w:pPr>
      <w:r w:rsidRPr="006C5A87">
        <w:rPr>
          <w:b/>
          <w:sz w:val="28"/>
        </w:rPr>
        <w:drawing>
          <wp:anchor distT="0" distB="0" distL="114300" distR="114300" simplePos="0" relativeHeight="251819520" behindDoc="1" locked="0" layoutInCell="1" allowOverlap="1" wp14:anchorId="4557B5A5" wp14:editId="54F7DFF9">
            <wp:simplePos x="0" y="0"/>
            <wp:positionH relativeFrom="column">
              <wp:posOffset>485775</wp:posOffset>
            </wp:positionH>
            <wp:positionV relativeFrom="paragraph">
              <wp:posOffset>605790</wp:posOffset>
            </wp:positionV>
            <wp:extent cx="5543550" cy="2932430"/>
            <wp:effectExtent l="0" t="0" r="0" b="1270"/>
            <wp:wrapTight wrapText="bothSides">
              <wp:wrapPolygon edited="0">
                <wp:start x="0" y="0"/>
                <wp:lineTo x="0" y="21469"/>
                <wp:lineTo x="21526" y="21469"/>
                <wp:lineTo x="21526" y="0"/>
                <wp:lineTo x="0" y="0"/>
              </wp:wrapPolygon>
            </wp:wrapTight>
            <wp:docPr id="19812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3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498BC" w14:textId="77777777" w:rsidR="00A81B21" w:rsidRDefault="00A81B21" w:rsidP="00A81B21">
      <w:pPr>
        <w:rPr>
          <w:b/>
          <w:sz w:val="28"/>
        </w:rPr>
      </w:pPr>
    </w:p>
    <w:p w14:paraId="08CF5104" w14:textId="77777777" w:rsidR="00A81B21" w:rsidRDefault="00A81B21" w:rsidP="00A81B21">
      <w:pPr>
        <w:rPr>
          <w:b/>
          <w:sz w:val="28"/>
        </w:rPr>
      </w:pPr>
    </w:p>
    <w:p w14:paraId="509034C1" w14:textId="77777777" w:rsidR="00A81B21" w:rsidRDefault="00A81B21" w:rsidP="00A81B21">
      <w:pPr>
        <w:rPr>
          <w:b/>
          <w:sz w:val="28"/>
        </w:rPr>
      </w:pPr>
    </w:p>
    <w:p w14:paraId="30330793" w14:textId="77777777" w:rsidR="00A81B21" w:rsidRDefault="00A81B21" w:rsidP="00A81B21">
      <w:pPr>
        <w:rPr>
          <w:b/>
          <w:sz w:val="28"/>
        </w:rPr>
      </w:pPr>
    </w:p>
    <w:p w14:paraId="5CCE8CF5" w14:textId="77777777" w:rsidR="00A81B21" w:rsidRDefault="00A81B21" w:rsidP="00A81B21">
      <w:pPr>
        <w:rPr>
          <w:b/>
          <w:sz w:val="28"/>
        </w:rPr>
      </w:pPr>
    </w:p>
    <w:p w14:paraId="2BC7F615" w14:textId="77777777" w:rsidR="00A81B21" w:rsidRDefault="00A81B21" w:rsidP="00A81B21">
      <w:pPr>
        <w:rPr>
          <w:b/>
          <w:sz w:val="28"/>
        </w:rPr>
      </w:pPr>
    </w:p>
    <w:p w14:paraId="5AE51093" w14:textId="77777777" w:rsidR="00A81B21" w:rsidRDefault="00A81B21" w:rsidP="00A81B21">
      <w:pPr>
        <w:rPr>
          <w:b/>
          <w:sz w:val="28"/>
        </w:rPr>
      </w:pPr>
    </w:p>
    <w:p w14:paraId="105297DE" w14:textId="77777777" w:rsidR="00A81B21" w:rsidRDefault="00A81B21" w:rsidP="00A81B21">
      <w:pPr>
        <w:rPr>
          <w:b/>
          <w:sz w:val="28"/>
        </w:rPr>
      </w:pPr>
    </w:p>
    <w:p w14:paraId="44521CFB" w14:textId="77777777" w:rsidR="00A81B21" w:rsidRDefault="00A81B21" w:rsidP="00A81B21">
      <w:pPr>
        <w:rPr>
          <w:b/>
          <w:sz w:val="28"/>
        </w:rPr>
      </w:pPr>
    </w:p>
    <w:p w14:paraId="231998DE" w14:textId="77777777" w:rsidR="00A81B21" w:rsidRDefault="00A81B21" w:rsidP="00A81B21">
      <w:pPr>
        <w:rPr>
          <w:b/>
          <w:sz w:val="28"/>
        </w:rPr>
      </w:pPr>
    </w:p>
    <w:p w14:paraId="2E125D30" w14:textId="77777777" w:rsidR="00A81B21" w:rsidRDefault="00A81B21" w:rsidP="00A81B21">
      <w:pPr>
        <w:rPr>
          <w:b/>
          <w:sz w:val="28"/>
        </w:rPr>
      </w:pPr>
    </w:p>
    <w:p w14:paraId="093DB7A8" w14:textId="77777777" w:rsidR="00A81B21" w:rsidRDefault="00A81B21" w:rsidP="00A81B21">
      <w:pPr>
        <w:rPr>
          <w:b/>
          <w:sz w:val="28"/>
        </w:rPr>
      </w:pPr>
    </w:p>
    <w:p w14:paraId="747B3BD3" w14:textId="77777777" w:rsidR="00A81B21" w:rsidRDefault="00A81B21" w:rsidP="00A81B21">
      <w:pPr>
        <w:rPr>
          <w:b/>
          <w:sz w:val="28"/>
        </w:rPr>
      </w:pPr>
    </w:p>
    <w:p w14:paraId="0A674781" w14:textId="77777777" w:rsidR="00A81B21" w:rsidRDefault="00A81B21" w:rsidP="00A81B21">
      <w:pPr>
        <w:rPr>
          <w:b/>
          <w:sz w:val="28"/>
        </w:rPr>
      </w:pPr>
    </w:p>
    <w:p w14:paraId="1AB65F0C" w14:textId="77777777" w:rsidR="00A81B21" w:rsidRDefault="00A81B21" w:rsidP="00A81B21">
      <w:pPr>
        <w:rPr>
          <w:b/>
          <w:sz w:val="28"/>
        </w:rPr>
      </w:pPr>
    </w:p>
    <w:p w14:paraId="165C295F" w14:textId="77777777" w:rsidR="00A81B21" w:rsidRDefault="00A81B21" w:rsidP="00A81B21">
      <w:pPr>
        <w:rPr>
          <w:b/>
          <w:sz w:val="28"/>
        </w:rPr>
      </w:pPr>
    </w:p>
    <w:p w14:paraId="25080936" w14:textId="77777777" w:rsidR="00A81B21" w:rsidRDefault="00A81B21" w:rsidP="00A81B21">
      <w:pPr>
        <w:rPr>
          <w:b/>
          <w:sz w:val="28"/>
        </w:rPr>
      </w:pPr>
    </w:p>
    <w:p w14:paraId="3454D9A2" w14:textId="68ABE1F3" w:rsidR="00565CF2" w:rsidRPr="00565CF2" w:rsidRDefault="00565CF2" w:rsidP="00A81B21">
      <w:pPr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D6AD" w14:textId="77777777" w:rsidR="003E10AC" w:rsidRDefault="003E10AC">
      <w:r>
        <w:separator/>
      </w:r>
    </w:p>
  </w:endnote>
  <w:endnote w:type="continuationSeparator" w:id="0">
    <w:p w14:paraId="3355CFA0" w14:textId="77777777" w:rsidR="003E10AC" w:rsidRDefault="003E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3EDA5" w14:textId="77777777" w:rsidR="003E10AC" w:rsidRDefault="003E10AC">
      <w:r>
        <w:separator/>
      </w:r>
    </w:p>
  </w:footnote>
  <w:footnote w:type="continuationSeparator" w:id="0">
    <w:p w14:paraId="1F727500" w14:textId="77777777" w:rsidR="003E10AC" w:rsidRDefault="003E1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5BBF"/>
    <w:rsid w:val="00013C99"/>
    <w:rsid w:val="00023C7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B2EE9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43E0F"/>
    <w:rsid w:val="00162C82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002A"/>
    <w:rsid w:val="003D5A04"/>
    <w:rsid w:val="003E10AC"/>
    <w:rsid w:val="003E46D9"/>
    <w:rsid w:val="003F1AEC"/>
    <w:rsid w:val="003F320B"/>
    <w:rsid w:val="003F4191"/>
    <w:rsid w:val="004060E8"/>
    <w:rsid w:val="0041151D"/>
    <w:rsid w:val="00412911"/>
    <w:rsid w:val="00413187"/>
    <w:rsid w:val="00416318"/>
    <w:rsid w:val="00417ED0"/>
    <w:rsid w:val="004218E0"/>
    <w:rsid w:val="00432D09"/>
    <w:rsid w:val="004336DB"/>
    <w:rsid w:val="004413B9"/>
    <w:rsid w:val="004451E7"/>
    <w:rsid w:val="004478A2"/>
    <w:rsid w:val="004556E3"/>
    <w:rsid w:val="004569BD"/>
    <w:rsid w:val="00456B8A"/>
    <w:rsid w:val="00457215"/>
    <w:rsid w:val="0046528A"/>
    <w:rsid w:val="004730D8"/>
    <w:rsid w:val="0047357B"/>
    <w:rsid w:val="00477C96"/>
    <w:rsid w:val="00481F10"/>
    <w:rsid w:val="004863CA"/>
    <w:rsid w:val="00486629"/>
    <w:rsid w:val="00490C12"/>
    <w:rsid w:val="00494DD2"/>
    <w:rsid w:val="00497BED"/>
    <w:rsid w:val="004A61C2"/>
    <w:rsid w:val="004A6B48"/>
    <w:rsid w:val="004A73BF"/>
    <w:rsid w:val="004B1441"/>
    <w:rsid w:val="004B32C5"/>
    <w:rsid w:val="004B5F1D"/>
    <w:rsid w:val="004D6D17"/>
    <w:rsid w:val="004E18FD"/>
    <w:rsid w:val="004E69DC"/>
    <w:rsid w:val="004F2D5D"/>
    <w:rsid w:val="004F35D5"/>
    <w:rsid w:val="004F6FD5"/>
    <w:rsid w:val="004F733F"/>
    <w:rsid w:val="005050F4"/>
    <w:rsid w:val="00514AC3"/>
    <w:rsid w:val="00523E0B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A2405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458C6"/>
    <w:rsid w:val="006526C7"/>
    <w:rsid w:val="00652C74"/>
    <w:rsid w:val="0065314E"/>
    <w:rsid w:val="00654406"/>
    <w:rsid w:val="00657F4D"/>
    <w:rsid w:val="00662D96"/>
    <w:rsid w:val="00664743"/>
    <w:rsid w:val="0066658E"/>
    <w:rsid w:val="006877B6"/>
    <w:rsid w:val="006B053E"/>
    <w:rsid w:val="006B260D"/>
    <w:rsid w:val="006B62D1"/>
    <w:rsid w:val="006C5A87"/>
    <w:rsid w:val="006C5E22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2124A"/>
    <w:rsid w:val="00731DEC"/>
    <w:rsid w:val="00734513"/>
    <w:rsid w:val="007362D6"/>
    <w:rsid w:val="0073780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0772"/>
    <w:rsid w:val="007C3ECD"/>
    <w:rsid w:val="007C61A8"/>
    <w:rsid w:val="007D3C70"/>
    <w:rsid w:val="007D5AC1"/>
    <w:rsid w:val="007D69E5"/>
    <w:rsid w:val="00811100"/>
    <w:rsid w:val="00815DCC"/>
    <w:rsid w:val="00816227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2FE8"/>
    <w:rsid w:val="008946D5"/>
    <w:rsid w:val="008A1267"/>
    <w:rsid w:val="008A29F7"/>
    <w:rsid w:val="008B2D57"/>
    <w:rsid w:val="008B4CD7"/>
    <w:rsid w:val="008C6A9A"/>
    <w:rsid w:val="008D5AE9"/>
    <w:rsid w:val="008D7AB1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614FD"/>
    <w:rsid w:val="00971CA2"/>
    <w:rsid w:val="0097289A"/>
    <w:rsid w:val="009829EB"/>
    <w:rsid w:val="00983AE3"/>
    <w:rsid w:val="00993ED2"/>
    <w:rsid w:val="009A0EA9"/>
    <w:rsid w:val="009B05B3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B21"/>
    <w:rsid w:val="00A81D4D"/>
    <w:rsid w:val="00A826FE"/>
    <w:rsid w:val="00A84CA2"/>
    <w:rsid w:val="00A87BD2"/>
    <w:rsid w:val="00A87CEC"/>
    <w:rsid w:val="00A90F79"/>
    <w:rsid w:val="00A91DC5"/>
    <w:rsid w:val="00A92C90"/>
    <w:rsid w:val="00A93039"/>
    <w:rsid w:val="00AC31B4"/>
    <w:rsid w:val="00AC6516"/>
    <w:rsid w:val="00AD3361"/>
    <w:rsid w:val="00AF2271"/>
    <w:rsid w:val="00AF3BBF"/>
    <w:rsid w:val="00B10852"/>
    <w:rsid w:val="00B11C41"/>
    <w:rsid w:val="00B13A6F"/>
    <w:rsid w:val="00B144ED"/>
    <w:rsid w:val="00B17236"/>
    <w:rsid w:val="00B201A3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47C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3ED4"/>
    <w:rsid w:val="00C3734D"/>
    <w:rsid w:val="00C40DE4"/>
    <w:rsid w:val="00C50670"/>
    <w:rsid w:val="00C54D40"/>
    <w:rsid w:val="00C57C0A"/>
    <w:rsid w:val="00C6045A"/>
    <w:rsid w:val="00C658D9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D4D7C"/>
    <w:rsid w:val="00CF2E2D"/>
    <w:rsid w:val="00CF32F1"/>
    <w:rsid w:val="00CF6B3F"/>
    <w:rsid w:val="00D01890"/>
    <w:rsid w:val="00D03C9C"/>
    <w:rsid w:val="00D03E98"/>
    <w:rsid w:val="00D042E2"/>
    <w:rsid w:val="00D1105F"/>
    <w:rsid w:val="00D20BB0"/>
    <w:rsid w:val="00D278F8"/>
    <w:rsid w:val="00D3445C"/>
    <w:rsid w:val="00D3485A"/>
    <w:rsid w:val="00D348B0"/>
    <w:rsid w:val="00D34B43"/>
    <w:rsid w:val="00D401E1"/>
    <w:rsid w:val="00D51321"/>
    <w:rsid w:val="00D51A5C"/>
    <w:rsid w:val="00D712A1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DF16C0"/>
    <w:rsid w:val="00E053FE"/>
    <w:rsid w:val="00E05802"/>
    <w:rsid w:val="00E06F59"/>
    <w:rsid w:val="00E10BF7"/>
    <w:rsid w:val="00E1167D"/>
    <w:rsid w:val="00E15E9D"/>
    <w:rsid w:val="00E228D6"/>
    <w:rsid w:val="00E37973"/>
    <w:rsid w:val="00E37C3C"/>
    <w:rsid w:val="00E41242"/>
    <w:rsid w:val="00E41C09"/>
    <w:rsid w:val="00E50A29"/>
    <w:rsid w:val="00E51DAF"/>
    <w:rsid w:val="00E55666"/>
    <w:rsid w:val="00E56DD7"/>
    <w:rsid w:val="00E757B1"/>
    <w:rsid w:val="00E76165"/>
    <w:rsid w:val="00E77589"/>
    <w:rsid w:val="00E917AD"/>
    <w:rsid w:val="00E938E6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268A2"/>
    <w:rsid w:val="00F33635"/>
    <w:rsid w:val="00F360ED"/>
    <w:rsid w:val="00F406CE"/>
    <w:rsid w:val="00F47D6A"/>
    <w:rsid w:val="00F50799"/>
    <w:rsid w:val="00F56394"/>
    <w:rsid w:val="00F635DA"/>
    <w:rsid w:val="00F72B54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3F7F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62</TotalTime>
  <Pages>7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2024-03-04T08:42:00Z</cp:lastPrinted>
  <dcterms:created xsi:type="dcterms:W3CDTF">2025-04-13T11:45:00Z</dcterms:created>
  <dcterms:modified xsi:type="dcterms:W3CDTF">2025-04-13T12:46:00Z</dcterms:modified>
</cp:coreProperties>
</file>