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312"/>
        <w:gridCol w:w="4959"/>
      </w:tblGrid>
      <w:tr w:rsidR="001F7F01" w:rsidRPr="004730D8" w14:paraId="392A2775" w14:textId="77777777" w:rsidTr="00565CF2">
        <w:trPr>
          <w:trHeight w:val="553"/>
        </w:trPr>
        <w:tc>
          <w:tcPr>
            <w:tcW w:w="2586" w:type="pct"/>
          </w:tcPr>
          <w:p w14:paraId="4D354F41" w14:textId="11BBB09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D80941">
              <w:rPr>
                <w:sz w:val="28"/>
              </w:rPr>
              <w:t xml:space="preserve">s. </w:t>
            </w:r>
            <w:proofErr w:type="spellStart"/>
            <w:r w:rsidR="00125740">
              <w:rPr>
                <w:sz w:val="28"/>
              </w:rPr>
              <w:t>Vijayakumari</w:t>
            </w:r>
            <w:proofErr w:type="spellEnd"/>
          </w:p>
        </w:tc>
        <w:tc>
          <w:tcPr>
            <w:tcW w:w="2414" w:type="pct"/>
          </w:tcPr>
          <w:p w14:paraId="112E52C6" w14:textId="7D0E243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25740">
              <w:rPr>
                <w:sz w:val="28"/>
              </w:rPr>
              <w:t>08.12.2024</w:t>
            </w:r>
          </w:p>
        </w:tc>
      </w:tr>
      <w:tr w:rsidR="001F7F01" w:rsidRPr="004730D8" w14:paraId="0F51255D" w14:textId="77777777" w:rsidTr="00565CF2">
        <w:trPr>
          <w:trHeight w:val="553"/>
        </w:trPr>
        <w:tc>
          <w:tcPr>
            <w:tcW w:w="2586" w:type="pct"/>
          </w:tcPr>
          <w:p w14:paraId="21388FD1" w14:textId="0038FF2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80941">
              <w:rPr>
                <w:sz w:val="28"/>
              </w:rPr>
              <w:t>5</w:t>
            </w:r>
            <w:r w:rsidR="00125740">
              <w:rPr>
                <w:sz w:val="28"/>
              </w:rPr>
              <w:t>1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>years/ 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14" w:type="pct"/>
          </w:tcPr>
          <w:p w14:paraId="11F21660" w14:textId="77777777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6E6711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565CF2">
        <w:trPr>
          <w:trHeight w:val="553"/>
        </w:trPr>
        <w:tc>
          <w:tcPr>
            <w:tcW w:w="2586" w:type="pct"/>
          </w:tcPr>
          <w:p w14:paraId="37131503" w14:textId="58D1B6D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935A4B">
              <w:rPr>
                <w:sz w:val="28"/>
              </w:rPr>
              <w:t xml:space="preserve"> </w:t>
            </w:r>
            <w:r w:rsidR="00125740">
              <w:rPr>
                <w:sz w:val="28"/>
              </w:rPr>
              <w:t>Mothishwaran</w:t>
            </w:r>
          </w:p>
        </w:tc>
        <w:tc>
          <w:tcPr>
            <w:tcW w:w="2414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777777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6E6711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777777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6E6711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069326B" w14:textId="713C2322" w:rsidR="00A574CD" w:rsidRDefault="00A325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in relation to </w:t>
      </w:r>
      <w:r w:rsidR="009C72D4">
        <w:rPr>
          <w:sz w:val="28"/>
        </w:rPr>
        <w:t xml:space="preserve">11, 14, 16, 17, 18, 21, 22, 23, 25, 26, 27, 28, </w:t>
      </w:r>
      <w:r w:rsidR="00957AF7">
        <w:rPr>
          <w:sz w:val="28"/>
        </w:rPr>
        <w:t xml:space="preserve">31, 32, 33, 38, 41, 42, 43, 44, 45, 46, 47, 48. </w:t>
      </w:r>
    </w:p>
    <w:p w14:paraId="085FF9E4" w14:textId="6E250AAD" w:rsidR="005700FE" w:rsidRDefault="005700FE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9C72D4">
        <w:rPr>
          <w:sz w:val="28"/>
        </w:rPr>
        <w:t xml:space="preserve">24, </w:t>
      </w:r>
      <w:r w:rsidR="00957AF7">
        <w:rPr>
          <w:sz w:val="28"/>
        </w:rPr>
        <w:t>36.</w:t>
      </w:r>
    </w:p>
    <w:p w14:paraId="1728DD28" w14:textId="77777777" w:rsidR="006912CF" w:rsidRDefault="00A574CD" w:rsidP="006912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bone loss extending beyond the apical third of all teeth </w:t>
      </w:r>
      <w:r w:rsidR="002D22E9">
        <w:rPr>
          <w:sz w:val="28"/>
        </w:rPr>
        <w:t>that are present</w:t>
      </w:r>
      <w:r>
        <w:rPr>
          <w:sz w:val="28"/>
        </w:rPr>
        <w:t>.</w:t>
      </w:r>
    </w:p>
    <w:p w14:paraId="41545501" w14:textId="0D4AC124" w:rsidR="00CC03B3" w:rsidRDefault="006912CF" w:rsidP="006912C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465DDB">
        <w:rPr>
          <w:sz w:val="28"/>
        </w:rPr>
        <w:t>Complete resorption of maxillary alveolar ridge resulting in narrow maxillary arch in anterior and</w:t>
      </w:r>
      <w:r w:rsidR="00465DDB">
        <w:rPr>
          <w:sz w:val="28"/>
        </w:rPr>
        <w:t xml:space="preserve"> </w:t>
      </w:r>
      <w:r w:rsidRPr="00465DDB">
        <w:rPr>
          <w:sz w:val="28"/>
        </w:rPr>
        <w:t>posterior region causing reduced height of maxillary alveolar ridge.</w:t>
      </w:r>
    </w:p>
    <w:p w14:paraId="22FFB697" w14:textId="12BB412F" w:rsidR="00465DDB" w:rsidRPr="00465DDB" w:rsidRDefault="00465DDB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465DDB">
        <w:rPr>
          <w:sz w:val="28"/>
        </w:rPr>
        <w:t xml:space="preserve">The pterygoid plates in both sides are present with </w:t>
      </w:r>
      <w:r>
        <w:rPr>
          <w:sz w:val="28"/>
        </w:rPr>
        <w:t>normal</w:t>
      </w:r>
      <w:r w:rsidRPr="00465DDB">
        <w:rPr>
          <w:sz w:val="28"/>
        </w:rPr>
        <w:t xml:space="preserve"> bone density and hence </w:t>
      </w:r>
      <w:r>
        <w:rPr>
          <w:sz w:val="28"/>
        </w:rPr>
        <w:t>can</w:t>
      </w:r>
      <w:r w:rsidRPr="00465DDB">
        <w:rPr>
          <w:sz w:val="28"/>
        </w:rPr>
        <w:t xml:space="preserve"> be</w:t>
      </w:r>
      <w:r>
        <w:rPr>
          <w:sz w:val="28"/>
        </w:rPr>
        <w:t xml:space="preserve"> </w:t>
      </w:r>
      <w:r w:rsidRPr="00465DDB">
        <w:rPr>
          <w:sz w:val="28"/>
        </w:rPr>
        <w:t>considered for implant placement.</w:t>
      </w:r>
    </w:p>
    <w:p w14:paraId="43057122" w14:textId="17981167" w:rsidR="00465DDB" w:rsidRDefault="00465DDB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465DDB">
        <w:rPr>
          <w:sz w:val="28"/>
        </w:rPr>
        <w:t>The mandibular alveolar ridge is also present with resorptive changes and areas of depression thereby</w:t>
      </w:r>
      <w:r>
        <w:rPr>
          <w:sz w:val="28"/>
        </w:rPr>
        <w:t xml:space="preserve"> </w:t>
      </w:r>
      <w:r w:rsidRPr="00465DDB">
        <w:rPr>
          <w:sz w:val="28"/>
        </w:rPr>
        <w:t>resulting in reduced mandibular height.</w:t>
      </w:r>
    </w:p>
    <w:p w14:paraId="318554A7" w14:textId="60818D38" w:rsidR="00CC4EA8" w:rsidRPr="00465DDB" w:rsidRDefault="00CC4EA8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 opacification of the right maxillary sinus is evident.</w:t>
      </w: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p w14:paraId="0C3D68A5" w14:textId="77777777" w:rsidR="00B9369A" w:rsidRDefault="00B9369A"/>
    <w:p w14:paraId="11F023E1" w14:textId="77777777" w:rsidR="00B9369A" w:rsidRDefault="00B9369A"/>
    <w:p w14:paraId="5D1C33CB" w14:textId="77777777" w:rsidR="00B9369A" w:rsidRPr="00806B95" w:rsidRDefault="00B9369A"/>
    <w:tbl>
      <w:tblPr>
        <w:tblStyle w:val="TableGrid"/>
        <w:tblpPr w:leftFromText="180" w:rightFromText="180" w:vertAnchor="text" w:horzAnchor="margin" w:tblpX="-162" w:tblpY="188"/>
        <w:tblW w:w="5187" w:type="pct"/>
        <w:tblLook w:val="04A0" w:firstRow="1" w:lastRow="0" w:firstColumn="1" w:lastColumn="0" w:noHBand="0" w:noVBand="1"/>
      </w:tblPr>
      <w:tblGrid>
        <w:gridCol w:w="1687"/>
        <w:gridCol w:w="1129"/>
        <w:gridCol w:w="1063"/>
        <w:gridCol w:w="1061"/>
        <w:gridCol w:w="1061"/>
        <w:gridCol w:w="1159"/>
        <w:gridCol w:w="1159"/>
        <w:gridCol w:w="1155"/>
        <w:gridCol w:w="1159"/>
      </w:tblGrid>
      <w:tr w:rsidR="00663050" w:rsidRPr="00806B95" w14:paraId="3475BBE5" w14:textId="77777777" w:rsidTr="003115A3">
        <w:trPr>
          <w:trHeight w:val="424"/>
        </w:trPr>
        <w:tc>
          <w:tcPr>
            <w:tcW w:w="793" w:type="pct"/>
          </w:tcPr>
          <w:p w14:paraId="6FE1D43E" w14:textId="77777777" w:rsidR="00663050" w:rsidRPr="00806B95" w:rsidRDefault="00663050" w:rsidP="00663050">
            <w:pPr>
              <w:jc w:val="center"/>
            </w:pPr>
          </w:p>
        </w:tc>
        <w:tc>
          <w:tcPr>
            <w:tcW w:w="531" w:type="pct"/>
          </w:tcPr>
          <w:p w14:paraId="459854DF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00" w:type="pct"/>
          </w:tcPr>
          <w:p w14:paraId="7FFCBCB5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1DE079D2" w14:textId="77777777" w:rsidR="00663050" w:rsidRPr="00806B95" w:rsidRDefault="00663050" w:rsidP="0076123B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47AE2FC0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14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006AB704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18FBB4E6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3" w:type="pct"/>
          </w:tcPr>
          <w:p w14:paraId="0B57A7FC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3CD43804" w14:textId="77777777" w:rsidR="00663050" w:rsidRPr="00806B95" w:rsidRDefault="00663050" w:rsidP="00663050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24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</w:tr>
      <w:tr w:rsidR="00663050" w:rsidRPr="00806B95" w14:paraId="38D0E478" w14:textId="77777777" w:rsidTr="003115A3">
        <w:trPr>
          <w:trHeight w:val="511"/>
        </w:trPr>
        <w:tc>
          <w:tcPr>
            <w:tcW w:w="793" w:type="pct"/>
          </w:tcPr>
          <w:p w14:paraId="23B61876" w14:textId="77777777" w:rsidR="00663050" w:rsidRPr="00806B95" w:rsidRDefault="00663050" w:rsidP="00663050">
            <w:pPr>
              <w:jc w:val="center"/>
            </w:pPr>
            <w:r w:rsidRPr="00806B95">
              <w:t>Sub-Crestal</w:t>
            </w:r>
          </w:p>
        </w:tc>
        <w:tc>
          <w:tcPr>
            <w:tcW w:w="531" w:type="pct"/>
          </w:tcPr>
          <w:p w14:paraId="1BD5194C" w14:textId="73DE7606" w:rsidR="00663050" w:rsidRPr="00806B95" w:rsidRDefault="00C362E2" w:rsidP="00663050">
            <w:pPr>
              <w:jc w:val="center"/>
            </w:pPr>
            <w:r>
              <w:t>1.5</w:t>
            </w:r>
          </w:p>
        </w:tc>
        <w:tc>
          <w:tcPr>
            <w:tcW w:w="500" w:type="pct"/>
          </w:tcPr>
          <w:p w14:paraId="59383573" w14:textId="0C8C26AC" w:rsidR="00663050" w:rsidRPr="00806B95" w:rsidRDefault="00C362E2" w:rsidP="00663050">
            <w:pPr>
              <w:jc w:val="center"/>
            </w:pPr>
            <w:r>
              <w:t>1.8</w:t>
            </w:r>
          </w:p>
        </w:tc>
        <w:tc>
          <w:tcPr>
            <w:tcW w:w="499" w:type="pct"/>
          </w:tcPr>
          <w:p w14:paraId="5C67697F" w14:textId="295E88F7" w:rsidR="00663050" w:rsidRPr="00806B95" w:rsidRDefault="00C362E2" w:rsidP="00663050">
            <w:pPr>
              <w:jc w:val="center"/>
            </w:pPr>
            <w:r>
              <w:t>1.8</w:t>
            </w:r>
          </w:p>
        </w:tc>
        <w:tc>
          <w:tcPr>
            <w:tcW w:w="499" w:type="pct"/>
          </w:tcPr>
          <w:p w14:paraId="06471C7C" w14:textId="7FD5B66F" w:rsidR="00663050" w:rsidRPr="00806B95" w:rsidRDefault="00C362E2" w:rsidP="00663050">
            <w:pPr>
              <w:jc w:val="center"/>
            </w:pPr>
            <w:r>
              <w:t>1.9</w:t>
            </w:r>
          </w:p>
        </w:tc>
        <w:tc>
          <w:tcPr>
            <w:tcW w:w="545" w:type="pct"/>
          </w:tcPr>
          <w:p w14:paraId="711C715F" w14:textId="7E420E3A" w:rsidR="00663050" w:rsidRPr="00806B95" w:rsidRDefault="00C362E2" w:rsidP="00663050">
            <w:pPr>
              <w:jc w:val="center"/>
            </w:pPr>
            <w:r>
              <w:t>1.3</w:t>
            </w:r>
          </w:p>
        </w:tc>
        <w:tc>
          <w:tcPr>
            <w:tcW w:w="545" w:type="pct"/>
          </w:tcPr>
          <w:p w14:paraId="6B364FC8" w14:textId="6312BCCA" w:rsidR="00663050" w:rsidRPr="00806B95" w:rsidRDefault="00C362E2" w:rsidP="00663050">
            <w:pPr>
              <w:jc w:val="center"/>
            </w:pPr>
            <w:r>
              <w:t>1.7</w:t>
            </w:r>
          </w:p>
        </w:tc>
        <w:tc>
          <w:tcPr>
            <w:tcW w:w="543" w:type="pct"/>
          </w:tcPr>
          <w:p w14:paraId="1D9F98AE" w14:textId="07BA67FC" w:rsidR="00663050" w:rsidRPr="00806B95" w:rsidRDefault="00C362E2" w:rsidP="00663050">
            <w:pPr>
              <w:jc w:val="center"/>
            </w:pPr>
            <w:r>
              <w:t>1</w:t>
            </w:r>
          </w:p>
        </w:tc>
        <w:tc>
          <w:tcPr>
            <w:tcW w:w="545" w:type="pct"/>
          </w:tcPr>
          <w:p w14:paraId="0EB109C8" w14:textId="792FD944" w:rsidR="00663050" w:rsidRPr="00806B95" w:rsidRDefault="00C362E2" w:rsidP="00663050">
            <w:pPr>
              <w:jc w:val="center"/>
            </w:pPr>
            <w:r>
              <w:t>1.5</w:t>
            </w:r>
          </w:p>
        </w:tc>
      </w:tr>
      <w:tr w:rsidR="00663050" w:rsidRPr="00806B95" w14:paraId="139B55C6" w14:textId="77777777" w:rsidTr="003115A3">
        <w:trPr>
          <w:trHeight w:val="427"/>
        </w:trPr>
        <w:tc>
          <w:tcPr>
            <w:tcW w:w="793" w:type="pct"/>
          </w:tcPr>
          <w:p w14:paraId="40D9ACE1" w14:textId="77777777" w:rsidR="00663050" w:rsidRPr="00806B95" w:rsidRDefault="00663050" w:rsidP="00663050">
            <w:pPr>
              <w:jc w:val="center"/>
            </w:pPr>
            <w:r w:rsidRPr="00806B95">
              <w:t>Mid- Crestal</w:t>
            </w:r>
          </w:p>
        </w:tc>
        <w:tc>
          <w:tcPr>
            <w:tcW w:w="531" w:type="pct"/>
          </w:tcPr>
          <w:p w14:paraId="79CA130B" w14:textId="700785B6" w:rsidR="00663050" w:rsidRPr="00806B95" w:rsidRDefault="00C362E2" w:rsidP="00663050">
            <w:pPr>
              <w:jc w:val="center"/>
            </w:pPr>
            <w:r>
              <w:t>1.3</w:t>
            </w:r>
          </w:p>
        </w:tc>
        <w:tc>
          <w:tcPr>
            <w:tcW w:w="500" w:type="pct"/>
          </w:tcPr>
          <w:p w14:paraId="58498EFF" w14:textId="7D8D083C" w:rsidR="00663050" w:rsidRPr="00806B95" w:rsidRDefault="00C362E2" w:rsidP="00663050">
            <w:pPr>
              <w:jc w:val="center"/>
            </w:pPr>
            <w:r>
              <w:t>2.9</w:t>
            </w:r>
          </w:p>
        </w:tc>
        <w:tc>
          <w:tcPr>
            <w:tcW w:w="499" w:type="pct"/>
          </w:tcPr>
          <w:p w14:paraId="18FFAC2C" w14:textId="2AB946FF" w:rsidR="00663050" w:rsidRPr="00806B95" w:rsidRDefault="00C362E2" w:rsidP="00663050">
            <w:pPr>
              <w:jc w:val="center"/>
            </w:pPr>
            <w:r>
              <w:t>2</w:t>
            </w:r>
          </w:p>
        </w:tc>
        <w:tc>
          <w:tcPr>
            <w:tcW w:w="499" w:type="pct"/>
          </w:tcPr>
          <w:p w14:paraId="237CDE2A" w14:textId="61FD09DE" w:rsidR="00663050" w:rsidRPr="00806B95" w:rsidRDefault="00C362E2" w:rsidP="00663050">
            <w:pPr>
              <w:jc w:val="center"/>
            </w:pPr>
            <w:r>
              <w:t>2.4</w:t>
            </w:r>
          </w:p>
        </w:tc>
        <w:tc>
          <w:tcPr>
            <w:tcW w:w="545" w:type="pct"/>
          </w:tcPr>
          <w:p w14:paraId="0863C45B" w14:textId="64B70506" w:rsidR="00663050" w:rsidRPr="00806B95" w:rsidRDefault="00C362E2" w:rsidP="00663050">
            <w:pPr>
              <w:jc w:val="center"/>
            </w:pPr>
            <w:r>
              <w:t>1.8</w:t>
            </w:r>
          </w:p>
        </w:tc>
        <w:tc>
          <w:tcPr>
            <w:tcW w:w="545" w:type="pct"/>
          </w:tcPr>
          <w:p w14:paraId="76709B64" w14:textId="0CC3DD3B" w:rsidR="00663050" w:rsidRPr="00806B95" w:rsidRDefault="00C362E2" w:rsidP="00663050">
            <w:pPr>
              <w:jc w:val="center"/>
            </w:pPr>
            <w:r>
              <w:t>1.8</w:t>
            </w:r>
          </w:p>
        </w:tc>
        <w:tc>
          <w:tcPr>
            <w:tcW w:w="543" w:type="pct"/>
          </w:tcPr>
          <w:p w14:paraId="59063E58" w14:textId="0DD656D3" w:rsidR="00663050" w:rsidRPr="00806B95" w:rsidRDefault="00C362E2" w:rsidP="00663050">
            <w:pPr>
              <w:jc w:val="center"/>
            </w:pPr>
            <w:r>
              <w:t>1.2</w:t>
            </w:r>
          </w:p>
        </w:tc>
        <w:tc>
          <w:tcPr>
            <w:tcW w:w="545" w:type="pct"/>
          </w:tcPr>
          <w:p w14:paraId="5F9288EA" w14:textId="6AC04CA1" w:rsidR="00663050" w:rsidRPr="00806B95" w:rsidRDefault="00C362E2" w:rsidP="00663050">
            <w:pPr>
              <w:jc w:val="center"/>
            </w:pPr>
            <w:r>
              <w:t>1.5</w:t>
            </w:r>
          </w:p>
        </w:tc>
      </w:tr>
      <w:tr w:rsidR="00663050" w:rsidRPr="00806B95" w14:paraId="21CE38C6" w14:textId="77777777" w:rsidTr="003115A3">
        <w:trPr>
          <w:trHeight w:val="449"/>
        </w:trPr>
        <w:tc>
          <w:tcPr>
            <w:tcW w:w="793" w:type="pct"/>
          </w:tcPr>
          <w:p w14:paraId="49363B76" w14:textId="77777777" w:rsidR="00663050" w:rsidRPr="00806B95" w:rsidRDefault="00663050" w:rsidP="00663050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531" w:type="pct"/>
          </w:tcPr>
          <w:p w14:paraId="4093EFFD" w14:textId="2D313F50" w:rsidR="00663050" w:rsidRPr="00806B95" w:rsidRDefault="00C362E2" w:rsidP="00663050">
            <w:pPr>
              <w:jc w:val="center"/>
            </w:pPr>
            <w:r>
              <w:t>6.4</w:t>
            </w:r>
          </w:p>
        </w:tc>
        <w:tc>
          <w:tcPr>
            <w:tcW w:w="500" w:type="pct"/>
          </w:tcPr>
          <w:p w14:paraId="066A99C0" w14:textId="41DFBE8A" w:rsidR="00663050" w:rsidRPr="00806B95" w:rsidRDefault="00C362E2" w:rsidP="00663050">
            <w:pPr>
              <w:jc w:val="center"/>
            </w:pPr>
            <w:r>
              <w:t>4.7</w:t>
            </w:r>
          </w:p>
        </w:tc>
        <w:tc>
          <w:tcPr>
            <w:tcW w:w="499" w:type="pct"/>
          </w:tcPr>
          <w:p w14:paraId="42991040" w14:textId="58259B4E" w:rsidR="00663050" w:rsidRPr="00806B95" w:rsidRDefault="00C362E2" w:rsidP="00663050">
            <w:pPr>
              <w:jc w:val="center"/>
            </w:pPr>
            <w:r>
              <w:t>7.8</w:t>
            </w:r>
          </w:p>
        </w:tc>
        <w:tc>
          <w:tcPr>
            <w:tcW w:w="499" w:type="pct"/>
          </w:tcPr>
          <w:p w14:paraId="05113541" w14:textId="43706EBA" w:rsidR="00663050" w:rsidRPr="00806B95" w:rsidRDefault="00C362E2" w:rsidP="00663050">
            <w:pPr>
              <w:jc w:val="center"/>
            </w:pPr>
            <w:r>
              <w:t>8</w:t>
            </w:r>
          </w:p>
        </w:tc>
        <w:tc>
          <w:tcPr>
            <w:tcW w:w="545" w:type="pct"/>
          </w:tcPr>
          <w:p w14:paraId="0034B577" w14:textId="5C489E5B" w:rsidR="00663050" w:rsidRPr="00806B95" w:rsidRDefault="00C362E2" w:rsidP="00663050">
            <w:pPr>
              <w:jc w:val="center"/>
            </w:pPr>
            <w:r>
              <w:t>6</w:t>
            </w:r>
          </w:p>
        </w:tc>
        <w:tc>
          <w:tcPr>
            <w:tcW w:w="545" w:type="pct"/>
          </w:tcPr>
          <w:p w14:paraId="01224836" w14:textId="5E7348BD" w:rsidR="00663050" w:rsidRPr="00806B95" w:rsidRDefault="00C362E2" w:rsidP="00663050">
            <w:pPr>
              <w:jc w:val="center"/>
            </w:pPr>
            <w:r>
              <w:t>5.5</w:t>
            </w:r>
          </w:p>
        </w:tc>
        <w:tc>
          <w:tcPr>
            <w:tcW w:w="543" w:type="pct"/>
          </w:tcPr>
          <w:p w14:paraId="1B38F904" w14:textId="3CB2E947" w:rsidR="00663050" w:rsidRPr="00806B95" w:rsidRDefault="00C362E2" w:rsidP="00663050">
            <w:pPr>
              <w:jc w:val="center"/>
            </w:pPr>
            <w:r>
              <w:t>5.9</w:t>
            </w:r>
          </w:p>
        </w:tc>
        <w:tc>
          <w:tcPr>
            <w:tcW w:w="545" w:type="pct"/>
          </w:tcPr>
          <w:p w14:paraId="73B5D58B" w14:textId="5D4E60FF" w:rsidR="00663050" w:rsidRPr="00806B95" w:rsidRDefault="00C362E2" w:rsidP="00663050">
            <w:pPr>
              <w:jc w:val="center"/>
            </w:pPr>
            <w:r>
              <w:t>4.7</w:t>
            </w:r>
          </w:p>
        </w:tc>
      </w:tr>
    </w:tbl>
    <w:p w14:paraId="1149542C" w14:textId="77777777" w:rsidR="0076123B" w:rsidRPr="00806B95" w:rsidRDefault="0076123B"/>
    <w:p w14:paraId="1261D317" w14:textId="77777777" w:rsidR="00B9369A" w:rsidRPr="00806B95" w:rsidRDefault="00B9369A"/>
    <w:p w14:paraId="6AA7D2D7" w14:textId="77777777" w:rsidR="00B9369A" w:rsidRPr="00806B95" w:rsidRDefault="00B9369A"/>
    <w:p w14:paraId="01ACAD7F" w14:textId="77777777" w:rsidR="00B9369A" w:rsidRPr="00806B95" w:rsidRDefault="00B9369A"/>
    <w:p w14:paraId="0C078DB6" w14:textId="77777777" w:rsidR="00B9369A" w:rsidRPr="00806B95" w:rsidRDefault="00B9369A"/>
    <w:p w14:paraId="20609A7D" w14:textId="77777777" w:rsidR="00B9369A" w:rsidRPr="00806B95" w:rsidRDefault="00B9369A"/>
    <w:tbl>
      <w:tblPr>
        <w:tblW w:w="514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4"/>
        <w:gridCol w:w="1247"/>
        <w:gridCol w:w="1246"/>
        <w:gridCol w:w="1246"/>
        <w:gridCol w:w="1246"/>
        <w:gridCol w:w="1246"/>
        <w:gridCol w:w="1244"/>
      </w:tblGrid>
      <w:tr w:rsidR="0076123B" w:rsidRPr="00806B95" w14:paraId="07D306B0" w14:textId="77777777" w:rsidTr="003115A3">
        <w:trPr>
          <w:trHeight w:val="372"/>
          <w:jc w:val="center"/>
        </w:trPr>
        <w:tc>
          <w:tcPr>
            <w:tcW w:w="1454" w:type="pct"/>
          </w:tcPr>
          <w:p w14:paraId="4C1A5F21" w14:textId="75E89F85" w:rsidR="0076123B" w:rsidRPr="00806B95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92" w:type="pct"/>
          </w:tcPr>
          <w:p w14:paraId="2AC0641C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31CD47F6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2B4E6E47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17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7AE95F53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65FAE292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0" w:type="pct"/>
          </w:tcPr>
          <w:p w14:paraId="64D2D8C6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27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</w:tr>
      <w:tr w:rsidR="0076123B" w:rsidRPr="00806B95" w14:paraId="47866743" w14:textId="77777777" w:rsidTr="003115A3">
        <w:trPr>
          <w:trHeight w:val="433"/>
          <w:jc w:val="center"/>
        </w:trPr>
        <w:tc>
          <w:tcPr>
            <w:tcW w:w="1454" w:type="pct"/>
          </w:tcPr>
          <w:p w14:paraId="45B450D9" w14:textId="77777777" w:rsidR="0076123B" w:rsidRPr="00806B95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318E768A" w14:textId="4B54B0AF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41666094" w14:textId="5931DD8B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0F93DC72" w14:textId="0E841945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367CAA40" w14:textId="0771AB2B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1.7</w:t>
            </w:r>
          </w:p>
        </w:tc>
        <w:tc>
          <w:tcPr>
            <w:tcW w:w="591" w:type="pct"/>
          </w:tcPr>
          <w:p w14:paraId="679C32DD" w14:textId="2F762B07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90" w:type="pct"/>
          </w:tcPr>
          <w:p w14:paraId="6E582B6A" w14:textId="0CD42B47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76123B" w:rsidRPr="00806B95" w14:paraId="076622D8" w14:textId="77777777" w:rsidTr="003115A3">
        <w:trPr>
          <w:trHeight w:val="433"/>
          <w:jc w:val="center"/>
        </w:trPr>
        <w:tc>
          <w:tcPr>
            <w:tcW w:w="1454" w:type="pct"/>
          </w:tcPr>
          <w:p w14:paraId="0A344298" w14:textId="77777777" w:rsidR="0076123B" w:rsidRPr="00806B95" w:rsidRDefault="0076123B" w:rsidP="00F504B5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11EB7F1D" w14:textId="0B0AFE9F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1278305D" w14:textId="690D093E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27E41570" w14:textId="7CCA20BD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74171F42" w14:textId="2EC04479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3617224F" w14:textId="635D8A8D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0" w:type="pct"/>
          </w:tcPr>
          <w:p w14:paraId="308C09F1" w14:textId="428D0481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</w:tr>
      <w:tr w:rsidR="0076123B" w:rsidRPr="00806B95" w14:paraId="05E9A6AA" w14:textId="77777777" w:rsidTr="003115A3">
        <w:trPr>
          <w:trHeight w:val="433"/>
          <w:jc w:val="center"/>
        </w:trPr>
        <w:tc>
          <w:tcPr>
            <w:tcW w:w="1454" w:type="pct"/>
          </w:tcPr>
          <w:p w14:paraId="74536619" w14:textId="77777777" w:rsidR="0076123B" w:rsidRPr="00806B95" w:rsidRDefault="0076123B" w:rsidP="00F504B5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 xml:space="preserve">Distance between the alveolar ridge and floor of the maxillary </w:t>
            </w:r>
            <w:proofErr w:type="gramStart"/>
            <w:r w:rsidRPr="00806B95">
              <w:rPr>
                <w:sz w:val="24"/>
                <w:szCs w:val="24"/>
              </w:rPr>
              <w:t>sinus  (</w:t>
            </w:r>
            <w:proofErr w:type="gramEnd"/>
            <w:r w:rsidRPr="00806B95">
              <w:rPr>
                <w:sz w:val="24"/>
                <w:szCs w:val="24"/>
              </w:rPr>
              <w:t>in mm)</w:t>
            </w:r>
          </w:p>
        </w:tc>
        <w:tc>
          <w:tcPr>
            <w:tcW w:w="592" w:type="pct"/>
          </w:tcPr>
          <w:p w14:paraId="3E80BEAC" w14:textId="1D590FB2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1.3</w:t>
            </w:r>
          </w:p>
        </w:tc>
        <w:tc>
          <w:tcPr>
            <w:tcW w:w="591" w:type="pct"/>
          </w:tcPr>
          <w:p w14:paraId="6C1FB468" w14:textId="34287102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591" w:type="pct"/>
          </w:tcPr>
          <w:p w14:paraId="1758F784" w14:textId="67203460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1.9</w:t>
            </w:r>
          </w:p>
        </w:tc>
        <w:tc>
          <w:tcPr>
            <w:tcW w:w="591" w:type="pct"/>
          </w:tcPr>
          <w:p w14:paraId="4B1C2EA3" w14:textId="523AA91A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2.8</w:t>
            </w:r>
          </w:p>
        </w:tc>
        <w:tc>
          <w:tcPr>
            <w:tcW w:w="591" w:type="pct"/>
          </w:tcPr>
          <w:p w14:paraId="1335F916" w14:textId="1699295A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590" w:type="pct"/>
          </w:tcPr>
          <w:p w14:paraId="18A17A9D" w14:textId="6CD67979" w:rsidR="0076123B" w:rsidRPr="00806B95" w:rsidRDefault="00C362E2" w:rsidP="00F504B5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1.1</w:t>
            </w:r>
          </w:p>
        </w:tc>
      </w:tr>
    </w:tbl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08FD65B1" w14:textId="77777777" w:rsidR="00B9369A" w:rsidRPr="00806B95" w:rsidRDefault="00B9369A"/>
    <w:p w14:paraId="4A375104" w14:textId="77777777" w:rsidR="00B9369A" w:rsidRPr="00806B95" w:rsidRDefault="00B9369A"/>
    <w:p w14:paraId="76E70A55" w14:textId="77777777" w:rsidR="00B9369A" w:rsidRPr="00806B95" w:rsidRDefault="00B9369A"/>
    <w:tbl>
      <w:tblPr>
        <w:tblStyle w:val="TableGrid"/>
        <w:tblpPr w:leftFromText="180" w:rightFromText="180" w:vertAnchor="text" w:horzAnchor="margin" w:tblpX="-162" w:tblpY="188"/>
        <w:tblW w:w="5143" w:type="pct"/>
        <w:tblLook w:val="04A0" w:firstRow="1" w:lastRow="0" w:firstColumn="1" w:lastColumn="0" w:noHBand="0" w:noVBand="1"/>
      </w:tblPr>
      <w:tblGrid>
        <w:gridCol w:w="1673"/>
        <w:gridCol w:w="1122"/>
        <w:gridCol w:w="1054"/>
        <w:gridCol w:w="1052"/>
        <w:gridCol w:w="1052"/>
        <w:gridCol w:w="1149"/>
        <w:gridCol w:w="1149"/>
        <w:gridCol w:w="1145"/>
        <w:gridCol w:w="1147"/>
      </w:tblGrid>
      <w:tr w:rsidR="0026574D" w:rsidRPr="00806B95" w14:paraId="728935C6" w14:textId="77777777" w:rsidTr="00AC090D">
        <w:trPr>
          <w:trHeight w:val="432"/>
        </w:trPr>
        <w:tc>
          <w:tcPr>
            <w:tcW w:w="793" w:type="pct"/>
          </w:tcPr>
          <w:p w14:paraId="43025D6B" w14:textId="77777777" w:rsidR="0026574D" w:rsidRPr="00806B95" w:rsidRDefault="0026574D" w:rsidP="008D2373">
            <w:pPr>
              <w:jc w:val="center"/>
            </w:pPr>
          </w:p>
        </w:tc>
        <w:tc>
          <w:tcPr>
            <w:tcW w:w="532" w:type="pct"/>
          </w:tcPr>
          <w:p w14:paraId="4CC69C6D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00" w:type="pct"/>
          </w:tcPr>
          <w:p w14:paraId="7A6BD12B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15445B14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499" w:type="pct"/>
          </w:tcPr>
          <w:p w14:paraId="7A66DCDD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34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5733F8E1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41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5" w:type="pct"/>
          </w:tcPr>
          <w:p w14:paraId="7FDFAD78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42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3" w:type="pct"/>
          </w:tcPr>
          <w:p w14:paraId="430EDDB6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43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544" w:type="pct"/>
          </w:tcPr>
          <w:p w14:paraId="2C5C788B" w14:textId="77777777" w:rsidR="0026574D" w:rsidRPr="00806B95" w:rsidRDefault="0026574D" w:rsidP="008D2373">
            <w:pPr>
              <w:jc w:val="center"/>
              <w:rPr>
                <w:b/>
              </w:rPr>
            </w:pPr>
            <w:r w:rsidRPr="00806B95">
              <w:rPr>
                <w:b/>
              </w:rPr>
              <w:t xml:space="preserve">44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</w:tr>
      <w:tr w:rsidR="00AC090D" w:rsidRPr="00806B95" w14:paraId="6B341874" w14:textId="77777777" w:rsidTr="00AC090D">
        <w:trPr>
          <w:trHeight w:val="521"/>
        </w:trPr>
        <w:tc>
          <w:tcPr>
            <w:tcW w:w="793" w:type="pct"/>
          </w:tcPr>
          <w:p w14:paraId="14E0DF7F" w14:textId="77777777" w:rsidR="00AC090D" w:rsidRPr="00806B95" w:rsidRDefault="00AC090D" w:rsidP="00AC090D">
            <w:pPr>
              <w:jc w:val="center"/>
            </w:pPr>
            <w:r w:rsidRPr="00806B95">
              <w:t>Sub-Crestal</w:t>
            </w:r>
          </w:p>
        </w:tc>
        <w:tc>
          <w:tcPr>
            <w:tcW w:w="532" w:type="pct"/>
          </w:tcPr>
          <w:p w14:paraId="11EADAA4" w14:textId="452903B7" w:rsidR="00AC090D" w:rsidRPr="00806B95" w:rsidRDefault="00E72CB3" w:rsidP="00AC090D">
            <w:pPr>
              <w:jc w:val="center"/>
            </w:pPr>
            <w:r>
              <w:t>2.9</w:t>
            </w:r>
          </w:p>
        </w:tc>
        <w:tc>
          <w:tcPr>
            <w:tcW w:w="500" w:type="pct"/>
          </w:tcPr>
          <w:p w14:paraId="79D26E56" w14:textId="2F9275AB" w:rsidR="00AC090D" w:rsidRPr="00806B95" w:rsidRDefault="00E72CB3" w:rsidP="00AC090D">
            <w:pPr>
              <w:jc w:val="center"/>
            </w:pPr>
            <w:r>
              <w:t>3.5</w:t>
            </w:r>
          </w:p>
        </w:tc>
        <w:tc>
          <w:tcPr>
            <w:tcW w:w="499" w:type="pct"/>
          </w:tcPr>
          <w:p w14:paraId="18DFD241" w14:textId="18EAE07B" w:rsidR="00AC090D" w:rsidRPr="00806B95" w:rsidRDefault="00E72CB3" w:rsidP="00AC090D">
            <w:pPr>
              <w:jc w:val="center"/>
            </w:pPr>
            <w:r>
              <w:t>2.8</w:t>
            </w:r>
          </w:p>
        </w:tc>
        <w:tc>
          <w:tcPr>
            <w:tcW w:w="499" w:type="pct"/>
          </w:tcPr>
          <w:p w14:paraId="5D91C893" w14:textId="27AF8906" w:rsidR="00AC090D" w:rsidRPr="00806B95" w:rsidRDefault="00E72CB3" w:rsidP="00AC090D">
            <w:pPr>
              <w:jc w:val="center"/>
            </w:pPr>
            <w:r>
              <w:t>6.8</w:t>
            </w:r>
          </w:p>
        </w:tc>
        <w:tc>
          <w:tcPr>
            <w:tcW w:w="545" w:type="pct"/>
          </w:tcPr>
          <w:p w14:paraId="3CC89BC0" w14:textId="52BCB204" w:rsidR="00AC090D" w:rsidRPr="00806B95" w:rsidRDefault="00AC090D" w:rsidP="00AC090D">
            <w:pPr>
              <w:jc w:val="center"/>
            </w:pPr>
            <w:r>
              <w:t>3.4</w:t>
            </w:r>
          </w:p>
        </w:tc>
        <w:tc>
          <w:tcPr>
            <w:tcW w:w="545" w:type="pct"/>
          </w:tcPr>
          <w:p w14:paraId="770BE140" w14:textId="2C062ADB" w:rsidR="00AC090D" w:rsidRPr="00806B95" w:rsidRDefault="00AC090D" w:rsidP="00AC090D">
            <w:pPr>
              <w:jc w:val="center"/>
            </w:pPr>
            <w:r>
              <w:t>2.4</w:t>
            </w:r>
          </w:p>
        </w:tc>
        <w:tc>
          <w:tcPr>
            <w:tcW w:w="543" w:type="pct"/>
          </w:tcPr>
          <w:p w14:paraId="1DCD3F8D" w14:textId="03A6E084" w:rsidR="00AC090D" w:rsidRPr="00806B95" w:rsidRDefault="00AC090D" w:rsidP="00AC090D">
            <w:pPr>
              <w:jc w:val="center"/>
            </w:pPr>
            <w:r>
              <w:t>3.2</w:t>
            </w:r>
          </w:p>
        </w:tc>
        <w:tc>
          <w:tcPr>
            <w:tcW w:w="544" w:type="pct"/>
          </w:tcPr>
          <w:p w14:paraId="660BBBE4" w14:textId="33FFC9F9" w:rsidR="00AC090D" w:rsidRPr="00806B95" w:rsidRDefault="00AC090D" w:rsidP="00AC090D">
            <w:pPr>
              <w:jc w:val="center"/>
            </w:pPr>
            <w:r>
              <w:t>4.9</w:t>
            </w:r>
          </w:p>
        </w:tc>
      </w:tr>
      <w:tr w:rsidR="00AC090D" w:rsidRPr="00806B95" w14:paraId="09CC11FC" w14:textId="77777777" w:rsidTr="00AC090D">
        <w:trPr>
          <w:trHeight w:val="435"/>
        </w:trPr>
        <w:tc>
          <w:tcPr>
            <w:tcW w:w="793" w:type="pct"/>
          </w:tcPr>
          <w:p w14:paraId="489B194B" w14:textId="77777777" w:rsidR="00AC090D" w:rsidRPr="00806B95" w:rsidRDefault="00AC090D" w:rsidP="00AC090D">
            <w:pPr>
              <w:jc w:val="center"/>
            </w:pPr>
            <w:r w:rsidRPr="00806B95">
              <w:t>Mid- Crestal</w:t>
            </w:r>
          </w:p>
        </w:tc>
        <w:tc>
          <w:tcPr>
            <w:tcW w:w="532" w:type="pct"/>
          </w:tcPr>
          <w:p w14:paraId="01263588" w14:textId="6876F4B5" w:rsidR="00AC090D" w:rsidRPr="00806B95" w:rsidRDefault="00E72CB3" w:rsidP="00AC090D">
            <w:pPr>
              <w:jc w:val="center"/>
            </w:pPr>
            <w:r>
              <w:t>3.5</w:t>
            </w:r>
          </w:p>
        </w:tc>
        <w:tc>
          <w:tcPr>
            <w:tcW w:w="500" w:type="pct"/>
          </w:tcPr>
          <w:p w14:paraId="31E0495F" w14:textId="41FF0D5F" w:rsidR="00AC090D" w:rsidRPr="00806B95" w:rsidRDefault="00E72CB3" w:rsidP="00AC090D">
            <w:pPr>
              <w:jc w:val="center"/>
            </w:pPr>
            <w:r>
              <w:t>4.1</w:t>
            </w:r>
          </w:p>
        </w:tc>
        <w:tc>
          <w:tcPr>
            <w:tcW w:w="499" w:type="pct"/>
          </w:tcPr>
          <w:p w14:paraId="046B8660" w14:textId="1A588095" w:rsidR="00AC090D" w:rsidRPr="00806B95" w:rsidRDefault="00E72CB3" w:rsidP="00AC090D">
            <w:pPr>
              <w:jc w:val="center"/>
            </w:pPr>
            <w:r>
              <w:t>3.1</w:t>
            </w:r>
          </w:p>
        </w:tc>
        <w:tc>
          <w:tcPr>
            <w:tcW w:w="499" w:type="pct"/>
          </w:tcPr>
          <w:p w14:paraId="2C0ECD15" w14:textId="52DB19F8" w:rsidR="00AC090D" w:rsidRPr="00806B95" w:rsidRDefault="00E72CB3" w:rsidP="00AC090D">
            <w:pPr>
              <w:jc w:val="center"/>
            </w:pPr>
            <w:r>
              <w:t>6.7</w:t>
            </w:r>
          </w:p>
        </w:tc>
        <w:tc>
          <w:tcPr>
            <w:tcW w:w="545" w:type="pct"/>
          </w:tcPr>
          <w:p w14:paraId="4EDE634D" w14:textId="76F41AC3" w:rsidR="00AC090D" w:rsidRPr="00806B95" w:rsidRDefault="00AC090D" w:rsidP="00AC090D">
            <w:pPr>
              <w:jc w:val="center"/>
            </w:pPr>
            <w:r>
              <w:t>4.6</w:t>
            </w:r>
          </w:p>
        </w:tc>
        <w:tc>
          <w:tcPr>
            <w:tcW w:w="545" w:type="pct"/>
          </w:tcPr>
          <w:p w14:paraId="449459CD" w14:textId="0DB3ABB8" w:rsidR="00AC090D" w:rsidRPr="00806B95" w:rsidRDefault="00AC090D" w:rsidP="00AC090D">
            <w:pPr>
              <w:jc w:val="center"/>
            </w:pPr>
            <w:r>
              <w:t>3.8</w:t>
            </w:r>
          </w:p>
        </w:tc>
        <w:tc>
          <w:tcPr>
            <w:tcW w:w="543" w:type="pct"/>
          </w:tcPr>
          <w:p w14:paraId="0A45E0F2" w14:textId="40CF7581" w:rsidR="00AC090D" w:rsidRPr="00806B95" w:rsidRDefault="00AC090D" w:rsidP="00AC090D">
            <w:pPr>
              <w:jc w:val="center"/>
            </w:pPr>
            <w:r>
              <w:t>4.9</w:t>
            </w:r>
          </w:p>
        </w:tc>
        <w:tc>
          <w:tcPr>
            <w:tcW w:w="544" w:type="pct"/>
          </w:tcPr>
          <w:p w14:paraId="35D364BA" w14:textId="71DBB086" w:rsidR="00AC090D" w:rsidRPr="00806B95" w:rsidRDefault="00AC090D" w:rsidP="00AC090D">
            <w:pPr>
              <w:jc w:val="center"/>
            </w:pPr>
            <w:r>
              <w:t>7.3</w:t>
            </w:r>
          </w:p>
        </w:tc>
      </w:tr>
      <w:tr w:rsidR="00AC090D" w:rsidRPr="00806B95" w14:paraId="26056C00" w14:textId="77777777" w:rsidTr="00AC090D">
        <w:trPr>
          <w:trHeight w:val="435"/>
        </w:trPr>
        <w:tc>
          <w:tcPr>
            <w:tcW w:w="793" w:type="pct"/>
          </w:tcPr>
          <w:p w14:paraId="346A0BE5" w14:textId="0B3FC2CE" w:rsidR="00AC090D" w:rsidRPr="00806B95" w:rsidRDefault="00AC090D" w:rsidP="00AC090D">
            <w:pPr>
              <w:jc w:val="center"/>
            </w:pPr>
            <w:r w:rsidRPr="00806B95">
              <w:t>Distance between the alveolar ridge and lower border of mandible (in mm)</w:t>
            </w:r>
          </w:p>
        </w:tc>
        <w:tc>
          <w:tcPr>
            <w:tcW w:w="532" w:type="pct"/>
          </w:tcPr>
          <w:p w14:paraId="635730C6" w14:textId="63007C23" w:rsidR="00AC090D" w:rsidRPr="00806B95" w:rsidRDefault="00E72CB3" w:rsidP="00AC090D">
            <w:pPr>
              <w:jc w:val="center"/>
            </w:pPr>
            <w:r>
              <w:t>16.5</w:t>
            </w:r>
          </w:p>
        </w:tc>
        <w:tc>
          <w:tcPr>
            <w:tcW w:w="500" w:type="pct"/>
          </w:tcPr>
          <w:p w14:paraId="22F6FAF1" w14:textId="6FE63AE6" w:rsidR="00AC090D" w:rsidRPr="00806B95" w:rsidRDefault="00E72CB3" w:rsidP="00AC090D">
            <w:pPr>
              <w:jc w:val="center"/>
            </w:pPr>
            <w:r>
              <w:t>16.9</w:t>
            </w:r>
          </w:p>
        </w:tc>
        <w:tc>
          <w:tcPr>
            <w:tcW w:w="499" w:type="pct"/>
          </w:tcPr>
          <w:p w14:paraId="7805AF50" w14:textId="0072CAB3" w:rsidR="00AC090D" w:rsidRPr="00806B95" w:rsidRDefault="00E72CB3" w:rsidP="00AC090D">
            <w:pPr>
              <w:jc w:val="center"/>
            </w:pPr>
            <w:r>
              <w:t>16.2</w:t>
            </w:r>
          </w:p>
        </w:tc>
        <w:tc>
          <w:tcPr>
            <w:tcW w:w="499" w:type="pct"/>
          </w:tcPr>
          <w:p w14:paraId="0D238002" w14:textId="0A48E050" w:rsidR="00AC090D" w:rsidRPr="00806B95" w:rsidRDefault="00E72CB3" w:rsidP="00AC090D">
            <w:pPr>
              <w:jc w:val="center"/>
            </w:pPr>
            <w:r>
              <w:t>9.2</w:t>
            </w:r>
          </w:p>
        </w:tc>
        <w:tc>
          <w:tcPr>
            <w:tcW w:w="545" w:type="pct"/>
          </w:tcPr>
          <w:p w14:paraId="25F28E97" w14:textId="140FFCA5" w:rsidR="00AC090D" w:rsidRPr="00806B95" w:rsidRDefault="00AC090D" w:rsidP="00AC090D">
            <w:pPr>
              <w:jc w:val="center"/>
            </w:pPr>
            <w:r>
              <w:t>15.4</w:t>
            </w:r>
          </w:p>
        </w:tc>
        <w:tc>
          <w:tcPr>
            <w:tcW w:w="545" w:type="pct"/>
          </w:tcPr>
          <w:p w14:paraId="655503BB" w14:textId="445BF213" w:rsidR="00AC090D" w:rsidRPr="00806B95" w:rsidRDefault="00AC090D" w:rsidP="00AC090D">
            <w:pPr>
              <w:jc w:val="center"/>
            </w:pPr>
            <w:r>
              <w:t>16</w:t>
            </w:r>
          </w:p>
        </w:tc>
        <w:tc>
          <w:tcPr>
            <w:tcW w:w="543" w:type="pct"/>
          </w:tcPr>
          <w:p w14:paraId="097D04B7" w14:textId="16629C38" w:rsidR="00AC090D" w:rsidRPr="00806B95" w:rsidRDefault="00AC090D" w:rsidP="00AC090D">
            <w:pPr>
              <w:jc w:val="center"/>
            </w:pPr>
            <w:r>
              <w:t>13.6</w:t>
            </w:r>
          </w:p>
        </w:tc>
        <w:tc>
          <w:tcPr>
            <w:tcW w:w="544" w:type="pct"/>
          </w:tcPr>
          <w:p w14:paraId="1C2A838D" w14:textId="600FD799" w:rsidR="00AC090D" w:rsidRPr="00806B95" w:rsidRDefault="00AC090D" w:rsidP="00AC090D">
            <w:pPr>
              <w:jc w:val="center"/>
            </w:pPr>
            <w:r>
              <w:t>12.3</w:t>
            </w:r>
          </w:p>
        </w:tc>
      </w:tr>
    </w:tbl>
    <w:p w14:paraId="7DAAB873" w14:textId="77777777" w:rsidR="00663050" w:rsidRPr="00806B95" w:rsidRDefault="00663050"/>
    <w:p w14:paraId="27E1CA28" w14:textId="77777777" w:rsidR="00B9369A" w:rsidRPr="00806B95" w:rsidRDefault="00B9369A"/>
    <w:p w14:paraId="7142B029" w14:textId="77777777" w:rsidR="00B9369A" w:rsidRPr="00806B95" w:rsidRDefault="00B9369A"/>
    <w:p w14:paraId="40E65C61" w14:textId="77777777" w:rsidR="00B9369A" w:rsidRPr="00806B95" w:rsidRDefault="00B9369A"/>
    <w:tbl>
      <w:tblPr>
        <w:tblW w:w="514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64"/>
        <w:gridCol w:w="1247"/>
        <w:gridCol w:w="1246"/>
        <w:gridCol w:w="1246"/>
        <w:gridCol w:w="1246"/>
        <w:gridCol w:w="1246"/>
        <w:gridCol w:w="1244"/>
      </w:tblGrid>
      <w:tr w:rsidR="0076123B" w:rsidRPr="00806B95" w14:paraId="01F1DC00" w14:textId="77777777" w:rsidTr="003115A3">
        <w:trPr>
          <w:trHeight w:val="372"/>
          <w:jc w:val="center"/>
        </w:trPr>
        <w:tc>
          <w:tcPr>
            <w:tcW w:w="1454" w:type="pct"/>
          </w:tcPr>
          <w:p w14:paraId="2E49CF01" w14:textId="34C6F463" w:rsidR="0076123B" w:rsidRPr="00806B95" w:rsidRDefault="0076123B" w:rsidP="00F504B5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592" w:type="pct"/>
          </w:tcPr>
          <w:p w14:paraId="60971DB2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205B28AE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64346E14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37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4A6FF16C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45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1" w:type="pct"/>
          </w:tcPr>
          <w:p w14:paraId="438D9540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46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  <w:tc>
          <w:tcPr>
            <w:tcW w:w="590" w:type="pct"/>
          </w:tcPr>
          <w:p w14:paraId="29A38A00" w14:textId="77777777" w:rsidR="0076123B" w:rsidRPr="00806B95" w:rsidRDefault="0076123B" w:rsidP="00F504B5">
            <w:pPr>
              <w:pStyle w:val="TableParagraph"/>
              <w:spacing w:line="240" w:lineRule="auto"/>
              <w:ind w:left="230" w:right="219"/>
              <w:rPr>
                <w:b/>
                <w:sz w:val="24"/>
                <w:szCs w:val="24"/>
              </w:rPr>
            </w:pPr>
            <w:r w:rsidRPr="00806B95">
              <w:rPr>
                <w:b/>
                <w:spacing w:val="-1"/>
                <w:sz w:val="24"/>
                <w:szCs w:val="24"/>
              </w:rPr>
              <w:t xml:space="preserve">47 </w:t>
            </w:r>
            <w:proofErr w:type="gramStart"/>
            <w:r w:rsidRPr="00806B95">
              <w:rPr>
                <w:b/>
                <w:sz w:val="24"/>
                <w:szCs w:val="24"/>
              </w:rPr>
              <w:t>region</w:t>
            </w:r>
            <w:proofErr w:type="gramEnd"/>
          </w:p>
        </w:tc>
      </w:tr>
      <w:tr w:rsidR="00AC090D" w:rsidRPr="00806B95" w14:paraId="4ADF4AD7" w14:textId="77777777" w:rsidTr="003115A3">
        <w:trPr>
          <w:trHeight w:val="433"/>
          <w:jc w:val="center"/>
        </w:trPr>
        <w:tc>
          <w:tcPr>
            <w:tcW w:w="1454" w:type="pct"/>
          </w:tcPr>
          <w:p w14:paraId="36918FBE" w14:textId="77777777" w:rsidR="00AC090D" w:rsidRPr="00806B95" w:rsidRDefault="00AC090D" w:rsidP="00AC090D">
            <w:pPr>
              <w:pStyle w:val="TableParagraph"/>
              <w:spacing w:line="240" w:lineRule="auto"/>
              <w:ind w:left="535" w:right="185" w:hanging="320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Sub-Crestal (in</w:t>
            </w:r>
            <w:r w:rsidRPr="00806B95">
              <w:rPr>
                <w:spacing w:val="-57"/>
                <w:sz w:val="24"/>
                <w:szCs w:val="24"/>
              </w:rPr>
              <w:t xml:space="preserve">  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09443828" w14:textId="7859B239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</w:t>
            </w:r>
          </w:p>
        </w:tc>
        <w:tc>
          <w:tcPr>
            <w:tcW w:w="591" w:type="pct"/>
          </w:tcPr>
          <w:p w14:paraId="192B0FA1" w14:textId="31D72D2E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7.5</w:t>
            </w:r>
          </w:p>
        </w:tc>
        <w:tc>
          <w:tcPr>
            <w:tcW w:w="591" w:type="pct"/>
          </w:tcPr>
          <w:p w14:paraId="240356B3" w14:textId="37CB4305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7.4</w:t>
            </w:r>
          </w:p>
        </w:tc>
        <w:tc>
          <w:tcPr>
            <w:tcW w:w="591" w:type="pct"/>
          </w:tcPr>
          <w:p w14:paraId="2F21E83F" w14:textId="789FCA37" w:rsidR="00AC090D" w:rsidRPr="00806B95" w:rsidRDefault="00AC090D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91" w:type="pct"/>
          </w:tcPr>
          <w:p w14:paraId="42D77CD9" w14:textId="06BB84D5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5.4</w:t>
            </w:r>
          </w:p>
        </w:tc>
        <w:tc>
          <w:tcPr>
            <w:tcW w:w="590" w:type="pct"/>
          </w:tcPr>
          <w:p w14:paraId="5FDD6101" w14:textId="425515F6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8.2</w:t>
            </w:r>
          </w:p>
        </w:tc>
      </w:tr>
      <w:tr w:rsidR="00AC090D" w:rsidRPr="00806B95" w14:paraId="056A42B2" w14:textId="77777777" w:rsidTr="003115A3">
        <w:trPr>
          <w:trHeight w:val="433"/>
          <w:jc w:val="center"/>
        </w:trPr>
        <w:tc>
          <w:tcPr>
            <w:tcW w:w="1454" w:type="pct"/>
          </w:tcPr>
          <w:p w14:paraId="7346EE06" w14:textId="77777777" w:rsidR="00AC090D" w:rsidRPr="00806B95" w:rsidRDefault="00AC090D" w:rsidP="00AC090D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Mid- Crestal (in</w:t>
            </w:r>
            <w:r w:rsidRPr="00806B95">
              <w:rPr>
                <w:spacing w:val="-58"/>
                <w:sz w:val="24"/>
                <w:szCs w:val="24"/>
              </w:rPr>
              <w:t xml:space="preserve">                  </w:t>
            </w:r>
            <w:r w:rsidRPr="00806B95">
              <w:rPr>
                <w:sz w:val="24"/>
                <w:szCs w:val="24"/>
              </w:rPr>
              <w:t>mm)</w:t>
            </w:r>
          </w:p>
        </w:tc>
        <w:tc>
          <w:tcPr>
            <w:tcW w:w="592" w:type="pct"/>
          </w:tcPr>
          <w:p w14:paraId="032646CF" w14:textId="7ACD0D31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7.5</w:t>
            </w:r>
          </w:p>
        </w:tc>
        <w:tc>
          <w:tcPr>
            <w:tcW w:w="591" w:type="pct"/>
          </w:tcPr>
          <w:p w14:paraId="6E771297" w14:textId="7C7E233A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8.4</w:t>
            </w:r>
          </w:p>
        </w:tc>
        <w:tc>
          <w:tcPr>
            <w:tcW w:w="591" w:type="pct"/>
          </w:tcPr>
          <w:p w14:paraId="69112F2E" w14:textId="6994FBFB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6.7</w:t>
            </w:r>
          </w:p>
        </w:tc>
        <w:tc>
          <w:tcPr>
            <w:tcW w:w="591" w:type="pct"/>
          </w:tcPr>
          <w:p w14:paraId="534BE016" w14:textId="251D9CD0" w:rsidR="00AC090D" w:rsidRPr="00806B95" w:rsidRDefault="00AC090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7.3</w:t>
            </w:r>
          </w:p>
        </w:tc>
        <w:tc>
          <w:tcPr>
            <w:tcW w:w="591" w:type="pct"/>
          </w:tcPr>
          <w:p w14:paraId="20E086CF" w14:textId="3C33B9B0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7.9</w:t>
            </w:r>
          </w:p>
        </w:tc>
        <w:tc>
          <w:tcPr>
            <w:tcW w:w="590" w:type="pct"/>
          </w:tcPr>
          <w:p w14:paraId="60A06C5E" w14:textId="4A8D8A47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9.5</w:t>
            </w:r>
          </w:p>
        </w:tc>
      </w:tr>
      <w:tr w:rsidR="00AC090D" w:rsidRPr="00806B95" w14:paraId="2ED6E348" w14:textId="77777777" w:rsidTr="003115A3">
        <w:trPr>
          <w:trHeight w:val="433"/>
          <w:jc w:val="center"/>
        </w:trPr>
        <w:tc>
          <w:tcPr>
            <w:tcW w:w="1454" w:type="pct"/>
          </w:tcPr>
          <w:p w14:paraId="588D5365" w14:textId="77777777" w:rsidR="00AC090D" w:rsidRPr="00806B95" w:rsidRDefault="00AC090D" w:rsidP="00AC090D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alveolar ridge and the inferior alveolar nerve canal (in mm)</w:t>
            </w:r>
          </w:p>
        </w:tc>
        <w:tc>
          <w:tcPr>
            <w:tcW w:w="592" w:type="pct"/>
          </w:tcPr>
          <w:p w14:paraId="40C53464" w14:textId="5079D764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8.3</w:t>
            </w:r>
          </w:p>
        </w:tc>
        <w:tc>
          <w:tcPr>
            <w:tcW w:w="591" w:type="pct"/>
          </w:tcPr>
          <w:p w14:paraId="6877ACFA" w14:textId="65119361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1.7</w:t>
            </w:r>
          </w:p>
        </w:tc>
        <w:tc>
          <w:tcPr>
            <w:tcW w:w="591" w:type="pct"/>
          </w:tcPr>
          <w:p w14:paraId="5233EC0E" w14:textId="49DF4091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7.4</w:t>
            </w:r>
          </w:p>
        </w:tc>
        <w:tc>
          <w:tcPr>
            <w:tcW w:w="591" w:type="pct"/>
          </w:tcPr>
          <w:p w14:paraId="2CF3AAE1" w14:textId="7C15A2B6" w:rsidR="00AC090D" w:rsidRPr="00806B95" w:rsidRDefault="00AC090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0.8</w:t>
            </w:r>
          </w:p>
        </w:tc>
        <w:tc>
          <w:tcPr>
            <w:tcW w:w="591" w:type="pct"/>
          </w:tcPr>
          <w:p w14:paraId="1AEF52C1" w14:textId="2E52734B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0.9</w:t>
            </w:r>
          </w:p>
        </w:tc>
        <w:tc>
          <w:tcPr>
            <w:tcW w:w="590" w:type="pct"/>
          </w:tcPr>
          <w:p w14:paraId="6A4687DC" w14:textId="32FEB4EA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</w:t>
            </w:r>
          </w:p>
        </w:tc>
      </w:tr>
      <w:tr w:rsidR="00AC090D" w:rsidRPr="00806B95" w14:paraId="4C6D7345" w14:textId="77777777" w:rsidTr="003115A3">
        <w:trPr>
          <w:trHeight w:val="433"/>
          <w:jc w:val="center"/>
        </w:trPr>
        <w:tc>
          <w:tcPr>
            <w:tcW w:w="1454" w:type="pct"/>
          </w:tcPr>
          <w:p w14:paraId="283ABB83" w14:textId="2D5E66BF" w:rsidR="00AC090D" w:rsidRPr="00806B95" w:rsidRDefault="00AC090D" w:rsidP="00AC090D">
            <w:pPr>
              <w:pStyle w:val="TableParagraph"/>
              <w:spacing w:line="240" w:lineRule="auto"/>
              <w:ind w:left="215" w:right="185"/>
              <w:rPr>
                <w:sz w:val="24"/>
                <w:szCs w:val="24"/>
              </w:rPr>
            </w:pPr>
            <w:r w:rsidRPr="00806B95">
              <w:rPr>
                <w:sz w:val="24"/>
                <w:szCs w:val="24"/>
              </w:rPr>
              <w:t>Distance between the alveolar ridge and lower border of mandible (in mm)</w:t>
            </w:r>
          </w:p>
        </w:tc>
        <w:tc>
          <w:tcPr>
            <w:tcW w:w="592" w:type="pct"/>
          </w:tcPr>
          <w:p w14:paraId="703848D2" w14:textId="6D490026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-</w:t>
            </w:r>
          </w:p>
        </w:tc>
        <w:tc>
          <w:tcPr>
            <w:tcW w:w="591" w:type="pct"/>
          </w:tcPr>
          <w:p w14:paraId="3A4E99A3" w14:textId="28ED2A6B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11.6</w:t>
            </w:r>
          </w:p>
        </w:tc>
        <w:tc>
          <w:tcPr>
            <w:tcW w:w="591" w:type="pct"/>
          </w:tcPr>
          <w:p w14:paraId="7468CF50" w14:textId="47BBCD7A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17.7</w:t>
            </w:r>
          </w:p>
        </w:tc>
        <w:tc>
          <w:tcPr>
            <w:tcW w:w="591" w:type="pct"/>
          </w:tcPr>
          <w:p w14:paraId="73E62CBE" w14:textId="03DB2EA2" w:rsidR="00AC090D" w:rsidRPr="00806B95" w:rsidRDefault="00AC090D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11.4</w:t>
            </w:r>
          </w:p>
        </w:tc>
        <w:tc>
          <w:tcPr>
            <w:tcW w:w="591" w:type="pct"/>
          </w:tcPr>
          <w:p w14:paraId="604F5874" w14:textId="0D7F6A77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11</w:t>
            </w:r>
          </w:p>
        </w:tc>
        <w:tc>
          <w:tcPr>
            <w:tcW w:w="590" w:type="pct"/>
          </w:tcPr>
          <w:p w14:paraId="5F01357A" w14:textId="04209CB3" w:rsidR="00AC090D" w:rsidRPr="00806B95" w:rsidRDefault="00E72CB3" w:rsidP="00AC090D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10.9</w:t>
            </w:r>
          </w:p>
        </w:tc>
      </w:tr>
    </w:tbl>
    <w:p w14:paraId="53556756" w14:textId="77777777" w:rsidR="00663050" w:rsidRPr="00806B95" w:rsidRDefault="00663050"/>
    <w:p w14:paraId="0E6A3892" w14:textId="77777777" w:rsidR="00663050" w:rsidRPr="00806B95" w:rsidRDefault="00663050"/>
    <w:p w14:paraId="1C08E2DA" w14:textId="601766CA" w:rsidR="00663050" w:rsidRPr="00806B95" w:rsidRDefault="00663050"/>
    <w:p w14:paraId="1BF3864F" w14:textId="48E04507" w:rsidR="00B9369A" w:rsidRPr="00806B95" w:rsidRDefault="00B9369A">
      <w:r w:rsidRPr="00806B95">
        <w:br w:type="page"/>
      </w:r>
    </w:p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77777777" w:rsidR="00953CB3" w:rsidRDefault="00953CB3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4B05BB6E" w14:textId="39AE716D" w:rsidR="00C0466A" w:rsidRDefault="00C0466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</w:t>
      </w:r>
      <w:r w:rsidR="00EF7787">
        <w:rPr>
          <w:sz w:val="28"/>
        </w:rPr>
        <w:t>24, 36</w:t>
      </w:r>
    </w:p>
    <w:p w14:paraId="567EB389" w14:textId="7FDF5C47" w:rsidR="00A574CD" w:rsidRDefault="00A574C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Generalized Chronic Periodontitis.</w:t>
      </w:r>
    </w:p>
    <w:p w14:paraId="2A3DFB92" w14:textId="108B7A67" w:rsidR="00EF7787" w:rsidRDefault="00EF7787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Right maxillary sinusitis.</w:t>
      </w:r>
    </w:p>
    <w:p w14:paraId="29802447" w14:textId="77777777" w:rsidR="004336DB" w:rsidRDefault="004336DB" w:rsidP="00565CF2">
      <w:pPr>
        <w:spacing w:line="600" w:lineRule="auto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200A1EE0" w:rsidR="00205903" w:rsidRDefault="00E772F5" w:rsidP="00B923B3">
      <w:pPr>
        <w:tabs>
          <w:tab w:val="left" w:pos="10260"/>
        </w:tabs>
        <w:ind w:firstLine="450"/>
        <w:jc w:val="both"/>
      </w:pPr>
      <w:r w:rsidRPr="00E772F5">
        <w:rPr>
          <w:noProof/>
        </w:rPr>
        <w:drawing>
          <wp:anchor distT="0" distB="0" distL="114300" distR="114300" simplePos="0" relativeHeight="251752960" behindDoc="1" locked="0" layoutInCell="1" allowOverlap="1" wp14:anchorId="7ACA79C9" wp14:editId="7ED0134D">
            <wp:simplePos x="0" y="0"/>
            <wp:positionH relativeFrom="column">
              <wp:posOffset>-291465</wp:posOffset>
            </wp:positionH>
            <wp:positionV relativeFrom="paragraph">
              <wp:posOffset>245110</wp:posOffset>
            </wp:positionV>
            <wp:extent cx="7098030" cy="3080385"/>
            <wp:effectExtent l="0" t="0" r="7620" b="5715"/>
            <wp:wrapTight wrapText="bothSides">
              <wp:wrapPolygon edited="0">
                <wp:start x="0" y="0"/>
                <wp:lineTo x="0" y="21506"/>
                <wp:lineTo x="21565" y="21506"/>
                <wp:lineTo x="21565" y="0"/>
                <wp:lineTo x="0" y="0"/>
              </wp:wrapPolygon>
            </wp:wrapTight>
            <wp:docPr id="1018761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761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9803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2FE93103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33C595EE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047DB2B9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6260B226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ECBF64C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3BC62F2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5A72C016" w:rsidR="00084093" w:rsidRDefault="00E772F5" w:rsidP="00412911">
      <w:pPr>
        <w:tabs>
          <w:tab w:val="left" w:pos="10260"/>
        </w:tabs>
        <w:ind w:firstLine="450"/>
        <w:jc w:val="center"/>
        <w:rPr>
          <w:b/>
        </w:rPr>
      </w:pPr>
      <w:r w:rsidRPr="00E772F5">
        <w:rPr>
          <w:b/>
          <w:noProof/>
        </w:rPr>
        <w:drawing>
          <wp:inline distT="0" distB="0" distL="0" distR="0" wp14:anchorId="1ED70544" wp14:editId="55C7BB5B">
            <wp:extent cx="2507197" cy="2522439"/>
            <wp:effectExtent l="0" t="0" r="7620" b="0"/>
            <wp:docPr id="1487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90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24FE" w14:textId="2C7E755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4A13D67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31A9BDA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65BE33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159EFA83" w:rsidR="00084093" w:rsidRDefault="004D5457" w:rsidP="00412911">
      <w:pPr>
        <w:tabs>
          <w:tab w:val="left" w:pos="10260"/>
        </w:tabs>
        <w:ind w:firstLine="450"/>
        <w:jc w:val="center"/>
        <w:rPr>
          <w:b/>
        </w:rPr>
      </w:pPr>
      <w:r w:rsidRPr="004D5457">
        <w:rPr>
          <w:b/>
          <w:noProof/>
        </w:rPr>
        <w:drawing>
          <wp:anchor distT="0" distB="0" distL="114300" distR="114300" simplePos="0" relativeHeight="251753984" behindDoc="1" locked="0" layoutInCell="1" allowOverlap="1" wp14:anchorId="04E973AA" wp14:editId="1610AAE0">
            <wp:simplePos x="0" y="0"/>
            <wp:positionH relativeFrom="column">
              <wp:posOffset>3540125</wp:posOffset>
            </wp:positionH>
            <wp:positionV relativeFrom="paragraph">
              <wp:posOffset>7620</wp:posOffset>
            </wp:positionV>
            <wp:extent cx="2773680" cy="2675255"/>
            <wp:effectExtent l="0" t="0" r="7620" b="0"/>
            <wp:wrapTight wrapText="bothSides">
              <wp:wrapPolygon edited="0">
                <wp:start x="0" y="0"/>
                <wp:lineTo x="0" y="21380"/>
                <wp:lineTo x="21511" y="21380"/>
                <wp:lineTo x="21511" y="0"/>
                <wp:lineTo x="0" y="0"/>
              </wp:wrapPolygon>
            </wp:wrapTight>
            <wp:docPr id="133429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99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D5457">
        <w:rPr>
          <w:b/>
          <w:noProof/>
        </w:rPr>
        <w:drawing>
          <wp:anchor distT="0" distB="0" distL="114300" distR="114300" simplePos="0" relativeHeight="251755008" behindDoc="1" locked="0" layoutInCell="1" allowOverlap="1" wp14:anchorId="36225FD3" wp14:editId="057731ED">
            <wp:simplePos x="0" y="0"/>
            <wp:positionH relativeFrom="column">
              <wp:posOffset>457200</wp:posOffset>
            </wp:positionH>
            <wp:positionV relativeFrom="paragraph">
              <wp:posOffset>7620</wp:posOffset>
            </wp:positionV>
            <wp:extent cx="2724785" cy="2675255"/>
            <wp:effectExtent l="0" t="0" r="0" b="0"/>
            <wp:wrapTight wrapText="bothSides">
              <wp:wrapPolygon edited="0">
                <wp:start x="0" y="0"/>
                <wp:lineTo x="0" y="21380"/>
                <wp:lineTo x="21444" y="21380"/>
                <wp:lineTo x="21444" y="0"/>
                <wp:lineTo x="0" y="0"/>
              </wp:wrapPolygon>
            </wp:wrapTight>
            <wp:docPr id="81314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1441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B9F28" w14:textId="7A18D5F7" w:rsidR="00084093" w:rsidRDefault="00084093" w:rsidP="00CC07BD">
      <w:pPr>
        <w:rPr>
          <w:b/>
        </w:rPr>
      </w:pPr>
      <w:r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874"/>
        <w:gridCol w:w="6528"/>
      </w:tblGrid>
      <w:tr w:rsidR="00E72CB3" w14:paraId="7B6DC60C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5510947" w14:textId="77777777" w:rsidR="00E72CB3" w:rsidRDefault="00E72CB3" w:rsidP="009E781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 xml:space="preserve">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50DDBD29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65AEBBF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772F5">
              <w:rPr>
                <w:b/>
                <w:noProof/>
              </w:rPr>
              <w:drawing>
                <wp:inline distT="0" distB="0" distL="0" distR="0" wp14:anchorId="5D7B6F05" wp14:editId="635EEE4D">
                  <wp:extent cx="3688400" cy="2331922"/>
                  <wp:effectExtent l="0" t="0" r="7620" b="0"/>
                  <wp:docPr id="2068043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0438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400" cy="233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C8DE8AE" w14:textId="77777777" w:rsidTr="009E7810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3D53B9F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011F918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772F5">
              <w:rPr>
                <w:b/>
                <w:noProof/>
              </w:rPr>
              <w:drawing>
                <wp:inline distT="0" distB="0" distL="0" distR="0" wp14:anchorId="4BE8F7DC" wp14:editId="43797E60">
                  <wp:extent cx="3726503" cy="2400508"/>
                  <wp:effectExtent l="0" t="0" r="7620" b="0"/>
                  <wp:docPr id="379879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87914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6503" cy="2400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42302C6F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2448A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A052383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7E67">
              <w:rPr>
                <w:b/>
                <w:noProof/>
              </w:rPr>
              <w:drawing>
                <wp:inline distT="0" distB="0" distL="0" distR="0" wp14:anchorId="26F1FF58" wp14:editId="2CDD9DF9">
                  <wp:extent cx="3645544" cy="2362200"/>
                  <wp:effectExtent l="0" t="0" r="0" b="0"/>
                  <wp:docPr id="16105856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05856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067" cy="2365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9551786" w14:textId="77777777" w:rsidTr="009E7810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D2581FA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2F843FD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7E67">
              <w:rPr>
                <w:b/>
                <w:noProof/>
              </w:rPr>
              <w:drawing>
                <wp:inline distT="0" distB="0" distL="0" distR="0" wp14:anchorId="4D022C7A" wp14:editId="6771280C">
                  <wp:extent cx="3505504" cy="2209992"/>
                  <wp:effectExtent l="0" t="0" r="0" b="0"/>
                  <wp:docPr id="2004920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92084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504" cy="2209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02E2881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0746EFB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DD2846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7E67">
              <w:rPr>
                <w:b/>
                <w:noProof/>
              </w:rPr>
              <w:drawing>
                <wp:inline distT="0" distB="0" distL="0" distR="0" wp14:anchorId="7B1A4B7E" wp14:editId="3ACF19A2">
                  <wp:extent cx="3673158" cy="2331922"/>
                  <wp:effectExtent l="0" t="0" r="3810" b="0"/>
                  <wp:docPr id="706185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61856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2331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AC335B8" w14:textId="77777777" w:rsidTr="009E7810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75D4A278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969CBFA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7E67">
              <w:rPr>
                <w:b/>
                <w:noProof/>
              </w:rPr>
              <w:drawing>
                <wp:inline distT="0" distB="0" distL="0" distR="0" wp14:anchorId="3617353E" wp14:editId="336259C0">
                  <wp:extent cx="3818829" cy="2569029"/>
                  <wp:effectExtent l="0" t="0" r="0" b="3175"/>
                  <wp:docPr id="1299807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80796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128" cy="257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1E3922CD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F0D671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B5F9DE4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2F7E67">
              <w:rPr>
                <w:b/>
                <w:noProof/>
              </w:rPr>
              <w:drawing>
                <wp:inline distT="0" distB="0" distL="0" distR="0" wp14:anchorId="5F19E680" wp14:editId="7FACAED6">
                  <wp:extent cx="3704408" cy="2231571"/>
                  <wp:effectExtent l="0" t="0" r="0" b="0"/>
                  <wp:docPr id="394131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13101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8845" cy="2234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83FDB02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0F8C66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2E00C2D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68F1">
              <w:rPr>
                <w:b/>
                <w:noProof/>
              </w:rPr>
              <w:drawing>
                <wp:inline distT="0" distB="0" distL="0" distR="0" wp14:anchorId="1EBC4EFD" wp14:editId="392F1481">
                  <wp:extent cx="3652915" cy="2623457"/>
                  <wp:effectExtent l="0" t="0" r="5080" b="5715"/>
                  <wp:docPr id="1070877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087788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362" cy="262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5993C69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4C1D291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AB7BB4D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68F1">
              <w:rPr>
                <w:b/>
                <w:noProof/>
              </w:rPr>
              <w:drawing>
                <wp:inline distT="0" distB="0" distL="0" distR="0" wp14:anchorId="5E327579" wp14:editId="50D19047">
                  <wp:extent cx="3559218" cy="2340429"/>
                  <wp:effectExtent l="0" t="0" r="3175" b="3175"/>
                  <wp:docPr id="17671149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711494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4958" cy="2344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22CAD09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2AF4DE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A4C74E1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68F1">
              <w:rPr>
                <w:b/>
                <w:noProof/>
              </w:rPr>
              <w:drawing>
                <wp:inline distT="0" distB="0" distL="0" distR="0" wp14:anchorId="1298CE29" wp14:editId="0B29B09F">
                  <wp:extent cx="3462491" cy="2242457"/>
                  <wp:effectExtent l="0" t="0" r="5080" b="5715"/>
                  <wp:docPr id="4992500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25004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987" cy="224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FE8B05F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6F70F2F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F0E3A8B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1652">
              <w:rPr>
                <w:b/>
                <w:noProof/>
              </w:rPr>
              <w:drawing>
                <wp:inline distT="0" distB="0" distL="0" distR="0" wp14:anchorId="5969804D" wp14:editId="3F6C012F">
                  <wp:extent cx="3624314" cy="2362200"/>
                  <wp:effectExtent l="0" t="0" r="0" b="0"/>
                  <wp:docPr id="1239427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942755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128" cy="2364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C6251F5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CC3307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726F3C4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1652">
              <w:rPr>
                <w:b/>
                <w:noProof/>
              </w:rPr>
              <w:drawing>
                <wp:inline distT="0" distB="0" distL="0" distR="0" wp14:anchorId="2D76418A" wp14:editId="2CBD2054">
                  <wp:extent cx="3475021" cy="2179509"/>
                  <wp:effectExtent l="0" t="0" r="0" b="0"/>
                  <wp:docPr id="1618370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37014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5021" cy="2179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8E186FC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EF2734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BBFD1D5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1652">
              <w:rPr>
                <w:b/>
                <w:noProof/>
              </w:rPr>
              <w:drawing>
                <wp:inline distT="0" distB="0" distL="0" distR="0" wp14:anchorId="6E8DFE25" wp14:editId="585BC428">
                  <wp:extent cx="3476928" cy="2177142"/>
                  <wp:effectExtent l="0" t="0" r="0" b="0"/>
                  <wp:docPr id="1763619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361904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0270" cy="2179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AF8B1B2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F044AA3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27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2B027E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E21652">
              <w:rPr>
                <w:b/>
                <w:noProof/>
              </w:rPr>
              <w:drawing>
                <wp:inline distT="0" distB="0" distL="0" distR="0" wp14:anchorId="53810FF7" wp14:editId="194E63FB">
                  <wp:extent cx="3516086" cy="2237509"/>
                  <wp:effectExtent l="0" t="0" r="8255" b="0"/>
                  <wp:docPr id="16169544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695443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1125" cy="2240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6A019F5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C8E26B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31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6A3026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73DA">
              <w:rPr>
                <w:b/>
                <w:noProof/>
              </w:rPr>
              <w:drawing>
                <wp:inline distT="0" distB="0" distL="0" distR="0" wp14:anchorId="432750BB" wp14:editId="5650F5D7">
                  <wp:extent cx="3673158" cy="2339543"/>
                  <wp:effectExtent l="0" t="0" r="3810" b="3810"/>
                  <wp:docPr id="214565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983065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3158" cy="2339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51E9D1B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710C59D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979EA4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73DA">
              <w:rPr>
                <w:b/>
                <w:noProof/>
              </w:rPr>
              <w:drawing>
                <wp:inline distT="0" distB="0" distL="0" distR="0" wp14:anchorId="7AF4261F" wp14:editId="03677E7C">
                  <wp:extent cx="3680779" cy="2423370"/>
                  <wp:effectExtent l="0" t="0" r="0" b="0"/>
                  <wp:docPr id="1378327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030876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0779" cy="242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BBEEE4E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7E0ECA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90A5080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73DA">
              <w:rPr>
                <w:b/>
                <w:noProof/>
              </w:rPr>
              <w:drawing>
                <wp:inline distT="0" distB="0" distL="0" distR="0" wp14:anchorId="346BFB0B" wp14:editId="2D8A9DFA">
                  <wp:extent cx="3825572" cy="2583404"/>
                  <wp:effectExtent l="0" t="0" r="3810" b="7620"/>
                  <wp:docPr id="343911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67903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572" cy="2583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3565EB8C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C8FBD5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0771D78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73DA">
              <w:rPr>
                <w:b/>
                <w:noProof/>
              </w:rPr>
              <w:drawing>
                <wp:inline distT="0" distB="0" distL="0" distR="0" wp14:anchorId="39DB5683" wp14:editId="2E92BF80">
                  <wp:extent cx="3772227" cy="2644369"/>
                  <wp:effectExtent l="0" t="0" r="0" b="3810"/>
                  <wp:docPr id="260072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96143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227" cy="264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5FD0218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0A38B9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35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D2EC308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73DA">
              <w:rPr>
                <w:b/>
                <w:noProof/>
              </w:rPr>
              <w:drawing>
                <wp:inline distT="0" distB="0" distL="0" distR="0" wp14:anchorId="4EC95828" wp14:editId="1D47DB63">
                  <wp:extent cx="3894157" cy="2667231"/>
                  <wp:effectExtent l="0" t="0" r="0" b="0"/>
                  <wp:docPr id="64259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77854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4157" cy="26672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6832C873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64613A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596DE68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073DA">
              <w:rPr>
                <w:b/>
                <w:noProof/>
              </w:rPr>
              <w:drawing>
                <wp:inline distT="0" distB="0" distL="0" distR="0" wp14:anchorId="68B82B2C" wp14:editId="7C5D1863">
                  <wp:extent cx="3863675" cy="2651990"/>
                  <wp:effectExtent l="0" t="0" r="3810" b="0"/>
                  <wp:docPr id="475460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04010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3675" cy="26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89F7486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F40CF12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37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7454E9EF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3F074D">
              <w:rPr>
                <w:b/>
                <w:noProof/>
              </w:rPr>
              <w:drawing>
                <wp:inline distT="0" distB="0" distL="0" distR="0" wp14:anchorId="1A7D9344" wp14:editId="5E875092">
                  <wp:extent cx="3802710" cy="2682472"/>
                  <wp:effectExtent l="0" t="0" r="7620" b="3810"/>
                  <wp:docPr id="1685202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47515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2710" cy="2682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CAB2727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1C5EA82" w14:textId="77777777" w:rsidR="00E72CB3" w:rsidRDefault="00E72CB3" w:rsidP="009E781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41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  <w:p w14:paraId="10C245FC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0803965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D5A0D">
              <w:rPr>
                <w:b/>
                <w:noProof/>
              </w:rPr>
              <w:drawing>
                <wp:inline distT="0" distB="0" distL="0" distR="0" wp14:anchorId="6F5E4137" wp14:editId="0DF8BB31">
                  <wp:extent cx="3427380" cy="2374628"/>
                  <wp:effectExtent l="0" t="0" r="1905" b="6985"/>
                  <wp:docPr id="7664132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41320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481" cy="23767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1CB17514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D09C8B4" w14:textId="77777777" w:rsidR="00E72CB3" w:rsidRDefault="00E72CB3" w:rsidP="009E7810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42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B656A73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D5A0D">
              <w:rPr>
                <w:b/>
                <w:noProof/>
              </w:rPr>
              <w:drawing>
                <wp:inline distT="0" distB="0" distL="0" distR="0" wp14:anchorId="1A3202F9" wp14:editId="0BA8B877">
                  <wp:extent cx="3491572" cy="2362200"/>
                  <wp:effectExtent l="0" t="0" r="0" b="0"/>
                  <wp:docPr id="1742786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78607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8379" cy="236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12E63437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EE535B0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1A498E5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D5A0D">
              <w:rPr>
                <w:b/>
                <w:noProof/>
              </w:rPr>
              <w:drawing>
                <wp:inline distT="0" distB="0" distL="0" distR="0" wp14:anchorId="62B974EF" wp14:editId="7FC7EE81">
                  <wp:extent cx="3445132" cy="2318658"/>
                  <wp:effectExtent l="0" t="0" r="3175" b="5715"/>
                  <wp:docPr id="1901621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62184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945" cy="232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4D132F78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46DD396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44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245ADE69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7B1F2A">
              <w:rPr>
                <w:b/>
                <w:noProof/>
              </w:rPr>
              <w:drawing>
                <wp:inline distT="0" distB="0" distL="0" distR="0" wp14:anchorId="3415CA78" wp14:editId="43051DF5">
                  <wp:extent cx="3497883" cy="2286198"/>
                  <wp:effectExtent l="0" t="0" r="7620" b="0"/>
                  <wp:docPr id="1579703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970330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7883" cy="2286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7855F5CF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410F9D0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45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4A4C9DF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9D2C25">
              <w:rPr>
                <w:b/>
                <w:noProof/>
              </w:rPr>
              <w:drawing>
                <wp:inline distT="0" distB="0" distL="0" distR="0" wp14:anchorId="365B1AF8" wp14:editId="60266333">
                  <wp:extent cx="3589331" cy="2232853"/>
                  <wp:effectExtent l="0" t="0" r="0" b="0"/>
                  <wp:docPr id="365571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571235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9331" cy="2232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971AA36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4C3EC8E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46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B56BBDC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219AE">
              <w:rPr>
                <w:b/>
                <w:noProof/>
              </w:rPr>
              <w:drawing>
                <wp:inline distT="0" distB="0" distL="0" distR="0" wp14:anchorId="3BB883D4" wp14:editId="30A62FDD">
                  <wp:extent cx="3528366" cy="2270957"/>
                  <wp:effectExtent l="0" t="0" r="0" b="0"/>
                  <wp:docPr id="6275832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322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366" cy="2270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07FD0A61" w14:textId="77777777" w:rsidTr="009E7810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9B9170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47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528" w:type="dxa"/>
            <w:shd w:val="clear" w:color="auto" w:fill="FFFFFF" w:themeFill="background1"/>
          </w:tcPr>
          <w:p w14:paraId="33275BE4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8219AE">
              <w:rPr>
                <w:b/>
                <w:noProof/>
              </w:rPr>
              <w:drawing>
                <wp:inline distT="0" distB="0" distL="0" distR="0" wp14:anchorId="7286EE93" wp14:editId="3D7B6D92">
                  <wp:extent cx="3741744" cy="2324301"/>
                  <wp:effectExtent l="0" t="0" r="0" b="0"/>
                  <wp:docPr id="9088440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8844013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1744" cy="2324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87BD2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15044E" w14:textId="77777777" w:rsidR="007A1154" w:rsidRDefault="007A1154">
      <w:r>
        <w:separator/>
      </w:r>
    </w:p>
  </w:endnote>
  <w:endnote w:type="continuationSeparator" w:id="0">
    <w:p w14:paraId="41648A44" w14:textId="77777777" w:rsidR="007A1154" w:rsidRDefault="007A1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3AE271" w14:textId="77777777" w:rsidR="007A1154" w:rsidRDefault="007A1154">
      <w:r>
        <w:separator/>
      </w:r>
    </w:p>
  </w:footnote>
  <w:footnote w:type="continuationSeparator" w:id="0">
    <w:p w14:paraId="0EE942FE" w14:textId="77777777" w:rsidR="007A1154" w:rsidRDefault="007A11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3918"/>
    <w:rsid w:val="0005275C"/>
    <w:rsid w:val="000571FA"/>
    <w:rsid w:val="000700BE"/>
    <w:rsid w:val="00073EB9"/>
    <w:rsid w:val="00084093"/>
    <w:rsid w:val="00086D56"/>
    <w:rsid w:val="0009047C"/>
    <w:rsid w:val="00092409"/>
    <w:rsid w:val="00095712"/>
    <w:rsid w:val="000963EE"/>
    <w:rsid w:val="00096BDA"/>
    <w:rsid w:val="00097CA5"/>
    <w:rsid w:val="000A0B9C"/>
    <w:rsid w:val="000A1444"/>
    <w:rsid w:val="000C0C13"/>
    <w:rsid w:val="000C6CA1"/>
    <w:rsid w:val="000C7B39"/>
    <w:rsid w:val="000D1B11"/>
    <w:rsid w:val="000E44AF"/>
    <w:rsid w:val="00104F54"/>
    <w:rsid w:val="0010514A"/>
    <w:rsid w:val="00112B87"/>
    <w:rsid w:val="00113A6F"/>
    <w:rsid w:val="00125740"/>
    <w:rsid w:val="0013289A"/>
    <w:rsid w:val="001351ED"/>
    <w:rsid w:val="00136BD2"/>
    <w:rsid w:val="00170756"/>
    <w:rsid w:val="00171E8D"/>
    <w:rsid w:val="00183A64"/>
    <w:rsid w:val="001955E9"/>
    <w:rsid w:val="001A17BC"/>
    <w:rsid w:val="001A1A1A"/>
    <w:rsid w:val="001C0A4C"/>
    <w:rsid w:val="001C2B99"/>
    <w:rsid w:val="001C3E2F"/>
    <w:rsid w:val="001D4728"/>
    <w:rsid w:val="001D5764"/>
    <w:rsid w:val="001E0398"/>
    <w:rsid w:val="001E2F23"/>
    <w:rsid w:val="001F230C"/>
    <w:rsid w:val="001F7F01"/>
    <w:rsid w:val="00205903"/>
    <w:rsid w:val="002208D0"/>
    <w:rsid w:val="00220A22"/>
    <w:rsid w:val="002238EA"/>
    <w:rsid w:val="00227798"/>
    <w:rsid w:val="00240ACE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B4007"/>
    <w:rsid w:val="002C7FAA"/>
    <w:rsid w:val="002D22E9"/>
    <w:rsid w:val="002D2E2F"/>
    <w:rsid w:val="002F7E67"/>
    <w:rsid w:val="003115A3"/>
    <w:rsid w:val="00321111"/>
    <w:rsid w:val="0034376D"/>
    <w:rsid w:val="0038057F"/>
    <w:rsid w:val="00386F89"/>
    <w:rsid w:val="00395555"/>
    <w:rsid w:val="003A01DB"/>
    <w:rsid w:val="003A78C1"/>
    <w:rsid w:val="003A7A03"/>
    <w:rsid w:val="003B06ED"/>
    <w:rsid w:val="003D10A3"/>
    <w:rsid w:val="003E46D9"/>
    <w:rsid w:val="003F074D"/>
    <w:rsid w:val="003F320B"/>
    <w:rsid w:val="004060E8"/>
    <w:rsid w:val="0041151D"/>
    <w:rsid w:val="00412911"/>
    <w:rsid w:val="00415D5D"/>
    <w:rsid w:val="00416318"/>
    <w:rsid w:val="00417ED0"/>
    <w:rsid w:val="004336DB"/>
    <w:rsid w:val="004413B9"/>
    <w:rsid w:val="004478A2"/>
    <w:rsid w:val="004556E3"/>
    <w:rsid w:val="004569BD"/>
    <w:rsid w:val="00456B8A"/>
    <w:rsid w:val="00465DDB"/>
    <w:rsid w:val="004730D8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5457"/>
    <w:rsid w:val="004D6D17"/>
    <w:rsid w:val="004E18FD"/>
    <w:rsid w:val="004E77A8"/>
    <w:rsid w:val="004F35D5"/>
    <w:rsid w:val="004F6FD5"/>
    <w:rsid w:val="005245F8"/>
    <w:rsid w:val="005372FC"/>
    <w:rsid w:val="00540F09"/>
    <w:rsid w:val="005521D8"/>
    <w:rsid w:val="0056063E"/>
    <w:rsid w:val="00561C3C"/>
    <w:rsid w:val="005659D2"/>
    <w:rsid w:val="00565CF2"/>
    <w:rsid w:val="005700FE"/>
    <w:rsid w:val="00580A29"/>
    <w:rsid w:val="00592170"/>
    <w:rsid w:val="005B2FBF"/>
    <w:rsid w:val="005B397D"/>
    <w:rsid w:val="005D4644"/>
    <w:rsid w:val="005D5995"/>
    <w:rsid w:val="005E3BF5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265A"/>
    <w:rsid w:val="00663050"/>
    <w:rsid w:val="00664743"/>
    <w:rsid w:val="0066658E"/>
    <w:rsid w:val="006877B6"/>
    <w:rsid w:val="006912CF"/>
    <w:rsid w:val="006B053E"/>
    <w:rsid w:val="006C7324"/>
    <w:rsid w:val="006D1AD3"/>
    <w:rsid w:val="006D3317"/>
    <w:rsid w:val="006D3FEC"/>
    <w:rsid w:val="006D7D65"/>
    <w:rsid w:val="006E6711"/>
    <w:rsid w:val="006F4158"/>
    <w:rsid w:val="00716637"/>
    <w:rsid w:val="0071799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A1154"/>
    <w:rsid w:val="007A1ED6"/>
    <w:rsid w:val="007A4F1D"/>
    <w:rsid w:val="007B1F2A"/>
    <w:rsid w:val="007B53B8"/>
    <w:rsid w:val="007B7D0C"/>
    <w:rsid w:val="007C61A8"/>
    <w:rsid w:val="007D5AC1"/>
    <w:rsid w:val="007D69E5"/>
    <w:rsid w:val="00806B95"/>
    <w:rsid w:val="008073DA"/>
    <w:rsid w:val="00815DCC"/>
    <w:rsid w:val="00824AB2"/>
    <w:rsid w:val="00827355"/>
    <w:rsid w:val="00832378"/>
    <w:rsid w:val="00850708"/>
    <w:rsid w:val="00861F16"/>
    <w:rsid w:val="0088740C"/>
    <w:rsid w:val="008946D5"/>
    <w:rsid w:val="008A29F7"/>
    <w:rsid w:val="008C2626"/>
    <w:rsid w:val="008D5AE9"/>
    <w:rsid w:val="008F3B12"/>
    <w:rsid w:val="008F5D7D"/>
    <w:rsid w:val="009065E7"/>
    <w:rsid w:val="00911927"/>
    <w:rsid w:val="00916CC1"/>
    <w:rsid w:val="00925CAA"/>
    <w:rsid w:val="00935A4B"/>
    <w:rsid w:val="009501E4"/>
    <w:rsid w:val="00951419"/>
    <w:rsid w:val="00953CB3"/>
    <w:rsid w:val="00957114"/>
    <w:rsid w:val="00957AF7"/>
    <w:rsid w:val="00971CA2"/>
    <w:rsid w:val="0097289A"/>
    <w:rsid w:val="00983AE3"/>
    <w:rsid w:val="009A0EA9"/>
    <w:rsid w:val="009A5839"/>
    <w:rsid w:val="009C72D4"/>
    <w:rsid w:val="009D2477"/>
    <w:rsid w:val="009D3274"/>
    <w:rsid w:val="009F1CD1"/>
    <w:rsid w:val="009F2DC1"/>
    <w:rsid w:val="00A041D5"/>
    <w:rsid w:val="00A057F1"/>
    <w:rsid w:val="00A123C9"/>
    <w:rsid w:val="00A13DC5"/>
    <w:rsid w:val="00A25A85"/>
    <w:rsid w:val="00A31738"/>
    <w:rsid w:val="00A3257C"/>
    <w:rsid w:val="00A37E8F"/>
    <w:rsid w:val="00A478C1"/>
    <w:rsid w:val="00A574CD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C090D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6795F"/>
    <w:rsid w:val="00B70876"/>
    <w:rsid w:val="00B73862"/>
    <w:rsid w:val="00B85D01"/>
    <w:rsid w:val="00B911C0"/>
    <w:rsid w:val="00B923B3"/>
    <w:rsid w:val="00B9369A"/>
    <w:rsid w:val="00B9764F"/>
    <w:rsid w:val="00BA018F"/>
    <w:rsid w:val="00BA6C23"/>
    <w:rsid w:val="00BB7100"/>
    <w:rsid w:val="00BC3FE5"/>
    <w:rsid w:val="00BC5C03"/>
    <w:rsid w:val="00BD0E53"/>
    <w:rsid w:val="00BD1006"/>
    <w:rsid w:val="00BD6627"/>
    <w:rsid w:val="00BD7EE8"/>
    <w:rsid w:val="00BE34C5"/>
    <w:rsid w:val="00C0466A"/>
    <w:rsid w:val="00C065D9"/>
    <w:rsid w:val="00C25407"/>
    <w:rsid w:val="00C362E2"/>
    <w:rsid w:val="00C3734D"/>
    <w:rsid w:val="00C501E1"/>
    <w:rsid w:val="00C62C53"/>
    <w:rsid w:val="00C74372"/>
    <w:rsid w:val="00C751CB"/>
    <w:rsid w:val="00C875D7"/>
    <w:rsid w:val="00C91E9E"/>
    <w:rsid w:val="00C95FE2"/>
    <w:rsid w:val="00CA3602"/>
    <w:rsid w:val="00CA57C5"/>
    <w:rsid w:val="00CA7B07"/>
    <w:rsid w:val="00CB0577"/>
    <w:rsid w:val="00CB48F8"/>
    <w:rsid w:val="00CB5F47"/>
    <w:rsid w:val="00CC03B3"/>
    <w:rsid w:val="00CC07BD"/>
    <w:rsid w:val="00CC4EA8"/>
    <w:rsid w:val="00CD15E6"/>
    <w:rsid w:val="00CD72D8"/>
    <w:rsid w:val="00CF32F1"/>
    <w:rsid w:val="00CF6B3F"/>
    <w:rsid w:val="00D0612B"/>
    <w:rsid w:val="00D278F8"/>
    <w:rsid w:val="00D3445C"/>
    <w:rsid w:val="00D348B0"/>
    <w:rsid w:val="00D51321"/>
    <w:rsid w:val="00D51A5C"/>
    <w:rsid w:val="00D568F1"/>
    <w:rsid w:val="00D72677"/>
    <w:rsid w:val="00D743D1"/>
    <w:rsid w:val="00D80941"/>
    <w:rsid w:val="00D83470"/>
    <w:rsid w:val="00DA082D"/>
    <w:rsid w:val="00DB4667"/>
    <w:rsid w:val="00DC216E"/>
    <w:rsid w:val="00DD04C0"/>
    <w:rsid w:val="00DD6337"/>
    <w:rsid w:val="00DE1645"/>
    <w:rsid w:val="00DE678B"/>
    <w:rsid w:val="00E053FE"/>
    <w:rsid w:val="00E05802"/>
    <w:rsid w:val="00E06F59"/>
    <w:rsid w:val="00E21652"/>
    <w:rsid w:val="00E228D6"/>
    <w:rsid w:val="00E325F1"/>
    <w:rsid w:val="00E41C09"/>
    <w:rsid w:val="00E50A29"/>
    <w:rsid w:val="00E50CB2"/>
    <w:rsid w:val="00E55666"/>
    <w:rsid w:val="00E62678"/>
    <w:rsid w:val="00E72CB3"/>
    <w:rsid w:val="00E772F5"/>
    <w:rsid w:val="00E9456D"/>
    <w:rsid w:val="00EA03F2"/>
    <w:rsid w:val="00EA4A36"/>
    <w:rsid w:val="00EA64E4"/>
    <w:rsid w:val="00EB51BE"/>
    <w:rsid w:val="00EB593B"/>
    <w:rsid w:val="00ED3AF2"/>
    <w:rsid w:val="00ED79E9"/>
    <w:rsid w:val="00EE6C78"/>
    <w:rsid w:val="00EF7787"/>
    <w:rsid w:val="00F0441F"/>
    <w:rsid w:val="00F33635"/>
    <w:rsid w:val="00F34524"/>
    <w:rsid w:val="00F360ED"/>
    <w:rsid w:val="00F406CE"/>
    <w:rsid w:val="00F56394"/>
    <w:rsid w:val="00F635DA"/>
    <w:rsid w:val="00F678A0"/>
    <w:rsid w:val="00F9296A"/>
    <w:rsid w:val="00FA42E4"/>
    <w:rsid w:val="00FB2E76"/>
    <w:rsid w:val="00FB40E4"/>
    <w:rsid w:val="00FB435D"/>
    <w:rsid w:val="00FC6C37"/>
    <w:rsid w:val="00FD5515"/>
    <w:rsid w:val="00FD5A0D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18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2024-12-08T04:06:00Z</dcterms:created>
  <dcterms:modified xsi:type="dcterms:W3CDTF">2024-12-08T04:06:00Z</dcterms:modified>
</cp:coreProperties>
</file>