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2D4CE52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>. Ram</w:t>
            </w:r>
            <w:r w:rsidR="00C26F91">
              <w:rPr>
                <w:sz w:val="28"/>
              </w:rPr>
              <w:t>achandran</w:t>
            </w:r>
          </w:p>
        </w:tc>
        <w:tc>
          <w:tcPr>
            <w:tcW w:w="2568" w:type="pct"/>
          </w:tcPr>
          <w:p w14:paraId="112E52C6" w14:textId="66D7BE1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627F2D">
              <w:rPr>
                <w:sz w:val="28"/>
              </w:rPr>
              <w:t>05.11</w:t>
            </w:r>
            <w:r w:rsidR="009E21AF">
              <w:rPr>
                <w:sz w:val="28"/>
              </w:rPr>
              <w:t>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73B6990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C26F91">
              <w:rPr>
                <w:sz w:val="28"/>
              </w:rPr>
              <w:t>48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0820B90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C26F91">
              <w:rPr>
                <w:sz w:val="28"/>
              </w:rPr>
              <w:t>Kiruthika Asokan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63ECD8F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</w:t>
      </w:r>
      <w:r w:rsidR="00917362">
        <w:rPr>
          <w:sz w:val="28"/>
        </w:rPr>
        <w:t>ly edentulous maxillary and mandibular alveolar ridges evident.</w:t>
      </w:r>
    </w:p>
    <w:p w14:paraId="4B0E0537" w14:textId="03DA217D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</w:t>
      </w:r>
      <w:r w:rsidR="009340A5">
        <w:rPr>
          <w:sz w:val="28"/>
        </w:rPr>
        <w:t>arch</w:t>
      </w:r>
      <w:r>
        <w:rPr>
          <w:sz w:val="28"/>
        </w:rPr>
        <w:t xml:space="preserve"> is present with </w:t>
      </w:r>
      <w:r w:rsidR="009340A5">
        <w:rPr>
          <w:sz w:val="28"/>
        </w:rPr>
        <w:t>degenerative changes of bone leading to reduced bone height and width</w:t>
      </w:r>
      <w:r w:rsidR="009302AD">
        <w:rPr>
          <w:sz w:val="28"/>
        </w:rPr>
        <w:t>.</w:t>
      </w:r>
    </w:p>
    <w:p w14:paraId="11DD0759" w14:textId="28D3B7AE" w:rsidR="00651E3B" w:rsidRDefault="00651E3B" w:rsidP="00651E3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21 and 22 region appears to be discontinuous. </w:t>
      </w:r>
    </w:p>
    <w:p w14:paraId="24325258" w14:textId="1BB7675F" w:rsidR="00651E3B" w:rsidRPr="00651E3B" w:rsidRDefault="00651E3B" w:rsidP="00651E3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right maxillary sinus is present with mucosal thickening in relation to the medial</w:t>
      </w:r>
      <w:r w:rsidR="00E26281">
        <w:rPr>
          <w:sz w:val="28"/>
        </w:rPr>
        <w:t xml:space="preserve"> wall floor</w:t>
      </w:r>
      <w:r>
        <w:rPr>
          <w:sz w:val="28"/>
        </w:rPr>
        <w:t xml:space="preserve"> and lateral sinus wall</w:t>
      </w:r>
      <w:r w:rsidR="00E26281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28326314" w:rsidR="00BD6A11" w:rsidRDefault="00746582" w:rsidP="00BF422B">
            <w:pPr>
              <w:jc w:val="center"/>
            </w:pPr>
            <w:r>
              <w:t>3.2</w:t>
            </w:r>
          </w:p>
        </w:tc>
        <w:tc>
          <w:tcPr>
            <w:tcW w:w="526" w:type="pct"/>
          </w:tcPr>
          <w:p w14:paraId="0CBFAFB3" w14:textId="77B06400" w:rsidR="00BD6A11" w:rsidRDefault="00746582" w:rsidP="00BF422B">
            <w:pPr>
              <w:jc w:val="center"/>
            </w:pPr>
            <w:r>
              <w:t>2.6</w:t>
            </w:r>
          </w:p>
        </w:tc>
        <w:tc>
          <w:tcPr>
            <w:tcW w:w="526" w:type="pct"/>
          </w:tcPr>
          <w:p w14:paraId="30C40DD1" w14:textId="1C4EEE4F" w:rsidR="00BD6A11" w:rsidRDefault="0000065D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6C52CFB5" w14:textId="29DF891C" w:rsidR="00BD6A11" w:rsidRDefault="0000065D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3FF74937" w14:textId="1EB3318B" w:rsidR="00BD6A11" w:rsidRDefault="0000065D" w:rsidP="00BF422B">
            <w:pPr>
              <w:jc w:val="center"/>
            </w:pPr>
            <w:r>
              <w:t>3.1</w:t>
            </w:r>
          </w:p>
        </w:tc>
        <w:tc>
          <w:tcPr>
            <w:tcW w:w="526" w:type="pct"/>
          </w:tcPr>
          <w:p w14:paraId="0CC0A391" w14:textId="23B31EC7" w:rsidR="00BD6A11" w:rsidRDefault="0000065D" w:rsidP="00BF422B">
            <w:pPr>
              <w:jc w:val="center"/>
            </w:pPr>
            <w:r>
              <w:t>3.8</w:t>
            </w:r>
          </w:p>
        </w:tc>
        <w:tc>
          <w:tcPr>
            <w:tcW w:w="526" w:type="pct"/>
          </w:tcPr>
          <w:p w14:paraId="554FAA52" w14:textId="5075727E" w:rsidR="00BD6A11" w:rsidRDefault="0000065D" w:rsidP="00BF422B">
            <w:pPr>
              <w:jc w:val="center"/>
            </w:pPr>
            <w:r>
              <w:t>4.4</w:t>
            </w:r>
          </w:p>
        </w:tc>
        <w:tc>
          <w:tcPr>
            <w:tcW w:w="526" w:type="pct"/>
          </w:tcPr>
          <w:p w14:paraId="6C45F1EA" w14:textId="0C3B77C6" w:rsidR="00BD6A11" w:rsidRDefault="0000065D" w:rsidP="00BF422B">
            <w:pPr>
              <w:jc w:val="center"/>
            </w:pPr>
            <w:r>
              <w:t>2.5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300FC5FE" w:rsidR="00BD6A11" w:rsidRDefault="00746582" w:rsidP="00BF422B">
            <w:pPr>
              <w:jc w:val="center"/>
            </w:pPr>
            <w:r>
              <w:t>4</w:t>
            </w:r>
          </w:p>
        </w:tc>
        <w:tc>
          <w:tcPr>
            <w:tcW w:w="526" w:type="pct"/>
          </w:tcPr>
          <w:p w14:paraId="5CFF5A6F" w14:textId="34E6A0D8" w:rsidR="00BD6A11" w:rsidRDefault="00746582" w:rsidP="00BF422B">
            <w:pPr>
              <w:jc w:val="center"/>
            </w:pPr>
            <w:r>
              <w:t>2.1</w:t>
            </w:r>
          </w:p>
        </w:tc>
        <w:tc>
          <w:tcPr>
            <w:tcW w:w="526" w:type="pct"/>
          </w:tcPr>
          <w:p w14:paraId="4B3D4431" w14:textId="1B192066" w:rsidR="00BD6A11" w:rsidRDefault="0000065D" w:rsidP="00BF422B">
            <w:pPr>
              <w:jc w:val="center"/>
            </w:pPr>
            <w:r>
              <w:t>4</w:t>
            </w:r>
          </w:p>
        </w:tc>
        <w:tc>
          <w:tcPr>
            <w:tcW w:w="526" w:type="pct"/>
          </w:tcPr>
          <w:p w14:paraId="086DECE9" w14:textId="7F9BB5A9" w:rsidR="00BD6A11" w:rsidRDefault="0000065D" w:rsidP="00BF422B">
            <w:pPr>
              <w:jc w:val="center"/>
            </w:pPr>
            <w:r>
              <w:t>-</w:t>
            </w:r>
          </w:p>
        </w:tc>
        <w:tc>
          <w:tcPr>
            <w:tcW w:w="526" w:type="pct"/>
          </w:tcPr>
          <w:p w14:paraId="7C2669B4" w14:textId="383F3661" w:rsidR="00BD6A11" w:rsidRDefault="0000065D" w:rsidP="00BF422B">
            <w:pPr>
              <w:jc w:val="center"/>
            </w:pPr>
            <w:r>
              <w:t>3.7</w:t>
            </w:r>
          </w:p>
        </w:tc>
        <w:tc>
          <w:tcPr>
            <w:tcW w:w="526" w:type="pct"/>
          </w:tcPr>
          <w:p w14:paraId="68B20E08" w14:textId="24CA6715" w:rsidR="00BD6A11" w:rsidRDefault="0000065D" w:rsidP="00BF422B">
            <w:pPr>
              <w:jc w:val="center"/>
            </w:pPr>
            <w:r>
              <w:t>3.3</w:t>
            </w:r>
          </w:p>
        </w:tc>
        <w:tc>
          <w:tcPr>
            <w:tcW w:w="526" w:type="pct"/>
          </w:tcPr>
          <w:p w14:paraId="11D13BA0" w14:textId="6D427276" w:rsidR="00BD6A11" w:rsidRDefault="0000065D" w:rsidP="00BF422B">
            <w:pPr>
              <w:jc w:val="center"/>
            </w:pPr>
            <w:r>
              <w:t>3.6</w:t>
            </w:r>
          </w:p>
        </w:tc>
        <w:tc>
          <w:tcPr>
            <w:tcW w:w="526" w:type="pct"/>
          </w:tcPr>
          <w:p w14:paraId="22E92020" w14:textId="606EAFFC" w:rsidR="00BD6A11" w:rsidRDefault="0000065D" w:rsidP="00BF422B">
            <w:pPr>
              <w:jc w:val="center"/>
            </w:pPr>
            <w:r>
              <w:t>-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54067EED" w:rsidR="00BD6A11" w:rsidRDefault="00746582" w:rsidP="00BF422B">
            <w:pPr>
              <w:jc w:val="center"/>
            </w:pPr>
            <w:r>
              <w:t>14.6</w:t>
            </w:r>
          </w:p>
        </w:tc>
        <w:tc>
          <w:tcPr>
            <w:tcW w:w="526" w:type="pct"/>
          </w:tcPr>
          <w:p w14:paraId="72EE28D7" w14:textId="72D2180D" w:rsidR="00BD6A11" w:rsidRDefault="00746582" w:rsidP="00BF422B">
            <w:pPr>
              <w:jc w:val="center"/>
            </w:pPr>
            <w:r>
              <w:t>13.2</w:t>
            </w:r>
          </w:p>
        </w:tc>
        <w:tc>
          <w:tcPr>
            <w:tcW w:w="526" w:type="pct"/>
          </w:tcPr>
          <w:p w14:paraId="35A1B00D" w14:textId="45194F1B" w:rsidR="00BD6A11" w:rsidRDefault="0000065D" w:rsidP="00BF422B">
            <w:pPr>
              <w:jc w:val="center"/>
            </w:pPr>
            <w:r>
              <w:t>14.1</w:t>
            </w:r>
          </w:p>
        </w:tc>
        <w:tc>
          <w:tcPr>
            <w:tcW w:w="526" w:type="pct"/>
          </w:tcPr>
          <w:p w14:paraId="16EBA496" w14:textId="45302E85" w:rsidR="00BD6A11" w:rsidRDefault="0000065D" w:rsidP="00BF422B">
            <w:pPr>
              <w:jc w:val="center"/>
            </w:pPr>
            <w:r>
              <w:t>7.4</w:t>
            </w:r>
          </w:p>
        </w:tc>
        <w:tc>
          <w:tcPr>
            <w:tcW w:w="526" w:type="pct"/>
          </w:tcPr>
          <w:p w14:paraId="6915DB5E" w14:textId="1F85585C" w:rsidR="00BD6A11" w:rsidRDefault="0000065D" w:rsidP="00BF422B">
            <w:pPr>
              <w:jc w:val="center"/>
            </w:pPr>
            <w:r>
              <w:t>15</w:t>
            </w:r>
          </w:p>
        </w:tc>
        <w:tc>
          <w:tcPr>
            <w:tcW w:w="526" w:type="pct"/>
          </w:tcPr>
          <w:p w14:paraId="068D8CEE" w14:textId="78E3D917" w:rsidR="00BD6A11" w:rsidRDefault="0000065D" w:rsidP="00BF422B">
            <w:pPr>
              <w:jc w:val="center"/>
            </w:pPr>
            <w:r>
              <w:t>10</w:t>
            </w:r>
          </w:p>
        </w:tc>
        <w:tc>
          <w:tcPr>
            <w:tcW w:w="526" w:type="pct"/>
          </w:tcPr>
          <w:p w14:paraId="7F642986" w14:textId="13391E84" w:rsidR="00BD6A11" w:rsidRDefault="0000065D" w:rsidP="00BF422B">
            <w:pPr>
              <w:jc w:val="center"/>
            </w:pPr>
            <w:r>
              <w:t>9.9</w:t>
            </w:r>
          </w:p>
        </w:tc>
        <w:tc>
          <w:tcPr>
            <w:tcW w:w="526" w:type="pct"/>
          </w:tcPr>
          <w:p w14:paraId="4099FA2F" w14:textId="10B27FE1" w:rsidR="00BD6A11" w:rsidRDefault="0000065D" w:rsidP="00BF422B">
            <w:pPr>
              <w:jc w:val="center"/>
            </w:pPr>
            <w:r>
              <w:t>10.9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64757F5A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04968D7D" w14:textId="145B4E8B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EBEA066" w14:textId="54A40C20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8" w:type="pct"/>
          </w:tcPr>
          <w:p w14:paraId="121C1C72" w14:textId="2091E3AF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2.6</w:t>
            </w:r>
          </w:p>
        </w:tc>
        <w:tc>
          <w:tcPr>
            <w:tcW w:w="608" w:type="pct"/>
          </w:tcPr>
          <w:p w14:paraId="5B7BF53A" w14:textId="0B469AC4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06" w:type="pct"/>
          </w:tcPr>
          <w:p w14:paraId="3D7B8FEB" w14:textId="3319D84B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0AA39423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755F7143" w14:textId="0DE0DCC7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34721638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17D875D0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659DBBE" w14:textId="2EAC11DE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6" w:type="pct"/>
          </w:tcPr>
          <w:p w14:paraId="204FF0B3" w14:textId="018B8E0A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6D0FDB41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2.6</w:t>
            </w:r>
          </w:p>
        </w:tc>
        <w:tc>
          <w:tcPr>
            <w:tcW w:w="608" w:type="pct"/>
          </w:tcPr>
          <w:p w14:paraId="27F23230" w14:textId="06826D34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608" w:type="pct"/>
          </w:tcPr>
          <w:p w14:paraId="117C1A28" w14:textId="48340317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1.5</w:t>
            </w:r>
          </w:p>
        </w:tc>
        <w:tc>
          <w:tcPr>
            <w:tcW w:w="608" w:type="pct"/>
          </w:tcPr>
          <w:p w14:paraId="61042547" w14:textId="7BEE97E8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2.8</w:t>
            </w:r>
          </w:p>
        </w:tc>
        <w:tc>
          <w:tcPr>
            <w:tcW w:w="608" w:type="pct"/>
          </w:tcPr>
          <w:p w14:paraId="77171032" w14:textId="089E11B4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0.3</w:t>
            </w:r>
          </w:p>
        </w:tc>
        <w:tc>
          <w:tcPr>
            <w:tcW w:w="606" w:type="pct"/>
          </w:tcPr>
          <w:p w14:paraId="4AD55496" w14:textId="2EA5DFA8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0.6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2C81FEB5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6E5CE95E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139A6EE5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460A1130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77CFF6BE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0D4A306A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5ACECE27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27E84271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74940A52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4D484114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1B2CDEA1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16.4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4080D41E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17.2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1565AF18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803" w:type="pct"/>
            <w:vAlign w:val="center"/>
          </w:tcPr>
          <w:p w14:paraId="5F015D67" w14:textId="78C35826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803" w:type="pct"/>
            <w:vAlign w:val="center"/>
          </w:tcPr>
          <w:p w14:paraId="52691122" w14:textId="76B894C7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800" w:type="pct"/>
            <w:vAlign w:val="center"/>
          </w:tcPr>
          <w:p w14:paraId="23C32197" w14:textId="45619B5F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79948EBB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  <w:tc>
          <w:tcPr>
            <w:tcW w:w="803" w:type="pct"/>
            <w:vAlign w:val="center"/>
          </w:tcPr>
          <w:p w14:paraId="3EE86883" w14:textId="06403248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</w:t>
            </w:r>
          </w:p>
        </w:tc>
        <w:tc>
          <w:tcPr>
            <w:tcW w:w="803" w:type="pct"/>
            <w:vAlign w:val="center"/>
          </w:tcPr>
          <w:p w14:paraId="74FE2E5F" w14:textId="632F811A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0" w:type="pct"/>
            <w:vAlign w:val="center"/>
          </w:tcPr>
          <w:p w14:paraId="5645E8F9" w14:textId="4DE7F693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22A2672F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18.3</w:t>
            </w:r>
          </w:p>
        </w:tc>
        <w:tc>
          <w:tcPr>
            <w:tcW w:w="803" w:type="pct"/>
            <w:vAlign w:val="center"/>
          </w:tcPr>
          <w:p w14:paraId="34160956" w14:textId="1DFFBB13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18.6</w:t>
            </w:r>
          </w:p>
        </w:tc>
        <w:tc>
          <w:tcPr>
            <w:tcW w:w="803" w:type="pct"/>
            <w:vAlign w:val="center"/>
          </w:tcPr>
          <w:p w14:paraId="4C70E9F4" w14:textId="6CCD7B33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17.7</w:t>
            </w:r>
          </w:p>
        </w:tc>
        <w:tc>
          <w:tcPr>
            <w:tcW w:w="800" w:type="pct"/>
            <w:vAlign w:val="center"/>
          </w:tcPr>
          <w:p w14:paraId="22CC1AF2" w14:textId="2A0FA496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18.1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597FDF08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865" w:type="pct"/>
            <w:vAlign w:val="center"/>
          </w:tcPr>
          <w:p w14:paraId="4968D433" w14:textId="26BA9114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41" w:type="pct"/>
            <w:vAlign w:val="center"/>
          </w:tcPr>
          <w:p w14:paraId="55A18164" w14:textId="57EEFDCB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199C0DA6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865" w:type="pct"/>
            <w:vAlign w:val="center"/>
          </w:tcPr>
          <w:p w14:paraId="79389FA4" w14:textId="726B4970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9.6</w:t>
            </w:r>
          </w:p>
        </w:tc>
        <w:tc>
          <w:tcPr>
            <w:tcW w:w="741" w:type="pct"/>
            <w:vAlign w:val="center"/>
          </w:tcPr>
          <w:p w14:paraId="0C51483F" w14:textId="4CAC5E9F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9.2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549AFCA7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  <w:tc>
          <w:tcPr>
            <w:tcW w:w="865" w:type="pct"/>
            <w:vAlign w:val="center"/>
          </w:tcPr>
          <w:p w14:paraId="630FBA98" w14:textId="29BE07B8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</w:t>
            </w:r>
          </w:p>
        </w:tc>
        <w:tc>
          <w:tcPr>
            <w:tcW w:w="741" w:type="pct"/>
            <w:vAlign w:val="center"/>
          </w:tcPr>
          <w:p w14:paraId="6D764FD4" w14:textId="7E903BBF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5D627F4D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19.4</w:t>
            </w:r>
          </w:p>
        </w:tc>
        <w:tc>
          <w:tcPr>
            <w:tcW w:w="865" w:type="pct"/>
            <w:vAlign w:val="center"/>
          </w:tcPr>
          <w:p w14:paraId="2B91C84B" w14:textId="0316A7FF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18.2</w:t>
            </w:r>
          </w:p>
        </w:tc>
        <w:tc>
          <w:tcPr>
            <w:tcW w:w="741" w:type="pct"/>
            <w:vAlign w:val="center"/>
          </w:tcPr>
          <w:p w14:paraId="12BDA444" w14:textId="4EF53E64" w:rsidR="00BD6A11" w:rsidRDefault="0004131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19.9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7ED17B34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803" w:type="pct"/>
            <w:vAlign w:val="center"/>
          </w:tcPr>
          <w:p w14:paraId="098543B6" w14:textId="225900FF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9.9</w:t>
            </w:r>
          </w:p>
        </w:tc>
        <w:tc>
          <w:tcPr>
            <w:tcW w:w="802" w:type="pct"/>
            <w:vAlign w:val="center"/>
          </w:tcPr>
          <w:p w14:paraId="58835B9B" w14:textId="337BBC22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9.6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6D59371E" w:rsidR="00BD6A11" w:rsidRDefault="0000065D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</w:t>
            </w:r>
          </w:p>
        </w:tc>
        <w:tc>
          <w:tcPr>
            <w:tcW w:w="803" w:type="pct"/>
            <w:vAlign w:val="center"/>
          </w:tcPr>
          <w:p w14:paraId="2651EE09" w14:textId="4F466111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8.4</w:t>
            </w:r>
          </w:p>
        </w:tc>
        <w:tc>
          <w:tcPr>
            <w:tcW w:w="802" w:type="pct"/>
            <w:vAlign w:val="center"/>
          </w:tcPr>
          <w:p w14:paraId="30259CF9" w14:textId="1E938E59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9.8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0182E064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9.3</w:t>
            </w:r>
          </w:p>
        </w:tc>
        <w:tc>
          <w:tcPr>
            <w:tcW w:w="803" w:type="pct"/>
            <w:vAlign w:val="center"/>
          </w:tcPr>
          <w:p w14:paraId="35D558C8" w14:textId="5A06A2B7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802" w:type="pct"/>
            <w:vAlign w:val="center"/>
          </w:tcPr>
          <w:p w14:paraId="54BBBD15" w14:textId="64F8845E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5.5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4D30F78B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20.2</w:t>
            </w:r>
          </w:p>
        </w:tc>
        <w:tc>
          <w:tcPr>
            <w:tcW w:w="803" w:type="pct"/>
            <w:vAlign w:val="center"/>
          </w:tcPr>
          <w:p w14:paraId="31072268" w14:textId="4FAD332B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</w:t>
            </w:r>
          </w:p>
        </w:tc>
        <w:tc>
          <w:tcPr>
            <w:tcW w:w="802" w:type="pct"/>
            <w:vAlign w:val="center"/>
          </w:tcPr>
          <w:p w14:paraId="79BFC832" w14:textId="34BDCA9A" w:rsidR="00BD6A11" w:rsidRDefault="003E10C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1E545027" w:rsidR="00BD6A11" w:rsidRDefault="004B69CF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</w:t>
      </w:r>
      <w:r w:rsidR="00BD6A11">
        <w:rPr>
          <w:sz w:val="28"/>
        </w:rPr>
        <w:t>edentulous maxillary and mandibular arch.</w:t>
      </w:r>
    </w:p>
    <w:p w14:paraId="28787D89" w14:textId="522F0CC7" w:rsidR="00346BF4" w:rsidRDefault="00346BF4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Right maxillary sinusiti</w:t>
      </w:r>
      <w:r w:rsidR="006D7EAD">
        <w:rPr>
          <w:sz w:val="28"/>
        </w:rPr>
        <w:t>s.</w:t>
      </w:r>
    </w:p>
    <w:p w14:paraId="0908CDF2" w14:textId="77777777" w:rsidR="006D7EAD" w:rsidRDefault="006D7EAD" w:rsidP="006D7EAD">
      <w:pPr>
        <w:pStyle w:val="ListParagraph"/>
        <w:spacing w:line="600" w:lineRule="auto"/>
        <w:jc w:val="both"/>
        <w:rPr>
          <w:sz w:val="28"/>
        </w:rPr>
      </w:pP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11A6A820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18C9A05" w:rsidR="00BD6A11" w:rsidRDefault="00F26016" w:rsidP="00BD6A11">
      <w:pPr>
        <w:tabs>
          <w:tab w:val="left" w:pos="10260"/>
        </w:tabs>
        <w:ind w:firstLine="450"/>
        <w:jc w:val="both"/>
      </w:pPr>
      <w:r w:rsidRPr="00F26016">
        <w:drawing>
          <wp:anchor distT="0" distB="0" distL="114300" distR="114300" simplePos="0" relativeHeight="251741696" behindDoc="1" locked="0" layoutInCell="1" allowOverlap="1" wp14:anchorId="69BB3CD1" wp14:editId="49FD9176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6515100" cy="2379980"/>
            <wp:effectExtent l="0" t="0" r="0" b="1270"/>
            <wp:wrapTight wrapText="bothSides">
              <wp:wrapPolygon edited="0">
                <wp:start x="0" y="0"/>
                <wp:lineTo x="0" y="21439"/>
                <wp:lineTo x="21537" y="21439"/>
                <wp:lineTo x="21537" y="0"/>
                <wp:lineTo x="0" y="0"/>
              </wp:wrapPolygon>
            </wp:wrapTight>
            <wp:docPr id="6966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08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EF713" w14:textId="4A01C701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3939C65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702F64F8" w:rsidR="00BD6A11" w:rsidRDefault="00F26016" w:rsidP="00BD6A11">
      <w:pPr>
        <w:tabs>
          <w:tab w:val="left" w:pos="10260"/>
        </w:tabs>
        <w:ind w:firstLine="450"/>
        <w:jc w:val="center"/>
        <w:rPr>
          <w:b/>
        </w:rPr>
      </w:pPr>
      <w:r w:rsidRPr="00F26016">
        <w:rPr>
          <w:b/>
        </w:rPr>
        <w:drawing>
          <wp:inline distT="0" distB="0" distL="0" distR="0" wp14:anchorId="65416904" wp14:editId="1966A016">
            <wp:extent cx="3115110" cy="3096057"/>
            <wp:effectExtent l="0" t="0" r="9525" b="9525"/>
            <wp:docPr id="7035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14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3974" w14:textId="70BF2EF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199C8F14" w:rsidR="00BD6A11" w:rsidRDefault="00F26016" w:rsidP="00BD6A11">
      <w:pPr>
        <w:tabs>
          <w:tab w:val="left" w:pos="10260"/>
        </w:tabs>
        <w:ind w:firstLine="450"/>
        <w:rPr>
          <w:b/>
        </w:rPr>
      </w:pPr>
      <w:r w:rsidRPr="00F26016">
        <w:rPr>
          <w:b/>
        </w:rPr>
        <w:drawing>
          <wp:anchor distT="0" distB="0" distL="114300" distR="114300" simplePos="0" relativeHeight="251742720" behindDoc="1" locked="0" layoutInCell="1" allowOverlap="1" wp14:anchorId="69DAB2D5" wp14:editId="086084D8">
            <wp:simplePos x="0" y="0"/>
            <wp:positionH relativeFrom="column">
              <wp:posOffset>-69850</wp:posOffset>
            </wp:positionH>
            <wp:positionV relativeFrom="paragraph">
              <wp:posOffset>236220</wp:posOffset>
            </wp:positionV>
            <wp:extent cx="3248025" cy="3086100"/>
            <wp:effectExtent l="0" t="0" r="9525" b="0"/>
            <wp:wrapTight wrapText="bothSides">
              <wp:wrapPolygon edited="0">
                <wp:start x="0" y="0"/>
                <wp:lineTo x="0" y="21467"/>
                <wp:lineTo x="21537" y="21467"/>
                <wp:lineTo x="21537" y="0"/>
                <wp:lineTo x="0" y="0"/>
              </wp:wrapPolygon>
            </wp:wrapTight>
            <wp:docPr id="4532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58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016">
        <w:rPr>
          <w:b/>
        </w:rPr>
        <w:drawing>
          <wp:anchor distT="0" distB="0" distL="114300" distR="114300" simplePos="0" relativeHeight="251743744" behindDoc="1" locked="0" layoutInCell="1" allowOverlap="1" wp14:anchorId="64E02E91" wp14:editId="7A506644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3124200" cy="3005455"/>
            <wp:effectExtent l="0" t="0" r="0" b="4445"/>
            <wp:wrapTight wrapText="bothSides">
              <wp:wrapPolygon edited="0">
                <wp:start x="0" y="0"/>
                <wp:lineTo x="0" y="21495"/>
                <wp:lineTo x="21468" y="21495"/>
                <wp:lineTo x="21468" y="0"/>
                <wp:lineTo x="0" y="0"/>
              </wp:wrapPolygon>
            </wp:wrapTight>
            <wp:docPr id="86013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35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5CA4E" w14:textId="3DFC783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D7F15B0" w14:textId="3CFB654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7FA24FE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2B7194F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4E293C6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7496D322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376"/>
        <w:gridCol w:w="702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03D728C4" w:rsidR="00BD6A11" w:rsidRDefault="0025731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12">
              <w:rPr>
                <w:b/>
              </w:rPr>
              <w:drawing>
                <wp:inline distT="0" distB="0" distL="0" distR="0" wp14:anchorId="7043AC96" wp14:editId="6F40D7F9">
                  <wp:extent cx="3848637" cy="2372056"/>
                  <wp:effectExtent l="0" t="0" r="0" b="9525"/>
                  <wp:docPr id="1038118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181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3E3D92" w14:textId="6DC56898" w:rsidR="00BD6A11" w:rsidRDefault="0025731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12">
              <w:rPr>
                <w:b/>
              </w:rPr>
              <w:drawing>
                <wp:inline distT="0" distB="0" distL="0" distR="0" wp14:anchorId="494A7E56" wp14:editId="49DD9178">
                  <wp:extent cx="4039164" cy="2381582"/>
                  <wp:effectExtent l="0" t="0" r="0" b="0"/>
                  <wp:docPr id="584859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85905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DDC661" w14:textId="77D6DA1A" w:rsidR="00BD6A11" w:rsidRDefault="0025731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12">
              <w:rPr>
                <w:b/>
              </w:rPr>
              <w:drawing>
                <wp:inline distT="0" distB="0" distL="0" distR="0" wp14:anchorId="087A199A" wp14:editId="4F34E09E">
                  <wp:extent cx="4039164" cy="2419688"/>
                  <wp:effectExtent l="0" t="0" r="0" b="0"/>
                  <wp:docPr id="1644709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7096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0D0C4" w14:textId="6222C906" w:rsidR="00BD6A11" w:rsidRDefault="0025731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12">
              <w:rPr>
                <w:b/>
              </w:rPr>
              <w:drawing>
                <wp:inline distT="0" distB="0" distL="0" distR="0" wp14:anchorId="6B86D008" wp14:editId="2DE7AF7B">
                  <wp:extent cx="3820058" cy="2276793"/>
                  <wp:effectExtent l="0" t="0" r="0" b="9525"/>
                  <wp:docPr id="230159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1592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687C4F" w14:textId="2198C5C3" w:rsidR="00BD6A11" w:rsidRDefault="0083134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31348">
              <w:rPr>
                <w:b/>
              </w:rPr>
              <w:drawing>
                <wp:inline distT="0" distB="0" distL="0" distR="0" wp14:anchorId="7CE77B37" wp14:editId="576EE1B8">
                  <wp:extent cx="4153480" cy="2372056"/>
                  <wp:effectExtent l="0" t="0" r="0" b="9525"/>
                  <wp:docPr id="325449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4499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0C3B61F" w14:textId="2C0D543D" w:rsidR="00BD6A11" w:rsidRDefault="0083134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57312">
              <w:rPr>
                <w:b/>
              </w:rPr>
              <w:drawing>
                <wp:inline distT="0" distB="0" distL="0" distR="0" wp14:anchorId="16656C6C" wp14:editId="4BFD30EB">
                  <wp:extent cx="4172532" cy="2438740"/>
                  <wp:effectExtent l="0" t="0" r="0" b="0"/>
                  <wp:docPr id="1637289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28977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D9EF7D1" w14:textId="28A74D20" w:rsidR="00BD6A11" w:rsidRDefault="0083134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31348">
              <w:rPr>
                <w:b/>
              </w:rPr>
              <w:drawing>
                <wp:inline distT="0" distB="0" distL="0" distR="0" wp14:anchorId="35469001" wp14:editId="6F0F45DC">
                  <wp:extent cx="3962953" cy="2391109"/>
                  <wp:effectExtent l="0" t="0" r="0" b="9525"/>
                  <wp:docPr id="1068932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9325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BDED843" w14:textId="6CB66DD7" w:rsidR="00BD6A11" w:rsidRDefault="00E636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63670">
              <w:rPr>
                <w:b/>
              </w:rPr>
              <w:drawing>
                <wp:inline distT="0" distB="0" distL="0" distR="0" wp14:anchorId="2DA0CADE" wp14:editId="0C936092">
                  <wp:extent cx="4039164" cy="2391109"/>
                  <wp:effectExtent l="0" t="0" r="0" b="9525"/>
                  <wp:docPr id="1725007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00763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0457381" w14:textId="3D2C487B" w:rsidR="00BD6A11" w:rsidRDefault="00E636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63670">
              <w:rPr>
                <w:b/>
              </w:rPr>
              <w:drawing>
                <wp:inline distT="0" distB="0" distL="0" distR="0" wp14:anchorId="66E56522" wp14:editId="0965AA03">
                  <wp:extent cx="3839111" cy="2276793"/>
                  <wp:effectExtent l="0" t="0" r="9525" b="9525"/>
                  <wp:docPr id="52151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5130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707176E" w14:textId="6760143D" w:rsidR="00BD6A11" w:rsidRDefault="00E636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63670">
              <w:rPr>
                <w:b/>
              </w:rPr>
              <w:drawing>
                <wp:inline distT="0" distB="0" distL="0" distR="0" wp14:anchorId="6BF55E05" wp14:editId="3F24DB4E">
                  <wp:extent cx="3848637" cy="2257740"/>
                  <wp:effectExtent l="0" t="0" r="0" b="9525"/>
                  <wp:docPr id="426293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2936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695BBE6" w14:textId="3AB77DEB" w:rsidR="00BD6A11" w:rsidRDefault="00E636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63670">
              <w:rPr>
                <w:b/>
              </w:rPr>
              <w:drawing>
                <wp:inline distT="0" distB="0" distL="0" distR="0" wp14:anchorId="2C666E73" wp14:editId="70A7EF97">
                  <wp:extent cx="4182059" cy="2505425"/>
                  <wp:effectExtent l="0" t="0" r="9525" b="9525"/>
                  <wp:docPr id="2122770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7056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059" cy="250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193FA11" w14:textId="2413CADB" w:rsidR="00BD6A11" w:rsidRDefault="00E6367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E63670">
              <w:rPr>
                <w:b/>
              </w:rPr>
              <w:drawing>
                <wp:inline distT="0" distB="0" distL="0" distR="0" wp14:anchorId="2659F0A1" wp14:editId="63710563">
                  <wp:extent cx="4324954" cy="2457793"/>
                  <wp:effectExtent l="0" t="0" r="0" b="0"/>
                  <wp:docPr id="20932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259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DBFFF81" w14:textId="76C009EF" w:rsidR="00BD6A11" w:rsidRDefault="0021684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16841">
              <w:rPr>
                <w:b/>
              </w:rPr>
              <w:drawing>
                <wp:inline distT="0" distB="0" distL="0" distR="0" wp14:anchorId="404A1115" wp14:editId="747E24D3">
                  <wp:extent cx="4029637" cy="2514951"/>
                  <wp:effectExtent l="0" t="0" r="9525" b="0"/>
                  <wp:docPr id="1273726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72649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A03C38E" w14:textId="690E0E33" w:rsidR="00BD6A11" w:rsidRDefault="0021684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216841">
              <w:rPr>
                <w:b/>
              </w:rPr>
              <w:drawing>
                <wp:inline distT="0" distB="0" distL="0" distR="0" wp14:anchorId="5B43B76E" wp14:editId="4FE0EF4C">
                  <wp:extent cx="3953427" cy="2324424"/>
                  <wp:effectExtent l="0" t="0" r="9525" b="0"/>
                  <wp:docPr id="871193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19396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2324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3B044A" w14:textId="43932815" w:rsidR="00BD6A11" w:rsidRDefault="00010B5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B50">
              <w:rPr>
                <w:b/>
              </w:rPr>
              <w:drawing>
                <wp:inline distT="0" distB="0" distL="0" distR="0" wp14:anchorId="7F758D29" wp14:editId="5BB56570">
                  <wp:extent cx="3810532" cy="2372056"/>
                  <wp:effectExtent l="0" t="0" r="0" b="9525"/>
                  <wp:docPr id="267630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63073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1C0639" w14:textId="77FB2789" w:rsidR="00BD6A11" w:rsidRDefault="00010B5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10B50">
              <w:rPr>
                <w:b/>
              </w:rPr>
              <w:drawing>
                <wp:inline distT="0" distB="0" distL="0" distR="0" wp14:anchorId="7928B7D7" wp14:editId="2A21A3B9">
                  <wp:extent cx="3867690" cy="2419688"/>
                  <wp:effectExtent l="0" t="0" r="0" b="0"/>
                  <wp:docPr id="253222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2261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31E73C" w14:textId="13D3DA49" w:rsidR="00BD6A11" w:rsidRDefault="000E1CA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1CA8">
              <w:rPr>
                <w:b/>
              </w:rPr>
              <w:drawing>
                <wp:inline distT="0" distB="0" distL="0" distR="0" wp14:anchorId="4169E0B6" wp14:editId="04FA7C82">
                  <wp:extent cx="3696887" cy="2240280"/>
                  <wp:effectExtent l="0" t="0" r="0" b="7620"/>
                  <wp:docPr id="1968485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8597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896" cy="224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8920EA" w14:textId="43DEDC0A" w:rsidR="00BD6A11" w:rsidRDefault="000E1CA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1CA8">
              <w:rPr>
                <w:b/>
              </w:rPr>
              <w:drawing>
                <wp:inline distT="0" distB="0" distL="0" distR="0" wp14:anchorId="57AC3C41" wp14:editId="0590748A">
                  <wp:extent cx="3639058" cy="2286319"/>
                  <wp:effectExtent l="0" t="0" r="0" b="0"/>
                  <wp:docPr id="643070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07024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A8887" w14:textId="75C3F4B7" w:rsidR="00BD6A11" w:rsidRDefault="000E1CA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1CA8">
              <w:rPr>
                <w:b/>
              </w:rPr>
              <w:drawing>
                <wp:inline distT="0" distB="0" distL="0" distR="0" wp14:anchorId="79900032" wp14:editId="246477C6">
                  <wp:extent cx="3858163" cy="2362530"/>
                  <wp:effectExtent l="0" t="0" r="0" b="0"/>
                  <wp:docPr id="728168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6844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BC09299" w14:textId="0CC8CA5F" w:rsidR="00BD6A11" w:rsidRDefault="000E1CA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1CA8">
              <w:rPr>
                <w:b/>
              </w:rPr>
              <w:drawing>
                <wp:inline distT="0" distB="0" distL="0" distR="0" wp14:anchorId="0E08548A" wp14:editId="709FE42F">
                  <wp:extent cx="3791479" cy="2238687"/>
                  <wp:effectExtent l="0" t="0" r="0" b="9525"/>
                  <wp:docPr id="588550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55009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A78F907" w14:textId="0A67E614" w:rsidR="00BD6A11" w:rsidRDefault="000E1CA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E1CA8">
              <w:rPr>
                <w:b/>
              </w:rPr>
              <w:drawing>
                <wp:inline distT="0" distB="0" distL="0" distR="0" wp14:anchorId="4EF25652" wp14:editId="18D7476D">
                  <wp:extent cx="3825240" cy="2373698"/>
                  <wp:effectExtent l="0" t="0" r="3810" b="7620"/>
                  <wp:docPr id="1381096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09632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755" cy="237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CA19D90" w14:textId="037621A9" w:rsidR="00BD6A11" w:rsidRDefault="0074658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6582">
              <w:rPr>
                <w:b/>
              </w:rPr>
              <w:drawing>
                <wp:inline distT="0" distB="0" distL="0" distR="0" wp14:anchorId="65F60358" wp14:editId="29EB3497">
                  <wp:extent cx="3839111" cy="2419688"/>
                  <wp:effectExtent l="0" t="0" r="9525" b="0"/>
                  <wp:docPr id="1616908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90845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241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1102A45" w14:textId="68D93E52" w:rsidR="00BD6A11" w:rsidRDefault="0074658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6582">
              <w:rPr>
                <w:b/>
              </w:rPr>
              <w:drawing>
                <wp:inline distT="0" distB="0" distL="0" distR="0" wp14:anchorId="7138C5B9" wp14:editId="2A0646AA">
                  <wp:extent cx="3648584" cy="2343477"/>
                  <wp:effectExtent l="0" t="0" r="9525" b="0"/>
                  <wp:docPr id="1189187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18777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84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DF892C7" w14:textId="0202808D" w:rsidR="00BD6A11" w:rsidRDefault="0074658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6582">
              <w:rPr>
                <w:b/>
              </w:rPr>
              <w:drawing>
                <wp:inline distT="0" distB="0" distL="0" distR="0" wp14:anchorId="350A42DE" wp14:editId="65B4077B">
                  <wp:extent cx="3734321" cy="2534004"/>
                  <wp:effectExtent l="0" t="0" r="0" b="0"/>
                  <wp:docPr id="2108098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09848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321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3D3598" w14:textId="0C737528" w:rsidR="00BD6A11" w:rsidRDefault="0074658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6582">
              <w:rPr>
                <w:b/>
              </w:rPr>
              <w:drawing>
                <wp:inline distT="0" distB="0" distL="0" distR="0" wp14:anchorId="446230D6" wp14:editId="05F84927">
                  <wp:extent cx="3610479" cy="2372056"/>
                  <wp:effectExtent l="0" t="0" r="9525" b="9525"/>
                  <wp:docPr id="939464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46490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A3656BF" w14:textId="75A6A461" w:rsidR="00BD6A11" w:rsidRDefault="0074658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46582">
              <w:rPr>
                <w:b/>
              </w:rPr>
              <w:drawing>
                <wp:inline distT="0" distB="0" distL="0" distR="0" wp14:anchorId="14FD19C6" wp14:editId="4CD27036">
                  <wp:extent cx="3791479" cy="2400635"/>
                  <wp:effectExtent l="0" t="0" r="0" b="0"/>
                  <wp:docPr id="458484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48468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3A15C14" w14:textId="2E2D3C38" w:rsidR="00BD6A11" w:rsidRDefault="00850E3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0E37">
              <w:rPr>
                <w:b/>
              </w:rPr>
              <w:drawing>
                <wp:inline distT="0" distB="0" distL="0" distR="0" wp14:anchorId="186C0C82" wp14:editId="04289ABE">
                  <wp:extent cx="3820058" cy="2476846"/>
                  <wp:effectExtent l="0" t="0" r="0" b="0"/>
                  <wp:docPr id="1257177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17776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4061329" w14:textId="5EBB75C2" w:rsidR="00BD6A11" w:rsidRDefault="00850E3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50E37">
              <w:rPr>
                <w:b/>
              </w:rPr>
              <w:drawing>
                <wp:inline distT="0" distB="0" distL="0" distR="0" wp14:anchorId="58A18DFC" wp14:editId="48D0D5B6">
                  <wp:extent cx="4201111" cy="2753109"/>
                  <wp:effectExtent l="0" t="0" r="9525" b="9525"/>
                  <wp:docPr id="695096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9632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D1359" w14:textId="77777777" w:rsidR="00EB3343" w:rsidRDefault="00EB3343">
      <w:r>
        <w:separator/>
      </w:r>
    </w:p>
  </w:endnote>
  <w:endnote w:type="continuationSeparator" w:id="0">
    <w:p w14:paraId="29189E44" w14:textId="77777777" w:rsidR="00EB3343" w:rsidRDefault="00EB3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A794A" w14:textId="77777777" w:rsidR="00EB3343" w:rsidRDefault="00EB3343">
      <w:r>
        <w:separator/>
      </w:r>
    </w:p>
  </w:footnote>
  <w:footnote w:type="continuationSeparator" w:id="0">
    <w:p w14:paraId="24905855" w14:textId="77777777" w:rsidR="00EB3343" w:rsidRDefault="00EB3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65D"/>
    <w:rsid w:val="00000E96"/>
    <w:rsid w:val="000015D9"/>
    <w:rsid w:val="000058F1"/>
    <w:rsid w:val="00007BD1"/>
    <w:rsid w:val="00010B50"/>
    <w:rsid w:val="00022AD6"/>
    <w:rsid w:val="00025F25"/>
    <w:rsid w:val="0003291E"/>
    <w:rsid w:val="0004131D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0E1CA8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16841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57312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46BF4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10C3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69CF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66A84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27F2D"/>
    <w:rsid w:val="00646800"/>
    <w:rsid w:val="00651E3B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D7EAD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62D6"/>
    <w:rsid w:val="00736734"/>
    <w:rsid w:val="00746582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1348"/>
    <w:rsid w:val="00832378"/>
    <w:rsid w:val="00833A90"/>
    <w:rsid w:val="00850708"/>
    <w:rsid w:val="00850E37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17362"/>
    <w:rsid w:val="00925CAA"/>
    <w:rsid w:val="009261EA"/>
    <w:rsid w:val="009302AD"/>
    <w:rsid w:val="0093292F"/>
    <w:rsid w:val="009340A5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04C68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26F91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2B50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26281"/>
    <w:rsid w:val="00E325F1"/>
    <w:rsid w:val="00E41C09"/>
    <w:rsid w:val="00E50A29"/>
    <w:rsid w:val="00E51191"/>
    <w:rsid w:val="00E55666"/>
    <w:rsid w:val="00E62678"/>
    <w:rsid w:val="00E63670"/>
    <w:rsid w:val="00E823AD"/>
    <w:rsid w:val="00E86C01"/>
    <w:rsid w:val="00E870D1"/>
    <w:rsid w:val="00E9456D"/>
    <w:rsid w:val="00EA03F2"/>
    <w:rsid w:val="00EA4886"/>
    <w:rsid w:val="00EA4A36"/>
    <w:rsid w:val="00EA64E4"/>
    <w:rsid w:val="00EB3343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26016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37</TotalTime>
  <Pages>18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2024-03-04T16:43:00Z</cp:lastPrinted>
  <dcterms:created xsi:type="dcterms:W3CDTF">2024-11-05T10:12:00Z</dcterms:created>
  <dcterms:modified xsi:type="dcterms:W3CDTF">2024-11-05T10:49:00Z</dcterms:modified>
</cp:coreProperties>
</file>