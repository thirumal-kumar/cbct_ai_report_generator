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42F517D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61568E">
              <w:rPr>
                <w:sz w:val="28"/>
              </w:rPr>
              <w:t>s. Shanthi</w:t>
            </w:r>
          </w:p>
        </w:tc>
        <w:tc>
          <w:tcPr>
            <w:tcW w:w="2568" w:type="pct"/>
          </w:tcPr>
          <w:p w14:paraId="112E52C6" w14:textId="020E2FF1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61568E">
              <w:rPr>
                <w:sz w:val="28"/>
              </w:rPr>
              <w:t>08.08</w:t>
            </w:r>
            <w:r w:rsidR="009E21AF">
              <w:rPr>
                <w:sz w:val="28"/>
              </w:rPr>
              <w:t>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671AA4B7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61568E">
              <w:rPr>
                <w:sz w:val="28"/>
              </w:rPr>
              <w:t>53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61568E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06298F8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61568E">
              <w:rPr>
                <w:sz w:val="28"/>
              </w:rPr>
              <w:t>Elakya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1685414F" w:rsidR="00EE553B" w:rsidRDefault="00EE553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</w:t>
      </w:r>
      <w:r w:rsidR="00EF761E">
        <w:rPr>
          <w:sz w:val="28"/>
        </w:rPr>
        <w:t xml:space="preserve">to 18, 26, 28, 36, </w:t>
      </w:r>
    </w:p>
    <w:p w14:paraId="0F45005B" w14:textId="465EB06E" w:rsidR="00161AB6" w:rsidRDefault="00161AB6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stumps in relation to </w:t>
      </w:r>
      <w:r w:rsidR="00EF761E">
        <w:rPr>
          <w:sz w:val="28"/>
        </w:rPr>
        <w:t>12, 46, 48.</w:t>
      </w:r>
    </w:p>
    <w:p w14:paraId="4B0E0537" w14:textId="4471D6D7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BD6A11" w14:paraId="2C057385" w14:textId="77777777" w:rsidTr="00BF422B">
        <w:trPr>
          <w:trHeight w:val="535"/>
        </w:trPr>
        <w:tc>
          <w:tcPr>
            <w:tcW w:w="793" w:type="pct"/>
          </w:tcPr>
          <w:p w14:paraId="0B0B250A" w14:textId="77777777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4598A708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0C4CB2CE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7574349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13 r</w:t>
            </w:r>
            <w:r w:rsidRPr="00930BA6">
              <w:rPr>
                <w:b/>
              </w:rPr>
              <w:t>egion</w:t>
            </w:r>
          </w:p>
        </w:tc>
        <w:tc>
          <w:tcPr>
            <w:tcW w:w="526" w:type="pct"/>
          </w:tcPr>
          <w:p w14:paraId="0612880F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0FFA5D0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12CF842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3E0D7EE5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r w:rsidRPr="00930BA6">
              <w:rPr>
                <w:b/>
              </w:rPr>
              <w:t>region</w:t>
            </w:r>
          </w:p>
        </w:tc>
        <w:tc>
          <w:tcPr>
            <w:tcW w:w="526" w:type="pct"/>
          </w:tcPr>
          <w:p w14:paraId="26C9EFE9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r w:rsidRPr="00930BA6">
              <w:rPr>
                <w:b/>
              </w:rPr>
              <w:t>region</w:t>
            </w:r>
          </w:p>
        </w:tc>
      </w:tr>
      <w:tr w:rsidR="00BD6A11" w14:paraId="525E8DF3" w14:textId="77777777" w:rsidTr="00BF422B">
        <w:trPr>
          <w:trHeight w:val="645"/>
        </w:trPr>
        <w:tc>
          <w:tcPr>
            <w:tcW w:w="793" w:type="pct"/>
          </w:tcPr>
          <w:p w14:paraId="682D7FCB" w14:textId="77777777" w:rsidR="00BD6A11" w:rsidRDefault="00BD6A11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348C7DB7" w14:textId="3A5E45F2" w:rsidR="00BD6A11" w:rsidRDefault="00C95C4F" w:rsidP="00BF422B">
            <w:pPr>
              <w:jc w:val="center"/>
            </w:pPr>
            <w:r>
              <w:t>4.7</w:t>
            </w:r>
          </w:p>
        </w:tc>
        <w:tc>
          <w:tcPr>
            <w:tcW w:w="526" w:type="pct"/>
          </w:tcPr>
          <w:p w14:paraId="0CBFAFB3" w14:textId="53977E42" w:rsidR="00BD6A11" w:rsidRDefault="00C95C4F" w:rsidP="00BF422B">
            <w:pPr>
              <w:jc w:val="center"/>
            </w:pPr>
            <w:r>
              <w:t>5.6</w:t>
            </w:r>
          </w:p>
        </w:tc>
        <w:tc>
          <w:tcPr>
            <w:tcW w:w="526" w:type="pct"/>
          </w:tcPr>
          <w:p w14:paraId="30C40DD1" w14:textId="1B7C5C06" w:rsidR="00BD6A11" w:rsidRDefault="00C95C4F" w:rsidP="00BF422B">
            <w:pPr>
              <w:jc w:val="center"/>
            </w:pPr>
            <w:r>
              <w:t>7.6</w:t>
            </w:r>
          </w:p>
        </w:tc>
        <w:tc>
          <w:tcPr>
            <w:tcW w:w="526" w:type="pct"/>
          </w:tcPr>
          <w:p w14:paraId="6C52CFB5" w14:textId="74F0215B" w:rsidR="00BD6A11" w:rsidRDefault="00C95C4F" w:rsidP="00BF422B">
            <w:pPr>
              <w:jc w:val="center"/>
            </w:pPr>
            <w:r>
              <w:t>8.1</w:t>
            </w:r>
          </w:p>
        </w:tc>
        <w:tc>
          <w:tcPr>
            <w:tcW w:w="526" w:type="pct"/>
          </w:tcPr>
          <w:p w14:paraId="3FF74937" w14:textId="25F42878" w:rsidR="00BD6A11" w:rsidRDefault="00426A38" w:rsidP="00BF422B">
            <w:pPr>
              <w:jc w:val="center"/>
            </w:pPr>
            <w:r>
              <w:t>7</w:t>
            </w:r>
          </w:p>
        </w:tc>
        <w:tc>
          <w:tcPr>
            <w:tcW w:w="526" w:type="pct"/>
          </w:tcPr>
          <w:p w14:paraId="0CC0A391" w14:textId="0699D85B" w:rsidR="00BD6A11" w:rsidRDefault="00426A38" w:rsidP="00BF422B">
            <w:pPr>
              <w:jc w:val="center"/>
            </w:pPr>
            <w:r>
              <w:t>5.1</w:t>
            </w:r>
          </w:p>
        </w:tc>
        <w:tc>
          <w:tcPr>
            <w:tcW w:w="526" w:type="pct"/>
          </w:tcPr>
          <w:p w14:paraId="554FAA52" w14:textId="4DB58993" w:rsidR="00BD6A11" w:rsidRDefault="00426A38" w:rsidP="00BF422B">
            <w:pPr>
              <w:jc w:val="center"/>
            </w:pPr>
            <w:r>
              <w:t>5.6</w:t>
            </w:r>
          </w:p>
        </w:tc>
        <w:tc>
          <w:tcPr>
            <w:tcW w:w="526" w:type="pct"/>
          </w:tcPr>
          <w:p w14:paraId="6C45F1EA" w14:textId="607B6321" w:rsidR="00BD6A11" w:rsidRDefault="00426A38" w:rsidP="00BF422B">
            <w:pPr>
              <w:jc w:val="center"/>
            </w:pPr>
            <w:r>
              <w:t>7.4</w:t>
            </w:r>
          </w:p>
        </w:tc>
      </w:tr>
      <w:tr w:rsidR="00BD6A11" w14:paraId="64822B89" w14:textId="77777777" w:rsidTr="00BF422B">
        <w:trPr>
          <w:trHeight w:val="539"/>
        </w:trPr>
        <w:tc>
          <w:tcPr>
            <w:tcW w:w="793" w:type="pct"/>
          </w:tcPr>
          <w:p w14:paraId="10788B81" w14:textId="77777777" w:rsidR="00BD6A11" w:rsidRDefault="00BD6A11" w:rsidP="00BF422B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B8CA0BD" w14:textId="30BA2255" w:rsidR="00BD6A11" w:rsidRDefault="00C95C4F" w:rsidP="00BF422B">
            <w:pPr>
              <w:jc w:val="center"/>
            </w:pPr>
            <w:r>
              <w:t>5.4</w:t>
            </w:r>
          </w:p>
        </w:tc>
        <w:tc>
          <w:tcPr>
            <w:tcW w:w="526" w:type="pct"/>
          </w:tcPr>
          <w:p w14:paraId="5CFF5A6F" w14:textId="27443B71" w:rsidR="00BD6A11" w:rsidRDefault="00C95C4F" w:rsidP="00BF422B">
            <w:pPr>
              <w:jc w:val="center"/>
            </w:pPr>
            <w:r>
              <w:t>5.5</w:t>
            </w:r>
          </w:p>
        </w:tc>
        <w:tc>
          <w:tcPr>
            <w:tcW w:w="526" w:type="pct"/>
          </w:tcPr>
          <w:p w14:paraId="4B3D4431" w14:textId="3251835C" w:rsidR="00BD6A11" w:rsidRDefault="00C95C4F" w:rsidP="00BF422B">
            <w:pPr>
              <w:jc w:val="center"/>
            </w:pPr>
            <w:r>
              <w:t>7.5</w:t>
            </w:r>
          </w:p>
        </w:tc>
        <w:tc>
          <w:tcPr>
            <w:tcW w:w="526" w:type="pct"/>
          </w:tcPr>
          <w:p w14:paraId="086DECE9" w14:textId="5C7A8B73" w:rsidR="00BD6A11" w:rsidRDefault="00C95C4F" w:rsidP="00BF422B">
            <w:pPr>
              <w:jc w:val="center"/>
            </w:pPr>
            <w:r>
              <w:t>8.4</w:t>
            </w:r>
          </w:p>
        </w:tc>
        <w:tc>
          <w:tcPr>
            <w:tcW w:w="526" w:type="pct"/>
          </w:tcPr>
          <w:p w14:paraId="7C2669B4" w14:textId="785A4CFE" w:rsidR="00BD6A11" w:rsidRDefault="00426A38" w:rsidP="00BF422B">
            <w:pPr>
              <w:jc w:val="center"/>
            </w:pPr>
            <w:r>
              <w:t>7.1</w:t>
            </w:r>
          </w:p>
        </w:tc>
        <w:tc>
          <w:tcPr>
            <w:tcW w:w="526" w:type="pct"/>
          </w:tcPr>
          <w:p w14:paraId="68B20E08" w14:textId="2E75E020" w:rsidR="00BD6A11" w:rsidRDefault="00426A38" w:rsidP="00BF422B">
            <w:pPr>
              <w:jc w:val="center"/>
            </w:pPr>
            <w:r>
              <w:t>4.8</w:t>
            </w:r>
          </w:p>
        </w:tc>
        <w:tc>
          <w:tcPr>
            <w:tcW w:w="526" w:type="pct"/>
          </w:tcPr>
          <w:p w14:paraId="11D13BA0" w14:textId="25B5BC81" w:rsidR="00BD6A11" w:rsidRDefault="00426A38" w:rsidP="00BF422B">
            <w:pPr>
              <w:jc w:val="center"/>
            </w:pPr>
            <w:r>
              <w:t>5.4</w:t>
            </w:r>
          </w:p>
        </w:tc>
        <w:tc>
          <w:tcPr>
            <w:tcW w:w="526" w:type="pct"/>
          </w:tcPr>
          <w:p w14:paraId="22E92020" w14:textId="3807175D" w:rsidR="00BD6A11" w:rsidRDefault="00426A38" w:rsidP="00BF422B">
            <w:pPr>
              <w:jc w:val="center"/>
            </w:pPr>
            <w:r>
              <w:t>6.7</w:t>
            </w:r>
          </w:p>
        </w:tc>
      </w:tr>
      <w:tr w:rsidR="00BD6A11" w14:paraId="6E1FA454" w14:textId="77777777" w:rsidTr="00BF422B">
        <w:trPr>
          <w:trHeight w:val="567"/>
        </w:trPr>
        <w:tc>
          <w:tcPr>
            <w:tcW w:w="793" w:type="pct"/>
          </w:tcPr>
          <w:p w14:paraId="70CD24A5" w14:textId="77777777" w:rsidR="00BD6A11" w:rsidRPr="00867738" w:rsidRDefault="00BD6A11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0903D424" w14:textId="3B7761E2" w:rsidR="00BD6A11" w:rsidRDefault="00C95C4F" w:rsidP="00BF422B">
            <w:pPr>
              <w:jc w:val="center"/>
            </w:pPr>
            <w:r>
              <w:t>18.5</w:t>
            </w:r>
          </w:p>
        </w:tc>
        <w:tc>
          <w:tcPr>
            <w:tcW w:w="526" w:type="pct"/>
          </w:tcPr>
          <w:p w14:paraId="72EE28D7" w14:textId="1C23DF16" w:rsidR="00BD6A11" w:rsidRDefault="00C95C4F" w:rsidP="00BF422B">
            <w:pPr>
              <w:jc w:val="center"/>
            </w:pPr>
            <w:r>
              <w:t>17.9</w:t>
            </w:r>
          </w:p>
        </w:tc>
        <w:tc>
          <w:tcPr>
            <w:tcW w:w="526" w:type="pct"/>
          </w:tcPr>
          <w:p w14:paraId="35A1B00D" w14:textId="5D8F1F9A" w:rsidR="00BD6A11" w:rsidRDefault="00C95C4F" w:rsidP="00BF422B">
            <w:pPr>
              <w:jc w:val="center"/>
            </w:pPr>
            <w:r>
              <w:t>11.9</w:t>
            </w:r>
          </w:p>
        </w:tc>
        <w:tc>
          <w:tcPr>
            <w:tcW w:w="526" w:type="pct"/>
          </w:tcPr>
          <w:p w14:paraId="16EBA496" w14:textId="41C1D1EA" w:rsidR="00BD6A11" w:rsidRDefault="00C95C4F" w:rsidP="00BF422B">
            <w:pPr>
              <w:jc w:val="center"/>
            </w:pPr>
            <w:r>
              <w:t>11.4</w:t>
            </w:r>
          </w:p>
        </w:tc>
        <w:tc>
          <w:tcPr>
            <w:tcW w:w="526" w:type="pct"/>
          </w:tcPr>
          <w:p w14:paraId="6915DB5E" w14:textId="26B5C56D" w:rsidR="00BD6A11" w:rsidRDefault="00426A38" w:rsidP="00BF422B">
            <w:pPr>
              <w:jc w:val="center"/>
            </w:pPr>
            <w:r>
              <w:t>17.8</w:t>
            </w:r>
          </w:p>
        </w:tc>
        <w:tc>
          <w:tcPr>
            <w:tcW w:w="526" w:type="pct"/>
          </w:tcPr>
          <w:p w14:paraId="068D8CEE" w14:textId="17C45195" w:rsidR="00BD6A11" w:rsidRDefault="00426A38" w:rsidP="00BF422B">
            <w:pPr>
              <w:jc w:val="center"/>
            </w:pPr>
            <w:r>
              <w:t>18.9</w:t>
            </w:r>
          </w:p>
        </w:tc>
        <w:tc>
          <w:tcPr>
            <w:tcW w:w="526" w:type="pct"/>
          </w:tcPr>
          <w:p w14:paraId="7F642986" w14:textId="760E4C5B" w:rsidR="00BD6A11" w:rsidRDefault="00426A38" w:rsidP="00BF422B">
            <w:pPr>
              <w:jc w:val="center"/>
            </w:pPr>
            <w:r>
              <w:t>13.8</w:t>
            </w:r>
          </w:p>
        </w:tc>
        <w:tc>
          <w:tcPr>
            <w:tcW w:w="526" w:type="pct"/>
          </w:tcPr>
          <w:p w14:paraId="4099FA2F" w14:textId="278844E2" w:rsidR="00BD6A11" w:rsidRDefault="00426A38" w:rsidP="00BF422B">
            <w:pPr>
              <w:jc w:val="center"/>
            </w:pPr>
            <w:r>
              <w:t>11.9</w:t>
            </w: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BD6A11" w14:paraId="761AF6DD" w14:textId="77777777" w:rsidTr="00C95C4F">
        <w:trPr>
          <w:trHeight w:val="542"/>
          <w:jc w:val="center"/>
        </w:trPr>
        <w:tc>
          <w:tcPr>
            <w:tcW w:w="1355" w:type="pct"/>
          </w:tcPr>
          <w:p w14:paraId="3BA5B2FD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5ED0617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7B37C5A1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25A5A2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5E59FF2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3D9F0FC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5" w:type="pct"/>
          </w:tcPr>
          <w:p w14:paraId="1A2E1CF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C95C4F" w14:paraId="484D046F" w14:textId="77777777" w:rsidTr="00C95C4F">
        <w:trPr>
          <w:trHeight w:val="633"/>
          <w:jc w:val="center"/>
        </w:trPr>
        <w:tc>
          <w:tcPr>
            <w:tcW w:w="1355" w:type="pct"/>
          </w:tcPr>
          <w:p w14:paraId="037D7E24" w14:textId="77777777" w:rsidR="00C95C4F" w:rsidRDefault="00C95C4F" w:rsidP="00C95C4F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005CD651" w14:textId="1F22D0F8" w:rsidR="00C95C4F" w:rsidRDefault="00C95C4F" w:rsidP="00C95C4F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t>6.2</w:t>
            </w:r>
          </w:p>
        </w:tc>
        <w:tc>
          <w:tcPr>
            <w:tcW w:w="608" w:type="pct"/>
          </w:tcPr>
          <w:p w14:paraId="04968D7D" w14:textId="2880F6BC" w:rsidR="00C95C4F" w:rsidRDefault="00C95C4F" w:rsidP="00C95C4F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1EBEA066" w14:textId="1D2244C9" w:rsidR="00C95C4F" w:rsidRDefault="00C95C4F" w:rsidP="00C95C4F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608" w:type="pct"/>
          </w:tcPr>
          <w:p w14:paraId="121C1C72" w14:textId="040A129E" w:rsidR="00C95C4F" w:rsidRDefault="00426A38" w:rsidP="00C95C4F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7.5</w:t>
            </w:r>
          </w:p>
        </w:tc>
        <w:tc>
          <w:tcPr>
            <w:tcW w:w="608" w:type="pct"/>
          </w:tcPr>
          <w:p w14:paraId="5B7BF53A" w14:textId="1CA7CAF0" w:rsidR="00C95C4F" w:rsidRDefault="00426A38" w:rsidP="00C95C4F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5" w:type="pct"/>
          </w:tcPr>
          <w:p w14:paraId="3D7B8FEB" w14:textId="1461CEDE" w:rsidR="00C95C4F" w:rsidRDefault="00426A38" w:rsidP="00C95C4F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C95C4F" w14:paraId="35D1D35A" w14:textId="77777777" w:rsidTr="00C95C4F">
        <w:trPr>
          <w:trHeight w:val="633"/>
          <w:jc w:val="center"/>
        </w:trPr>
        <w:tc>
          <w:tcPr>
            <w:tcW w:w="1355" w:type="pct"/>
          </w:tcPr>
          <w:p w14:paraId="4DAFFCE7" w14:textId="77777777" w:rsidR="00C95C4F" w:rsidRPr="000F2EB0" w:rsidRDefault="00C95C4F" w:rsidP="00C95C4F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7385F6F1" w14:textId="15B77763" w:rsidR="00C95C4F" w:rsidRDefault="00C95C4F" w:rsidP="00C95C4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t>7.8</w:t>
            </w:r>
          </w:p>
        </w:tc>
        <w:tc>
          <w:tcPr>
            <w:tcW w:w="608" w:type="pct"/>
          </w:tcPr>
          <w:p w14:paraId="755F7143" w14:textId="768662EF" w:rsidR="00C95C4F" w:rsidRDefault="00C95C4F" w:rsidP="00C95C4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6988FEF7" w14:textId="46B58226" w:rsidR="00C95C4F" w:rsidRDefault="00C95C4F" w:rsidP="00C95C4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47AA2BA9" w14:textId="1178FB96" w:rsidR="00C95C4F" w:rsidRDefault="00426A38" w:rsidP="00C95C4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6659DBBE" w14:textId="6C210E62" w:rsidR="00C95C4F" w:rsidRDefault="00426A38" w:rsidP="00C95C4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5" w:type="pct"/>
          </w:tcPr>
          <w:p w14:paraId="204FF0B3" w14:textId="0749D984" w:rsidR="00C95C4F" w:rsidRDefault="00426A38" w:rsidP="00C95C4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C95C4F" w14:paraId="751AD33C" w14:textId="77777777" w:rsidTr="00C95C4F">
        <w:trPr>
          <w:trHeight w:val="633"/>
          <w:jc w:val="center"/>
        </w:trPr>
        <w:tc>
          <w:tcPr>
            <w:tcW w:w="1355" w:type="pct"/>
          </w:tcPr>
          <w:p w14:paraId="4DA5F2BF" w14:textId="77777777" w:rsidR="00C95C4F" w:rsidRDefault="00C95C4F" w:rsidP="00C95C4F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608" w:type="pct"/>
          </w:tcPr>
          <w:p w14:paraId="725E5510" w14:textId="3A6BDAC5" w:rsidR="00C95C4F" w:rsidRDefault="00C95C4F" w:rsidP="00C95C4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t>6.3</w:t>
            </w:r>
          </w:p>
        </w:tc>
        <w:tc>
          <w:tcPr>
            <w:tcW w:w="608" w:type="pct"/>
          </w:tcPr>
          <w:p w14:paraId="27F23230" w14:textId="1C8E6675" w:rsidR="00C95C4F" w:rsidRDefault="00C95C4F" w:rsidP="00C95C4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608" w:type="pct"/>
          </w:tcPr>
          <w:p w14:paraId="117C1A28" w14:textId="182EE853" w:rsidR="00C95C4F" w:rsidRDefault="00C95C4F" w:rsidP="00C95C4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3.8</w:t>
            </w:r>
          </w:p>
        </w:tc>
        <w:tc>
          <w:tcPr>
            <w:tcW w:w="608" w:type="pct"/>
          </w:tcPr>
          <w:p w14:paraId="61042547" w14:textId="1B22AF32" w:rsidR="00C95C4F" w:rsidRDefault="00426A38" w:rsidP="00C95C4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1.8</w:t>
            </w:r>
          </w:p>
        </w:tc>
        <w:tc>
          <w:tcPr>
            <w:tcW w:w="608" w:type="pct"/>
          </w:tcPr>
          <w:p w14:paraId="77171032" w14:textId="78B35F74" w:rsidR="00C95C4F" w:rsidRDefault="00426A38" w:rsidP="00C95C4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0.8</w:t>
            </w:r>
          </w:p>
        </w:tc>
        <w:tc>
          <w:tcPr>
            <w:tcW w:w="605" w:type="pct"/>
          </w:tcPr>
          <w:p w14:paraId="4AD55496" w14:textId="7D56E10B" w:rsidR="00C95C4F" w:rsidRDefault="00426A38" w:rsidP="00C95C4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2.9</w:t>
            </w:r>
          </w:p>
        </w:tc>
      </w:tr>
    </w:tbl>
    <w:p w14:paraId="21268F59" w14:textId="77777777" w:rsidR="00BD6A11" w:rsidRDefault="00BD6A11" w:rsidP="00BD6A11"/>
    <w:p w14:paraId="5F560832" w14:textId="77777777" w:rsidR="00BD6A11" w:rsidRDefault="00BD6A11" w:rsidP="00BD6A11">
      <w:r>
        <w:br w:type="page"/>
      </w:r>
    </w:p>
    <w:p w14:paraId="02854F38" w14:textId="77777777" w:rsidR="00BD6A11" w:rsidRDefault="00BD6A11" w:rsidP="00BD6A11"/>
    <w:p w14:paraId="4F3CBDC8" w14:textId="77777777" w:rsidR="00BD6A11" w:rsidRDefault="00BD6A11" w:rsidP="00BD6A11"/>
    <w:tbl>
      <w:tblPr>
        <w:tblpPr w:leftFromText="180" w:rightFromText="180" w:vertAnchor="page" w:horzAnchor="margin" w:tblpXSpec="center" w:tblpY="1694"/>
        <w:tblW w:w="55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2"/>
        <w:gridCol w:w="1839"/>
        <w:gridCol w:w="1839"/>
        <w:gridCol w:w="1839"/>
        <w:gridCol w:w="1830"/>
      </w:tblGrid>
      <w:tr w:rsidR="00BD6A11" w14:paraId="4F6F223C" w14:textId="77777777" w:rsidTr="00BF422B">
        <w:trPr>
          <w:trHeight w:val="485"/>
        </w:trPr>
        <w:tc>
          <w:tcPr>
            <w:tcW w:w="1792" w:type="pct"/>
            <w:shd w:val="clear" w:color="auto" w:fill="FFFFFF" w:themeFill="background1"/>
            <w:vAlign w:val="center"/>
          </w:tcPr>
          <w:p w14:paraId="68498277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71EF3C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97B36B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6EEFC5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4954A5F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12932B59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758132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86E2AFA" w14:textId="047720B9" w:rsidR="00BD6A11" w:rsidRDefault="00426A38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4.6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573C22A" w14:textId="390A2916" w:rsidR="00BD6A11" w:rsidRDefault="00426A38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4EC9D26" w14:textId="0BC95F62" w:rsidR="00BD6A11" w:rsidRDefault="00426A38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6.7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55971D" w14:textId="21994FF7" w:rsidR="00BD6A11" w:rsidRDefault="00426A38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BD6A11" w14:paraId="02BFD750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32F2B9E4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4D24163" w14:textId="740D39EE" w:rsidR="00BD6A11" w:rsidRDefault="00426A38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4.8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1233979" w14:textId="4E6F0254" w:rsidR="00BD6A11" w:rsidRDefault="00426A38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5.7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F60ADE0" w14:textId="6551EC25" w:rsidR="00BD6A11" w:rsidRDefault="00426A38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6.6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2AFB38D4" w14:textId="55B40958" w:rsidR="00BD6A11" w:rsidRDefault="00426A38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</w:t>
            </w:r>
          </w:p>
        </w:tc>
      </w:tr>
      <w:tr w:rsidR="00BD6A11" w14:paraId="384F40DB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14B3D7AE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5265E9DB" w14:textId="30B4C831" w:rsidR="00BD6A11" w:rsidRDefault="00426A38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27.8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AC95784" w14:textId="67EF9CDA" w:rsidR="00BD6A11" w:rsidRDefault="00426A38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26.3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92F3E72" w14:textId="07B7648E" w:rsidR="00BD6A11" w:rsidRDefault="00426A38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25.3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7B4692" w14:textId="400509B2" w:rsidR="00BD6A11" w:rsidRDefault="00426A38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</w:t>
            </w:r>
          </w:p>
        </w:tc>
      </w:tr>
    </w:tbl>
    <w:p w14:paraId="5377E81A" w14:textId="77777777" w:rsidR="00BD6A11" w:rsidRDefault="00BD6A11" w:rsidP="00BD6A11"/>
    <w:p w14:paraId="3A0FFF6B" w14:textId="77777777" w:rsidR="00BD6A11" w:rsidRDefault="00BD6A11" w:rsidP="00BD6A11"/>
    <w:tbl>
      <w:tblPr>
        <w:tblpPr w:leftFromText="180" w:rightFromText="180" w:vertAnchor="page" w:horzAnchor="margin" w:tblpXSpec="center" w:tblpY="4667"/>
        <w:tblW w:w="5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1835"/>
        <w:gridCol w:w="1835"/>
        <w:gridCol w:w="1835"/>
        <w:gridCol w:w="1829"/>
      </w:tblGrid>
      <w:tr w:rsidR="00BD6A11" w14:paraId="56B93E28" w14:textId="77777777" w:rsidTr="00BF422B">
        <w:trPr>
          <w:trHeight w:val="416"/>
        </w:trPr>
        <w:tc>
          <w:tcPr>
            <w:tcW w:w="1791" w:type="pct"/>
            <w:vAlign w:val="center"/>
          </w:tcPr>
          <w:p w14:paraId="12C67AC6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6360BBA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110C82B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28004A8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0" w:type="pct"/>
            <w:vAlign w:val="center"/>
          </w:tcPr>
          <w:p w14:paraId="2E38DE69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0FEC6856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1B926079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98BB090" w14:textId="15AFA972" w:rsidR="00BD6A11" w:rsidRDefault="003D1FF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4.8</w:t>
            </w:r>
          </w:p>
        </w:tc>
        <w:tc>
          <w:tcPr>
            <w:tcW w:w="803" w:type="pct"/>
            <w:vAlign w:val="center"/>
          </w:tcPr>
          <w:p w14:paraId="5F015D67" w14:textId="3EED78E3" w:rsidR="00BD6A11" w:rsidRDefault="003D1FF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5.9</w:t>
            </w:r>
          </w:p>
        </w:tc>
        <w:tc>
          <w:tcPr>
            <w:tcW w:w="803" w:type="pct"/>
            <w:vAlign w:val="center"/>
          </w:tcPr>
          <w:p w14:paraId="52691122" w14:textId="251B8255" w:rsidR="00BD6A11" w:rsidRDefault="003D1FF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7.2</w:t>
            </w:r>
          </w:p>
        </w:tc>
        <w:tc>
          <w:tcPr>
            <w:tcW w:w="800" w:type="pct"/>
            <w:vAlign w:val="center"/>
          </w:tcPr>
          <w:p w14:paraId="23C32197" w14:textId="1CE15B45" w:rsidR="00BD6A11" w:rsidRDefault="00CB290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</w:tr>
      <w:tr w:rsidR="00BD6A11" w14:paraId="5307790A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7B6B73D8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6448260B" w14:textId="655221EE" w:rsidR="00BD6A11" w:rsidRDefault="003D1FF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5.5</w:t>
            </w:r>
          </w:p>
        </w:tc>
        <w:tc>
          <w:tcPr>
            <w:tcW w:w="803" w:type="pct"/>
            <w:vAlign w:val="center"/>
          </w:tcPr>
          <w:p w14:paraId="3EE86883" w14:textId="353317A0" w:rsidR="00BD6A11" w:rsidRDefault="003D1FF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</w:t>
            </w:r>
          </w:p>
        </w:tc>
        <w:tc>
          <w:tcPr>
            <w:tcW w:w="803" w:type="pct"/>
            <w:vAlign w:val="center"/>
          </w:tcPr>
          <w:p w14:paraId="74FE2E5F" w14:textId="0F88E72A" w:rsidR="00BD6A11" w:rsidRDefault="003D1FF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7.5</w:t>
            </w:r>
          </w:p>
        </w:tc>
        <w:tc>
          <w:tcPr>
            <w:tcW w:w="800" w:type="pct"/>
            <w:vAlign w:val="center"/>
          </w:tcPr>
          <w:p w14:paraId="5645E8F9" w14:textId="38C8D674" w:rsidR="00BD6A11" w:rsidRDefault="00CB290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8.7</w:t>
            </w:r>
          </w:p>
        </w:tc>
      </w:tr>
      <w:tr w:rsidR="00BD6A11" w14:paraId="0B327F92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60BB53A4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0D84A0B5" w14:textId="00C8F3EB" w:rsidR="00BD6A11" w:rsidRDefault="003D1FF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25.6</w:t>
            </w:r>
          </w:p>
        </w:tc>
        <w:tc>
          <w:tcPr>
            <w:tcW w:w="803" w:type="pct"/>
            <w:vAlign w:val="center"/>
          </w:tcPr>
          <w:p w14:paraId="34160956" w14:textId="21A194A8" w:rsidR="00BD6A11" w:rsidRDefault="003D1FF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21.2</w:t>
            </w:r>
          </w:p>
        </w:tc>
        <w:tc>
          <w:tcPr>
            <w:tcW w:w="803" w:type="pct"/>
            <w:vAlign w:val="center"/>
          </w:tcPr>
          <w:p w14:paraId="4C70E9F4" w14:textId="29297D45" w:rsidR="00BD6A11" w:rsidRDefault="003D1FF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18.5</w:t>
            </w:r>
          </w:p>
        </w:tc>
        <w:tc>
          <w:tcPr>
            <w:tcW w:w="800" w:type="pct"/>
            <w:vAlign w:val="center"/>
          </w:tcPr>
          <w:p w14:paraId="22CC1AF2" w14:textId="543A6A17" w:rsidR="00BD6A11" w:rsidRDefault="00CB290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21.8</w:t>
            </w:r>
          </w:p>
        </w:tc>
      </w:tr>
    </w:tbl>
    <w:tbl>
      <w:tblPr>
        <w:tblpPr w:leftFromText="180" w:rightFromText="180" w:vertAnchor="page" w:horzAnchor="margin" w:tblpXSpec="center" w:tblpY="10307"/>
        <w:tblW w:w="55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0"/>
        <w:gridCol w:w="1841"/>
        <w:gridCol w:w="1986"/>
        <w:gridCol w:w="1701"/>
      </w:tblGrid>
      <w:tr w:rsidR="00BD6A11" w14:paraId="7CA252E3" w14:textId="77777777" w:rsidTr="00BF422B">
        <w:trPr>
          <w:trHeight w:val="435"/>
        </w:trPr>
        <w:tc>
          <w:tcPr>
            <w:tcW w:w="2591" w:type="pct"/>
            <w:vAlign w:val="center"/>
          </w:tcPr>
          <w:p w14:paraId="2B54CCB9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2" w:type="pct"/>
            <w:vAlign w:val="center"/>
          </w:tcPr>
          <w:p w14:paraId="6F3E900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65" w:type="pct"/>
            <w:vAlign w:val="center"/>
          </w:tcPr>
          <w:p w14:paraId="4E28269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41" w:type="pct"/>
            <w:vAlign w:val="center"/>
          </w:tcPr>
          <w:p w14:paraId="755C9A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2FEDC381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7A52C0E1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53BE5FAA" w14:textId="53AD7480" w:rsidR="00BD6A11" w:rsidRDefault="00CB290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7.9</w:t>
            </w:r>
          </w:p>
        </w:tc>
        <w:tc>
          <w:tcPr>
            <w:tcW w:w="865" w:type="pct"/>
            <w:vAlign w:val="center"/>
          </w:tcPr>
          <w:p w14:paraId="4968D433" w14:textId="234592CF" w:rsidR="00BD6A11" w:rsidRDefault="00CB290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11.1</w:t>
            </w:r>
          </w:p>
        </w:tc>
        <w:tc>
          <w:tcPr>
            <w:tcW w:w="741" w:type="pct"/>
            <w:vAlign w:val="center"/>
          </w:tcPr>
          <w:p w14:paraId="55A18164" w14:textId="710A20D1" w:rsidR="00BD6A11" w:rsidRDefault="00CB290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10.2</w:t>
            </w:r>
          </w:p>
        </w:tc>
      </w:tr>
      <w:tr w:rsidR="00BD6A11" w14:paraId="254D617F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4F71EE19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60C824CC" w14:textId="457864F0" w:rsidR="00BD6A11" w:rsidRDefault="00CB290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9.1</w:t>
            </w:r>
          </w:p>
        </w:tc>
        <w:tc>
          <w:tcPr>
            <w:tcW w:w="865" w:type="pct"/>
            <w:vAlign w:val="center"/>
          </w:tcPr>
          <w:p w14:paraId="79389FA4" w14:textId="51F29FF7" w:rsidR="00BD6A11" w:rsidRDefault="00CB290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10.2</w:t>
            </w:r>
          </w:p>
        </w:tc>
        <w:tc>
          <w:tcPr>
            <w:tcW w:w="741" w:type="pct"/>
            <w:vAlign w:val="center"/>
          </w:tcPr>
          <w:p w14:paraId="0C51483F" w14:textId="24BD5DD9" w:rsidR="00BD6A11" w:rsidRDefault="00CB290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</w:t>
            </w:r>
          </w:p>
        </w:tc>
      </w:tr>
      <w:tr w:rsidR="00BD6A11" w14:paraId="6EE16675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24A1F8FD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2" w:type="pct"/>
            <w:vAlign w:val="center"/>
          </w:tcPr>
          <w:p w14:paraId="74D9D00F" w14:textId="36C534FD" w:rsidR="00BD6A11" w:rsidRDefault="00CB290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865" w:type="pct"/>
            <w:vAlign w:val="center"/>
          </w:tcPr>
          <w:p w14:paraId="630FBA98" w14:textId="63EFA417" w:rsidR="00BD6A11" w:rsidRDefault="00CB290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  <w:tc>
          <w:tcPr>
            <w:tcW w:w="741" w:type="pct"/>
            <w:vAlign w:val="center"/>
          </w:tcPr>
          <w:p w14:paraId="6D764FD4" w14:textId="7B26F7BA" w:rsidR="00BD6A11" w:rsidRDefault="00CB290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11.2</w:t>
            </w:r>
          </w:p>
        </w:tc>
      </w:tr>
      <w:tr w:rsidR="00BD6A11" w14:paraId="10536EF7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58248CD1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2" w:type="pct"/>
            <w:vAlign w:val="center"/>
          </w:tcPr>
          <w:p w14:paraId="0D3B0093" w14:textId="79608C01" w:rsidR="00BD6A11" w:rsidRDefault="00CB290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20.7</w:t>
            </w:r>
          </w:p>
        </w:tc>
        <w:tc>
          <w:tcPr>
            <w:tcW w:w="865" w:type="pct"/>
            <w:vAlign w:val="center"/>
          </w:tcPr>
          <w:p w14:paraId="2B91C84B" w14:textId="6358AE3C" w:rsidR="00BD6A11" w:rsidRDefault="00CB290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19.3</w:t>
            </w:r>
          </w:p>
        </w:tc>
        <w:tc>
          <w:tcPr>
            <w:tcW w:w="741" w:type="pct"/>
            <w:vAlign w:val="center"/>
          </w:tcPr>
          <w:p w14:paraId="12BDA444" w14:textId="0FBCBF85" w:rsidR="00BD6A11" w:rsidRDefault="00CB290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22.6</w:t>
            </w:r>
          </w:p>
        </w:tc>
      </w:tr>
    </w:tbl>
    <w:p w14:paraId="6BD4BE4A" w14:textId="77777777" w:rsidR="00BD6A11" w:rsidRDefault="00BD6A11" w:rsidP="00BD6A11"/>
    <w:tbl>
      <w:tblPr>
        <w:tblpPr w:leftFromText="180" w:rightFromText="180" w:vertAnchor="page" w:horzAnchor="page" w:tblpX="428" w:tblpY="7442"/>
        <w:tblW w:w="55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8"/>
        <w:gridCol w:w="1843"/>
        <w:gridCol w:w="1843"/>
        <w:gridCol w:w="1840"/>
      </w:tblGrid>
      <w:tr w:rsidR="00BD6A11" w14:paraId="112B31E4" w14:textId="77777777" w:rsidTr="00BF422B">
        <w:trPr>
          <w:trHeight w:val="359"/>
        </w:trPr>
        <w:tc>
          <w:tcPr>
            <w:tcW w:w="2592" w:type="pct"/>
            <w:vAlign w:val="center"/>
          </w:tcPr>
          <w:p w14:paraId="5B94FE70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7DF1FBB4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4752339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2" w:type="pct"/>
            <w:vAlign w:val="center"/>
          </w:tcPr>
          <w:p w14:paraId="3792AE0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425E35E1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4125A8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CB0E670" w14:textId="57A296D7" w:rsidR="00BD6A11" w:rsidRDefault="00426A38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7.6</w:t>
            </w:r>
          </w:p>
        </w:tc>
        <w:tc>
          <w:tcPr>
            <w:tcW w:w="803" w:type="pct"/>
            <w:vAlign w:val="center"/>
          </w:tcPr>
          <w:p w14:paraId="098543B6" w14:textId="0B4ACCCC" w:rsidR="00BD6A11" w:rsidRDefault="003D1FF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6.1</w:t>
            </w:r>
          </w:p>
        </w:tc>
        <w:tc>
          <w:tcPr>
            <w:tcW w:w="802" w:type="pct"/>
            <w:vAlign w:val="center"/>
          </w:tcPr>
          <w:p w14:paraId="58835B9B" w14:textId="3A06A0FF" w:rsidR="00BD6A11" w:rsidRDefault="003D1FF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7.5</w:t>
            </w:r>
          </w:p>
        </w:tc>
      </w:tr>
      <w:tr w:rsidR="00BD6A11" w14:paraId="2E03BDCC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3345DA25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19CE9C61" w14:textId="74634979" w:rsidR="00BD6A11" w:rsidRDefault="003D1FF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8.3</w:t>
            </w:r>
          </w:p>
        </w:tc>
        <w:tc>
          <w:tcPr>
            <w:tcW w:w="803" w:type="pct"/>
            <w:vAlign w:val="center"/>
          </w:tcPr>
          <w:p w14:paraId="2651EE09" w14:textId="696D1835" w:rsidR="00BD6A11" w:rsidRDefault="003D1FF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7.4</w:t>
            </w:r>
          </w:p>
        </w:tc>
        <w:tc>
          <w:tcPr>
            <w:tcW w:w="802" w:type="pct"/>
            <w:vAlign w:val="center"/>
          </w:tcPr>
          <w:p w14:paraId="30259CF9" w14:textId="2B5B1E7F" w:rsidR="00BD6A11" w:rsidRDefault="003D1FF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</w:t>
            </w:r>
          </w:p>
        </w:tc>
      </w:tr>
      <w:tr w:rsidR="00BD6A11" w14:paraId="4151B2F5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6094FD92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3" w:type="pct"/>
            <w:vAlign w:val="center"/>
          </w:tcPr>
          <w:p w14:paraId="4ED0A84C" w14:textId="2006A07E" w:rsidR="00BD6A11" w:rsidRDefault="003D1FF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803" w:type="pct"/>
            <w:vAlign w:val="center"/>
          </w:tcPr>
          <w:p w14:paraId="35D558C8" w14:textId="53BE66A0" w:rsidR="00BD6A11" w:rsidRDefault="003D1FF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14.4</w:t>
            </w:r>
          </w:p>
        </w:tc>
        <w:tc>
          <w:tcPr>
            <w:tcW w:w="802" w:type="pct"/>
            <w:vAlign w:val="center"/>
          </w:tcPr>
          <w:p w14:paraId="54BBBD15" w14:textId="3BBE0FBE" w:rsidR="00BD6A11" w:rsidRDefault="003D1FF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10.4</w:t>
            </w:r>
          </w:p>
        </w:tc>
      </w:tr>
      <w:tr w:rsidR="00BD6A11" w14:paraId="4D700CE4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764B4328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405C53C9" w14:textId="7D5206BB" w:rsidR="00BD6A11" w:rsidRDefault="003D1FF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23.1</w:t>
            </w:r>
          </w:p>
        </w:tc>
        <w:tc>
          <w:tcPr>
            <w:tcW w:w="803" w:type="pct"/>
            <w:vAlign w:val="center"/>
          </w:tcPr>
          <w:p w14:paraId="31072268" w14:textId="5CFDD7E4" w:rsidR="00BD6A11" w:rsidRDefault="003D1FF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</w:t>
            </w:r>
          </w:p>
        </w:tc>
        <w:tc>
          <w:tcPr>
            <w:tcW w:w="802" w:type="pct"/>
            <w:vAlign w:val="center"/>
          </w:tcPr>
          <w:p w14:paraId="79BFC832" w14:textId="2B0EBE1C" w:rsidR="00BD6A11" w:rsidRDefault="003D1FF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23.2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7777777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64A81863" w14:textId="77777777" w:rsidR="00CB290D" w:rsidRDefault="00CB290D" w:rsidP="00CB290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 in relation to 12, 46, 48.</w:t>
      </w:r>
    </w:p>
    <w:p w14:paraId="27AE4C0B" w14:textId="77777777" w:rsidR="00CB290D" w:rsidRDefault="00CB290D" w:rsidP="00CB290D">
      <w:pPr>
        <w:pStyle w:val="ListParagraph"/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28BFC7B5" w:rsidR="00BD6A11" w:rsidRPr="007E3542" w:rsidRDefault="00C31F53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C31F53">
        <w:drawing>
          <wp:anchor distT="0" distB="0" distL="114300" distR="114300" simplePos="0" relativeHeight="251741696" behindDoc="1" locked="0" layoutInCell="1" allowOverlap="1" wp14:anchorId="5EE87D46" wp14:editId="605D3D53">
            <wp:simplePos x="0" y="0"/>
            <wp:positionH relativeFrom="margin">
              <wp:align>right</wp:align>
            </wp:positionH>
            <wp:positionV relativeFrom="paragraph">
              <wp:posOffset>350520</wp:posOffset>
            </wp:positionV>
            <wp:extent cx="6506483" cy="2934109"/>
            <wp:effectExtent l="0" t="0" r="8890" b="0"/>
            <wp:wrapTight wrapText="bothSides">
              <wp:wrapPolygon edited="0">
                <wp:start x="0" y="0"/>
                <wp:lineTo x="0" y="21460"/>
                <wp:lineTo x="21566" y="21460"/>
                <wp:lineTo x="21566" y="0"/>
                <wp:lineTo x="0" y="0"/>
              </wp:wrapPolygon>
            </wp:wrapTight>
            <wp:docPr id="60255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51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7F3C1" w14:textId="43AB96AA" w:rsidR="00BD6A11" w:rsidRDefault="00BD6A11" w:rsidP="00BD6A11">
      <w:pPr>
        <w:tabs>
          <w:tab w:val="left" w:pos="10260"/>
        </w:tabs>
        <w:ind w:firstLine="450"/>
        <w:jc w:val="both"/>
      </w:pPr>
    </w:p>
    <w:p w14:paraId="555EF713" w14:textId="5795B42A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22DAE71D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7777777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3B87F13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2EC6D777" w:rsidR="00BD6A11" w:rsidRDefault="001808EC" w:rsidP="00BD6A11">
      <w:pPr>
        <w:tabs>
          <w:tab w:val="left" w:pos="10260"/>
        </w:tabs>
        <w:ind w:firstLine="450"/>
        <w:jc w:val="center"/>
        <w:rPr>
          <w:b/>
        </w:rPr>
      </w:pPr>
      <w:r w:rsidRPr="001808EC">
        <w:rPr>
          <w:b/>
        </w:rPr>
        <w:drawing>
          <wp:anchor distT="0" distB="0" distL="114300" distR="114300" simplePos="0" relativeHeight="251743744" behindDoc="1" locked="0" layoutInCell="1" allowOverlap="1" wp14:anchorId="7701AECE" wp14:editId="14350E61">
            <wp:simplePos x="0" y="0"/>
            <wp:positionH relativeFrom="margin">
              <wp:posOffset>1774825</wp:posOffset>
            </wp:positionH>
            <wp:positionV relativeFrom="paragraph">
              <wp:posOffset>154305</wp:posOffset>
            </wp:positionV>
            <wp:extent cx="3185795" cy="2419350"/>
            <wp:effectExtent l="0" t="0" r="0" b="0"/>
            <wp:wrapTight wrapText="bothSides">
              <wp:wrapPolygon edited="0">
                <wp:start x="0" y="0"/>
                <wp:lineTo x="0" y="21430"/>
                <wp:lineTo x="21441" y="21430"/>
                <wp:lineTo x="21441" y="0"/>
                <wp:lineTo x="0" y="0"/>
              </wp:wrapPolygon>
            </wp:wrapTight>
            <wp:docPr id="7242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8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579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DA3974" w14:textId="79D9ACCB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DAD7CF" w14:textId="5FE9F570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7095CA4E" w14:textId="4FF48BC6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D7F15B0" w14:textId="5FC83ED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73A2FD46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01BCB1FB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8D14834" w14:textId="5075447A" w:rsidR="00BD6A11" w:rsidRDefault="001808EC" w:rsidP="00BD6A11">
      <w:pPr>
        <w:rPr>
          <w:b/>
        </w:rPr>
      </w:pPr>
      <w:r w:rsidRPr="001808EC">
        <w:rPr>
          <w:b/>
        </w:rPr>
        <w:drawing>
          <wp:anchor distT="0" distB="0" distL="114300" distR="114300" simplePos="0" relativeHeight="251742720" behindDoc="1" locked="0" layoutInCell="1" allowOverlap="1" wp14:anchorId="282C716C" wp14:editId="5279B11A">
            <wp:simplePos x="0" y="0"/>
            <wp:positionH relativeFrom="margin">
              <wp:posOffset>1746885</wp:posOffset>
            </wp:positionH>
            <wp:positionV relativeFrom="paragraph">
              <wp:posOffset>1266825</wp:posOffset>
            </wp:positionV>
            <wp:extent cx="3211195" cy="2362200"/>
            <wp:effectExtent l="0" t="0" r="8255" b="0"/>
            <wp:wrapTight wrapText="bothSides">
              <wp:wrapPolygon edited="0">
                <wp:start x="0" y="0"/>
                <wp:lineTo x="0" y="21426"/>
                <wp:lineTo x="21527" y="21426"/>
                <wp:lineTo x="21527" y="0"/>
                <wp:lineTo x="0" y="0"/>
              </wp:wrapPolygon>
            </wp:wrapTight>
            <wp:docPr id="173430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085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581FA7" w14:textId="77777777" w:rsidR="00D02DB2" w:rsidRDefault="00D02DB2" w:rsidP="00BD6A11">
      <w:pPr>
        <w:jc w:val="center"/>
        <w:rPr>
          <w:b/>
        </w:rPr>
      </w:pPr>
    </w:p>
    <w:p w14:paraId="11047836" w14:textId="77777777" w:rsidR="00D02DB2" w:rsidRDefault="00D02DB2" w:rsidP="00BD6A11">
      <w:pPr>
        <w:jc w:val="center"/>
        <w:rPr>
          <w:b/>
        </w:rPr>
      </w:pPr>
    </w:p>
    <w:p w14:paraId="387B85A9" w14:textId="77777777" w:rsidR="00D02DB2" w:rsidRDefault="00D02DB2" w:rsidP="00BD6A11">
      <w:pPr>
        <w:jc w:val="center"/>
        <w:rPr>
          <w:b/>
        </w:rPr>
      </w:pPr>
    </w:p>
    <w:p w14:paraId="6522743F" w14:textId="77777777" w:rsidR="00D02DB2" w:rsidRDefault="00D02DB2" w:rsidP="00BD6A11">
      <w:pPr>
        <w:jc w:val="center"/>
        <w:rPr>
          <w:b/>
        </w:rPr>
      </w:pPr>
    </w:p>
    <w:p w14:paraId="281F0284" w14:textId="77777777" w:rsidR="00D02DB2" w:rsidRDefault="00D02DB2" w:rsidP="00BD6A11">
      <w:pPr>
        <w:jc w:val="center"/>
        <w:rPr>
          <w:b/>
        </w:rPr>
      </w:pPr>
    </w:p>
    <w:p w14:paraId="2DC76E90" w14:textId="77777777" w:rsidR="00D02DB2" w:rsidRDefault="00D02DB2" w:rsidP="00BD6A11">
      <w:pPr>
        <w:jc w:val="center"/>
        <w:rPr>
          <w:b/>
        </w:rPr>
      </w:pPr>
    </w:p>
    <w:p w14:paraId="4EF3E909" w14:textId="77777777" w:rsidR="00D02DB2" w:rsidRDefault="00D02DB2" w:rsidP="00BD6A11">
      <w:pPr>
        <w:jc w:val="center"/>
        <w:rPr>
          <w:b/>
        </w:rPr>
      </w:pPr>
    </w:p>
    <w:p w14:paraId="718F04A3" w14:textId="77777777" w:rsidR="00D02DB2" w:rsidRDefault="00D02DB2" w:rsidP="00BD6A11">
      <w:pPr>
        <w:jc w:val="center"/>
        <w:rPr>
          <w:b/>
        </w:rPr>
      </w:pPr>
    </w:p>
    <w:p w14:paraId="3D16C62D" w14:textId="77777777" w:rsidR="00D02DB2" w:rsidRDefault="00D02DB2" w:rsidP="00BD6A11">
      <w:pPr>
        <w:jc w:val="center"/>
        <w:rPr>
          <w:b/>
        </w:rPr>
      </w:pPr>
    </w:p>
    <w:p w14:paraId="59E8DB95" w14:textId="77777777" w:rsidR="00D02DB2" w:rsidRDefault="00D02DB2" w:rsidP="00BD6A11">
      <w:pPr>
        <w:jc w:val="center"/>
        <w:rPr>
          <w:b/>
        </w:rPr>
      </w:pPr>
    </w:p>
    <w:p w14:paraId="1A20FA1E" w14:textId="77777777" w:rsidR="00D02DB2" w:rsidRDefault="00D02DB2" w:rsidP="00BD6A11">
      <w:pPr>
        <w:jc w:val="center"/>
        <w:rPr>
          <w:b/>
        </w:rPr>
      </w:pPr>
    </w:p>
    <w:p w14:paraId="60A14405" w14:textId="77777777" w:rsidR="00D02DB2" w:rsidRDefault="00D02DB2" w:rsidP="00BD6A11">
      <w:pPr>
        <w:jc w:val="center"/>
        <w:rPr>
          <w:b/>
        </w:rPr>
      </w:pPr>
    </w:p>
    <w:p w14:paraId="1EF22872" w14:textId="77777777" w:rsidR="00D02DB2" w:rsidRDefault="00D02DB2" w:rsidP="00BD6A11">
      <w:pPr>
        <w:jc w:val="center"/>
        <w:rPr>
          <w:b/>
        </w:rPr>
      </w:pPr>
    </w:p>
    <w:p w14:paraId="4E25F7CF" w14:textId="77777777" w:rsidR="00D02DB2" w:rsidRDefault="00D02DB2" w:rsidP="00BD6A11">
      <w:pPr>
        <w:jc w:val="center"/>
        <w:rPr>
          <w:b/>
        </w:rPr>
      </w:pPr>
    </w:p>
    <w:p w14:paraId="281D107F" w14:textId="77777777" w:rsidR="00D02DB2" w:rsidRDefault="00D02DB2" w:rsidP="00BD6A11">
      <w:pPr>
        <w:jc w:val="center"/>
        <w:rPr>
          <w:b/>
        </w:rPr>
      </w:pPr>
    </w:p>
    <w:p w14:paraId="147E191E" w14:textId="77777777" w:rsidR="00D02DB2" w:rsidRDefault="00D02DB2" w:rsidP="00BD6A11">
      <w:pPr>
        <w:jc w:val="center"/>
        <w:rPr>
          <w:b/>
        </w:rPr>
      </w:pPr>
    </w:p>
    <w:p w14:paraId="543CFF8C" w14:textId="77777777" w:rsidR="00D02DB2" w:rsidRDefault="00D02DB2" w:rsidP="00BD6A11">
      <w:pPr>
        <w:jc w:val="center"/>
        <w:rPr>
          <w:b/>
        </w:rPr>
      </w:pPr>
    </w:p>
    <w:p w14:paraId="68FFA079" w14:textId="77777777" w:rsidR="00D02DB2" w:rsidRDefault="00D02DB2" w:rsidP="00BD6A11">
      <w:pPr>
        <w:jc w:val="center"/>
        <w:rPr>
          <w:b/>
        </w:rPr>
      </w:pPr>
    </w:p>
    <w:p w14:paraId="1C2688E2" w14:textId="77777777" w:rsidR="00D02DB2" w:rsidRDefault="00D02DB2" w:rsidP="00BD6A11">
      <w:pPr>
        <w:jc w:val="center"/>
        <w:rPr>
          <w:b/>
        </w:rPr>
      </w:pPr>
    </w:p>
    <w:p w14:paraId="6A4AA847" w14:textId="77777777" w:rsidR="00D02DB2" w:rsidRDefault="00D02DB2" w:rsidP="00BD6A11">
      <w:pPr>
        <w:jc w:val="center"/>
        <w:rPr>
          <w:b/>
        </w:rPr>
      </w:pPr>
    </w:p>
    <w:p w14:paraId="5F002E8D" w14:textId="77C16597" w:rsidR="00D02DB2" w:rsidRDefault="00D02DB2" w:rsidP="00BD6A11">
      <w:pPr>
        <w:jc w:val="center"/>
        <w:rPr>
          <w:b/>
        </w:rPr>
      </w:pPr>
      <w:r w:rsidRPr="00D02DB2">
        <w:rPr>
          <w:b/>
        </w:rPr>
        <w:drawing>
          <wp:anchor distT="0" distB="0" distL="114300" distR="114300" simplePos="0" relativeHeight="251744768" behindDoc="1" locked="0" layoutInCell="1" allowOverlap="1" wp14:anchorId="7E2848D3" wp14:editId="21F9AC52">
            <wp:simplePos x="0" y="0"/>
            <wp:positionH relativeFrom="column">
              <wp:posOffset>1762125</wp:posOffset>
            </wp:positionH>
            <wp:positionV relativeFrom="paragraph">
              <wp:posOffset>69850</wp:posOffset>
            </wp:positionV>
            <wp:extent cx="3219450" cy="2524125"/>
            <wp:effectExtent l="0" t="0" r="0" b="9525"/>
            <wp:wrapTight wrapText="bothSides">
              <wp:wrapPolygon edited="0">
                <wp:start x="0" y="0"/>
                <wp:lineTo x="0" y="21518"/>
                <wp:lineTo x="21472" y="21518"/>
                <wp:lineTo x="21472" y="0"/>
                <wp:lineTo x="0" y="0"/>
              </wp:wrapPolygon>
            </wp:wrapTight>
            <wp:docPr id="205938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84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C9443B" w14:textId="77777777" w:rsidR="00D02DB2" w:rsidRDefault="00D02DB2" w:rsidP="00BD6A11">
      <w:pPr>
        <w:jc w:val="center"/>
        <w:rPr>
          <w:b/>
        </w:rPr>
      </w:pPr>
    </w:p>
    <w:p w14:paraId="006BD153" w14:textId="6B9C9C29" w:rsidR="00D02DB2" w:rsidRDefault="00D02DB2" w:rsidP="00BD6A11">
      <w:pPr>
        <w:jc w:val="center"/>
        <w:rPr>
          <w:b/>
        </w:rPr>
      </w:pPr>
    </w:p>
    <w:p w14:paraId="084226A3" w14:textId="77777777" w:rsidR="00D02DB2" w:rsidRDefault="00D02DB2" w:rsidP="00BD6A11">
      <w:pPr>
        <w:jc w:val="center"/>
        <w:rPr>
          <w:b/>
        </w:rPr>
      </w:pPr>
    </w:p>
    <w:p w14:paraId="23F7C9C8" w14:textId="77777777" w:rsidR="00D02DB2" w:rsidRDefault="00D02DB2" w:rsidP="00BD6A11">
      <w:pPr>
        <w:jc w:val="center"/>
        <w:rPr>
          <w:b/>
        </w:rPr>
      </w:pPr>
    </w:p>
    <w:p w14:paraId="738AB155" w14:textId="77777777" w:rsidR="00D02DB2" w:rsidRDefault="00D02DB2" w:rsidP="00BD6A11">
      <w:pPr>
        <w:jc w:val="center"/>
        <w:rPr>
          <w:b/>
        </w:rPr>
      </w:pPr>
    </w:p>
    <w:p w14:paraId="6CD0CA00" w14:textId="77777777" w:rsidR="00D02DB2" w:rsidRDefault="00D02DB2" w:rsidP="00BD6A11">
      <w:pPr>
        <w:jc w:val="center"/>
        <w:rPr>
          <w:b/>
        </w:rPr>
      </w:pPr>
    </w:p>
    <w:p w14:paraId="255773D0" w14:textId="77777777" w:rsidR="00D02DB2" w:rsidRDefault="00D02DB2" w:rsidP="00BD6A11">
      <w:pPr>
        <w:jc w:val="center"/>
        <w:rPr>
          <w:b/>
        </w:rPr>
      </w:pPr>
    </w:p>
    <w:p w14:paraId="2EA81CC7" w14:textId="77777777" w:rsidR="00D02DB2" w:rsidRDefault="00D02DB2" w:rsidP="00BD6A11">
      <w:pPr>
        <w:jc w:val="center"/>
        <w:rPr>
          <w:b/>
        </w:rPr>
      </w:pPr>
    </w:p>
    <w:p w14:paraId="6DC7EFEE" w14:textId="77777777" w:rsidR="00D02DB2" w:rsidRDefault="00D02DB2" w:rsidP="00BD6A11">
      <w:pPr>
        <w:jc w:val="center"/>
        <w:rPr>
          <w:b/>
        </w:rPr>
      </w:pPr>
    </w:p>
    <w:p w14:paraId="5432E35C" w14:textId="1C294ED1" w:rsidR="00D02DB2" w:rsidRDefault="00D02DB2">
      <w:pPr>
        <w:rPr>
          <w:b/>
        </w:rPr>
      </w:pPr>
      <w:r>
        <w:rPr>
          <w:b/>
        </w:rPr>
        <w:br w:type="page"/>
      </w:r>
    </w:p>
    <w:p w14:paraId="7375A304" w14:textId="2A8A5B04" w:rsidR="00D02DB2" w:rsidRDefault="00D02DB2" w:rsidP="00BD6A11">
      <w:pPr>
        <w:jc w:val="center"/>
        <w:rPr>
          <w:b/>
        </w:rPr>
      </w:pPr>
    </w:p>
    <w:p w14:paraId="7FCBC11D" w14:textId="3F4920A1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39F0F645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176"/>
        <w:gridCol w:w="8226"/>
      </w:tblGrid>
      <w:tr w:rsidR="003D4FC9" w14:paraId="26DD9FD5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44E13DB8" w14:textId="77777777" w:rsidR="00BD6A11" w:rsidRDefault="00BD6A11" w:rsidP="00BF422B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1 region</w:t>
            </w:r>
          </w:p>
          <w:p w14:paraId="1009A3B3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8226" w:type="dxa"/>
            <w:shd w:val="clear" w:color="auto" w:fill="FFFFFF" w:themeFill="background1"/>
          </w:tcPr>
          <w:p w14:paraId="5CD9B410" w14:textId="202EE194" w:rsidR="00BD6A11" w:rsidRDefault="00B34C2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34C26">
              <w:rPr>
                <w:b/>
              </w:rPr>
              <w:drawing>
                <wp:inline distT="0" distB="0" distL="0" distR="0" wp14:anchorId="4190A463" wp14:editId="64FF3797">
                  <wp:extent cx="4953691" cy="2762636"/>
                  <wp:effectExtent l="0" t="0" r="0" b="0"/>
                  <wp:docPr id="2122089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08983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1" cy="276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ECCEB85" w14:textId="77777777" w:rsidTr="007402A8">
        <w:trPr>
          <w:trHeight w:val="571"/>
        </w:trPr>
        <w:tc>
          <w:tcPr>
            <w:tcW w:w="2176" w:type="dxa"/>
            <w:shd w:val="clear" w:color="auto" w:fill="FFFFFF" w:themeFill="background1"/>
          </w:tcPr>
          <w:p w14:paraId="1F4975F0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12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603E3D92" w14:textId="2F2CE89D" w:rsidR="00BD6A11" w:rsidRDefault="00B34C2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34C26">
              <w:rPr>
                <w:b/>
              </w:rPr>
              <w:drawing>
                <wp:inline distT="0" distB="0" distL="0" distR="0" wp14:anchorId="68E4A1D4" wp14:editId="26213735">
                  <wp:extent cx="4629796" cy="2715004"/>
                  <wp:effectExtent l="0" t="0" r="0" b="9525"/>
                  <wp:docPr id="484618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61849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796" cy="271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1106BAE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26743339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13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52DDC661" w14:textId="3C38076B" w:rsidR="00BD6A11" w:rsidRDefault="006D117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D1175">
              <w:rPr>
                <w:b/>
              </w:rPr>
              <w:drawing>
                <wp:inline distT="0" distB="0" distL="0" distR="0" wp14:anchorId="4C817401" wp14:editId="1D4C25EE">
                  <wp:extent cx="4639322" cy="2657846"/>
                  <wp:effectExtent l="0" t="0" r="0" b="9525"/>
                  <wp:docPr id="1483522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52231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22" cy="265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125A8FA" w14:textId="77777777" w:rsidTr="007402A8">
        <w:trPr>
          <w:trHeight w:val="571"/>
        </w:trPr>
        <w:tc>
          <w:tcPr>
            <w:tcW w:w="2176" w:type="dxa"/>
            <w:shd w:val="clear" w:color="auto" w:fill="FFFFFF" w:themeFill="background1"/>
          </w:tcPr>
          <w:p w14:paraId="0DFFB008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14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2510D0C4" w14:textId="47A4D81A" w:rsidR="00BD6A11" w:rsidRDefault="006D117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D1175">
              <w:rPr>
                <w:b/>
              </w:rPr>
              <w:drawing>
                <wp:inline distT="0" distB="0" distL="0" distR="0" wp14:anchorId="1A032DD9" wp14:editId="07028D7D">
                  <wp:extent cx="4525006" cy="2676899"/>
                  <wp:effectExtent l="0" t="0" r="0" b="9525"/>
                  <wp:docPr id="934995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99561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26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575AA1B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6CD0340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15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0A687C4F" w14:textId="411129F6" w:rsidR="00BD6A11" w:rsidRDefault="006D117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D1175">
              <w:rPr>
                <w:b/>
              </w:rPr>
              <w:drawing>
                <wp:inline distT="0" distB="0" distL="0" distR="0" wp14:anchorId="4A83905E" wp14:editId="3446435C">
                  <wp:extent cx="4858428" cy="2581635"/>
                  <wp:effectExtent l="0" t="0" r="0" b="9525"/>
                  <wp:docPr id="447918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91814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F2EA87C" w14:textId="77777777" w:rsidTr="007402A8">
        <w:trPr>
          <w:trHeight w:val="571"/>
        </w:trPr>
        <w:tc>
          <w:tcPr>
            <w:tcW w:w="2176" w:type="dxa"/>
            <w:shd w:val="clear" w:color="auto" w:fill="FFFFFF" w:themeFill="background1"/>
          </w:tcPr>
          <w:p w14:paraId="6E0BAB9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16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50C3B61F" w14:textId="298A9C6A" w:rsidR="00BD6A11" w:rsidRDefault="006D117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D1175">
              <w:rPr>
                <w:b/>
              </w:rPr>
              <w:drawing>
                <wp:inline distT="0" distB="0" distL="0" distR="0" wp14:anchorId="459F5970" wp14:editId="0D36E9BE">
                  <wp:extent cx="4696480" cy="2724530"/>
                  <wp:effectExtent l="0" t="0" r="8890" b="0"/>
                  <wp:docPr id="1471357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35789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80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95FBAB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3C02AC7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17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4D9EF7D1" w14:textId="3D836F59" w:rsidR="00BD6A11" w:rsidRDefault="006D117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D1175">
              <w:rPr>
                <w:b/>
              </w:rPr>
              <w:drawing>
                <wp:inline distT="0" distB="0" distL="0" distR="0" wp14:anchorId="7653808C" wp14:editId="7C77652E">
                  <wp:extent cx="4810796" cy="2581635"/>
                  <wp:effectExtent l="0" t="0" r="8890" b="9525"/>
                  <wp:docPr id="231638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63887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1B45FF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22E4BAC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21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3BDED843" w14:textId="5E5830C8" w:rsidR="00BD6A11" w:rsidRDefault="0036157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61572">
              <w:rPr>
                <w:b/>
              </w:rPr>
              <w:drawing>
                <wp:inline distT="0" distB="0" distL="0" distR="0" wp14:anchorId="78546290" wp14:editId="00E2A195">
                  <wp:extent cx="4808008" cy="2809875"/>
                  <wp:effectExtent l="0" t="0" r="0" b="0"/>
                  <wp:docPr id="1684960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96039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507" cy="2811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36CFC39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045948A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22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70457381" w14:textId="6720262A" w:rsidR="00BD6A11" w:rsidRDefault="006E1F3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E1F30">
              <w:rPr>
                <w:b/>
              </w:rPr>
              <w:drawing>
                <wp:inline distT="0" distB="0" distL="0" distR="0" wp14:anchorId="57650574" wp14:editId="598F1811">
                  <wp:extent cx="5077534" cy="2800741"/>
                  <wp:effectExtent l="0" t="0" r="8890" b="0"/>
                  <wp:docPr id="348653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65374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534" cy="2800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1ABDB0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7714E0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23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7707176E" w14:textId="3A0B056B" w:rsidR="00BD6A11" w:rsidRDefault="006E1F3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E1F30">
              <w:rPr>
                <w:b/>
              </w:rPr>
              <w:drawing>
                <wp:inline distT="0" distB="0" distL="0" distR="0" wp14:anchorId="53DBB356" wp14:editId="2E7BBF70">
                  <wp:extent cx="4867954" cy="2676899"/>
                  <wp:effectExtent l="0" t="0" r="0" b="9525"/>
                  <wp:docPr id="604806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80619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954" cy="26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2A8" w14:paraId="4E8FB40D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2323FC3A" w14:textId="77777777" w:rsidR="007402A8" w:rsidRDefault="007402A8" w:rsidP="00AB27F8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24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36900800" w14:textId="77777777" w:rsidR="007402A8" w:rsidRDefault="007402A8" w:rsidP="00AB27F8">
            <w:pPr>
              <w:tabs>
                <w:tab w:val="left" w:pos="10260"/>
              </w:tabs>
              <w:jc w:val="center"/>
              <w:rPr>
                <w:b/>
              </w:rPr>
            </w:pPr>
            <w:r w:rsidRPr="006E1F30">
              <w:rPr>
                <w:b/>
              </w:rPr>
              <w:drawing>
                <wp:inline distT="0" distB="0" distL="0" distR="0" wp14:anchorId="79FB3E92" wp14:editId="369C5DCD">
                  <wp:extent cx="4658375" cy="2648320"/>
                  <wp:effectExtent l="0" t="0" r="0" b="0"/>
                  <wp:docPr id="191213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49891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4ED39BE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68BE24B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25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6193FA11" w14:textId="5077D535" w:rsidR="00BD6A11" w:rsidRDefault="006E1F3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E1F30">
              <w:rPr>
                <w:b/>
              </w:rPr>
              <w:drawing>
                <wp:inline distT="0" distB="0" distL="0" distR="0" wp14:anchorId="203B38C2" wp14:editId="1AFD3089">
                  <wp:extent cx="4715533" cy="2553056"/>
                  <wp:effectExtent l="0" t="0" r="8890" b="0"/>
                  <wp:docPr id="426012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01220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255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9B9A857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26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1DBFFF81" w14:textId="0871309C" w:rsidR="00BD6A11" w:rsidRDefault="006E1F3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E1F30">
              <w:rPr>
                <w:b/>
              </w:rPr>
              <w:drawing>
                <wp:inline distT="0" distB="0" distL="0" distR="0" wp14:anchorId="79629467" wp14:editId="55E43B69">
                  <wp:extent cx="4763165" cy="2581635"/>
                  <wp:effectExtent l="0" t="0" r="0" b="9525"/>
                  <wp:docPr id="333220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22096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5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D720430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27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3A03C38E" w14:textId="54A49E2C" w:rsidR="00BD6A11" w:rsidRDefault="006E1F3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E1F30">
              <w:rPr>
                <w:b/>
              </w:rPr>
              <w:drawing>
                <wp:inline distT="0" distB="0" distL="0" distR="0" wp14:anchorId="4A54D81F" wp14:editId="33F40ACF">
                  <wp:extent cx="4629796" cy="2657846"/>
                  <wp:effectExtent l="0" t="0" r="0" b="9525"/>
                  <wp:docPr id="2072049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04933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796" cy="265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7206D8F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5A178AF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31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543B044A" w14:textId="3A77B892" w:rsidR="00BD6A11" w:rsidRDefault="008044D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044D0">
              <w:rPr>
                <w:b/>
              </w:rPr>
              <w:drawing>
                <wp:inline distT="0" distB="0" distL="0" distR="0" wp14:anchorId="1DF09055" wp14:editId="51CBAAF7">
                  <wp:extent cx="4705350" cy="3238500"/>
                  <wp:effectExtent l="0" t="0" r="0" b="0"/>
                  <wp:docPr id="1877736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736969" name=""/>
                          <pic:cNvPicPr/>
                        </pic:nvPicPr>
                        <pic:blipFill rotWithShape="1">
                          <a:blip r:embed="rId33"/>
                          <a:srcRect r="12100"/>
                          <a:stretch/>
                        </pic:blipFill>
                        <pic:spPr bwMode="auto">
                          <a:xfrm>
                            <a:off x="0" y="0"/>
                            <a:ext cx="4706007" cy="3238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E27B324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32180F9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32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601C0639" w14:textId="337768F3" w:rsidR="00BD6A11" w:rsidRDefault="00C1124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11243">
              <w:rPr>
                <w:b/>
              </w:rPr>
              <w:drawing>
                <wp:inline distT="0" distB="0" distL="0" distR="0" wp14:anchorId="0701EEE6" wp14:editId="70369F01">
                  <wp:extent cx="5001323" cy="3115110"/>
                  <wp:effectExtent l="0" t="0" r="8890" b="9525"/>
                  <wp:docPr id="2003986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98630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23" cy="31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B80C08A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44103E4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33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3E31E73C" w14:textId="060409B8" w:rsidR="00BD6A11" w:rsidRDefault="00C1124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11243">
              <w:rPr>
                <w:b/>
              </w:rPr>
              <w:drawing>
                <wp:inline distT="0" distB="0" distL="0" distR="0" wp14:anchorId="63F591D6" wp14:editId="5EE8AF35">
                  <wp:extent cx="4810796" cy="3238952"/>
                  <wp:effectExtent l="0" t="0" r="8890" b="0"/>
                  <wp:docPr id="1609565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56547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3238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BC09B1C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35673C8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34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548920EA" w14:textId="349683A2" w:rsidR="00BD6A11" w:rsidRDefault="00C1124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11243">
              <w:rPr>
                <w:b/>
              </w:rPr>
              <w:drawing>
                <wp:inline distT="0" distB="0" distL="0" distR="0" wp14:anchorId="0D44BD77" wp14:editId="21252904">
                  <wp:extent cx="4505954" cy="3048425"/>
                  <wp:effectExtent l="0" t="0" r="9525" b="0"/>
                  <wp:docPr id="1212535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53570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54" cy="304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5F475D8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170B3C71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35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251A8887" w14:textId="5CC5B4EB" w:rsidR="00BD6A11" w:rsidRDefault="00C1124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11243">
              <w:rPr>
                <w:b/>
              </w:rPr>
              <w:drawing>
                <wp:inline distT="0" distB="0" distL="0" distR="0" wp14:anchorId="27BA9368" wp14:editId="3BB5D62C">
                  <wp:extent cx="4648849" cy="3019846"/>
                  <wp:effectExtent l="0" t="0" r="0" b="9525"/>
                  <wp:docPr id="491527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52793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849" cy="30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5C4C8F4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0E5987EF" w14:textId="40C9B4D6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36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1BC09299" w14:textId="1C394359" w:rsidR="00BD6A11" w:rsidRDefault="007402A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402A8">
              <w:rPr>
                <w:b/>
              </w:rPr>
              <w:drawing>
                <wp:inline distT="0" distB="0" distL="0" distR="0" wp14:anchorId="5BD95F4F" wp14:editId="3D2A3975">
                  <wp:extent cx="4677428" cy="2800741"/>
                  <wp:effectExtent l="0" t="0" r="8890" b="0"/>
                  <wp:docPr id="1084988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98804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2800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DF64BCC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295E1C86" w14:textId="181D5FE9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37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1A78F907" w14:textId="3B97AE63" w:rsidR="00BD6A11" w:rsidRDefault="007402A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402A8">
              <w:rPr>
                <w:b/>
              </w:rPr>
              <w:drawing>
                <wp:inline distT="0" distB="0" distL="0" distR="0" wp14:anchorId="4509D95E" wp14:editId="25E4B6FA">
                  <wp:extent cx="4867954" cy="3048425"/>
                  <wp:effectExtent l="0" t="0" r="8890" b="0"/>
                  <wp:docPr id="243145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14575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954" cy="304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266A56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5CC6AB2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41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4CA19D90" w14:textId="3E29BC7D" w:rsidR="00BD6A11" w:rsidRDefault="00FF347B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F347B">
              <w:rPr>
                <w:b/>
              </w:rPr>
              <w:drawing>
                <wp:inline distT="0" distB="0" distL="0" distR="0" wp14:anchorId="6230E5AB" wp14:editId="08E7BE4C">
                  <wp:extent cx="4667901" cy="3019846"/>
                  <wp:effectExtent l="0" t="0" r="0" b="9525"/>
                  <wp:docPr id="577277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27755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30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432548F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2FCA5A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42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01102A45" w14:textId="78D3B065" w:rsidR="00BD6A11" w:rsidRDefault="00FF347B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F347B">
              <w:rPr>
                <w:b/>
              </w:rPr>
              <w:drawing>
                <wp:inline distT="0" distB="0" distL="0" distR="0" wp14:anchorId="6C22FA3D" wp14:editId="14E6F790">
                  <wp:extent cx="4505954" cy="2800741"/>
                  <wp:effectExtent l="0" t="0" r="9525" b="0"/>
                  <wp:docPr id="1806168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16834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54" cy="2800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423A44D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79E2D454" w14:textId="6053ADA6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43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0DF892C7" w14:textId="0C153E63" w:rsidR="00BD6A11" w:rsidRDefault="00640C1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40C1A">
              <w:rPr>
                <w:b/>
              </w:rPr>
              <w:drawing>
                <wp:inline distT="0" distB="0" distL="0" distR="0" wp14:anchorId="2607148A" wp14:editId="78ABAAED">
                  <wp:extent cx="4334480" cy="3048425"/>
                  <wp:effectExtent l="0" t="0" r="9525" b="0"/>
                  <wp:docPr id="1753941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94127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80" cy="304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63DCA01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3662E6C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44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0B3D3598" w14:textId="60734885" w:rsidR="00BD6A11" w:rsidRDefault="00640C1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40C1A">
              <w:rPr>
                <w:b/>
              </w:rPr>
              <w:drawing>
                <wp:inline distT="0" distB="0" distL="0" distR="0" wp14:anchorId="41B20F53" wp14:editId="6702CA67">
                  <wp:extent cx="4610743" cy="2876951"/>
                  <wp:effectExtent l="0" t="0" r="0" b="0"/>
                  <wp:docPr id="1274778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77864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287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1AACCCD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4B7B74A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45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5A3656BF" w14:textId="73DBF7D4" w:rsidR="00BD6A11" w:rsidRDefault="00640C1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40C1A">
              <w:rPr>
                <w:b/>
              </w:rPr>
              <w:drawing>
                <wp:inline distT="0" distB="0" distL="0" distR="0" wp14:anchorId="58BF81B7" wp14:editId="45E03381">
                  <wp:extent cx="4715533" cy="2962688"/>
                  <wp:effectExtent l="0" t="0" r="8890" b="9525"/>
                  <wp:docPr id="1598026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02617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296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05619DF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46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03A15C14" w14:textId="64213EB0" w:rsidR="00BD6A11" w:rsidRDefault="00640C1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40C1A">
              <w:rPr>
                <w:b/>
              </w:rPr>
              <w:drawing>
                <wp:inline distT="0" distB="0" distL="0" distR="0" wp14:anchorId="6A6EC10C" wp14:editId="35F0E4C4">
                  <wp:extent cx="4629796" cy="2591162"/>
                  <wp:effectExtent l="0" t="0" r="0" b="0"/>
                  <wp:docPr id="1536558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558887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796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819E821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47 region</w:t>
            </w:r>
          </w:p>
        </w:tc>
        <w:tc>
          <w:tcPr>
            <w:tcW w:w="8226" w:type="dxa"/>
            <w:shd w:val="clear" w:color="auto" w:fill="FFFFFF" w:themeFill="background1"/>
          </w:tcPr>
          <w:p w14:paraId="34061329" w14:textId="0ACCC049" w:rsidR="00BD6A11" w:rsidRDefault="00640C1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40C1A">
              <w:rPr>
                <w:b/>
              </w:rPr>
              <w:drawing>
                <wp:inline distT="0" distB="0" distL="0" distR="0" wp14:anchorId="6BF97946" wp14:editId="5CAE5A94">
                  <wp:extent cx="4696480" cy="2896004"/>
                  <wp:effectExtent l="0" t="0" r="8890" b="0"/>
                  <wp:docPr id="37101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0134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80" cy="28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5958D2BA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26F57BCC" w:rsidR="00205903" w:rsidRDefault="00205903"/>
    <w:sectPr w:rsidR="00205903" w:rsidSect="00736734">
      <w:headerReference w:type="default" r:id="rId47"/>
      <w:footerReference w:type="default" r:id="rId48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2E30FA" w14:textId="77777777" w:rsidR="00233143" w:rsidRDefault="00233143">
      <w:r>
        <w:separator/>
      </w:r>
    </w:p>
  </w:endnote>
  <w:endnote w:type="continuationSeparator" w:id="0">
    <w:p w14:paraId="730BE22B" w14:textId="77777777" w:rsidR="00233143" w:rsidRDefault="00233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08BAE7" w14:textId="77777777" w:rsidR="00233143" w:rsidRDefault="00233143">
      <w:r>
        <w:separator/>
      </w:r>
    </w:p>
  </w:footnote>
  <w:footnote w:type="continuationSeparator" w:id="0">
    <w:p w14:paraId="2BF3EF0B" w14:textId="77777777" w:rsidR="00233143" w:rsidRDefault="002331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2AD6"/>
    <w:rsid w:val="00025F25"/>
    <w:rsid w:val="0003291E"/>
    <w:rsid w:val="0005275C"/>
    <w:rsid w:val="000571FA"/>
    <w:rsid w:val="000653EE"/>
    <w:rsid w:val="000700BE"/>
    <w:rsid w:val="00084093"/>
    <w:rsid w:val="00086D56"/>
    <w:rsid w:val="0009047C"/>
    <w:rsid w:val="0009145E"/>
    <w:rsid w:val="00092409"/>
    <w:rsid w:val="00092E9B"/>
    <w:rsid w:val="000963EE"/>
    <w:rsid w:val="00096BDA"/>
    <w:rsid w:val="00097CA5"/>
    <w:rsid w:val="000A0B9C"/>
    <w:rsid w:val="000A1444"/>
    <w:rsid w:val="000C594D"/>
    <w:rsid w:val="000C6CA1"/>
    <w:rsid w:val="000C7B39"/>
    <w:rsid w:val="000D032F"/>
    <w:rsid w:val="00104F54"/>
    <w:rsid w:val="0010514A"/>
    <w:rsid w:val="00112B87"/>
    <w:rsid w:val="00113A6F"/>
    <w:rsid w:val="0013289A"/>
    <w:rsid w:val="001351ED"/>
    <w:rsid w:val="001359B6"/>
    <w:rsid w:val="00136BD2"/>
    <w:rsid w:val="00161AB6"/>
    <w:rsid w:val="00170756"/>
    <w:rsid w:val="00170787"/>
    <w:rsid w:val="00172597"/>
    <w:rsid w:val="00172736"/>
    <w:rsid w:val="001808EC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3143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2558"/>
    <w:rsid w:val="0030370F"/>
    <w:rsid w:val="00317C46"/>
    <w:rsid w:val="00321111"/>
    <w:rsid w:val="0034376D"/>
    <w:rsid w:val="00361572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D1FF7"/>
    <w:rsid w:val="003D4FC9"/>
    <w:rsid w:val="003E46D9"/>
    <w:rsid w:val="003F320B"/>
    <w:rsid w:val="00404578"/>
    <w:rsid w:val="004060E8"/>
    <w:rsid w:val="0041151D"/>
    <w:rsid w:val="00412911"/>
    <w:rsid w:val="00415A1D"/>
    <w:rsid w:val="00416318"/>
    <w:rsid w:val="00416DBA"/>
    <w:rsid w:val="00417ED0"/>
    <w:rsid w:val="00426A38"/>
    <w:rsid w:val="0043082C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A26D2"/>
    <w:rsid w:val="005B2FBF"/>
    <w:rsid w:val="005B397D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1568E"/>
    <w:rsid w:val="00620AD1"/>
    <w:rsid w:val="006226CE"/>
    <w:rsid w:val="00622FDF"/>
    <w:rsid w:val="00640C1A"/>
    <w:rsid w:val="00646800"/>
    <w:rsid w:val="006526C7"/>
    <w:rsid w:val="00652C74"/>
    <w:rsid w:val="0065314E"/>
    <w:rsid w:val="00655EED"/>
    <w:rsid w:val="00663050"/>
    <w:rsid w:val="00664743"/>
    <w:rsid w:val="0066658E"/>
    <w:rsid w:val="006744BD"/>
    <w:rsid w:val="006877B6"/>
    <w:rsid w:val="006A2C9B"/>
    <w:rsid w:val="006B053E"/>
    <w:rsid w:val="006B7E77"/>
    <w:rsid w:val="006C7324"/>
    <w:rsid w:val="006D03D8"/>
    <w:rsid w:val="006D1175"/>
    <w:rsid w:val="006D1AD3"/>
    <w:rsid w:val="006D3317"/>
    <w:rsid w:val="006D3FEC"/>
    <w:rsid w:val="006D7D65"/>
    <w:rsid w:val="006E015D"/>
    <w:rsid w:val="006E1F30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4513"/>
    <w:rsid w:val="007362D6"/>
    <w:rsid w:val="00736734"/>
    <w:rsid w:val="007402A8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1ED6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6CCD"/>
    <w:rsid w:val="007F6981"/>
    <w:rsid w:val="008044D0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3A4E"/>
    <w:rsid w:val="00867EFA"/>
    <w:rsid w:val="008854AD"/>
    <w:rsid w:val="0088740C"/>
    <w:rsid w:val="008946D5"/>
    <w:rsid w:val="008A29F7"/>
    <w:rsid w:val="008B3849"/>
    <w:rsid w:val="008B4812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11927"/>
    <w:rsid w:val="00916CC1"/>
    <w:rsid w:val="00925CAA"/>
    <w:rsid w:val="009302AD"/>
    <w:rsid w:val="0093292F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41D5"/>
    <w:rsid w:val="00A057F1"/>
    <w:rsid w:val="00A123C9"/>
    <w:rsid w:val="00A13DC5"/>
    <w:rsid w:val="00A16C13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E7140"/>
    <w:rsid w:val="00AF0D0A"/>
    <w:rsid w:val="00AF3BBF"/>
    <w:rsid w:val="00B0454E"/>
    <w:rsid w:val="00B11C41"/>
    <w:rsid w:val="00B17236"/>
    <w:rsid w:val="00B1748C"/>
    <w:rsid w:val="00B20B3E"/>
    <w:rsid w:val="00B24CA3"/>
    <w:rsid w:val="00B267F5"/>
    <w:rsid w:val="00B26F9A"/>
    <w:rsid w:val="00B3059B"/>
    <w:rsid w:val="00B30707"/>
    <w:rsid w:val="00B30918"/>
    <w:rsid w:val="00B34C26"/>
    <w:rsid w:val="00B3676B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2346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11243"/>
    <w:rsid w:val="00C25407"/>
    <w:rsid w:val="00C31F53"/>
    <w:rsid w:val="00C3734D"/>
    <w:rsid w:val="00C5125F"/>
    <w:rsid w:val="00C643F8"/>
    <w:rsid w:val="00C751CB"/>
    <w:rsid w:val="00C875D7"/>
    <w:rsid w:val="00C91E9E"/>
    <w:rsid w:val="00C9369F"/>
    <w:rsid w:val="00C95267"/>
    <w:rsid w:val="00C95C4F"/>
    <w:rsid w:val="00CA064E"/>
    <w:rsid w:val="00CA76DD"/>
    <w:rsid w:val="00CA7B07"/>
    <w:rsid w:val="00CB0577"/>
    <w:rsid w:val="00CB290D"/>
    <w:rsid w:val="00CB48F8"/>
    <w:rsid w:val="00CB5F47"/>
    <w:rsid w:val="00CC03B3"/>
    <w:rsid w:val="00CD0FBE"/>
    <w:rsid w:val="00CD15E6"/>
    <w:rsid w:val="00CD72D8"/>
    <w:rsid w:val="00CE017E"/>
    <w:rsid w:val="00CE24B5"/>
    <w:rsid w:val="00CE537A"/>
    <w:rsid w:val="00CF22DA"/>
    <w:rsid w:val="00CF32F1"/>
    <w:rsid w:val="00CF6B3F"/>
    <w:rsid w:val="00D00BB9"/>
    <w:rsid w:val="00D02DB2"/>
    <w:rsid w:val="00D03C7B"/>
    <w:rsid w:val="00D05CCC"/>
    <w:rsid w:val="00D05F95"/>
    <w:rsid w:val="00D17977"/>
    <w:rsid w:val="00D278F8"/>
    <w:rsid w:val="00D3445C"/>
    <w:rsid w:val="00D348B0"/>
    <w:rsid w:val="00D4686C"/>
    <w:rsid w:val="00D46A65"/>
    <w:rsid w:val="00D47363"/>
    <w:rsid w:val="00D51321"/>
    <w:rsid w:val="00D51A5C"/>
    <w:rsid w:val="00D54586"/>
    <w:rsid w:val="00D621A6"/>
    <w:rsid w:val="00D72677"/>
    <w:rsid w:val="00D743D1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21304"/>
    <w:rsid w:val="00E228D6"/>
    <w:rsid w:val="00E325F1"/>
    <w:rsid w:val="00E41C09"/>
    <w:rsid w:val="00E50A29"/>
    <w:rsid w:val="00E51191"/>
    <w:rsid w:val="00E55666"/>
    <w:rsid w:val="00E62678"/>
    <w:rsid w:val="00E823AD"/>
    <w:rsid w:val="00E86C01"/>
    <w:rsid w:val="00E870D1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22F1"/>
    <w:rsid w:val="00EF761E"/>
    <w:rsid w:val="00F0441F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47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58</TotalTime>
  <Pages>20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2024-03-04T16:43:00Z</cp:lastPrinted>
  <dcterms:created xsi:type="dcterms:W3CDTF">2024-08-08T15:56:00Z</dcterms:created>
  <dcterms:modified xsi:type="dcterms:W3CDTF">2024-08-08T16:53:00Z</dcterms:modified>
</cp:coreProperties>
</file>