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FED2E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362DED13" wp14:editId="1AECC7D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group w14:anchorId="617C69E6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08BB906D" wp14:editId="1EA048BE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6C3CA4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545F67CC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8BB906D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756C3CA4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545F67CC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1AAC27F" w14:textId="77777777" w:rsidR="004A73BF" w:rsidRPr="005F5AE4" w:rsidRDefault="004A73BF" w:rsidP="00B70876">
      <w:pPr>
        <w:tabs>
          <w:tab w:val="left" w:pos="10260"/>
        </w:tabs>
      </w:pPr>
    </w:p>
    <w:p w14:paraId="2EF4523D" w14:textId="77777777" w:rsidR="004A73BF" w:rsidRPr="005F5AE4" w:rsidRDefault="00EB593B" w:rsidP="00B70876">
      <w:pPr>
        <w:tabs>
          <w:tab w:val="left" w:pos="1026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06135BC5" wp14:editId="2FB457A1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4196AF2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135BC5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74196AF2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6E03A84D" w14:textId="77777777" w:rsidR="004A73BF" w:rsidRPr="005F5AE4" w:rsidRDefault="004A73BF" w:rsidP="00B70876">
      <w:pPr>
        <w:tabs>
          <w:tab w:val="left" w:pos="10260"/>
        </w:tabs>
      </w:pPr>
    </w:p>
    <w:p w14:paraId="1D5C9061" w14:textId="77777777" w:rsidR="004A73BF" w:rsidRPr="005F5AE4" w:rsidRDefault="004A73BF" w:rsidP="00B70876">
      <w:pPr>
        <w:tabs>
          <w:tab w:val="left" w:pos="10260"/>
        </w:tabs>
      </w:pPr>
    </w:p>
    <w:p w14:paraId="031B9D34" w14:textId="77777777" w:rsidR="004A73BF" w:rsidRPr="005F5AE4" w:rsidRDefault="004A73BF" w:rsidP="00B70876">
      <w:pPr>
        <w:tabs>
          <w:tab w:val="left" w:pos="10260"/>
        </w:tabs>
      </w:pPr>
    </w:p>
    <w:p w14:paraId="556A7DB3" w14:textId="77777777" w:rsidR="004A73BF" w:rsidRPr="005F5AE4" w:rsidRDefault="004A73BF" w:rsidP="00B70876">
      <w:pPr>
        <w:tabs>
          <w:tab w:val="left" w:pos="10260"/>
        </w:tabs>
      </w:pPr>
    </w:p>
    <w:p w14:paraId="71652381" w14:textId="77777777" w:rsidR="004A73BF" w:rsidRPr="005F5AE4" w:rsidRDefault="004A73BF" w:rsidP="00B70876">
      <w:pPr>
        <w:tabs>
          <w:tab w:val="left" w:pos="10260"/>
        </w:tabs>
      </w:pPr>
    </w:p>
    <w:p w14:paraId="500FF6C9" w14:textId="77777777" w:rsidR="004A73BF" w:rsidRPr="005F5AE4" w:rsidRDefault="004A73BF" w:rsidP="00B70876">
      <w:pPr>
        <w:tabs>
          <w:tab w:val="left" w:pos="10260"/>
        </w:tabs>
      </w:pPr>
    </w:p>
    <w:p w14:paraId="0F7B5EA8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</w:rPr>
        <w:drawing>
          <wp:anchor distT="0" distB="0" distL="114300" distR="114300" simplePos="0" relativeHeight="251723264" behindDoc="1" locked="0" layoutInCell="1" allowOverlap="1" wp14:anchorId="349284C5" wp14:editId="73FC45C4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EAFA26" w14:textId="77777777" w:rsidR="004A73BF" w:rsidRPr="005F5AE4" w:rsidRDefault="004A73BF" w:rsidP="00B70876">
      <w:pPr>
        <w:tabs>
          <w:tab w:val="left" w:pos="10260"/>
        </w:tabs>
      </w:pPr>
    </w:p>
    <w:p w14:paraId="738B303C" w14:textId="77777777" w:rsidR="004A73BF" w:rsidRPr="005F5AE4" w:rsidRDefault="004A73BF" w:rsidP="00B70876">
      <w:pPr>
        <w:tabs>
          <w:tab w:val="left" w:pos="10260"/>
        </w:tabs>
      </w:pPr>
    </w:p>
    <w:p w14:paraId="3DC662FC" w14:textId="77777777" w:rsidR="004A73BF" w:rsidRPr="005F5AE4" w:rsidRDefault="004A73BF" w:rsidP="00B70876">
      <w:pPr>
        <w:tabs>
          <w:tab w:val="left" w:pos="10260"/>
        </w:tabs>
      </w:pPr>
    </w:p>
    <w:p w14:paraId="7ED03AAE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300D65FE" wp14:editId="0D0E896F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935DAF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00D65FE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4A935DAF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01BB17BB" wp14:editId="018A2173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15681CF3" w14:textId="77777777" w:rsidR="004A73BF" w:rsidRPr="005F5AE4" w:rsidRDefault="004A73BF" w:rsidP="00B70876">
      <w:pPr>
        <w:tabs>
          <w:tab w:val="left" w:pos="10260"/>
        </w:tabs>
      </w:pPr>
    </w:p>
    <w:p w14:paraId="562B53F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57403132" w14:textId="77777777" w:rsidR="004A73BF" w:rsidRPr="005F5AE4" w:rsidRDefault="004A73BF" w:rsidP="00B70876">
      <w:pPr>
        <w:tabs>
          <w:tab w:val="left" w:pos="10260"/>
        </w:tabs>
      </w:pPr>
    </w:p>
    <w:p w14:paraId="54AC338A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431" w:tblpY="1415"/>
        <w:tblW w:w="5460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527"/>
        <w:gridCol w:w="5666"/>
      </w:tblGrid>
      <w:tr w:rsidR="001F7F01" w:rsidRPr="004730D8" w14:paraId="061A8409" w14:textId="77777777" w:rsidTr="009A0B11">
        <w:trPr>
          <w:trHeight w:val="553"/>
        </w:trPr>
        <w:tc>
          <w:tcPr>
            <w:tcW w:w="2469" w:type="pct"/>
          </w:tcPr>
          <w:p w14:paraId="6D420FF2" w14:textId="5476A2CA" w:rsidR="001F7F01" w:rsidRPr="004730D8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C625F6" w:rsidRPr="00C625F6">
              <w:rPr>
                <w:sz w:val="28"/>
              </w:rPr>
              <w:t xml:space="preserve">Mr. </w:t>
            </w:r>
            <w:r w:rsidR="00DF1528">
              <w:rPr>
                <w:sz w:val="28"/>
              </w:rPr>
              <w:t>Sai Harshavardhan</w:t>
            </w:r>
          </w:p>
        </w:tc>
        <w:tc>
          <w:tcPr>
            <w:tcW w:w="2531" w:type="pct"/>
          </w:tcPr>
          <w:p w14:paraId="1A6A9673" w14:textId="2AD3EE71" w:rsidR="001F7F01" w:rsidRPr="004730D8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F1528">
              <w:rPr>
                <w:sz w:val="28"/>
              </w:rPr>
              <w:t>07.04</w:t>
            </w:r>
            <w:r w:rsidR="00080F67">
              <w:rPr>
                <w:sz w:val="28"/>
              </w:rPr>
              <w:t>.2024</w:t>
            </w:r>
          </w:p>
        </w:tc>
      </w:tr>
      <w:tr w:rsidR="001F7F01" w:rsidRPr="004730D8" w14:paraId="1D3E6383" w14:textId="77777777" w:rsidTr="009A0B11">
        <w:trPr>
          <w:trHeight w:val="553"/>
        </w:trPr>
        <w:tc>
          <w:tcPr>
            <w:tcW w:w="2469" w:type="pct"/>
          </w:tcPr>
          <w:p w14:paraId="424800F8" w14:textId="08CAFBD9" w:rsidR="001F7F01" w:rsidRPr="00C625F6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DF1528">
              <w:rPr>
                <w:sz w:val="28"/>
              </w:rPr>
              <w:t>14</w:t>
            </w:r>
            <w:r w:rsidR="00C625F6">
              <w:rPr>
                <w:sz w:val="28"/>
              </w:rPr>
              <w:t xml:space="preserve"> years/ Male</w:t>
            </w:r>
          </w:p>
        </w:tc>
        <w:tc>
          <w:tcPr>
            <w:tcW w:w="2531" w:type="pct"/>
          </w:tcPr>
          <w:p w14:paraId="5F5A10AB" w14:textId="11C4F325" w:rsidR="001F7F01" w:rsidRPr="004730D8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6A3F19">
              <w:rPr>
                <w:sz w:val="28"/>
              </w:rPr>
              <w:t xml:space="preserve"> </w:t>
            </w:r>
            <w:r w:rsidR="00DF1528">
              <w:rPr>
                <w:sz w:val="28"/>
              </w:rPr>
              <w:t xml:space="preserve">Sectional </w:t>
            </w:r>
            <w:r w:rsidR="00255968">
              <w:rPr>
                <w:sz w:val="28"/>
              </w:rPr>
              <w:t>Mandible</w:t>
            </w:r>
          </w:p>
        </w:tc>
      </w:tr>
      <w:tr w:rsidR="001F7F01" w:rsidRPr="004730D8" w14:paraId="7495B2B2" w14:textId="77777777" w:rsidTr="009A0B11">
        <w:trPr>
          <w:trHeight w:val="553"/>
        </w:trPr>
        <w:tc>
          <w:tcPr>
            <w:tcW w:w="2469" w:type="pct"/>
          </w:tcPr>
          <w:p w14:paraId="7D7C67EF" w14:textId="0FB74441" w:rsidR="001F7F01" w:rsidRPr="004730D8" w:rsidRDefault="001F7F01" w:rsidP="009A0B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5B7F67" w:rsidRPr="005B7F67">
              <w:rPr>
                <w:sz w:val="28"/>
              </w:rPr>
              <w:t xml:space="preserve">Dr. </w:t>
            </w:r>
            <w:r w:rsidR="00DF1528">
              <w:rPr>
                <w:sz w:val="28"/>
              </w:rPr>
              <w:t>Sujatha</w:t>
            </w:r>
          </w:p>
        </w:tc>
        <w:tc>
          <w:tcPr>
            <w:tcW w:w="2531" w:type="pct"/>
          </w:tcPr>
          <w:p w14:paraId="28AC49BD" w14:textId="4F9A5693" w:rsidR="001F7F01" w:rsidRPr="004730D8" w:rsidRDefault="001F7F01" w:rsidP="009A0B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080F67">
              <w:rPr>
                <w:noProof/>
                <w:sz w:val="28"/>
              </w:rPr>
              <w:t>Cyst in relation to right side of mandible</w:t>
            </w:r>
          </w:p>
        </w:tc>
      </w:tr>
      <w:tr w:rsidR="001F7F01" w:rsidRPr="004730D8" w14:paraId="364F08C6" w14:textId="77777777" w:rsidTr="009A0B11">
        <w:trPr>
          <w:trHeight w:val="553"/>
        </w:trPr>
        <w:tc>
          <w:tcPr>
            <w:tcW w:w="5000" w:type="pct"/>
            <w:gridSpan w:val="2"/>
          </w:tcPr>
          <w:p w14:paraId="2DF54B1B" w14:textId="77777777" w:rsidR="001F7F01" w:rsidRPr="004730D8" w:rsidRDefault="001F7F01" w:rsidP="009A0B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255968">
              <w:rPr>
                <w:noProof/>
                <w:sz w:val="28"/>
              </w:rPr>
              <w:t>Nil</w:t>
            </w:r>
          </w:p>
        </w:tc>
      </w:tr>
    </w:tbl>
    <w:p w14:paraId="11107617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2B31FB51" wp14:editId="3783284A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5C36B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31FB51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0135C36B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F8F01E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C48176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4B70EF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DC5919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F6E22DF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F3C8B84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0C1443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2163804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13BD18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EE2A779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83FAEF8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E280F3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1DCE137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3DAD6BB9" wp14:editId="410A6948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BF849A" w14:textId="3AB96511" w:rsidR="006D3FEC" w:rsidRPr="004730D8" w:rsidRDefault="003437B8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 </w:t>
                            </w:r>
                            <w:r w:rsidR="009A0B11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255968">
                              <w:rPr>
                                <w:sz w:val="28"/>
                              </w:rPr>
                              <w:t xml:space="preserve">Mandible </w:t>
                            </w:r>
                            <w:r w:rsidR="006D3FEC" w:rsidRPr="004730D8">
                              <w:rPr>
                                <w:sz w:val="28"/>
                              </w:rPr>
                              <w:t>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D6BB9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57BF849A" w14:textId="3AB96511" w:rsidR="006D3FEC" w:rsidRPr="004730D8" w:rsidRDefault="003437B8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 </w:t>
                      </w:r>
                      <w:r w:rsidR="009A0B11">
                        <w:rPr>
                          <w:sz w:val="28"/>
                        </w:rPr>
                        <w:t xml:space="preserve">Sectional </w:t>
                      </w:r>
                      <w:r w:rsidR="00255968">
                        <w:rPr>
                          <w:sz w:val="28"/>
                        </w:rPr>
                        <w:t xml:space="preserve">Mandible </w:t>
                      </w:r>
                      <w:r w:rsidR="006D3FEC" w:rsidRPr="004730D8">
                        <w:rPr>
                          <w:sz w:val="28"/>
                        </w:rPr>
                        <w:t>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4775B72A" wp14:editId="0A008F17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760A9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75B72A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138760A9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01B8B6DA" w14:textId="77777777" w:rsidR="006D3FEC" w:rsidRDefault="006D3FEC"/>
    <w:p w14:paraId="264B81B1" w14:textId="77777777" w:rsidR="00084093" w:rsidRDefault="00084093"/>
    <w:p w14:paraId="39BB3B7F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27E2E1C" wp14:editId="4DBBD052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43683B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290250E3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7E2E1C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443683B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290250E3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EE63999" w14:textId="77777777" w:rsidR="006D3FEC" w:rsidRDefault="006D3FEC"/>
    <w:p w14:paraId="413C80D8" w14:textId="77777777" w:rsidR="006D3FEC" w:rsidRDefault="006D3FEC"/>
    <w:p w14:paraId="4927A547" w14:textId="77777777" w:rsidR="006D3FEC" w:rsidRDefault="006D3FEC"/>
    <w:p w14:paraId="10FC6139" w14:textId="77777777" w:rsidR="006D3FEC" w:rsidRDefault="006D3FEC" w:rsidP="002577DF">
      <w:pPr>
        <w:spacing w:line="480" w:lineRule="auto"/>
      </w:pPr>
    </w:p>
    <w:p w14:paraId="075E1A54" w14:textId="4D31BD7E" w:rsidR="00CD266E" w:rsidRDefault="00AF2043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>In 46, presence of hyperdense restorative material within the crown extending into the pulp canal</w:t>
      </w:r>
      <w:r w:rsidR="00606250">
        <w:rPr>
          <w:sz w:val="28"/>
        </w:rPr>
        <w:t xml:space="preserve"> upto the apical third of the roots.</w:t>
      </w:r>
    </w:p>
    <w:p w14:paraId="74F33025" w14:textId="1006341F" w:rsidR="00696933" w:rsidRPr="00CD266E" w:rsidRDefault="00301AD3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  <w:szCs w:val="28"/>
        </w:rPr>
      </w:pPr>
      <w:r w:rsidRPr="00CD266E">
        <w:rPr>
          <w:sz w:val="28"/>
        </w:rPr>
        <w:t xml:space="preserve">In relation to the </w:t>
      </w:r>
      <w:r w:rsidR="00606250">
        <w:rPr>
          <w:sz w:val="28"/>
        </w:rPr>
        <w:t>periapical aspect of 46, 47</w:t>
      </w:r>
      <w:r w:rsidRPr="00CD266E">
        <w:rPr>
          <w:sz w:val="28"/>
        </w:rPr>
        <w:t xml:space="preserve">, </w:t>
      </w:r>
      <w:r w:rsidR="00696933" w:rsidRPr="00CD266E">
        <w:rPr>
          <w:sz w:val="28"/>
          <w:szCs w:val="28"/>
        </w:rPr>
        <w:t xml:space="preserve">presence of a single, expansile, unilocular, hypodense area bounded by a </w:t>
      </w:r>
      <w:r w:rsidR="00C15FF7">
        <w:rPr>
          <w:sz w:val="28"/>
          <w:szCs w:val="28"/>
        </w:rPr>
        <w:t xml:space="preserve">diffuse </w:t>
      </w:r>
      <w:r w:rsidR="00696933" w:rsidRPr="00CD266E">
        <w:rPr>
          <w:sz w:val="28"/>
          <w:szCs w:val="28"/>
        </w:rPr>
        <w:t>margin measuring</w:t>
      </w:r>
      <w:r w:rsidR="00CD266E">
        <w:rPr>
          <w:sz w:val="28"/>
          <w:szCs w:val="28"/>
        </w:rPr>
        <w:t xml:space="preserve"> </w:t>
      </w:r>
      <w:r w:rsidR="00C15FF7">
        <w:rPr>
          <w:sz w:val="28"/>
          <w:szCs w:val="28"/>
        </w:rPr>
        <w:t xml:space="preserve">21.17 </w:t>
      </w:r>
      <w:proofErr w:type="gramStart"/>
      <w:r w:rsidR="00C15FF7">
        <w:rPr>
          <w:sz w:val="28"/>
          <w:szCs w:val="28"/>
        </w:rPr>
        <w:t xml:space="preserve">x </w:t>
      </w:r>
      <w:r w:rsidR="00C15FF7" w:rsidRPr="00CD266E">
        <w:rPr>
          <w:sz w:val="28"/>
          <w:szCs w:val="28"/>
        </w:rPr>
        <w:t xml:space="preserve"> </w:t>
      </w:r>
      <w:r w:rsidR="00C15FF7">
        <w:rPr>
          <w:sz w:val="28"/>
          <w:szCs w:val="28"/>
        </w:rPr>
        <w:t>8.57</w:t>
      </w:r>
      <w:proofErr w:type="gramEnd"/>
      <w:r w:rsidR="00C15FF7">
        <w:rPr>
          <w:sz w:val="28"/>
          <w:szCs w:val="28"/>
        </w:rPr>
        <w:t xml:space="preserve"> x 11.66 mm</w:t>
      </w:r>
      <w:r w:rsidR="00696933" w:rsidRPr="00CD266E">
        <w:rPr>
          <w:sz w:val="28"/>
          <w:szCs w:val="28"/>
        </w:rPr>
        <w:t xml:space="preserve"> in dimension.</w:t>
      </w:r>
    </w:p>
    <w:p w14:paraId="60DC9B27" w14:textId="36FBD12A" w:rsidR="00301AD3" w:rsidRPr="00D81321" w:rsidRDefault="00301AD3" w:rsidP="002577DF">
      <w:pPr>
        <w:pStyle w:val="ListParagraph"/>
        <w:numPr>
          <w:ilvl w:val="0"/>
          <w:numId w:val="8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The </w:t>
      </w:r>
      <w:r w:rsidR="005A5121">
        <w:rPr>
          <w:sz w:val="28"/>
        </w:rPr>
        <w:t>hypodense region</w:t>
      </w:r>
      <w:r>
        <w:rPr>
          <w:sz w:val="28"/>
        </w:rPr>
        <w:t xml:space="preserve"> appears to be in </w:t>
      </w:r>
      <w:r w:rsidR="00C15FF7">
        <w:rPr>
          <w:sz w:val="28"/>
        </w:rPr>
        <w:t>proximity to the</w:t>
      </w:r>
      <w:r>
        <w:rPr>
          <w:sz w:val="28"/>
        </w:rPr>
        <w:t xml:space="preserve"> inferior alveolar nerve canal</w:t>
      </w:r>
      <w:r w:rsidR="004F73FE">
        <w:rPr>
          <w:sz w:val="28"/>
        </w:rPr>
        <w:t xml:space="preserve">, </w:t>
      </w:r>
      <w:r w:rsidR="007D466E">
        <w:rPr>
          <w:sz w:val="28"/>
        </w:rPr>
        <w:t xml:space="preserve">appears to push the canal </w:t>
      </w:r>
      <w:r w:rsidR="000666DC">
        <w:rPr>
          <w:sz w:val="28"/>
        </w:rPr>
        <w:t>inferiorly</w:t>
      </w:r>
      <w:r w:rsidR="007D466E">
        <w:rPr>
          <w:sz w:val="28"/>
        </w:rPr>
        <w:t xml:space="preserve"> </w:t>
      </w:r>
      <w:r w:rsidR="00573E92">
        <w:rPr>
          <w:sz w:val="28"/>
        </w:rPr>
        <w:t xml:space="preserve">and </w:t>
      </w:r>
      <w:r w:rsidR="00B74ED5">
        <w:rPr>
          <w:sz w:val="28"/>
        </w:rPr>
        <w:t>appears to cause mild</w:t>
      </w:r>
      <w:r w:rsidR="00573E92">
        <w:rPr>
          <w:sz w:val="28"/>
        </w:rPr>
        <w:t xml:space="preserve"> </w:t>
      </w:r>
      <w:proofErr w:type="spellStart"/>
      <w:r w:rsidR="00573E92">
        <w:rPr>
          <w:sz w:val="28"/>
        </w:rPr>
        <w:t>bucco</w:t>
      </w:r>
      <w:proofErr w:type="spellEnd"/>
      <w:r w:rsidR="004B0B5F">
        <w:rPr>
          <w:sz w:val="28"/>
        </w:rPr>
        <w:t>-</w:t>
      </w:r>
      <w:r w:rsidR="00573E92">
        <w:rPr>
          <w:sz w:val="28"/>
        </w:rPr>
        <w:t>lingual ex</w:t>
      </w:r>
      <w:r w:rsidR="0018338F">
        <w:rPr>
          <w:sz w:val="28"/>
        </w:rPr>
        <w:t>p</w:t>
      </w:r>
      <w:r w:rsidR="00573E92">
        <w:rPr>
          <w:sz w:val="28"/>
        </w:rPr>
        <w:t>ansion</w:t>
      </w:r>
      <w:r w:rsidR="007D466E">
        <w:rPr>
          <w:sz w:val="28"/>
        </w:rPr>
        <w:t>.</w:t>
      </w:r>
    </w:p>
    <w:p w14:paraId="6A1F077A" w14:textId="1268591B" w:rsidR="00B144ED" w:rsidRDefault="00301AD3" w:rsidP="000666DC">
      <w:pPr>
        <w:pStyle w:val="ListParagraph"/>
        <w:numPr>
          <w:ilvl w:val="0"/>
          <w:numId w:val="8"/>
        </w:numPr>
        <w:spacing w:line="480" w:lineRule="auto"/>
        <w:jc w:val="both"/>
      </w:pPr>
      <w:r>
        <w:rPr>
          <w:sz w:val="28"/>
        </w:rPr>
        <w:t xml:space="preserve">The </w:t>
      </w:r>
      <w:r w:rsidR="00290F16">
        <w:rPr>
          <w:sz w:val="28"/>
        </w:rPr>
        <w:t xml:space="preserve">lingual </w:t>
      </w:r>
      <w:r>
        <w:rPr>
          <w:sz w:val="28"/>
        </w:rPr>
        <w:t>cortical bone is present with extreme thinning</w:t>
      </w:r>
      <w:r w:rsidR="000666DC">
        <w:rPr>
          <w:sz w:val="28"/>
        </w:rPr>
        <w:t>.</w:t>
      </w:r>
    </w:p>
    <w:p w14:paraId="76CBF551" w14:textId="77777777" w:rsidR="009C2CEC" w:rsidRDefault="009C2CEC" w:rsidP="00B144ED"/>
    <w:p w14:paraId="5254F37B" w14:textId="77777777" w:rsidR="009C2CEC" w:rsidRDefault="009C2CEC" w:rsidP="00B144ED"/>
    <w:p w14:paraId="7457B03A" w14:textId="77777777" w:rsidR="00031127" w:rsidRDefault="00031127"/>
    <w:p w14:paraId="0C5616CE" w14:textId="370ED889" w:rsidR="005A72E3" w:rsidRDefault="005A72E3">
      <w:r>
        <w:br w:type="page"/>
      </w:r>
    </w:p>
    <w:p w14:paraId="4F95BFFC" w14:textId="77777777" w:rsidR="00031127" w:rsidRDefault="00031127"/>
    <w:p w14:paraId="09771DC1" w14:textId="77777777" w:rsidR="005A72E3" w:rsidRDefault="005A72E3"/>
    <w:p w14:paraId="17AAD30B" w14:textId="77777777" w:rsidR="00031127" w:rsidRDefault="00031127"/>
    <w:p w14:paraId="10B1A9B7" w14:textId="5DB5848C" w:rsidR="00205903" w:rsidRDefault="003F1A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3933C610" wp14:editId="472FF053">
                <wp:simplePos x="0" y="0"/>
                <wp:positionH relativeFrom="column">
                  <wp:posOffset>1173752</wp:posOffset>
                </wp:positionH>
                <wp:positionV relativeFrom="paragraph">
                  <wp:posOffset>10250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477FC5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3C610" id="Text Box 213" o:spid="_x0000_s1033" type="#_x0000_t202" style="position:absolute;margin-left:92.4pt;margin-top: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NcrpiveAAAACAEAAA8AAABkcnMvZG93bnJldi54&#10;bWxMj8FOwzAQRO9I/IO1SNyo06gEE+JUCIkLooeWCqk3N3bjqPY6xE4T/p7lBLcZzWrmbbWevWMX&#10;M8QuoITlIgNmsAm6w1bC/uP1TgCLSaFWLqCR8G0irOvrq0qVOky4NZddahmVYCyVBJtSX3IeG2u8&#10;iovQG6TsFAavEtmh5XpQE5V7x/MsK7hXHdKCVb15saY570YvAfPD1/j5+HY47yfr8421726zlfL2&#10;Zn5+ApbMnP6O4Ref0KEmpmMYUUfmyIsVoScSBTDKhbhfATtKeCgE8Lri/x+ofwA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DXK6Yr3gAAAAgBAAAPAAAAAAAAAAAAAAAAALsEAABkcnMv&#10;ZG93bnJldi54bWxQSwUGAAAAAAQABADzAAAAxgUAAAAA&#10;" fillcolor="white [3201]" strokecolor="#9cc [3205]" strokeweight="2pt">
                <v:textbox>
                  <w:txbxContent>
                    <w:p w14:paraId="07477FC5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0AC87886" w14:textId="77777777" w:rsid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2F9A5D54" w14:textId="77777777" w:rsidR="00031127" w:rsidRPr="00565CF2" w:rsidRDefault="00031127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564CEF" w14:textId="138885A5" w:rsidR="009C2CEC" w:rsidRPr="009C2CEC" w:rsidRDefault="009C2CEC" w:rsidP="009C2CEC">
      <w:pPr>
        <w:pStyle w:val="ListParagraph"/>
        <w:numPr>
          <w:ilvl w:val="0"/>
          <w:numId w:val="8"/>
        </w:numPr>
        <w:tabs>
          <w:tab w:val="left" w:pos="10260"/>
        </w:tabs>
        <w:spacing w:line="600" w:lineRule="auto"/>
        <w:jc w:val="both"/>
      </w:pPr>
      <w:r w:rsidRPr="009C2CEC">
        <w:rPr>
          <w:sz w:val="28"/>
          <w:szCs w:val="28"/>
        </w:rPr>
        <w:t xml:space="preserve">Differential Diagnosis (based on the visible radiological features): </w:t>
      </w:r>
      <w:r w:rsidR="007733FD">
        <w:rPr>
          <w:sz w:val="28"/>
          <w:szCs w:val="28"/>
        </w:rPr>
        <w:t xml:space="preserve">Root canal treated tooth 46 with </w:t>
      </w:r>
      <w:r w:rsidR="006247FE">
        <w:rPr>
          <w:sz w:val="28"/>
          <w:szCs w:val="28"/>
        </w:rPr>
        <w:t xml:space="preserve">Residual periapical pathology in relation to 46, 47 </w:t>
      </w:r>
      <w:proofErr w:type="gramStart"/>
      <w:r w:rsidR="006247FE">
        <w:rPr>
          <w:sz w:val="28"/>
          <w:szCs w:val="28"/>
        </w:rPr>
        <w:t>region</w:t>
      </w:r>
      <w:proofErr w:type="gramEnd"/>
      <w:r w:rsidR="006247FE">
        <w:rPr>
          <w:sz w:val="28"/>
          <w:szCs w:val="28"/>
        </w:rPr>
        <w:t>.</w:t>
      </w:r>
    </w:p>
    <w:p w14:paraId="513CE903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7EF176F8" w14:textId="77777777" w:rsidR="000E37C2" w:rsidRDefault="000E37C2" w:rsidP="000E37C2">
      <w:pPr>
        <w:tabs>
          <w:tab w:val="left" w:pos="10260"/>
        </w:tabs>
        <w:spacing w:line="600" w:lineRule="auto"/>
        <w:jc w:val="both"/>
      </w:pPr>
    </w:p>
    <w:p w14:paraId="226A3ABA" w14:textId="3A6E275F" w:rsidR="004336DB" w:rsidRPr="000E37C2" w:rsidRDefault="000E37C2" w:rsidP="000E37C2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0B5469">
        <w:rPr>
          <w:noProof/>
        </w:rPr>
        <w:drawing>
          <wp:anchor distT="0" distB="0" distL="114300" distR="114300" simplePos="0" relativeHeight="251749888" behindDoc="1" locked="0" layoutInCell="1" allowOverlap="1" wp14:anchorId="36990CC5" wp14:editId="2EE948D8">
            <wp:simplePos x="0" y="0"/>
            <wp:positionH relativeFrom="margin">
              <wp:align>right</wp:align>
            </wp:positionH>
            <wp:positionV relativeFrom="paragraph">
              <wp:posOffset>1515745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37C2">
        <w:rPr>
          <w:i/>
          <w:iCs/>
        </w:rPr>
        <w:t xml:space="preserve">Kindly correlate with clinical </w:t>
      </w:r>
      <w:r>
        <w:rPr>
          <w:i/>
          <w:iCs/>
        </w:rPr>
        <w:t xml:space="preserve">and histopathological </w:t>
      </w:r>
      <w:r w:rsidRPr="000E37C2">
        <w:rPr>
          <w:i/>
          <w:iCs/>
        </w:rPr>
        <w:t>features</w:t>
      </w:r>
      <w:r w:rsidR="004336DB" w:rsidRPr="000E37C2">
        <w:rPr>
          <w:i/>
          <w:iCs/>
        </w:rPr>
        <w:br w:type="page"/>
      </w:r>
    </w:p>
    <w:p w14:paraId="605BC676" w14:textId="1B9A543D" w:rsidR="00205903" w:rsidRDefault="00205903" w:rsidP="00B923B3">
      <w:pPr>
        <w:tabs>
          <w:tab w:val="left" w:pos="10260"/>
        </w:tabs>
        <w:ind w:firstLine="450"/>
        <w:jc w:val="both"/>
      </w:pPr>
    </w:p>
    <w:p w14:paraId="28C08F45" w14:textId="352575DD" w:rsidR="00205903" w:rsidRDefault="002C5F51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0CD33464" wp14:editId="77CF2FC8">
                <wp:simplePos x="0" y="0"/>
                <wp:positionH relativeFrom="margin">
                  <wp:align>center</wp:align>
                </wp:positionH>
                <wp:positionV relativeFrom="paragraph">
                  <wp:posOffset>7348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3F06F6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D33464" id="Text Box 216" o:spid="_x0000_s1034" type="#_x0000_t202" style="position:absolute;left:0;text-align:left;margin-left:0;margin-top:.6pt;width:350.3pt;height:37.6pt;z-index:25174374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" fillcolor="white [3201]" strokecolor="#9cc [3205]" strokeweight="2pt">
                <v:textbox>
                  <w:txbxContent>
                    <w:p w14:paraId="013F06F6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451810" w14:textId="6C7CB45B" w:rsidR="00205903" w:rsidRDefault="00205903" w:rsidP="00B923B3">
      <w:pPr>
        <w:tabs>
          <w:tab w:val="left" w:pos="10260"/>
        </w:tabs>
        <w:ind w:firstLine="450"/>
        <w:jc w:val="both"/>
      </w:pPr>
    </w:p>
    <w:p w14:paraId="628269D7" w14:textId="3B64193B" w:rsidR="00205903" w:rsidRDefault="00205903" w:rsidP="00CA3595">
      <w:pPr>
        <w:tabs>
          <w:tab w:val="left" w:pos="10260"/>
        </w:tabs>
        <w:jc w:val="both"/>
      </w:pPr>
    </w:p>
    <w:p w14:paraId="25750BC1" w14:textId="65BC2E2E" w:rsidR="00205903" w:rsidRDefault="00205903" w:rsidP="00B923B3">
      <w:pPr>
        <w:tabs>
          <w:tab w:val="left" w:pos="10260"/>
        </w:tabs>
        <w:ind w:firstLine="450"/>
        <w:jc w:val="both"/>
      </w:pPr>
    </w:p>
    <w:p w14:paraId="7C592278" w14:textId="6CF5A8F8" w:rsidR="003A27D6" w:rsidRDefault="00EE6C49">
      <w:pPr>
        <w:rPr>
          <w:b/>
        </w:rPr>
      </w:pPr>
      <w:r w:rsidRPr="00EE6C49">
        <w:rPr>
          <w:b/>
        </w:rPr>
        <w:t xml:space="preserve">  </w:t>
      </w:r>
    </w:p>
    <w:p w14:paraId="5B825357" w14:textId="014A28B4" w:rsidR="003A27D6" w:rsidRDefault="0047219B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2416" behindDoc="0" locked="0" layoutInCell="1" allowOverlap="1" wp14:anchorId="03F0A29C" wp14:editId="6A10DC0D">
                <wp:simplePos x="0" y="0"/>
                <wp:positionH relativeFrom="margin">
                  <wp:posOffset>1962996</wp:posOffset>
                </wp:positionH>
                <wp:positionV relativeFrom="paragraph">
                  <wp:posOffset>2179531</wp:posOffset>
                </wp:positionV>
                <wp:extent cx="1572260" cy="1876425"/>
                <wp:effectExtent l="0" t="0" r="27940" b="28575"/>
                <wp:wrapNone/>
                <wp:docPr id="415505413" name="Callout: Right Arrow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260" cy="1876425"/>
                        </a:xfrm>
                        <a:prstGeom prst="upArrowCallout">
                          <a:avLst>
                            <a:gd name="adj1" fmla="val 8894"/>
                            <a:gd name="adj2" fmla="val 12884"/>
                            <a:gd name="adj3" fmla="val 25000"/>
                            <a:gd name="adj4" fmla="val 64977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E8A0C0" w14:textId="0941DBF7" w:rsidR="003F1AEC" w:rsidRPr="00E30F3A" w:rsidRDefault="009C2CEC" w:rsidP="003F1AE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E30F3A">
                              <w:rPr>
                                <w:sz w:val="28"/>
                                <w:szCs w:val="28"/>
                              </w:rPr>
                              <w:t xml:space="preserve">single, expansile, </w:t>
                            </w:r>
                            <w:r w:rsidR="00F1493C" w:rsidRPr="00E30F3A">
                              <w:rPr>
                                <w:sz w:val="28"/>
                                <w:szCs w:val="28"/>
                              </w:rPr>
                              <w:t>uni</w:t>
                            </w:r>
                            <w:r w:rsidRPr="00E30F3A">
                              <w:rPr>
                                <w:sz w:val="28"/>
                                <w:szCs w:val="28"/>
                              </w:rPr>
                              <w:t xml:space="preserve">locular, hypodense area bounded by a </w:t>
                            </w:r>
                            <w:r w:rsidR="00296760">
                              <w:rPr>
                                <w:sz w:val="28"/>
                                <w:szCs w:val="28"/>
                              </w:rPr>
                              <w:t>diffuse</w:t>
                            </w:r>
                            <w:r w:rsidRPr="00E30F3A">
                              <w:rPr>
                                <w:sz w:val="28"/>
                                <w:szCs w:val="28"/>
                              </w:rPr>
                              <w:t xml:space="preserve"> margin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F0A29C" id="_x0000_t79" coordsize="21600,21600" o:spt="79" adj="7200,5400,3600,8100" path="m0@0l@3@0@3@2@1@2,10800,0@4@2@5@2@5@0,21600@0,21600,21600,,21600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10800,0;0,@7;10800,21600;21600,@7" o:connectangles="270,180,90,0" textboxrect="0,@0,21600,21600"/>
                <v:handles>
                  <v:h position="topLeft,#0" yrange="@2,21600"/>
                  <v:h position="#1,topLeft" xrange="0,@3"/>
                  <v:h position="#3,#2" xrange="@1,10800" yrange="0,@0"/>
                </v:handles>
              </v:shapetype>
              <v:shape id="Callout: Right Arrow 1" o:spid="_x0000_s1035" type="#_x0000_t79" style="position:absolute;margin-left:154.55pt;margin-top:171.6pt;width:123.8pt;height:147.75pt;z-index:251772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" adj="7565,8017,4525,9839" fillcolor="white [3201]" strokecolor="#3cc [3209]" strokeweight="2pt">
                <v:textbox>
                  <w:txbxContent>
                    <w:p w14:paraId="17E8A0C0" w14:textId="0941DBF7" w:rsidR="003F1AEC" w:rsidRPr="00E30F3A" w:rsidRDefault="009C2CEC" w:rsidP="003F1AE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IN"/>
                        </w:rPr>
                      </w:pPr>
                      <w:r w:rsidRPr="00E30F3A">
                        <w:rPr>
                          <w:sz w:val="28"/>
                          <w:szCs w:val="28"/>
                        </w:rPr>
                        <w:t xml:space="preserve">single, expansile, </w:t>
                      </w:r>
                      <w:r w:rsidR="00F1493C" w:rsidRPr="00E30F3A">
                        <w:rPr>
                          <w:sz w:val="28"/>
                          <w:szCs w:val="28"/>
                        </w:rPr>
                        <w:t>uni</w:t>
                      </w:r>
                      <w:r w:rsidRPr="00E30F3A">
                        <w:rPr>
                          <w:sz w:val="28"/>
                          <w:szCs w:val="28"/>
                        </w:rPr>
                        <w:t xml:space="preserve">locular, hypodense area bounded by a </w:t>
                      </w:r>
                      <w:r w:rsidR="00296760">
                        <w:rPr>
                          <w:sz w:val="28"/>
                          <w:szCs w:val="28"/>
                        </w:rPr>
                        <w:t>diffuse</w:t>
                      </w:r>
                      <w:r w:rsidRPr="00E30F3A">
                        <w:rPr>
                          <w:sz w:val="28"/>
                          <w:szCs w:val="28"/>
                        </w:rPr>
                        <w:t xml:space="preserve"> margin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7219B">
        <w:rPr>
          <w:b/>
        </w:rPr>
        <w:drawing>
          <wp:anchor distT="0" distB="0" distL="114300" distR="114300" simplePos="0" relativeHeight="251671039" behindDoc="1" locked="0" layoutInCell="1" allowOverlap="1" wp14:anchorId="26B052D9" wp14:editId="722007AA">
            <wp:simplePos x="0" y="0"/>
            <wp:positionH relativeFrom="column">
              <wp:posOffset>505460</wp:posOffset>
            </wp:positionH>
            <wp:positionV relativeFrom="paragraph">
              <wp:posOffset>303106</wp:posOffset>
            </wp:positionV>
            <wp:extent cx="5715798" cy="2905530"/>
            <wp:effectExtent l="0" t="0" r="0" b="9525"/>
            <wp:wrapTight wrapText="bothSides">
              <wp:wrapPolygon edited="0">
                <wp:start x="0" y="0"/>
                <wp:lineTo x="0" y="21529"/>
                <wp:lineTo x="21526" y="21529"/>
                <wp:lineTo x="21526" y="0"/>
                <wp:lineTo x="0" y="0"/>
              </wp:wrapPolygon>
            </wp:wrapTight>
            <wp:docPr id="100557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783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A27D6">
        <w:rPr>
          <w:b/>
        </w:rPr>
        <w:br w:type="page"/>
      </w:r>
    </w:p>
    <w:p w14:paraId="19FE3A92" w14:textId="3D37DC0B" w:rsidR="00F47D6A" w:rsidRDefault="00296760">
      <w:pPr>
        <w:rPr>
          <w:b/>
        </w:rPr>
      </w:pPr>
      <w:r w:rsidRPr="00296760">
        <w:rPr>
          <w:b/>
        </w:rPr>
        <w:lastRenderedPageBreak/>
        <w:drawing>
          <wp:anchor distT="0" distB="0" distL="114300" distR="114300" simplePos="0" relativeHeight="251777536" behindDoc="1" locked="0" layoutInCell="1" allowOverlap="1" wp14:anchorId="43E58BC2" wp14:editId="78B34DB4">
            <wp:simplePos x="0" y="0"/>
            <wp:positionH relativeFrom="column">
              <wp:posOffset>-257175</wp:posOffset>
            </wp:positionH>
            <wp:positionV relativeFrom="paragraph">
              <wp:posOffset>1409700</wp:posOffset>
            </wp:positionV>
            <wp:extent cx="7063105" cy="3371850"/>
            <wp:effectExtent l="0" t="0" r="4445" b="0"/>
            <wp:wrapTight wrapText="bothSides">
              <wp:wrapPolygon edited="0">
                <wp:start x="0" y="0"/>
                <wp:lineTo x="0" y="21478"/>
                <wp:lineTo x="21555" y="21478"/>
                <wp:lineTo x="21555" y="0"/>
                <wp:lineTo x="0" y="0"/>
              </wp:wrapPolygon>
            </wp:wrapTight>
            <wp:docPr id="368488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88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06310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27D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152" behindDoc="0" locked="0" layoutInCell="1" allowOverlap="1" wp14:anchorId="02AD05FC" wp14:editId="477C7051">
                <wp:simplePos x="0" y="0"/>
                <wp:positionH relativeFrom="margin">
                  <wp:posOffset>1155700</wp:posOffset>
                </wp:positionH>
                <wp:positionV relativeFrom="paragraph">
                  <wp:posOffset>222250</wp:posOffset>
                </wp:positionV>
                <wp:extent cx="4448810" cy="477520"/>
                <wp:effectExtent l="0" t="0" r="27940" b="17780"/>
                <wp:wrapNone/>
                <wp:docPr id="269475916" name="Text Box 269475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7A1D45" w14:textId="0E877A1D" w:rsidR="00F47D6A" w:rsidRPr="006D3FEC" w:rsidRDefault="00F47D6A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SAGITTAL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2AD05FC" id="Text Box 269475916" o:spid="_x0000_s1036" type="#_x0000_t202" style="position:absolute;margin-left:91pt;margin-top:17.5pt;width:350.3pt;height:37.6pt;z-index:251761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" fillcolor="white [3201]" strokecolor="#9cc [3205]" strokeweight="2pt">
                <v:textbox>
                  <w:txbxContent>
                    <w:p w14:paraId="3F7A1D45" w14:textId="0E877A1D" w:rsidR="00F47D6A" w:rsidRPr="006D3FEC" w:rsidRDefault="00F47D6A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SAGITTAL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7D6A">
        <w:rPr>
          <w:b/>
        </w:rPr>
        <w:br w:type="page"/>
      </w:r>
    </w:p>
    <w:p w14:paraId="2F65F579" w14:textId="138BB011" w:rsidR="00F47D6A" w:rsidRDefault="00F47D6A">
      <w:pPr>
        <w:rPr>
          <w:b/>
        </w:rPr>
      </w:pPr>
    </w:p>
    <w:p w14:paraId="79AE8A5D" w14:textId="581FB850" w:rsidR="008D7F55" w:rsidRDefault="002C6D82">
      <w:pPr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200" behindDoc="0" locked="0" layoutInCell="1" allowOverlap="1" wp14:anchorId="40F0EA23" wp14:editId="06B005FB">
                <wp:simplePos x="0" y="0"/>
                <wp:positionH relativeFrom="margin">
                  <wp:posOffset>1111250</wp:posOffset>
                </wp:positionH>
                <wp:positionV relativeFrom="paragraph">
                  <wp:posOffset>7620</wp:posOffset>
                </wp:positionV>
                <wp:extent cx="4448810" cy="477520"/>
                <wp:effectExtent l="0" t="0" r="27940" b="17780"/>
                <wp:wrapNone/>
                <wp:docPr id="466031881" name="Text Box 466031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7FE4F" w14:textId="416B09EB" w:rsidR="00F47D6A" w:rsidRPr="006D3FEC" w:rsidRDefault="0047219B" w:rsidP="00F47D6A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CROSS SECTIONAL</w:t>
                            </w:r>
                            <w:r w:rsidR="00F47D6A">
                              <w:rPr>
                                <w:b/>
                                <w:bCs/>
                                <w:sz w:val="32"/>
                              </w:rPr>
                              <w:t xml:space="preserve"> 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F0EA23" id="Text Box 466031881" o:spid="_x0000_s1037" type="#_x0000_t202" style="position:absolute;margin-left:87.5pt;margin-top:.6pt;width:350.3pt;height:37.6pt;z-index:251763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" fillcolor="white [3201]" strokecolor="#9cc [3205]" strokeweight="2pt">
                <v:textbox>
                  <w:txbxContent>
                    <w:p w14:paraId="08E7FE4F" w14:textId="416B09EB" w:rsidR="00F47D6A" w:rsidRPr="006D3FEC" w:rsidRDefault="0047219B" w:rsidP="00F47D6A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CROSS SECTIONAL</w:t>
                      </w:r>
                      <w:r w:rsidR="00F47D6A">
                        <w:rPr>
                          <w:b/>
                          <w:bCs/>
                          <w:sz w:val="32"/>
                        </w:rPr>
                        <w:t xml:space="preserve"> IMAGES FOR REFERENCE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BF03D9" w14:textId="53EEAEAD" w:rsidR="00F47D6A" w:rsidRDefault="0047219B">
      <w:pPr>
        <w:rPr>
          <w:b/>
        </w:rPr>
      </w:pPr>
      <w:r w:rsidRPr="0047219B">
        <w:rPr>
          <w:b/>
        </w:rPr>
        <w:drawing>
          <wp:anchor distT="0" distB="0" distL="114300" distR="114300" simplePos="0" relativeHeight="251776512" behindDoc="1" locked="0" layoutInCell="1" allowOverlap="1" wp14:anchorId="206F81D9" wp14:editId="13D91233">
            <wp:simplePos x="0" y="0"/>
            <wp:positionH relativeFrom="column">
              <wp:posOffset>22860</wp:posOffset>
            </wp:positionH>
            <wp:positionV relativeFrom="paragraph">
              <wp:posOffset>1120140</wp:posOffset>
            </wp:positionV>
            <wp:extent cx="6515100" cy="3039110"/>
            <wp:effectExtent l="0" t="0" r="0" b="8890"/>
            <wp:wrapTight wrapText="bothSides">
              <wp:wrapPolygon edited="0">
                <wp:start x="0" y="0"/>
                <wp:lineTo x="0" y="21528"/>
                <wp:lineTo x="21537" y="21528"/>
                <wp:lineTo x="21537" y="0"/>
                <wp:lineTo x="0" y="0"/>
              </wp:wrapPolygon>
            </wp:wrapTight>
            <wp:docPr id="71160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6013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7219B">
        <w:rPr>
          <w:b/>
        </w:rPr>
        <w:t xml:space="preserve"> </w:t>
      </w:r>
      <w:r w:rsidR="00F47D6A">
        <w:rPr>
          <w:b/>
        </w:rPr>
        <w:br w:type="page"/>
      </w:r>
    </w:p>
    <w:p w14:paraId="223CD386" w14:textId="2021A5A1" w:rsidR="00F47D6A" w:rsidRDefault="00F47D6A" w:rsidP="00BD15BF">
      <w:pPr>
        <w:jc w:val="center"/>
        <w:rPr>
          <w:b/>
        </w:rPr>
      </w:pPr>
    </w:p>
    <w:p w14:paraId="2BFC4F42" w14:textId="0BC8F521" w:rsidR="00412911" w:rsidRDefault="002C6D82" w:rsidP="00BD15BF">
      <w:pPr>
        <w:jc w:val="center"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1C8921DF" wp14:editId="58987355">
                <wp:simplePos x="0" y="0"/>
                <wp:positionH relativeFrom="margin">
                  <wp:posOffset>1209675</wp:posOffset>
                </wp:positionH>
                <wp:positionV relativeFrom="paragraph">
                  <wp:posOffset>83185</wp:posOffset>
                </wp:positionV>
                <wp:extent cx="4448810" cy="477520"/>
                <wp:effectExtent l="0" t="0" r="27940" b="17780"/>
                <wp:wrapNone/>
                <wp:docPr id="779553958" name="Text Box 779553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11D936" w14:textId="125EE66C" w:rsidR="002C6D82" w:rsidRPr="006D3FEC" w:rsidRDefault="002C6D82" w:rsidP="002C6D82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2C6D82">
                              <w:rPr>
                                <w:b/>
                                <w:bCs/>
                                <w:sz w:val="32"/>
                              </w:rPr>
                              <w:t>3-DIMENSIONAL 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8921DF" id="Text Box 779553958" o:spid="_x0000_s1038" type="#_x0000_t202" style="position:absolute;left:0;text-align:left;margin-left:95.25pt;margin-top:6.55pt;width:350.3pt;height:37.6pt;z-index:251770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" fillcolor="white [3201]" strokecolor="#9cc [3205]" strokeweight="2pt">
                <v:textbox>
                  <w:txbxContent>
                    <w:p w14:paraId="6E11D936" w14:textId="125EE66C" w:rsidR="002C6D82" w:rsidRPr="006D3FEC" w:rsidRDefault="002C6D82" w:rsidP="002C6D82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2C6D82">
                        <w:rPr>
                          <w:b/>
                          <w:bCs/>
                          <w:sz w:val="32"/>
                        </w:rPr>
                        <w:t>3-DIMENSIONAL VIEW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97958B1" w14:textId="51BEF87F" w:rsidR="00412911" w:rsidRDefault="0041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F4C3D3E" w14:textId="393023F1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167A5D" w14:textId="176931C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960FED9" w14:textId="4108BE0B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1DCC76" w14:textId="1EEDDF63" w:rsidR="00084093" w:rsidRDefault="00084093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F329FB" w14:textId="269F9895" w:rsidR="00EC07F8" w:rsidRDefault="007733FD" w:rsidP="00CC42AE">
      <w:pPr>
        <w:rPr>
          <w:b/>
        </w:rPr>
      </w:pPr>
      <w:bookmarkStart w:id="0" w:name="_Hlk135847360"/>
      <w:r w:rsidRPr="007733FD">
        <w:rPr>
          <w:b/>
        </w:rPr>
        <w:drawing>
          <wp:anchor distT="0" distB="0" distL="114300" distR="114300" simplePos="0" relativeHeight="251778560" behindDoc="1" locked="0" layoutInCell="1" allowOverlap="1" wp14:anchorId="14D6EB5D" wp14:editId="0A3DAB9A">
            <wp:simplePos x="0" y="0"/>
            <wp:positionH relativeFrom="column">
              <wp:posOffset>723900</wp:posOffset>
            </wp:positionH>
            <wp:positionV relativeFrom="paragraph">
              <wp:posOffset>115570</wp:posOffset>
            </wp:positionV>
            <wp:extent cx="5410200" cy="3233420"/>
            <wp:effectExtent l="0" t="0" r="0" b="5080"/>
            <wp:wrapTight wrapText="bothSides">
              <wp:wrapPolygon edited="0">
                <wp:start x="0" y="0"/>
                <wp:lineTo x="0" y="21507"/>
                <wp:lineTo x="21524" y="21507"/>
                <wp:lineTo x="21524" y="0"/>
                <wp:lineTo x="0" y="0"/>
              </wp:wrapPolygon>
            </wp:wrapTight>
            <wp:docPr id="88835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5029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27B420" w14:textId="42685FF3" w:rsidR="00DD2B75" w:rsidRDefault="00DD2B75" w:rsidP="00CC42AE">
      <w:pPr>
        <w:rPr>
          <w:b/>
        </w:rPr>
      </w:pPr>
    </w:p>
    <w:p w14:paraId="45558014" w14:textId="286EBB8B" w:rsidR="00DD2B75" w:rsidRDefault="00DD2B75" w:rsidP="00CC42AE">
      <w:pPr>
        <w:rPr>
          <w:b/>
        </w:rPr>
      </w:pPr>
    </w:p>
    <w:p w14:paraId="48E756C5" w14:textId="787DB158" w:rsidR="00DD2B75" w:rsidRDefault="00DD2B75" w:rsidP="00CC42AE">
      <w:pPr>
        <w:rPr>
          <w:b/>
        </w:rPr>
      </w:pPr>
    </w:p>
    <w:p w14:paraId="73430CE7" w14:textId="31F0E63C" w:rsidR="00DD2B75" w:rsidRDefault="00DD2B75" w:rsidP="00CC42AE">
      <w:pPr>
        <w:rPr>
          <w:b/>
        </w:rPr>
      </w:pPr>
    </w:p>
    <w:p w14:paraId="7E2A61D6" w14:textId="27160780" w:rsidR="00DD2B75" w:rsidRDefault="00DD2B75" w:rsidP="00CC42AE">
      <w:pPr>
        <w:rPr>
          <w:b/>
        </w:rPr>
      </w:pPr>
    </w:p>
    <w:p w14:paraId="61CE791C" w14:textId="1EAFEC73" w:rsidR="00DD2B75" w:rsidRDefault="00DD2B75" w:rsidP="00CC42AE">
      <w:pPr>
        <w:rPr>
          <w:b/>
        </w:rPr>
      </w:pPr>
    </w:p>
    <w:p w14:paraId="7B6FAB20" w14:textId="6A03FC90" w:rsidR="00DD2B75" w:rsidRDefault="00DD2B75" w:rsidP="00CC42AE">
      <w:pPr>
        <w:rPr>
          <w:b/>
        </w:rPr>
      </w:pPr>
    </w:p>
    <w:p w14:paraId="06C86C26" w14:textId="296DD711" w:rsidR="00DD2B75" w:rsidRDefault="00DD2B75" w:rsidP="00CC42AE">
      <w:pPr>
        <w:rPr>
          <w:b/>
        </w:rPr>
      </w:pPr>
    </w:p>
    <w:p w14:paraId="0861D56A" w14:textId="689ED7C5" w:rsidR="00DD2B75" w:rsidRDefault="00DD2B75" w:rsidP="00CC42AE">
      <w:pPr>
        <w:rPr>
          <w:b/>
        </w:rPr>
      </w:pPr>
    </w:p>
    <w:p w14:paraId="6B346531" w14:textId="402150DD" w:rsidR="00DD2B75" w:rsidRDefault="00DD2B75" w:rsidP="00CC42AE">
      <w:pPr>
        <w:rPr>
          <w:b/>
        </w:rPr>
      </w:pPr>
    </w:p>
    <w:p w14:paraId="2BBF627D" w14:textId="4EF7AF80" w:rsidR="00DD2B75" w:rsidRDefault="00DD2B75" w:rsidP="00CC42AE">
      <w:pPr>
        <w:rPr>
          <w:b/>
        </w:rPr>
      </w:pPr>
    </w:p>
    <w:p w14:paraId="66E42C16" w14:textId="5512C30C" w:rsidR="00DD2B75" w:rsidRDefault="00DD2B75" w:rsidP="00CC42AE">
      <w:pPr>
        <w:rPr>
          <w:b/>
        </w:rPr>
      </w:pPr>
    </w:p>
    <w:p w14:paraId="5BED23AB" w14:textId="149D23CB" w:rsidR="00DD2B75" w:rsidRPr="00DD2B75" w:rsidRDefault="00DD2B75" w:rsidP="00CC42AE">
      <w:pPr>
        <w:rPr>
          <w:b/>
        </w:rPr>
      </w:pPr>
    </w:p>
    <w:p w14:paraId="414CD127" w14:textId="005FF27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bookmarkEnd w:id="0"/>
    <w:p w14:paraId="74350090" w14:textId="2E0ED59A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73518B38" w14:textId="51A0BE6C" w:rsidR="00B144ED" w:rsidRDefault="00D03E98" w:rsidP="00412911">
      <w:pPr>
        <w:tabs>
          <w:tab w:val="left" w:pos="10260"/>
        </w:tabs>
        <w:ind w:firstLine="450"/>
        <w:jc w:val="center"/>
        <w:rPr>
          <w:b/>
        </w:rPr>
      </w:pPr>
      <w:r w:rsidRPr="00D03E98">
        <w:rPr>
          <w:b/>
        </w:rPr>
        <w:t xml:space="preserve"> </w:t>
      </w:r>
    </w:p>
    <w:p w14:paraId="124A64D9" w14:textId="3C712045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70F4B" w14:textId="309C0251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28B3099" w14:textId="6CC26DD1" w:rsidR="00B144ED" w:rsidRDefault="00B144ED" w:rsidP="00B144ED">
      <w:pPr>
        <w:rPr>
          <w:b/>
        </w:rPr>
      </w:pPr>
    </w:p>
    <w:p w14:paraId="00D40BAB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61D0476E" w14:textId="77777777" w:rsidR="00B144ED" w:rsidRDefault="00B144ED" w:rsidP="00B144ED">
      <w:pPr>
        <w:tabs>
          <w:tab w:val="left" w:pos="10260"/>
        </w:tabs>
        <w:ind w:firstLine="450"/>
        <w:jc w:val="center"/>
        <w:rPr>
          <w:b/>
        </w:rPr>
      </w:pPr>
    </w:p>
    <w:p w14:paraId="57E577E4" w14:textId="27449CDB" w:rsidR="00B144ED" w:rsidRDefault="00B144ED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92966AE" w14:textId="31B7E18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454D9A2" w14:textId="3B9133DF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2D33AF">
      <w:headerReference w:type="default" r:id="rId19"/>
      <w:footerReference w:type="default" r:id="rId20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DF2AA" w14:textId="77777777" w:rsidR="002D33AF" w:rsidRDefault="002D33AF">
      <w:r>
        <w:separator/>
      </w:r>
    </w:p>
  </w:endnote>
  <w:endnote w:type="continuationSeparator" w:id="0">
    <w:p w14:paraId="508BFDFB" w14:textId="77777777" w:rsidR="002D33AF" w:rsidRDefault="002D3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AF139D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B9ECC10" wp14:editId="06073AE9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8FB00F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286210A2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9ECC10" id="_x0000_t202" coordsize="21600,21600" o:spt="202" path="m,l,21600r21600,l21600,xe">
              <v:stroke joinstyle="miter"/>
              <v:path gradientshapeok="t" o:connecttype="rect"/>
            </v:shapetype>
            <v:shape id="_x0000_s1039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498FB00F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286210A2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6BBFDB" wp14:editId="66AC0BC6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40344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1A8DEDEB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6BBFDB" id="_x0000_s1040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02D40344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1A8DEDEB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14C9540" wp14:editId="2206AECA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05C5C7D0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B85D01">
      <w:rPr>
        <w:rFonts w:ascii="Arial" w:hAnsi="Arial" w:cs="Arial"/>
        <w:noProof/>
      </w:rPr>
      <w:t>7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30904B19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2A9DC87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1CB2E1" w14:textId="77777777" w:rsidR="002D33AF" w:rsidRDefault="002D33AF">
      <w:r>
        <w:separator/>
      </w:r>
    </w:p>
  </w:footnote>
  <w:footnote w:type="continuationSeparator" w:id="0">
    <w:p w14:paraId="20799803" w14:textId="77777777" w:rsidR="002D33AF" w:rsidRDefault="002D3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154C7" w14:textId="77777777" w:rsidR="006D3FEC" w:rsidRDefault="006D3FEC">
    <w:pPr>
      <w:pStyle w:val="Header"/>
    </w:pPr>
    <w:r>
      <w:rPr>
        <w:noProof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5C0E4971" wp14:editId="2B24535C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6du="http://schemas.microsoft.com/office/word/2023/wordml/word16du">
          <w:pict>
            <v:group w14:anchorId="28DEBD9E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533660486">
    <w:abstractNumId w:val="0"/>
  </w:num>
  <w:num w:numId="2" w16cid:durableId="151796351">
    <w:abstractNumId w:val="4"/>
  </w:num>
  <w:num w:numId="3" w16cid:durableId="2043942266">
    <w:abstractNumId w:val="6"/>
  </w:num>
  <w:num w:numId="4" w16cid:durableId="1539270245">
    <w:abstractNumId w:val="3"/>
  </w:num>
  <w:num w:numId="5" w16cid:durableId="2091924107">
    <w:abstractNumId w:val="5"/>
  </w:num>
  <w:num w:numId="6" w16cid:durableId="50543022">
    <w:abstractNumId w:val="1"/>
  </w:num>
  <w:num w:numId="7" w16cid:durableId="1092773351">
    <w:abstractNumId w:val="2"/>
  </w:num>
  <w:num w:numId="8" w16cid:durableId="11171443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58F1"/>
    <w:rsid w:val="00025F25"/>
    <w:rsid w:val="00031127"/>
    <w:rsid w:val="0003357F"/>
    <w:rsid w:val="00034C97"/>
    <w:rsid w:val="0005275C"/>
    <w:rsid w:val="000571FA"/>
    <w:rsid w:val="000666DC"/>
    <w:rsid w:val="000700BE"/>
    <w:rsid w:val="00080F67"/>
    <w:rsid w:val="00084093"/>
    <w:rsid w:val="00086D56"/>
    <w:rsid w:val="00092409"/>
    <w:rsid w:val="000963EE"/>
    <w:rsid w:val="00096BDA"/>
    <w:rsid w:val="00097CA5"/>
    <w:rsid w:val="000A0B9C"/>
    <w:rsid w:val="000C6CA1"/>
    <w:rsid w:val="000C7B39"/>
    <w:rsid w:val="000D3AD7"/>
    <w:rsid w:val="000E37C2"/>
    <w:rsid w:val="0010514A"/>
    <w:rsid w:val="00112B87"/>
    <w:rsid w:val="00113A6F"/>
    <w:rsid w:val="00116A19"/>
    <w:rsid w:val="001307E5"/>
    <w:rsid w:val="0013289A"/>
    <w:rsid w:val="001351ED"/>
    <w:rsid w:val="00170756"/>
    <w:rsid w:val="0017322B"/>
    <w:rsid w:val="0018338F"/>
    <w:rsid w:val="00183A64"/>
    <w:rsid w:val="001955E9"/>
    <w:rsid w:val="001A17BC"/>
    <w:rsid w:val="001C2B99"/>
    <w:rsid w:val="001C3E2F"/>
    <w:rsid w:val="001D4728"/>
    <w:rsid w:val="001E0398"/>
    <w:rsid w:val="001E2F23"/>
    <w:rsid w:val="001F230C"/>
    <w:rsid w:val="001F7F01"/>
    <w:rsid w:val="00205903"/>
    <w:rsid w:val="002208D0"/>
    <w:rsid w:val="00220A22"/>
    <w:rsid w:val="002238EA"/>
    <w:rsid w:val="00251B35"/>
    <w:rsid w:val="00251FCD"/>
    <w:rsid w:val="00253233"/>
    <w:rsid w:val="00255968"/>
    <w:rsid w:val="002577DF"/>
    <w:rsid w:val="00261796"/>
    <w:rsid w:val="00277ADB"/>
    <w:rsid w:val="002802A8"/>
    <w:rsid w:val="002824AE"/>
    <w:rsid w:val="00284CD0"/>
    <w:rsid w:val="00290938"/>
    <w:rsid w:val="00290F16"/>
    <w:rsid w:val="00292A2E"/>
    <w:rsid w:val="00296760"/>
    <w:rsid w:val="002A654D"/>
    <w:rsid w:val="002B4007"/>
    <w:rsid w:val="002C5F51"/>
    <w:rsid w:val="002C6D82"/>
    <w:rsid w:val="002C7FAA"/>
    <w:rsid w:val="002D2E2F"/>
    <w:rsid w:val="002D33AF"/>
    <w:rsid w:val="002F2801"/>
    <w:rsid w:val="002F2B2A"/>
    <w:rsid w:val="00301AD3"/>
    <w:rsid w:val="00321111"/>
    <w:rsid w:val="003437B8"/>
    <w:rsid w:val="003557D8"/>
    <w:rsid w:val="00365F8E"/>
    <w:rsid w:val="0038057F"/>
    <w:rsid w:val="00386F89"/>
    <w:rsid w:val="00395555"/>
    <w:rsid w:val="003A27D6"/>
    <w:rsid w:val="003A78C1"/>
    <w:rsid w:val="003A7A03"/>
    <w:rsid w:val="003B06ED"/>
    <w:rsid w:val="003B6E4D"/>
    <w:rsid w:val="003E46D9"/>
    <w:rsid w:val="003F1AEC"/>
    <w:rsid w:val="003F320B"/>
    <w:rsid w:val="003F4191"/>
    <w:rsid w:val="004060E8"/>
    <w:rsid w:val="0041151D"/>
    <w:rsid w:val="00412911"/>
    <w:rsid w:val="00416318"/>
    <w:rsid w:val="00417ED0"/>
    <w:rsid w:val="004336DB"/>
    <w:rsid w:val="004413B9"/>
    <w:rsid w:val="004478A2"/>
    <w:rsid w:val="00452BB1"/>
    <w:rsid w:val="004556E3"/>
    <w:rsid w:val="004569BD"/>
    <w:rsid w:val="00456B8A"/>
    <w:rsid w:val="00457215"/>
    <w:rsid w:val="00470906"/>
    <w:rsid w:val="0047219B"/>
    <w:rsid w:val="004730D8"/>
    <w:rsid w:val="00477C96"/>
    <w:rsid w:val="004863CA"/>
    <w:rsid w:val="00486629"/>
    <w:rsid w:val="00490C12"/>
    <w:rsid w:val="00494DD2"/>
    <w:rsid w:val="00497BED"/>
    <w:rsid w:val="004A61C2"/>
    <w:rsid w:val="004A73BF"/>
    <w:rsid w:val="004B0B5F"/>
    <w:rsid w:val="004B1441"/>
    <w:rsid w:val="004B32C5"/>
    <w:rsid w:val="004B5F1D"/>
    <w:rsid w:val="004D6D17"/>
    <w:rsid w:val="004E18FD"/>
    <w:rsid w:val="004F35D5"/>
    <w:rsid w:val="004F6FD5"/>
    <w:rsid w:val="004F73FE"/>
    <w:rsid w:val="00513DE0"/>
    <w:rsid w:val="005245F8"/>
    <w:rsid w:val="00534132"/>
    <w:rsid w:val="005372FC"/>
    <w:rsid w:val="005521D8"/>
    <w:rsid w:val="0056063E"/>
    <w:rsid w:val="005659D2"/>
    <w:rsid w:val="00565CF2"/>
    <w:rsid w:val="00573E92"/>
    <w:rsid w:val="00580A29"/>
    <w:rsid w:val="00592170"/>
    <w:rsid w:val="005A5121"/>
    <w:rsid w:val="005A72E3"/>
    <w:rsid w:val="005B397D"/>
    <w:rsid w:val="005B7F67"/>
    <w:rsid w:val="005D4644"/>
    <w:rsid w:val="005D5995"/>
    <w:rsid w:val="005E3BF5"/>
    <w:rsid w:val="005F5AE4"/>
    <w:rsid w:val="006001D2"/>
    <w:rsid w:val="00606250"/>
    <w:rsid w:val="00612F56"/>
    <w:rsid w:val="00613870"/>
    <w:rsid w:val="00613D04"/>
    <w:rsid w:val="00614598"/>
    <w:rsid w:val="00620AD1"/>
    <w:rsid w:val="006226CE"/>
    <w:rsid w:val="00622FDF"/>
    <w:rsid w:val="006247FE"/>
    <w:rsid w:val="006526C7"/>
    <w:rsid w:val="00652C74"/>
    <w:rsid w:val="0065314E"/>
    <w:rsid w:val="00657F4D"/>
    <w:rsid w:val="00662D96"/>
    <w:rsid w:val="00664743"/>
    <w:rsid w:val="0066658E"/>
    <w:rsid w:val="006877B6"/>
    <w:rsid w:val="00696933"/>
    <w:rsid w:val="006A3F19"/>
    <w:rsid w:val="006B053E"/>
    <w:rsid w:val="006C7324"/>
    <w:rsid w:val="006D1AD3"/>
    <w:rsid w:val="006D3317"/>
    <w:rsid w:val="006D3FEC"/>
    <w:rsid w:val="006D7D65"/>
    <w:rsid w:val="0071280D"/>
    <w:rsid w:val="007131BB"/>
    <w:rsid w:val="00716637"/>
    <w:rsid w:val="0071799F"/>
    <w:rsid w:val="00734513"/>
    <w:rsid w:val="007362D6"/>
    <w:rsid w:val="00751400"/>
    <w:rsid w:val="007665F6"/>
    <w:rsid w:val="00771302"/>
    <w:rsid w:val="007733FD"/>
    <w:rsid w:val="00784C37"/>
    <w:rsid w:val="00785EF6"/>
    <w:rsid w:val="00786C53"/>
    <w:rsid w:val="00787EE0"/>
    <w:rsid w:val="00790A92"/>
    <w:rsid w:val="007A1ED6"/>
    <w:rsid w:val="007A4F1D"/>
    <w:rsid w:val="007B53B8"/>
    <w:rsid w:val="007B7D0C"/>
    <w:rsid w:val="007C3ECD"/>
    <w:rsid w:val="007C61A8"/>
    <w:rsid w:val="007D466E"/>
    <w:rsid w:val="007D5AC1"/>
    <w:rsid w:val="007D69E5"/>
    <w:rsid w:val="00815DCC"/>
    <w:rsid w:val="00827355"/>
    <w:rsid w:val="00832378"/>
    <w:rsid w:val="00850708"/>
    <w:rsid w:val="00861F16"/>
    <w:rsid w:val="00886722"/>
    <w:rsid w:val="0088740C"/>
    <w:rsid w:val="00892EC4"/>
    <w:rsid w:val="008946D5"/>
    <w:rsid w:val="008A29F7"/>
    <w:rsid w:val="008B2D57"/>
    <w:rsid w:val="008B4CD7"/>
    <w:rsid w:val="008D5AE9"/>
    <w:rsid w:val="008D7F55"/>
    <w:rsid w:val="008F3B12"/>
    <w:rsid w:val="009065E7"/>
    <w:rsid w:val="00911927"/>
    <w:rsid w:val="00916CC1"/>
    <w:rsid w:val="00916F63"/>
    <w:rsid w:val="0093607E"/>
    <w:rsid w:val="00951419"/>
    <w:rsid w:val="00957114"/>
    <w:rsid w:val="00971CA2"/>
    <w:rsid w:val="0097289A"/>
    <w:rsid w:val="00983AE3"/>
    <w:rsid w:val="009A0B11"/>
    <w:rsid w:val="009A0EA9"/>
    <w:rsid w:val="009C2CEC"/>
    <w:rsid w:val="009D2477"/>
    <w:rsid w:val="009D3274"/>
    <w:rsid w:val="009F1CD1"/>
    <w:rsid w:val="009F2DC1"/>
    <w:rsid w:val="009F3FB9"/>
    <w:rsid w:val="00A057F1"/>
    <w:rsid w:val="00A123C9"/>
    <w:rsid w:val="00A31738"/>
    <w:rsid w:val="00A37E8F"/>
    <w:rsid w:val="00A4585A"/>
    <w:rsid w:val="00A61293"/>
    <w:rsid w:val="00A700D4"/>
    <w:rsid w:val="00A80198"/>
    <w:rsid w:val="00A826FE"/>
    <w:rsid w:val="00A87BD2"/>
    <w:rsid w:val="00A87CEC"/>
    <w:rsid w:val="00A91DC5"/>
    <w:rsid w:val="00A92C90"/>
    <w:rsid w:val="00A93039"/>
    <w:rsid w:val="00A9668B"/>
    <w:rsid w:val="00AB1698"/>
    <w:rsid w:val="00AF2043"/>
    <w:rsid w:val="00AF3BBF"/>
    <w:rsid w:val="00B10852"/>
    <w:rsid w:val="00B11C41"/>
    <w:rsid w:val="00B144ED"/>
    <w:rsid w:val="00B17236"/>
    <w:rsid w:val="00B20B3E"/>
    <w:rsid w:val="00B24CA3"/>
    <w:rsid w:val="00B267F5"/>
    <w:rsid w:val="00B3059B"/>
    <w:rsid w:val="00B30707"/>
    <w:rsid w:val="00B30918"/>
    <w:rsid w:val="00B4127A"/>
    <w:rsid w:val="00B62F80"/>
    <w:rsid w:val="00B70876"/>
    <w:rsid w:val="00B73862"/>
    <w:rsid w:val="00B74ED5"/>
    <w:rsid w:val="00B7753E"/>
    <w:rsid w:val="00B85D01"/>
    <w:rsid w:val="00B875E9"/>
    <w:rsid w:val="00B911C0"/>
    <w:rsid w:val="00B923B3"/>
    <w:rsid w:val="00B9764F"/>
    <w:rsid w:val="00BA018F"/>
    <w:rsid w:val="00BB41F8"/>
    <w:rsid w:val="00BB55F9"/>
    <w:rsid w:val="00BB7100"/>
    <w:rsid w:val="00BC2876"/>
    <w:rsid w:val="00BD1006"/>
    <w:rsid w:val="00BD15BF"/>
    <w:rsid w:val="00BD4570"/>
    <w:rsid w:val="00BD6627"/>
    <w:rsid w:val="00BE34C5"/>
    <w:rsid w:val="00BE3B06"/>
    <w:rsid w:val="00C065D9"/>
    <w:rsid w:val="00C15FF7"/>
    <w:rsid w:val="00C24C1A"/>
    <w:rsid w:val="00C25407"/>
    <w:rsid w:val="00C3734D"/>
    <w:rsid w:val="00C552D5"/>
    <w:rsid w:val="00C625F6"/>
    <w:rsid w:val="00C751CB"/>
    <w:rsid w:val="00C8020D"/>
    <w:rsid w:val="00C875D7"/>
    <w:rsid w:val="00C91E9E"/>
    <w:rsid w:val="00CA3595"/>
    <w:rsid w:val="00CA7B07"/>
    <w:rsid w:val="00CB0577"/>
    <w:rsid w:val="00CB5F47"/>
    <w:rsid w:val="00CC42AE"/>
    <w:rsid w:val="00CD15E6"/>
    <w:rsid w:val="00CD266E"/>
    <w:rsid w:val="00CF32F1"/>
    <w:rsid w:val="00CF6B3F"/>
    <w:rsid w:val="00D03E98"/>
    <w:rsid w:val="00D20BB0"/>
    <w:rsid w:val="00D278F8"/>
    <w:rsid w:val="00D3445C"/>
    <w:rsid w:val="00D348B0"/>
    <w:rsid w:val="00D401E1"/>
    <w:rsid w:val="00D51321"/>
    <w:rsid w:val="00D51A5C"/>
    <w:rsid w:val="00D72677"/>
    <w:rsid w:val="00D743D1"/>
    <w:rsid w:val="00D83470"/>
    <w:rsid w:val="00D8713D"/>
    <w:rsid w:val="00DA082D"/>
    <w:rsid w:val="00DB301F"/>
    <w:rsid w:val="00DB4667"/>
    <w:rsid w:val="00DC216E"/>
    <w:rsid w:val="00DD04C0"/>
    <w:rsid w:val="00DD2B75"/>
    <w:rsid w:val="00DD6337"/>
    <w:rsid w:val="00DE1645"/>
    <w:rsid w:val="00DE6525"/>
    <w:rsid w:val="00DF1528"/>
    <w:rsid w:val="00E053FE"/>
    <w:rsid w:val="00E05802"/>
    <w:rsid w:val="00E06F59"/>
    <w:rsid w:val="00E1167D"/>
    <w:rsid w:val="00E15E9D"/>
    <w:rsid w:val="00E228D6"/>
    <w:rsid w:val="00E30F3A"/>
    <w:rsid w:val="00E41C09"/>
    <w:rsid w:val="00E50A29"/>
    <w:rsid w:val="00E51DAF"/>
    <w:rsid w:val="00E55666"/>
    <w:rsid w:val="00E757B1"/>
    <w:rsid w:val="00E9456D"/>
    <w:rsid w:val="00E9508F"/>
    <w:rsid w:val="00EA64E4"/>
    <w:rsid w:val="00EB51BE"/>
    <w:rsid w:val="00EB593B"/>
    <w:rsid w:val="00EC07F8"/>
    <w:rsid w:val="00ED3AF2"/>
    <w:rsid w:val="00EE6C49"/>
    <w:rsid w:val="00EE6C69"/>
    <w:rsid w:val="00EE6C78"/>
    <w:rsid w:val="00F0441F"/>
    <w:rsid w:val="00F1493C"/>
    <w:rsid w:val="00F33635"/>
    <w:rsid w:val="00F360ED"/>
    <w:rsid w:val="00F406CE"/>
    <w:rsid w:val="00F432B5"/>
    <w:rsid w:val="00F47D6A"/>
    <w:rsid w:val="00F50799"/>
    <w:rsid w:val="00F56394"/>
    <w:rsid w:val="00F635DA"/>
    <w:rsid w:val="00F9296A"/>
    <w:rsid w:val="00FA42E4"/>
    <w:rsid w:val="00FB40E4"/>
    <w:rsid w:val="00FB435D"/>
    <w:rsid w:val="00FC6C37"/>
    <w:rsid w:val="00FD5515"/>
    <w:rsid w:val="00FD7487"/>
    <w:rsid w:val="00FE1FE3"/>
    <w:rsid w:val="00FE45F6"/>
    <w:rsid w:val="00FE506B"/>
    <w:rsid w:val="00FF3840"/>
    <w:rsid w:val="00FF4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449F55F"/>
  <w14:defaultImageDpi w14:val="330"/>
  <w15:docId w15:val="{3904A4F6-CE87-442D-A5B9-AE89F7B25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EC07F8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A2E862-2D39-4312-BBFC-95155A68E2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</TotalTime>
  <Pages>8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2</cp:revision>
  <cp:lastPrinted>2024-04-07T17:33:00Z</cp:lastPrinted>
  <dcterms:created xsi:type="dcterms:W3CDTF">2024-04-07T17:33:00Z</dcterms:created>
  <dcterms:modified xsi:type="dcterms:W3CDTF">2024-04-07T17:33:00Z</dcterms:modified>
</cp:coreProperties>
</file>