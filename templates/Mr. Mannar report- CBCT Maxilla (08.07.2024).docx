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3214F">
        <w:trPr>
          <w:trHeight w:val="553"/>
        </w:trPr>
        <w:tc>
          <w:tcPr>
            <w:tcW w:w="2413" w:type="pct"/>
          </w:tcPr>
          <w:p w14:paraId="4D354F41" w14:textId="0B9F8A2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607F60">
              <w:rPr>
                <w:sz w:val="28"/>
              </w:rPr>
              <w:t>. Mannar</w:t>
            </w:r>
          </w:p>
        </w:tc>
        <w:tc>
          <w:tcPr>
            <w:tcW w:w="2587" w:type="pct"/>
          </w:tcPr>
          <w:p w14:paraId="112E52C6" w14:textId="2200230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607F60">
              <w:rPr>
                <w:sz w:val="28"/>
              </w:rPr>
              <w:t>08.07.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3214F">
        <w:trPr>
          <w:trHeight w:val="553"/>
        </w:trPr>
        <w:tc>
          <w:tcPr>
            <w:tcW w:w="2413" w:type="pct"/>
          </w:tcPr>
          <w:p w14:paraId="21388FD1" w14:textId="6DC737B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607F60">
              <w:rPr>
                <w:sz w:val="28"/>
              </w:rPr>
              <w:t>59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07F60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59A1F38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C3214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3214F">
        <w:trPr>
          <w:trHeight w:val="553"/>
        </w:trPr>
        <w:tc>
          <w:tcPr>
            <w:tcW w:w="2413" w:type="pct"/>
          </w:tcPr>
          <w:p w14:paraId="37131503" w14:textId="787FD0B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607F60">
              <w:rPr>
                <w:sz w:val="28"/>
              </w:rPr>
              <w:t>Sasikumar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2931AC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003AA5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2931AC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003AA5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37FE9DE3" w:rsidR="00760097" w:rsidRDefault="00DE2516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1B14CC">
        <w:rPr>
          <w:sz w:val="28"/>
        </w:rPr>
        <w:t xml:space="preserve"> 16, 17, 18, 24, 25, 26, 27, 28</w:t>
      </w:r>
      <w:r w:rsidR="00C26B6D">
        <w:rPr>
          <w:sz w:val="28"/>
        </w:rPr>
        <w:t>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120D953" w14:textId="2FD4E11D" w:rsidR="00BF199B" w:rsidRDefault="00BF199B" w:rsidP="001B14CC">
      <w:pPr>
        <w:pStyle w:val="ListParagraph"/>
        <w:spacing w:line="600" w:lineRule="auto"/>
        <w:jc w:val="both"/>
        <w:rPr>
          <w:sz w:val="28"/>
        </w:rPr>
      </w:pP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663050" w14:paraId="3475BBE5" w14:textId="77777777" w:rsidTr="00BE5DC6">
        <w:trPr>
          <w:trHeight w:val="535"/>
        </w:trPr>
        <w:tc>
          <w:tcPr>
            <w:tcW w:w="793" w:type="pct"/>
          </w:tcPr>
          <w:p w14:paraId="6FE1D43E" w14:textId="77777777" w:rsidR="00663050" w:rsidRDefault="00663050" w:rsidP="00663050">
            <w:pPr>
              <w:jc w:val="center"/>
            </w:pPr>
          </w:p>
        </w:tc>
        <w:tc>
          <w:tcPr>
            <w:tcW w:w="526" w:type="pct"/>
          </w:tcPr>
          <w:p w14:paraId="459854DF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FFCBCB5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DE079D2" w14:textId="77777777" w:rsidR="00663050" w:rsidRDefault="00663050" w:rsidP="0076123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47AE2FC0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06AB7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8FBB4E6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B57A7FC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3CD43804" w14:textId="77777777" w:rsidR="00663050" w:rsidRDefault="00663050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663050" w14:paraId="38D0E478" w14:textId="77777777" w:rsidTr="00BE5DC6">
        <w:trPr>
          <w:trHeight w:val="645"/>
        </w:trPr>
        <w:tc>
          <w:tcPr>
            <w:tcW w:w="793" w:type="pct"/>
          </w:tcPr>
          <w:p w14:paraId="23B61876" w14:textId="77777777" w:rsidR="00663050" w:rsidRDefault="00663050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1BD5194C" w14:textId="2428FD99" w:rsidR="00663050" w:rsidRDefault="00432698" w:rsidP="00663050">
            <w:pPr>
              <w:jc w:val="center"/>
            </w:pPr>
            <w:r>
              <w:t>7.08</w:t>
            </w:r>
          </w:p>
        </w:tc>
        <w:tc>
          <w:tcPr>
            <w:tcW w:w="526" w:type="pct"/>
          </w:tcPr>
          <w:p w14:paraId="59383573" w14:textId="02566465" w:rsidR="00663050" w:rsidRDefault="00432698" w:rsidP="00663050">
            <w:pPr>
              <w:jc w:val="center"/>
            </w:pPr>
            <w:r>
              <w:t>5.58</w:t>
            </w:r>
          </w:p>
        </w:tc>
        <w:tc>
          <w:tcPr>
            <w:tcW w:w="526" w:type="pct"/>
          </w:tcPr>
          <w:p w14:paraId="5C67697F" w14:textId="25A95FC5" w:rsidR="00663050" w:rsidRDefault="00432698" w:rsidP="00663050">
            <w:pPr>
              <w:jc w:val="center"/>
            </w:pPr>
            <w:r>
              <w:t>7.43</w:t>
            </w:r>
          </w:p>
        </w:tc>
        <w:tc>
          <w:tcPr>
            <w:tcW w:w="526" w:type="pct"/>
          </w:tcPr>
          <w:p w14:paraId="06471C7C" w14:textId="54B4799F" w:rsidR="00663050" w:rsidRDefault="00432698" w:rsidP="00663050">
            <w:pPr>
              <w:jc w:val="center"/>
            </w:pPr>
            <w:r>
              <w:t>9.13</w:t>
            </w:r>
          </w:p>
        </w:tc>
        <w:tc>
          <w:tcPr>
            <w:tcW w:w="526" w:type="pct"/>
          </w:tcPr>
          <w:p w14:paraId="711C715F" w14:textId="66D9A3AF" w:rsidR="00663050" w:rsidRDefault="00DA4F01" w:rsidP="00663050">
            <w:pPr>
              <w:jc w:val="center"/>
            </w:pPr>
            <w:r>
              <w:t>4.89</w:t>
            </w:r>
          </w:p>
        </w:tc>
        <w:tc>
          <w:tcPr>
            <w:tcW w:w="526" w:type="pct"/>
          </w:tcPr>
          <w:p w14:paraId="6B364FC8" w14:textId="3BD31527" w:rsidR="00663050" w:rsidRDefault="00DA4F01" w:rsidP="00663050">
            <w:pPr>
              <w:jc w:val="center"/>
            </w:pPr>
            <w:r>
              <w:t>5.24</w:t>
            </w:r>
          </w:p>
        </w:tc>
        <w:tc>
          <w:tcPr>
            <w:tcW w:w="526" w:type="pct"/>
          </w:tcPr>
          <w:p w14:paraId="1D9F98AE" w14:textId="1DD12A81" w:rsidR="00663050" w:rsidRDefault="0069178B" w:rsidP="00663050">
            <w:pPr>
              <w:jc w:val="center"/>
            </w:pPr>
            <w:r>
              <w:t>5.68</w:t>
            </w:r>
          </w:p>
        </w:tc>
        <w:tc>
          <w:tcPr>
            <w:tcW w:w="526" w:type="pct"/>
          </w:tcPr>
          <w:p w14:paraId="0EB109C8" w14:textId="617F114A" w:rsidR="00663050" w:rsidRDefault="0069178B" w:rsidP="00663050">
            <w:pPr>
              <w:jc w:val="center"/>
            </w:pPr>
            <w:r>
              <w:t>5.15</w:t>
            </w:r>
          </w:p>
        </w:tc>
      </w:tr>
      <w:tr w:rsidR="00663050" w14:paraId="139B55C6" w14:textId="77777777" w:rsidTr="00BE5DC6">
        <w:trPr>
          <w:trHeight w:val="539"/>
        </w:trPr>
        <w:tc>
          <w:tcPr>
            <w:tcW w:w="793" w:type="pct"/>
          </w:tcPr>
          <w:p w14:paraId="40D9ACE1" w14:textId="77777777" w:rsidR="00663050" w:rsidRDefault="00663050" w:rsidP="00663050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9CA130B" w14:textId="6C365BBF" w:rsidR="00663050" w:rsidRDefault="00432698" w:rsidP="00663050">
            <w:pPr>
              <w:jc w:val="center"/>
            </w:pPr>
            <w:r>
              <w:t>6.8</w:t>
            </w:r>
          </w:p>
        </w:tc>
        <w:tc>
          <w:tcPr>
            <w:tcW w:w="526" w:type="pct"/>
          </w:tcPr>
          <w:p w14:paraId="58498EFF" w14:textId="6D32F8A2" w:rsidR="00663050" w:rsidRDefault="00432698" w:rsidP="00663050">
            <w:pPr>
              <w:jc w:val="center"/>
            </w:pPr>
            <w:r>
              <w:t>6.93</w:t>
            </w:r>
          </w:p>
        </w:tc>
        <w:tc>
          <w:tcPr>
            <w:tcW w:w="526" w:type="pct"/>
          </w:tcPr>
          <w:p w14:paraId="18FFAC2C" w14:textId="2861EFA2" w:rsidR="00663050" w:rsidRDefault="00432698" w:rsidP="00663050">
            <w:pPr>
              <w:jc w:val="center"/>
            </w:pPr>
            <w:r>
              <w:t>9.47</w:t>
            </w:r>
          </w:p>
        </w:tc>
        <w:tc>
          <w:tcPr>
            <w:tcW w:w="526" w:type="pct"/>
          </w:tcPr>
          <w:p w14:paraId="237CDE2A" w14:textId="752C034C" w:rsidR="00663050" w:rsidRDefault="00432698" w:rsidP="00663050">
            <w:pPr>
              <w:jc w:val="center"/>
            </w:pPr>
            <w:r>
              <w:t>9.32</w:t>
            </w:r>
          </w:p>
        </w:tc>
        <w:tc>
          <w:tcPr>
            <w:tcW w:w="526" w:type="pct"/>
          </w:tcPr>
          <w:p w14:paraId="0863C45B" w14:textId="43FA65DD" w:rsidR="00663050" w:rsidRDefault="00DA4F01" w:rsidP="00663050">
            <w:pPr>
              <w:jc w:val="center"/>
            </w:pPr>
            <w:r>
              <w:t>6.14</w:t>
            </w:r>
          </w:p>
        </w:tc>
        <w:tc>
          <w:tcPr>
            <w:tcW w:w="526" w:type="pct"/>
          </w:tcPr>
          <w:p w14:paraId="76709B64" w14:textId="59F55DA9" w:rsidR="00663050" w:rsidRDefault="00DA4F01" w:rsidP="00663050">
            <w:pPr>
              <w:jc w:val="center"/>
            </w:pPr>
            <w:r>
              <w:t>6.31</w:t>
            </w:r>
          </w:p>
        </w:tc>
        <w:tc>
          <w:tcPr>
            <w:tcW w:w="526" w:type="pct"/>
          </w:tcPr>
          <w:p w14:paraId="59063E58" w14:textId="3E7AD908" w:rsidR="00663050" w:rsidRDefault="0069178B" w:rsidP="00663050">
            <w:pPr>
              <w:jc w:val="center"/>
            </w:pPr>
            <w:r>
              <w:t>7.71</w:t>
            </w:r>
          </w:p>
        </w:tc>
        <w:tc>
          <w:tcPr>
            <w:tcW w:w="526" w:type="pct"/>
          </w:tcPr>
          <w:p w14:paraId="5F9288EA" w14:textId="796C279F" w:rsidR="00663050" w:rsidRDefault="0069178B" w:rsidP="00663050">
            <w:pPr>
              <w:jc w:val="center"/>
            </w:pPr>
            <w:r>
              <w:t>7.22</w:t>
            </w:r>
          </w:p>
        </w:tc>
      </w:tr>
      <w:tr w:rsidR="00663050" w14:paraId="21CE38C6" w14:textId="77777777" w:rsidTr="00BE5DC6">
        <w:trPr>
          <w:trHeight w:val="567"/>
        </w:trPr>
        <w:tc>
          <w:tcPr>
            <w:tcW w:w="793" w:type="pct"/>
          </w:tcPr>
          <w:p w14:paraId="49363B76" w14:textId="77777777" w:rsidR="00663050" w:rsidRPr="00867738" w:rsidRDefault="00663050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4093EFFD" w14:textId="137CA5EF" w:rsidR="00663050" w:rsidRDefault="00432698" w:rsidP="00663050">
            <w:pPr>
              <w:jc w:val="center"/>
            </w:pPr>
            <w:r>
              <w:t>14.01</w:t>
            </w:r>
          </w:p>
        </w:tc>
        <w:tc>
          <w:tcPr>
            <w:tcW w:w="526" w:type="pct"/>
          </w:tcPr>
          <w:p w14:paraId="066A99C0" w14:textId="1A637921" w:rsidR="00663050" w:rsidRDefault="00432698" w:rsidP="00663050">
            <w:pPr>
              <w:jc w:val="center"/>
            </w:pPr>
            <w:r>
              <w:t>16.02</w:t>
            </w:r>
          </w:p>
        </w:tc>
        <w:tc>
          <w:tcPr>
            <w:tcW w:w="526" w:type="pct"/>
          </w:tcPr>
          <w:p w14:paraId="42991040" w14:textId="02F65394" w:rsidR="00663050" w:rsidRDefault="00432698" w:rsidP="00663050">
            <w:pPr>
              <w:jc w:val="center"/>
            </w:pPr>
            <w:r>
              <w:t>18.02</w:t>
            </w:r>
          </w:p>
        </w:tc>
        <w:tc>
          <w:tcPr>
            <w:tcW w:w="526" w:type="pct"/>
          </w:tcPr>
          <w:p w14:paraId="05113541" w14:textId="38078FC9" w:rsidR="00663050" w:rsidRDefault="00432698" w:rsidP="00663050">
            <w:pPr>
              <w:jc w:val="center"/>
            </w:pPr>
            <w:r>
              <w:t>14.73</w:t>
            </w:r>
          </w:p>
        </w:tc>
        <w:tc>
          <w:tcPr>
            <w:tcW w:w="526" w:type="pct"/>
          </w:tcPr>
          <w:p w14:paraId="0034B577" w14:textId="1726F593" w:rsidR="00663050" w:rsidRDefault="00DA4F01" w:rsidP="00663050">
            <w:pPr>
              <w:jc w:val="center"/>
            </w:pPr>
            <w:r>
              <w:t>9.44</w:t>
            </w:r>
          </w:p>
        </w:tc>
        <w:tc>
          <w:tcPr>
            <w:tcW w:w="526" w:type="pct"/>
          </w:tcPr>
          <w:p w14:paraId="01224836" w14:textId="7600359E" w:rsidR="00663050" w:rsidRDefault="00DA4F01" w:rsidP="00663050">
            <w:pPr>
              <w:jc w:val="center"/>
            </w:pPr>
            <w:r>
              <w:t>12.91</w:t>
            </w:r>
          </w:p>
        </w:tc>
        <w:tc>
          <w:tcPr>
            <w:tcW w:w="526" w:type="pct"/>
          </w:tcPr>
          <w:p w14:paraId="1B38F904" w14:textId="61389587" w:rsidR="00663050" w:rsidRDefault="0069178B" w:rsidP="00663050">
            <w:pPr>
              <w:jc w:val="center"/>
            </w:pPr>
            <w:r>
              <w:t>13.88</w:t>
            </w:r>
          </w:p>
        </w:tc>
        <w:tc>
          <w:tcPr>
            <w:tcW w:w="526" w:type="pct"/>
          </w:tcPr>
          <w:p w14:paraId="73B5D58B" w14:textId="1ADF74A1" w:rsidR="00663050" w:rsidRDefault="0069178B" w:rsidP="00663050">
            <w:pPr>
              <w:jc w:val="center"/>
            </w:pPr>
            <w:r>
              <w:t>9.72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76123B" w14:paraId="07D306B0" w14:textId="77777777" w:rsidTr="008A5CF5">
        <w:trPr>
          <w:trHeight w:val="542"/>
          <w:jc w:val="center"/>
        </w:trPr>
        <w:tc>
          <w:tcPr>
            <w:tcW w:w="1355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6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76123B" w14:paraId="47866743" w14:textId="77777777" w:rsidTr="008A5CF5">
        <w:trPr>
          <w:trHeight w:val="633"/>
          <w:jc w:val="center"/>
        </w:trPr>
        <w:tc>
          <w:tcPr>
            <w:tcW w:w="1355" w:type="pct"/>
          </w:tcPr>
          <w:p w14:paraId="45B450D9" w14:textId="77777777" w:rsidR="0076123B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318E768A" w14:textId="13C4C35D" w:rsidR="0076123B" w:rsidRDefault="00DA4F01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41666094" w14:textId="5A22A947" w:rsidR="0076123B" w:rsidRDefault="00DA4F01" w:rsidP="00B570D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0F93DC72" w14:textId="080CD98B" w:rsidR="0076123B" w:rsidRDefault="00DA4F01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367CAA40" w14:textId="2851AC93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4.77</w:t>
            </w:r>
          </w:p>
        </w:tc>
        <w:tc>
          <w:tcPr>
            <w:tcW w:w="608" w:type="pct"/>
          </w:tcPr>
          <w:p w14:paraId="679C32DD" w14:textId="5456AF26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6.56</w:t>
            </w:r>
          </w:p>
        </w:tc>
        <w:tc>
          <w:tcPr>
            <w:tcW w:w="606" w:type="pct"/>
          </w:tcPr>
          <w:p w14:paraId="6E582B6A" w14:textId="44F63985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8.19</w:t>
            </w:r>
          </w:p>
        </w:tc>
      </w:tr>
      <w:tr w:rsidR="0076123B" w14:paraId="076622D8" w14:textId="77777777" w:rsidTr="008A5CF5">
        <w:trPr>
          <w:trHeight w:val="633"/>
          <w:jc w:val="center"/>
        </w:trPr>
        <w:tc>
          <w:tcPr>
            <w:tcW w:w="1355" w:type="pct"/>
          </w:tcPr>
          <w:p w14:paraId="0A344298" w14:textId="77777777" w:rsidR="0076123B" w:rsidRPr="000F2EB0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11EB7F1D" w14:textId="7E879515" w:rsidR="0076123B" w:rsidRDefault="00DA4F0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1278305D" w14:textId="7EC4F3DD" w:rsidR="0076123B" w:rsidRDefault="00DA4F0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27E41570" w14:textId="70024D76" w:rsidR="0076123B" w:rsidRDefault="00DA4F0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74171F42" w14:textId="7944AADC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6.52</w:t>
            </w:r>
          </w:p>
        </w:tc>
        <w:tc>
          <w:tcPr>
            <w:tcW w:w="608" w:type="pct"/>
          </w:tcPr>
          <w:p w14:paraId="3617224F" w14:textId="19FC02AD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6" w:type="pct"/>
          </w:tcPr>
          <w:p w14:paraId="308C09F1" w14:textId="35098519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76123B" w14:paraId="05E9A6AA" w14:textId="77777777" w:rsidTr="008A5CF5">
        <w:trPr>
          <w:trHeight w:val="633"/>
          <w:jc w:val="center"/>
        </w:trPr>
        <w:tc>
          <w:tcPr>
            <w:tcW w:w="1355" w:type="pct"/>
          </w:tcPr>
          <w:p w14:paraId="74536619" w14:textId="77777777" w:rsidR="0076123B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3E80BEAC" w14:textId="65ED42A5" w:rsidR="0076123B" w:rsidRDefault="00DA4F0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1.57</w:t>
            </w:r>
          </w:p>
        </w:tc>
        <w:tc>
          <w:tcPr>
            <w:tcW w:w="608" w:type="pct"/>
          </w:tcPr>
          <w:p w14:paraId="6C1FB468" w14:textId="200201D4" w:rsidR="0076123B" w:rsidRDefault="00DA4F0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1.28</w:t>
            </w:r>
          </w:p>
        </w:tc>
        <w:tc>
          <w:tcPr>
            <w:tcW w:w="608" w:type="pct"/>
          </w:tcPr>
          <w:p w14:paraId="1758F784" w14:textId="0B82A97F" w:rsidR="0076123B" w:rsidRDefault="00DA4F01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1.92</w:t>
            </w:r>
          </w:p>
        </w:tc>
        <w:tc>
          <w:tcPr>
            <w:tcW w:w="608" w:type="pct"/>
          </w:tcPr>
          <w:p w14:paraId="4B1C2EA3" w14:textId="558BB9B5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6.15</w:t>
            </w:r>
          </w:p>
        </w:tc>
        <w:tc>
          <w:tcPr>
            <w:tcW w:w="608" w:type="pct"/>
          </w:tcPr>
          <w:p w14:paraId="1335F916" w14:textId="73FF6350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3.21</w:t>
            </w:r>
          </w:p>
        </w:tc>
        <w:tc>
          <w:tcPr>
            <w:tcW w:w="606" w:type="pct"/>
          </w:tcPr>
          <w:p w14:paraId="18A17A9D" w14:textId="2EB522E0" w:rsidR="0076123B" w:rsidRDefault="0069178B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2.4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44F997D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FB7298F" w:rsidR="00205903" w:rsidRPr="006B4078" w:rsidRDefault="006B4078" w:rsidP="006B4078">
      <w:pPr>
        <w:tabs>
          <w:tab w:val="left" w:pos="10260"/>
        </w:tabs>
        <w:ind w:firstLine="450"/>
        <w:jc w:val="center"/>
        <w:rPr>
          <w:b/>
          <w:bCs/>
        </w:rPr>
      </w:pPr>
      <w:r w:rsidRPr="006B4078">
        <w:rPr>
          <w:b/>
          <w:bCs/>
        </w:rPr>
        <w:t>RECONSTRUCTED PANORAMIC VIEW</w:t>
      </w:r>
    </w:p>
    <w:p w14:paraId="182A0F02" w14:textId="1CAC85EB" w:rsidR="00205903" w:rsidRDefault="00B11914" w:rsidP="00B923B3">
      <w:pPr>
        <w:tabs>
          <w:tab w:val="left" w:pos="10260"/>
        </w:tabs>
        <w:ind w:firstLine="450"/>
        <w:jc w:val="both"/>
      </w:pPr>
      <w:r w:rsidRPr="00B11914">
        <w:drawing>
          <wp:anchor distT="0" distB="0" distL="114300" distR="114300" simplePos="0" relativeHeight="251752960" behindDoc="1" locked="0" layoutInCell="1" allowOverlap="1" wp14:anchorId="230DA679" wp14:editId="219A3FE5">
            <wp:simplePos x="0" y="0"/>
            <wp:positionH relativeFrom="margin">
              <wp:align>left</wp:align>
            </wp:positionH>
            <wp:positionV relativeFrom="paragraph">
              <wp:posOffset>215054</wp:posOffset>
            </wp:positionV>
            <wp:extent cx="6586630" cy="2209800"/>
            <wp:effectExtent l="0" t="0" r="5080" b="0"/>
            <wp:wrapTight wrapText="bothSides">
              <wp:wrapPolygon edited="0">
                <wp:start x="0" y="0"/>
                <wp:lineTo x="0" y="21414"/>
                <wp:lineTo x="21554" y="21414"/>
                <wp:lineTo x="21554" y="0"/>
                <wp:lineTo x="0" y="0"/>
              </wp:wrapPolygon>
            </wp:wrapTight>
            <wp:docPr id="19224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9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66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E6C16" w14:textId="2EC37D59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0DA8974C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E69EB5C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72E5DD9F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77741FF5" w:rsidR="00084093" w:rsidRDefault="00B11914" w:rsidP="002C1430">
      <w:pPr>
        <w:tabs>
          <w:tab w:val="left" w:pos="10260"/>
        </w:tabs>
        <w:ind w:firstLine="450"/>
        <w:rPr>
          <w:b/>
        </w:rPr>
      </w:pPr>
      <w:r w:rsidRPr="00B11914">
        <w:rPr>
          <w:b/>
        </w:rPr>
        <w:drawing>
          <wp:anchor distT="0" distB="0" distL="114300" distR="114300" simplePos="0" relativeHeight="251753984" behindDoc="1" locked="0" layoutInCell="1" allowOverlap="1" wp14:anchorId="6B92F8FA" wp14:editId="46C15D52">
            <wp:simplePos x="0" y="0"/>
            <wp:positionH relativeFrom="margin">
              <wp:align>center</wp:align>
            </wp:positionH>
            <wp:positionV relativeFrom="paragraph">
              <wp:posOffset>5292</wp:posOffset>
            </wp:positionV>
            <wp:extent cx="4582582" cy="2315754"/>
            <wp:effectExtent l="0" t="0" r="0" b="8890"/>
            <wp:wrapTight wrapText="bothSides">
              <wp:wrapPolygon edited="0">
                <wp:start x="0" y="0"/>
                <wp:lineTo x="0" y="21505"/>
                <wp:lineTo x="21462" y="21505"/>
                <wp:lineTo x="21462" y="0"/>
                <wp:lineTo x="0" y="0"/>
              </wp:wrapPolygon>
            </wp:wrapTight>
            <wp:docPr id="9374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6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582" cy="231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0EA68A0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32F932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1CC8C92" w14:textId="60F25D0E" w:rsidR="005D6EFF" w:rsidRDefault="00EA37F8" w:rsidP="005D6EFF">
      <w:pPr>
        <w:rPr>
          <w:b/>
        </w:rPr>
      </w:pPr>
      <w:r w:rsidRPr="00EA37F8">
        <w:rPr>
          <w:b/>
        </w:rPr>
        <w:drawing>
          <wp:anchor distT="0" distB="0" distL="114300" distR="114300" simplePos="0" relativeHeight="251756032" behindDoc="1" locked="0" layoutInCell="1" allowOverlap="1" wp14:anchorId="508EF05C" wp14:editId="6E9F4351">
            <wp:simplePos x="0" y="0"/>
            <wp:positionH relativeFrom="margin">
              <wp:align>center</wp:align>
            </wp:positionH>
            <wp:positionV relativeFrom="paragraph">
              <wp:posOffset>3805132</wp:posOffset>
            </wp:positionV>
            <wp:extent cx="44958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508" y="21476"/>
                <wp:lineTo x="21508" y="0"/>
                <wp:lineTo x="0" y="0"/>
              </wp:wrapPolygon>
            </wp:wrapTight>
            <wp:docPr id="7076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914" w:rsidRPr="00B11914">
        <w:rPr>
          <w:b/>
        </w:rPr>
        <w:drawing>
          <wp:anchor distT="0" distB="0" distL="114300" distR="114300" simplePos="0" relativeHeight="251755008" behindDoc="1" locked="0" layoutInCell="1" allowOverlap="1" wp14:anchorId="304F093F" wp14:editId="49809562">
            <wp:simplePos x="0" y="0"/>
            <wp:positionH relativeFrom="column">
              <wp:posOffset>988060</wp:posOffset>
            </wp:positionH>
            <wp:positionV relativeFrom="paragraph">
              <wp:posOffset>1442720</wp:posOffset>
            </wp:positionV>
            <wp:extent cx="4529455" cy="2235200"/>
            <wp:effectExtent l="0" t="0" r="4445" b="0"/>
            <wp:wrapTight wrapText="bothSides">
              <wp:wrapPolygon edited="0">
                <wp:start x="0" y="0"/>
                <wp:lineTo x="0" y="21355"/>
                <wp:lineTo x="21530" y="21355"/>
                <wp:lineTo x="21530" y="0"/>
                <wp:lineTo x="0" y="0"/>
              </wp:wrapPolygon>
            </wp:wrapTight>
            <wp:docPr id="162776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68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719B3C22" w14:textId="77777777" w:rsidR="00EA37F8" w:rsidRDefault="00EA37F8" w:rsidP="005D6EFF">
      <w:pPr>
        <w:jc w:val="center"/>
        <w:rPr>
          <w:b/>
        </w:rPr>
      </w:pPr>
    </w:p>
    <w:p w14:paraId="3E65905B" w14:textId="1A600B39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86"/>
        <w:gridCol w:w="7416"/>
      </w:tblGrid>
      <w:tr w:rsidR="00824AB2" w14:paraId="27CFB50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E066EA7" w14:textId="106535CC" w:rsidR="00824AB2" w:rsidRDefault="0078057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0571">
              <w:rPr>
                <w:b/>
              </w:rPr>
              <w:drawing>
                <wp:inline distT="0" distB="0" distL="0" distR="0" wp14:anchorId="15CD85D7" wp14:editId="08943B76">
                  <wp:extent cx="4563112" cy="2886478"/>
                  <wp:effectExtent l="0" t="0" r="8890" b="9525"/>
                  <wp:docPr id="2134272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2724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16D0DD2" w14:textId="7695FEB0" w:rsidR="00824AB2" w:rsidRDefault="00780571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0571">
              <w:rPr>
                <w:b/>
              </w:rPr>
              <w:drawing>
                <wp:inline distT="0" distB="0" distL="0" distR="0" wp14:anchorId="73589FEB" wp14:editId="29FBEF7C">
                  <wp:extent cx="4467849" cy="2724530"/>
                  <wp:effectExtent l="0" t="0" r="9525" b="0"/>
                  <wp:docPr id="1855845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450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1A302D" w14:textId="0AFCB7C7" w:rsidR="00824AB2" w:rsidRDefault="000251B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51B8">
              <w:rPr>
                <w:b/>
              </w:rPr>
              <w:drawing>
                <wp:inline distT="0" distB="0" distL="0" distR="0" wp14:anchorId="1C22F9BA" wp14:editId="3BFE4BDD">
                  <wp:extent cx="4416925" cy="2497666"/>
                  <wp:effectExtent l="0" t="0" r="3175" b="0"/>
                  <wp:docPr id="56208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867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298" cy="250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018672" w14:textId="3EE65005" w:rsidR="00824AB2" w:rsidRDefault="000251B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51B8">
              <w:rPr>
                <w:b/>
              </w:rPr>
              <w:drawing>
                <wp:inline distT="0" distB="0" distL="0" distR="0" wp14:anchorId="2498B5A5" wp14:editId="117D4F04">
                  <wp:extent cx="4477375" cy="2524477"/>
                  <wp:effectExtent l="0" t="0" r="0" b="9525"/>
                  <wp:docPr id="19111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135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3F1E04D" w14:textId="0F7A187D" w:rsidR="00824AB2" w:rsidRDefault="000251B8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51B8">
              <w:rPr>
                <w:b/>
              </w:rPr>
              <w:drawing>
                <wp:inline distT="0" distB="0" distL="0" distR="0" wp14:anchorId="5A0A1B1F" wp14:editId="36D8101A">
                  <wp:extent cx="4485789" cy="2277534"/>
                  <wp:effectExtent l="0" t="0" r="0" b="8890"/>
                  <wp:docPr id="1877723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238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101" cy="2281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7C34436B" w:rsidR="00824AB2" w:rsidRDefault="000251B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51B8">
              <w:rPr>
                <w:b/>
              </w:rPr>
              <w:drawing>
                <wp:inline distT="0" distB="0" distL="0" distR="0" wp14:anchorId="7C0B66F7" wp14:editId="2AFF7793">
                  <wp:extent cx="4463602" cy="2302934"/>
                  <wp:effectExtent l="0" t="0" r="0" b="2540"/>
                  <wp:docPr id="1868582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5827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990" cy="230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64587022" w:rsidR="00824AB2" w:rsidRDefault="000251B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51B8">
              <w:rPr>
                <w:b/>
              </w:rPr>
              <w:drawing>
                <wp:inline distT="0" distB="0" distL="0" distR="0" wp14:anchorId="2FD2B453" wp14:editId="415CA42D">
                  <wp:extent cx="4448796" cy="2400635"/>
                  <wp:effectExtent l="0" t="0" r="9525" b="0"/>
                  <wp:docPr id="870794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79462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2F8180C" w14:textId="5945930A" w:rsidR="00824AB2" w:rsidRDefault="001A71A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A71A9">
              <w:rPr>
                <w:b/>
              </w:rPr>
              <w:drawing>
                <wp:inline distT="0" distB="0" distL="0" distR="0" wp14:anchorId="5D26C0B2" wp14:editId="32BB533E">
                  <wp:extent cx="4382112" cy="2486372"/>
                  <wp:effectExtent l="0" t="0" r="0" b="9525"/>
                  <wp:docPr id="756998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99838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2C9FFFD" w14:textId="5F544B34" w:rsidR="00824AB2" w:rsidRDefault="001A71A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A71A9">
              <w:rPr>
                <w:b/>
              </w:rPr>
              <w:drawing>
                <wp:inline distT="0" distB="0" distL="0" distR="0" wp14:anchorId="3FD5EF6B" wp14:editId="0D4EBA6F">
                  <wp:extent cx="4372585" cy="2476846"/>
                  <wp:effectExtent l="0" t="0" r="0" b="0"/>
                  <wp:docPr id="288453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530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CE07AE1" w14:textId="414E5D30" w:rsidR="00824AB2" w:rsidRDefault="001A71A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A71A9">
              <w:rPr>
                <w:b/>
              </w:rPr>
              <w:drawing>
                <wp:inline distT="0" distB="0" distL="0" distR="0" wp14:anchorId="7659C5BD" wp14:editId="6D03D28D">
                  <wp:extent cx="4344006" cy="2391109"/>
                  <wp:effectExtent l="0" t="0" r="0" b="9525"/>
                  <wp:docPr id="1186421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216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81E4159" w14:textId="38ACA097" w:rsidR="00824AB2" w:rsidRDefault="001A71A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A71A9">
              <w:rPr>
                <w:b/>
              </w:rPr>
              <w:drawing>
                <wp:inline distT="0" distB="0" distL="0" distR="0" wp14:anchorId="519994ED" wp14:editId="0BF31A4C">
                  <wp:extent cx="4363059" cy="2200582"/>
                  <wp:effectExtent l="0" t="0" r="0" b="9525"/>
                  <wp:docPr id="1799115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11582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A521C1" w14:textId="13024BFD" w:rsidR="00824AB2" w:rsidRDefault="004309D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9D7">
              <w:rPr>
                <w:b/>
              </w:rPr>
              <w:drawing>
                <wp:inline distT="0" distB="0" distL="0" distR="0" wp14:anchorId="5A29D737" wp14:editId="12324811">
                  <wp:extent cx="4248743" cy="2257740"/>
                  <wp:effectExtent l="0" t="0" r="0" b="9525"/>
                  <wp:docPr id="21101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184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36D2433" w14:textId="33730A5C" w:rsidR="00824AB2" w:rsidRDefault="004309D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9D7">
              <w:rPr>
                <w:b/>
              </w:rPr>
              <w:drawing>
                <wp:inline distT="0" distB="0" distL="0" distR="0" wp14:anchorId="5F614C9A" wp14:editId="32C4A057">
                  <wp:extent cx="4525006" cy="2362530"/>
                  <wp:effectExtent l="0" t="0" r="0" b="0"/>
                  <wp:docPr id="656093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09317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CB7278" w14:textId="731DF7D3" w:rsidR="00824AB2" w:rsidRDefault="004309D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9D7">
              <w:rPr>
                <w:b/>
              </w:rPr>
              <w:drawing>
                <wp:inline distT="0" distB="0" distL="0" distR="0" wp14:anchorId="5FB9501D" wp14:editId="6343491E">
                  <wp:extent cx="4277322" cy="2324424"/>
                  <wp:effectExtent l="0" t="0" r="9525" b="0"/>
                  <wp:docPr id="1230511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51173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D5EB6" w14:textId="77777777" w:rsidR="0031520B" w:rsidRDefault="0031520B">
      <w:r>
        <w:separator/>
      </w:r>
    </w:p>
  </w:endnote>
  <w:endnote w:type="continuationSeparator" w:id="0">
    <w:p w14:paraId="2684CCAD" w14:textId="77777777" w:rsidR="0031520B" w:rsidRDefault="00315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A192EC" w14:textId="77777777" w:rsidR="0031520B" w:rsidRDefault="0031520B">
      <w:r>
        <w:separator/>
      </w:r>
    </w:p>
  </w:footnote>
  <w:footnote w:type="continuationSeparator" w:id="0">
    <w:p w14:paraId="2EA47402" w14:textId="77777777" w:rsidR="0031520B" w:rsidRDefault="00315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AA5"/>
    <w:rsid w:val="00003E31"/>
    <w:rsid w:val="000058F1"/>
    <w:rsid w:val="0000633D"/>
    <w:rsid w:val="00007BD1"/>
    <w:rsid w:val="000251B8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95A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3701B"/>
    <w:rsid w:val="00170756"/>
    <w:rsid w:val="00172FED"/>
    <w:rsid w:val="00183A64"/>
    <w:rsid w:val="0018668E"/>
    <w:rsid w:val="001955E9"/>
    <w:rsid w:val="001A17BC"/>
    <w:rsid w:val="001A71A9"/>
    <w:rsid w:val="001B14C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53815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07414"/>
    <w:rsid w:val="0031520B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09D7"/>
    <w:rsid w:val="00432698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709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07F60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9178B"/>
    <w:rsid w:val="006B053E"/>
    <w:rsid w:val="006B2777"/>
    <w:rsid w:val="006B4078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0571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914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7483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D7FC8"/>
    <w:rsid w:val="00BE020C"/>
    <w:rsid w:val="00BE34C5"/>
    <w:rsid w:val="00BE5DC6"/>
    <w:rsid w:val="00BF199B"/>
    <w:rsid w:val="00C065D9"/>
    <w:rsid w:val="00C25407"/>
    <w:rsid w:val="00C26B6D"/>
    <w:rsid w:val="00C3214F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479B"/>
    <w:rsid w:val="00CF6B3F"/>
    <w:rsid w:val="00D03173"/>
    <w:rsid w:val="00D278F8"/>
    <w:rsid w:val="00D3445C"/>
    <w:rsid w:val="00D348B0"/>
    <w:rsid w:val="00D4202B"/>
    <w:rsid w:val="00D470AE"/>
    <w:rsid w:val="00D51321"/>
    <w:rsid w:val="00D51A5C"/>
    <w:rsid w:val="00D72677"/>
    <w:rsid w:val="00D743D1"/>
    <w:rsid w:val="00D81AAF"/>
    <w:rsid w:val="00D83470"/>
    <w:rsid w:val="00DA082D"/>
    <w:rsid w:val="00DA4F01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E2516"/>
    <w:rsid w:val="00E031F4"/>
    <w:rsid w:val="00E034F3"/>
    <w:rsid w:val="00E053FE"/>
    <w:rsid w:val="00E05802"/>
    <w:rsid w:val="00E06F59"/>
    <w:rsid w:val="00E228D6"/>
    <w:rsid w:val="00E23237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62678"/>
    <w:rsid w:val="00E9456D"/>
    <w:rsid w:val="00E973DD"/>
    <w:rsid w:val="00EA03F2"/>
    <w:rsid w:val="00EA37F8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24</TotalTime>
  <Pages>12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2023-06-04T09:02:00Z</cp:lastPrinted>
  <dcterms:created xsi:type="dcterms:W3CDTF">2024-07-08T09:09:00Z</dcterms:created>
  <dcterms:modified xsi:type="dcterms:W3CDTF">2024-07-08T09:30:00Z</dcterms:modified>
</cp:coreProperties>
</file>