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proofErr w:type="spellStart"/>
                            <w:r w:rsidRPr="00EB593B">
                              <w:rPr>
                                <w:b/>
                                <w:szCs w:val="68"/>
                              </w:rPr>
                              <w:t>Porur</w:t>
                            </w:r>
                            <w:proofErr w:type="spellEnd"/>
                            <w:r w:rsidRPr="00EB593B">
                              <w:rPr>
                                <w:b/>
                                <w:szCs w:val="68"/>
                              </w:rPr>
                              <w:t xml:space="preserve">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proofErr w:type="spellStart"/>
                      <w:r w:rsidRPr="00EB593B">
                        <w:rPr>
                          <w:b/>
                          <w:szCs w:val="68"/>
                        </w:rPr>
                        <w:t>Porur</w:t>
                      </w:r>
                      <w:proofErr w:type="spellEnd"/>
                      <w:r w:rsidRPr="00EB593B">
                        <w:rPr>
                          <w:b/>
                          <w:szCs w:val="68"/>
                        </w:rPr>
                        <w:t xml:space="preserve">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04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956"/>
        <w:gridCol w:w="5386"/>
      </w:tblGrid>
      <w:tr w:rsidR="001F7F01" w:rsidRPr="004730D8" w14:paraId="392A2775" w14:textId="77777777" w:rsidTr="00CE7882">
        <w:trPr>
          <w:trHeight w:val="553"/>
        </w:trPr>
        <w:tc>
          <w:tcPr>
            <w:tcW w:w="2396" w:type="pct"/>
          </w:tcPr>
          <w:p w14:paraId="4D354F41" w14:textId="1BFB8828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4F6C7B">
              <w:rPr>
                <w:sz w:val="28"/>
              </w:rPr>
              <w:t xml:space="preserve">Master. </w:t>
            </w:r>
            <w:proofErr w:type="spellStart"/>
            <w:r w:rsidR="004F6C7B">
              <w:rPr>
                <w:sz w:val="28"/>
              </w:rPr>
              <w:t>Dejo</w:t>
            </w:r>
            <w:proofErr w:type="spellEnd"/>
            <w:r w:rsidR="004F6C7B">
              <w:rPr>
                <w:sz w:val="28"/>
              </w:rPr>
              <w:t xml:space="preserve"> </w:t>
            </w:r>
            <w:proofErr w:type="spellStart"/>
            <w:r w:rsidR="004F6C7B">
              <w:rPr>
                <w:sz w:val="28"/>
              </w:rPr>
              <w:t>Willwish</w:t>
            </w:r>
            <w:proofErr w:type="spellEnd"/>
          </w:p>
        </w:tc>
        <w:tc>
          <w:tcPr>
            <w:tcW w:w="2604" w:type="pct"/>
          </w:tcPr>
          <w:p w14:paraId="112E52C6" w14:textId="37987C38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CE7882">
              <w:rPr>
                <w:sz w:val="28"/>
              </w:rPr>
              <w:t>06.07.</w:t>
            </w:r>
            <w:r w:rsidR="008D3CC1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CE7882">
        <w:trPr>
          <w:trHeight w:val="553"/>
        </w:trPr>
        <w:tc>
          <w:tcPr>
            <w:tcW w:w="2396" w:type="pct"/>
          </w:tcPr>
          <w:p w14:paraId="21388FD1" w14:textId="7FEE5F66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="004F6C7B">
              <w:rPr>
                <w:b/>
                <w:bCs/>
                <w:sz w:val="28"/>
              </w:rPr>
              <w:t xml:space="preserve"> </w:t>
            </w:r>
            <w:r w:rsidR="004F6C7B">
              <w:rPr>
                <w:sz w:val="28"/>
              </w:rPr>
              <w:t>8</w:t>
            </w:r>
            <w:r w:rsidR="0026574D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4F6C7B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604" w:type="pct"/>
          </w:tcPr>
          <w:p w14:paraId="11F21660" w14:textId="39DCEA3F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 xml:space="preserve">CBCT </w:t>
            </w:r>
            <w:r w:rsidR="00CE7882">
              <w:rPr>
                <w:sz w:val="28"/>
              </w:rPr>
              <w:t xml:space="preserve">Sectional </w:t>
            </w:r>
            <w:r w:rsidR="0088170F">
              <w:rPr>
                <w:sz w:val="28"/>
              </w:rPr>
              <w:t>Maxilla</w:t>
            </w:r>
          </w:p>
        </w:tc>
      </w:tr>
      <w:tr w:rsidR="001F7F01" w:rsidRPr="004730D8" w14:paraId="65820F62" w14:textId="77777777" w:rsidTr="00CE7882">
        <w:trPr>
          <w:trHeight w:val="553"/>
        </w:trPr>
        <w:tc>
          <w:tcPr>
            <w:tcW w:w="2396" w:type="pct"/>
          </w:tcPr>
          <w:p w14:paraId="37131503" w14:textId="2BFE674E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Pr="004730D8">
              <w:rPr>
                <w:sz w:val="28"/>
              </w:rPr>
              <w:t>Dr.</w:t>
            </w:r>
            <w:r w:rsidR="00B75EE8">
              <w:rPr>
                <w:sz w:val="28"/>
              </w:rPr>
              <w:t xml:space="preserve"> </w:t>
            </w:r>
            <w:r w:rsidR="004F6C7B">
              <w:rPr>
                <w:sz w:val="28"/>
              </w:rPr>
              <w:t>Balamurali Sai</w:t>
            </w:r>
          </w:p>
        </w:tc>
        <w:tc>
          <w:tcPr>
            <w:tcW w:w="2604" w:type="pct"/>
          </w:tcPr>
          <w:p w14:paraId="7219DEB7" w14:textId="7C697939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BC3DFC">
              <w:rPr>
                <w:noProof/>
                <w:sz w:val="28"/>
              </w:rPr>
              <w:t>Fractured tooth: 21</w:t>
            </w:r>
          </w:p>
        </w:tc>
      </w:tr>
      <w:tr w:rsidR="001F7F01" w:rsidRPr="004730D8" w14:paraId="783A17F4" w14:textId="77777777" w:rsidTr="00CE7882">
        <w:trPr>
          <w:trHeight w:val="553"/>
        </w:trPr>
        <w:tc>
          <w:tcPr>
            <w:tcW w:w="5000" w:type="pct"/>
            <w:gridSpan w:val="2"/>
          </w:tcPr>
          <w:p w14:paraId="49951B03" w14:textId="64EB2D9F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="00BC3DFC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2294686A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88170F">
                              <w:rPr>
                                <w:sz w:val="28"/>
                              </w:rPr>
                              <w:t>Maxilla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2294686A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88170F">
                        <w:rPr>
                          <w:sz w:val="28"/>
                        </w:rPr>
                        <w:t>Maxilla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1BEE98B3" w14:textId="2F2B157F" w:rsidR="00604A4E" w:rsidRDefault="00604A4E" w:rsidP="00465DD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Presence of hyperdense crown structures in relation to </w:t>
      </w:r>
      <w:r w:rsidR="009D0AF6">
        <w:rPr>
          <w:sz w:val="28"/>
        </w:rPr>
        <w:t xml:space="preserve">24, 25, 26, 27, 28 and implant screw in relation to </w:t>
      </w:r>
      <w:r w:rsidR="009A11E7">
        <w:rPr>
          <w:sz w:val="28"/>
        </w:rPr>
        <w:t>25.</w:t>
      </w:r>
    </w:p>
    <w:p w14:paraId="323131A0" w14:textId="31DF54C2" w:rsidR="009A11E7" w:rsidRDefault="009A11E7" w:rsidP="00465DD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In relation to </w:t>
      </w:r>
      <w:r w:rsidR="00954222">
        <w:rPr>
          <w:sz w:val="28"/>
        </w:rPr>
        <w:t xml:space="preserve">17 </w:t>
      </w:r>
      <w:proofErr w:type="gramStart"/>
      <w:r w:rsidR="00954222">
        <w:rPr>
          <w:sz w:val="28"/>
        </w:rPr>
        <w:t>presence</w:t>
      </w:r>
      <w:proofErr w:type="gramEnd"/>
      <w:r w:rsidR="00954222">
        <w:rPr>
          <w:sz w:val="28"/>
        </w:rPr>
        <w:t xml:space="preserve"> of restorative material involving the crown and the disto buccal root canal is evident.</w:t>
      </w:r>
    </w:p>
    <w:p w14:paraId="58D8B0DF" w14:textId="3FEDEF68" w:rsidR="006125A3" w:rsidRDefault="006125A3" w:rsidP="00465DD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In 16 </w:t>
      </w:r>
      <w:proofErr w:type="gramStart"/>
      <w:r>
        <w:rPr>
          <w:sz w:val="28"/>
        </w:rPr>
        <w:t>presence</w:t>
      </w:r>
      <w:proofErr w:type="gramEnd"/>
      <w:r>
        <w:rPr>
          <w:sz w:val="28"/>
        </w:rPr>
        <w:t xml:space="preserve"> of restorative material involving the crown</w:t>
      </w:r>
      <w:r w:rsidR="00296E5F">
        <w:rPr>
          <w:sz w:val="28"/>
        </w:rPr>
        <w:t xml:space="preserve"> and approximating the pulp </w:t>
      </w:r>
      <w:r>
        <w:rPr>
          <w:sz w:val="28"/>
        </w:rPr>
        <w:t>is evident.</w:t>
      </w:r>
    </w:p>
    <w:p w14:paraId="1A85CABA" w14:textId="77777777" w:rsidR="00296E5F" w:rsidRDefault="00296E5F" w:rsidP="00296E5F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In 23, partial loss of crown structure and hyperdense restorative material within the pulp canal upto the apical region is evident.</w:t>
      </w:r>
    </w:p>
    <w:p w14:paraId="5A2DD44F" w14:textId="030829B9" w:rsidR="00296E5F" w:rsidRDefault="00296E5F" w:rsidP="00465DD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In 26, partial loss of mesio- coronal structure involving the pulp is evident.</w:t>
      </w:r>
    </w:p>
    <w:p w14:paraId="318554A7" w14:textId="25525335" w:rsidR="00CC4EA8" w:rsidRDefault="008636D4" w:rsidP="00465DD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The maxillary alveolar ridge is present with normal trabecular pattern</w:t>
      </w:r>
      <w:r w:rsidR="00CC4EA8">
        <w:rPr>
          <w:sz w:val="28"/>
        </w:rPr>
        <w:t>.</w:t>
      </w:r>
    </w:p>
    <w:p w14:paraId="2C646F9B" w14:textId="52E79AC6" w:rsidR="00616A06" w:rsidRDefault="00616A06" w:rsidP="00465DDB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</w:t>
      </w:r>
      <w:r w:rsidR="00FA316F">
        <w:rPr>
          <w:sz w:val="28"/>
        </w:rPr>
        <w:t xml:space="preserve">surrounding bone in relation to the </w:t>
      </w:r>
      <w:r>
        <w:rPr>
          <w:sz w:val="28"/>
        </w:rPr>
        <w:t>implant in 25 is present with normal trabecular pattern</w:t>
      </w:r>
      <w:r w:rsidR="00FA316F">
        <w:rPr>
          <w:sz w:val="28"/>
        </w:rPr>
        <w:t xml:space="preserve">. </w:t>
      </w:r>
    </w:p>
    <w:p w14:paraId="439CB579" w14:textId="77777777" w:rsidR="00FA316F" w:rsidRDefault="00FA316F" w:rsidP="00FA316F">
      <w:pPr>
        <w:pStyle w:val="ListParagraph"/>
        <w:spacing w:line="600" w:lineRule="auto"/>
        <w:jc w:val="both"/>
        <w:rPr>
          <w:sz w:val="28"/>
        </w:rPr>
      </w:pPr>
    </w:p>
    <w:p w14:paraId="553B5FC5" w14:textId="77777777" w:rsidR="006D3FEC" w:rsidRDefault="006D3FEC"/>
    <w:p w14:paraId="61D5E7F3" w14:textId="19BEF26D" w:rsidR="00205903" w:rsidRDefault="00205903"/>
    <w:p w14:paraId="663037E2" w14:textId="77777777" w:rsidR="009D2477" w:rsidRDefault="009D2477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p w14:paraId="438155C0" w14:textId="77777777" w:rsidR="00B9369A" w:rsidRDefault="00B9369A"/>
    <w:p w14:paraId="0C3D68A5" w14:textId="77777777" w:rsidR="00B9369A" w:rsidRDefault="00B9369A"/>
    <w:p w14:paraId="11F023E1" w14:textId="77777777" w:rsidR="00B9369A" w:rsidRDefault="00B9369A"/>
    <w:p w14:paraId="5D1C33CB" w14:textId="77777777" w:rsidR="00B9369A" w:rsidRPr="00806B95" w:rsidRDefault="00B9369A"/>
    <w:tbl>
      <w:tblPr>
        <w:tblStyle w:val="TableGrid"/>
        <w:tblpPr w:leftFromText="180" w:rightFromText="180" w:vertAnchor="text" w:horzAnchor="margin" w:tblpY="236"/>
        <w:tblW w:w="5000" w:type="pct"/>
        <w:tblLook w:val="04A0" w:firstRow="1" w:lastRow="0" w:firstColumn="1" w:lastColumn="0" w:noHBand="0" w:noVBand="1"/>
      </w:tblPr>
      <w:tblGrid>
        <w:gridCol w:w="4458"/>
        <w:gridCol w:w="2897"/>
        <w:gridCol w:w="2895"/>
      </w:tblGrid>
      <w:tr w:rsidR="00296E5F" w:rsidRPr="00806B95" w14:paraId="3475BBE5" w14:textId="77777777" w:rsidTr="00296E5F">
        <w:trPr>
          <w:trHeight w:val="1059"/>
        </w:trPr>
        <w:tc>
          <w:tcPr>
            <w:tcW w:w="2175" w:type="pct"/>
          </w:tcPr>
          <w:p w14:paraId="6FE1D43E" w14:textId="77777777" w:rsidR="00296E5F" w:rsidRPr="00806B95" w:rsidRDefault="00296E5F" w:rsidP="00296E5F">
            <w:pPr>
              <w:jc w:val="center"/>
            </w:pPr>
          </w:p>
        </w:tc>
        <w:tc>
          <w:tcPr>
            <w:tcW w:w="1413" w:type="pct"/>
          </w:tcPr>
          <w:p w14:paraId="1E3B58DF" w14:textId="16043FB3" w:rsidR="00296E5F" w:rsidRPr="00806B95" w:rsidRDefault="00296E5F" w:rsidP="00296E5F">
            <w:pPr>
              <w:jc w:val="center"/>
              <w:rPr>
                <w:b/>
              </w:rPr>
            </w:pPr>
            <w:r>
              <w:rPr>
                <w:b/>
              </w:rPr>
              <w:t>17</w:t>
            </w:r>
            <w:r w:rsidRPr="00806B95">
              <w:rPr>
                <w:b/>
              </w:rPr>
              <w:t xml:space="preserve"> </w:t>
            </w:r>
            <w:proofErr w:type="gramStart"/>
            <w:r w:rsidRPr="00806B95">
              <w:rPr>
                <w:b/>
              </w:rPr>
              <w:t>region</w:t>
            </w:r>
            <w:proofErr w:type="gramEnd"/>
          </w:p>
        </w:tc>
        <w:tc>
          <w:tcPr>
            <w:tcW w:w="1412" w:type="pct"/>
          </w:tcPr>
          <w:p w14:paraId="123CF9D3" w14:textId="2330252E" w:rsidR="00296E5F" w:rsidRPr="00806B95" w:rsidRDefault="00296E5F" w:rsidP="00296E5F">
            <w:pPr>
              <w:jc w:val="center"/>
              <w:rPr>
                <w:b/>
              </w:rPr>
            </w:pPr>
            <w:r>
              <w:rPr>
                <w:b/>
              </w:rPr>
              <w:t>23</w:t>
            </w:r>
            <w:r w:rsidRPr="00806B95">
              <w:rPr>
                <w:b/>
              </w:rPr>
              <w:t xml:space="preserve"> </w:t>
            </w:r>
            <w:proofErr w:type="gramStart"/>
            <w:r w:rsidRPr="00806B95">
              <w:rPr>
                <w:b/>
              </w:rPr>
              <w:t>region</w:t>
            </w:r>
            <w:proofErr w:type="gramEnd"/>
          </w:p>
        </w:tc>
      </w:tr>
      <w:tr w:rsidR="00296E5F" w:rsidRPr="00806B95" w14:paraId="38D0E478" w14:textId="77777777" w:rsidTr="00296E5F">
        <w:trPr>
          <w:trHeight w:val="1276"/>
        </w:trPr>
        <w:tc>
          <w:tcPr>
            <w:tcW w:w="2175" w:type="pct"/>
          </w:tcPr>
          <w:p w14:paraId="23B61876" w14:textId="77777777" w:rsidR="00296E5F" w:rsidRPr="00806B95" w:rsidRDefault="00296E5F" w:rsidP="00296E5F">
            <w:pPr>
              <w:jc w:val="center"/>
            </w:pPr>
            <w:r w:rsidRPr="00806B95">
              <w:t>Sub-Crestal</w:t>
            </w:r>
          </w:p>
        </w:tc>
        <w:tc>
          <w:tcPr>
            <w:tcW w:w="1413" w:type="pct"/>
          </w:tcPr>
          <w:p w14:paraId="0BB5DF1D" w14:textId="30D71763" w:rsidR="00296E5F" w:rsidRDefault="0059157E" w:rsidP="00296E5F">
            <w:pPr>
              <w:jc w:val="center"/>
            </w:pPr>
            <w:r>
              <w:t>13.98</w:t>
            </w:r>
          </w:p>
        </w:tc>
        <w:tc>
          <w:tcPr>
            <w:tcW w:w="1412" w:type="pct"/>
          </w:tcPr>
          <w:p w14:paraId="2C1482C4" w14:textId="65CD2FF6" w:rsidR="00296E5F" w:rsidRDefault="00296E5F" w:rsidP="00296E5F">
            <w:pPr>
              <w:jc w:val="center"/>
            </w:pPr>
            <w:r>
              <w:t>7.43</w:t>
            </w:r>
          </w:p>
        </w:tc>
      </w:tr>
      <w:tr w:rsidR="00296E5F" w:rsidRPr="00806B95" w14:paraId="139B55C6" w14:textId="77777777" w:rsidTr="00296E5F">
        <w:trPr>
          <w:trHeight w:val="1063"/>
        </w:trPr>
        <w:tc>
          <w:tcPr>
            <w:tcW w:w="2175" w:type="pct"/>
          </w:tcPr>
          <w:p w14:paraId="40D9ACE1" w14:textId="77777777" w:rsidR="00296E5F" w:rsidRPr="00806B95" w:rsidRDefault="00296E5F" w:rsidP="00296E5F">
            <w:pPr>
              <w:jc w:val="center"/>
            </w:pPr>
            <w:r w:rsidRPr="00806B95">
              <w:t>Mid- Crestal</w:t>
            </w:r>
          </w:p>
        </w:tc>
        <w:tc>
          <w:tcPr>
            <w:tcW w:w="1413" w:type="pct"/>
          </w:tcPr>
          <w:p w14:paraId="5321D8FB" w14:textId="0F01B504" w:rsidR="00296E5F" w:rsidRDefault="0059157E" w:rsidP="00296E5F">
            <w:pPr>
              <w:jc w:val="center"/>
            </w:pPr>
            <w:r>
              <w:t>14.12</w:t>
            </w:r>
          </w:p>
        </w:tc>
        <w:tc>
          <w:tcPr>
            <w:tcW w:w="1412" w:type="pct"/>
          </w:tcPr>
          <w:p w14:paraId="76CAB9E5" w14:textId="5B3D20D8" w:rsidR="00296E5F" w:rsidRDefault="00296E5F" w:rsidP="00296E5F">
            <w:pPr>
              <w:jc w:val="center"/>
            </w:pPr>
            <w:r>
              <w:t>7.09</w:t>
            </w:r>
          </w:p>
        </w:tc>
      </w:tr>
      <w:tr w:rsidR="00296E5F" w:rsidRPr="00806B95" w14:paraId="21CE38C6" w14:textId="77777777" w:rsidTr="00296E5F">
        <w:trPr>
          <w:trHeight w:val="1118"/>
        </w:trPr>
        <w:tc>
          <w:tcPr>
            <w:tcW w:w="2175" w:type="pct"/>
          </w:tcPr>
          <w:p w14:paraId="49363B76" w14:textId="77777777" w:rsidR="00296E5F" w:rsidRPr="00806B95" w:rsidRDefault="00296E5F" w:rsidP="00296E5F">
            <w:pPr>
              <w:jc w:val="center"/>
            </w:pPr>
            <w:r w:rsidRPr="00806B95">
              <w:t>Distance between the alveolar ridge and Floor of the Nasal cavity (in mm)</w:t>
            </w:r>
          </w:p>
        </w:tc>
        <w:tc>
          <w:tcPr>
            <w:tcW w:w="1413" w:type="pct"/>
          </w:tcPr>
          <w:p w14:paraId="66846EEA" w14:textId="2597245E" w:rsidR="00296E5F" w:rsidRDefault="0059157E" w:rsidP="00296E5F">
            <w:pPr>
              <w:jc w:val="center"/>
            </w:pPr>
            <w:r>
              <w:t>6.02</w:t>
            </w:r>
          </w:p>
        </w:tc>
        <w:tc>
          <w:tcPr>
            <w:tcW w:w="1412" w:type="pct"/>
          </w:tcPr>
          <w:p w14:paraId="79269605" w14:textId="548DFF35" w:rsidR="00296E5F" w:rsidRDefault="00296E5F" w:rsidP="00296E5F">
            <w:pPr>
              <w:jc w:val="center"/>
            </w:pPr>
            <w:r>
              <w:t>21.81</w:t>
            </w:r>
          </w:p>
        </w:tc>
      </w:tr>
    </w:tbl>
    <w:p w14:paraId="1149542C" w14:textId="77777777" w:rsidR="0076123B" w:rsidRPr="00806B95" w:rsidRDefault="0076123B"/>
    <w:p w14:paraId="1261D317" w14:textId="77777777" w:rsidR="00B9369A" w:rsidRPr="00806B95" w:rsidRDefault="00B9369A"/>
    <w:p w14:paraId="6AA7D2D7" w14:textId="77777777" w:rsidR="00B9369A" w:rsidRPr="00806B95" w:rsidRDefault="00B9369A"/>
    <w:p w14:paraId="01ACAD7F" w14:textId="77777777" w:rsidR="00B9369A" w:rsidRPr="00806B95" w:rsidRDefault="00B9369A"/>
    <w:p w14:paraId="0C078DB6" w14:textId="77777777" w:rsidR="00B9369A" w:rsidRPr="00806B95" w:rsidRDefault="00B9369A"/>
    <w:p w14:paraId="20609A7D" w14:textId="77777777" w:rsidR="00B9369A" w:rsidRDefault="00B9369A"/>
    <w:p w14:paraId="7A9B0C17" w14:textId="77777777" w:rsidR="001C1889" w:rsidRDefault="001C1889"/>
    <w:p w14:paraId="1118D044" w14:textId="77777777" w:rsidR="001C1889" w:rsidRDefault="001C1889"/>
    <w:p w14:paraId="4A108ECD" w14:textId="77777777" w:rsidR="001C1889" w:rsidRDefault="001C1889"/>
    <w:p w14:paraId="4237E4B4" w14:textId="77777777" w:rsidR="001C1889" w:rsidRDefault="001C1889"/>
    <w:p w14:paraId="3CBF6F01" w14:textId="77777777" w:rsidR="001C1889" w:rsidRDefault="001C1889"/>
    <w:p w14:paraId="36FD2D52" w14:textId="77777777" w:rsidR="001C1889" w:rsidRDefault="001C1889"/>
    <w:p w14:paraId="55AB5E7E" w14:textId="77777777" w:rsidR="001C1889" w:rsidRDefault="001C1889"/>
    <w:p w14:paraId="147A200E" w14:textId="77777777" w:rsidR="001C1889" w:rsidRDefault="001C1889"/>
    <w:p w14:paraId="42A63B72" w14:textId="77777777" w:rsidR="001C1889" w:rsidRPr="00806B95" w:rsidRDefault="001C1889"/>
    <w:p w14:paraId="3A39D2C9" w14:textId="1A2C6E21" w:rsidR="00B9369A" w:rsidRPr="00806B95" w:rsidRDefault="00B9369A"/>
    <w:p w14:paraId="358996D2" w14:textId="77777777" w:rsidR="00B9369A" w:rsidRPr="00806B95" w:rsidRDefault="00B9369A">
      <w:r w:rsidRPr="00806B95">
        <w:br w:type="page"/>
      </w:r>
    </w:p>
    <w:p w14:paraId="60182ABD" w14:textId="77777777" w:rsidR="00663050" w:rsidRPr="00806B95" w:rsidRDefault="00663050"/>
    <w:p w14:paraId="64AFD0F1" w14:textId="052D1F24" w:rsidR="00205903" w:rsidRDefault="00205903"/>
    <w:p w14:paraId="6874589E" w14:textId="54FE176A" w:rsidR="00663050" w:rsidRDefault="00663050"/>
    <w:p w14:paraId="52789005" w14:textId="5EC50757" w:rsidR="00565CF2" w:rsidRDefault="00B9369A" w:rsidP="00565CF2">
      <w:pPr>
        <w:tabs>
          <w:tab w:val="left" w:pos="10260"/>
        </w:tabs>
        <w:spacing w:line="600" w:lineRule="auto"/>
        <w:jc w:val="both"/>
        <w:rPr>
          <w:sz w:val="32"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47B780BA">
                <wp:simplePos x="0" y="0"/>
                <wp:positionH relativeFrom="margin">
                  <wp:align>center</wp:align>
                </wp:positionH>
                <wp:positionV relativeFrom="paragraph">
                  <wp:posOffset>13789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left:0;text-align:left;margin-left:0;margin-top:1.1pt;width:350.3pt;height:37.6pt;z-index:25173760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B8546D5" w14:textId="77777777" w:rsidR="00B9369A" w:rsidRPr="00565CF2" w:rsidRDefault="00B9369A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10E554D0" w14:textId="4494E089" w:rsidR="0064765A" w:rsidRDefault="00FA316F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Fractured crown in root canal treated </w:t>
      </w:r>
      <w:proofErr w:type="gramStart"/>
      <w:r>
        <w:rPr>
          <w:sz w:val="28"/>
        </w:rPr>
        <w:t>tooth :</w:t>
      </w:r>
      <w:proofErr w:type="gramEnd"/>
      <w:r>
        <w:rPr>
          <w:sz w:val="28"/>
        </w:rPr>
        <w:t xml:space="preserve"> 23</w:t>
      </w:r>
    </w:p>
    <w:p w14:paraId="4A816B47" w14:textId="0EC8225B" w:rsidR="00FA316F" w:rsidRDefault="00FA316F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Partial/ Incomplete root canal treatment in relation to 17.</w:t>
      </w:r>
    </w:p>
    <w:p w14:paraId="18797503" w14:textId="18204E92" w:rsidR="00FA316F" w:rsidRDefault="00FA316F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Restored: 16</w:t>
      </w:r>
    </w:p>
    <w:p w14:paraId="17A10459" w14:textId="1B72A287" w:rsidR="00FA316F" w:rsidRDefault="00FA316F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Implant in relation to 25</w:t>
      </w:r>
    </w:p>
    <w:p w14:paraId="67D81309" w14:textId="35A00F93" w:rsidR="00FA316F" w:rsidRDefault="00FA316F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Crown in relation to 24, 25, 26, 27, 28</w:t>
      </w:r>
    </w:p>
    <w:p w14:paraId="29802447" w14:textId="241E9BD4" w:rsidR="004336DB" w:rsidRDefault="004336DB" w:rsidP="00DE1A79">
      <w:pPr>
        <w:pStyle w:val="ListParagraph"/>
        <w:spacing w:line="600" w:lineRule="auto"/>
        <w:jc w:val="both"/>
      </w:pPr>
    </w:p>
    <w:p w14:paraId="33FC8D4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CE1F7F7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2C34F242" w14:textId="62D5F63C" w:rsidR="007F3590" w:rsidRDefault="007F3590" w:rsidP="007F3590">
      <w:pPr>
        <w:tabs>
          <w:tab w:val="left" w:pos="10260"/>
        </w:tabs>
        <w:ind w:firstLine="450"/>
        <w:jc w:val="center"/>
      </w:pPr>
      <w:r>
        <w:t>Reconstructed Panoramic view</w:t>
      </w:r>
    </w:p>
    <w:p w14:paraId="4410154F" w14:textId="45544585" w:rsidR="00205903" w:rsidRDefault="00475812" w:rsidP="00B923B3">
      <w:pPr>
        <w:tabs>
          <w:tab w:val="left" w:pos="10260"/>
        </w:tabs>
        <w:ind w:firstLine="450"/>
        <w:jc w:val="both"/>
      </w:pPr>
      <w:r w:rsidRPr="00475812">
        <w:rPr>
          <w:noProof/>
        </w:rPr>
        <w:drawing>
          <wp:anchor distT="0" distB="0" distL="114300" distR="114300" simplePos="0" relativeHeight="251752960" behindDoc="1" locked="0" layoutInCell="1" allowOverlap="1" wp14:anchorId="34E3FCB6" wp14:editId="4CFBE478">
            <wp:simplePos x="0" y="0"/>
            <wp:positionH relativeFrom="margin">
              <wp:align>left</wp:align>
            </wp:positionH>
            <wp:positionV relativeFrom="paragraph">
              <wp:posOffset>278130</wp:posOffset>
            </wp:positionV>
            <wp:extent cx="6273800" cy="2232660"/>
            <wp:effectExtent l="0" t="0" r="0" b="0"/>
            <wp:wrapTight wrapText="bothSides">
              <wp:wrapPolygon edited="0">
                <wp:start x="0" y="0"/>
                <wp:lineTo x="0" y="21379"/>
                <wp:lineTo x="21513" y="21379"/>
                <wp:lineTo x="21513" y="0"/>
                <wp:lineTo x="0" y="0"/>
              </wp:wrapPolygon>
            </wp:wrapTight>
            <wp:docPr id="50475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7507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0E5044" w14:textId="2F179966" w:rsidR="00205903" w:rsidRDefault="00205903" w:rsidP="00B923B3">
      <w:pPr>
        <w:tabs>
          <w:tab w:val="left" w:pos="10260"/>
        </w:tabs>
        <w:ind w:firstLine="450"/>
        <w:jc w:val="both"/>
      </w:pPr>
    </w:p>
    <w:p w14:paraId="182A0F02" w14:textId="3ABE6044" w:rsidR="00205903" w:rsidRPr="00397763" w:rsidRDefault="00205903" w:rsidP="00B923B3">
      <w:pPr>
        <w:tabs>
          <w:tab w:val="left" w:pos="10260"/>
        </w:tabs>
        <w:ind w:firstLine="450"/>
        <w:jc w:val="both"/>
        <w:rPr>
          <w:b/>
          <w:bCs/>
        </w:rPr>
      </w:pPr>
    </w:p>
    <w:p w14:paraId="208E6C16" w14:textId="42D3B052" w:rsidR="00205903" w:rsidRDefault="00205903" w:rsidP="00B923B3">
      <w:pPr>
        <w:tabs>
          <w:tab w:val="left" w:pos="10260"/>
        </w:tabs>
        <w:ind w:firstLine="450"/>
        <w:jc w:val="both"/>
      </w:pPr>
    </w:p>
    <w:p w14:paraId="12D54FDA" w14:textId="2950CC16" w:rsidR="00205903" w:rsidRDefault="00205903" w:rsidP="00B923B3">
      <w:pPr>
        <w:tabs>
          <w:tab w:val="left" w:pos="10260"/>
        </w:tabs>
        <w:ind w:firstLine="450"/>
        <w:jc w:val="both"/>
      </w:pPr>
    </w:p>
    <w:p w14:paraId="1C651917" w14:textId="12B2F8F4" w:rsidR="00205903" w:rsidRDefault="00205903" w:rsidP="00B923B3">
      <w:pPr>
        <w:tabs>
          <w:tab w:val="left" w:pos="10260"/>
        </w:tabs>
        <w:ind w:firstLine="450"/>
        <w:jc w:val="both"/>
      </w:pPr>
    </w:p>
    <w:p w14:paraId="6D80585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6FCA5C18" w14:textId="1A6CC83D" w:rsidR="00205903" w:rsidRDefault="00205903" w:rsidP="00B923B3">
      <w:pPr>
        <w:tabs>
          <w:tab w:val="left" w:pos="10260"/>
        </w:tabs>
        <w:ind w:firstLine="450"/>
        <w:jc w:val="both"/>
      </w:pPr>
    </w:p>
    <w:p w14:paraId="413BF80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E5E60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5B63B3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B0AE41B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DDB6F2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3C06BA3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7EDFA4D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FA80449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BB933B7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0B01F376" w14:textId="77777777" w:rsidR="00412911" w:rsidRDefault="00412911" w:rsidP="00B923B3">
      <w:pPr>
        <w:tabs>
          <w:tab w:val="left" w:pos="10260"/>
        </w:tabs>
        <w:ind w:firstLine="450"/>
        <w:jc w:val="both"/>
      </w:pPr>
    </w:p>
    <w:p w14:paraId="64E5B2A2" w14:textId="77777777" w:rsidR="0009047C" w:rsidRDefault="0009047C">
      <w:pPr>
        <w:rPr>
          <w:b/>
        </w:rPr>
      </w:pPr>
      <w:r>
        <w:rPr>
          <w:b/>
        </w:rPr>
        <w:br w:type="page"/>
      </w:r>
    </w:p>
    <w:p w14:paraId="5B02D69A" w14:textId="7573D972" w:rsidR="00EA03F2" w:rsidRDefault="00EA03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743B829F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7752377" w14:textId="0213A78D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3DE494C" w14:textId="4FDD7D44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1AEC3DF" w14:textId="0DB3E15D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FA0FC2B" w14:textId="0D4793AC" w:rsidR="00084093" w:rsidRDefault="00475812" w:rsidP="00FD4F2B">
      <w:pPr>
        <w:tabs>
          <w:tab w:val="left" w:pos="10260"/>
        </w:tabs>
        <w:ind w:firstLine="450"/>
        <w:jc w:val="center"/>
        <w:rPr>
          <w:b/>
        </w:rPr>
      </w:pPr>
      <w:r w:rsidRPr="00475812">
        <w:rPr>
          <w:b/>
          <w:noProof/>
        </w:rPr>
        <w:drawing>
          <wp:inline distT="0" distB="0" distL="0" distR="0" wp14:anchorId="0F64B8FF" wp14:editId="15C3EA79">
            <wp:extent cx="5469919" cy="2754085"/>
            <wp:effectExtent l="0" t="0" r="0" b="8255"/>
            <wp:docPr id="94705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0530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3588" cy="2760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3B97C" w14:textId="48D977B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FFB4F8" w14:textId="69C51E52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8B9F28" w14:textId="59D27388" w:rsidR="00084093" w:rsidRDefault="00084093" w:rsidP="00CC07BD">
      <w:pPr>
        <w:rPr>
          <w:b/>
        </w:rPr>
      </w:pPr>
      <w:r>
        <w:rPr>
          <w:b/>
        </w:rPr>
        <w:br w:type="page"/>
      </w:r>
    </w:p>
    <w:p w14:paraId="680774CE" w14:textId="77777777" w:rsidR="008C2626" w:rsidRDefault="008C2626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E65905B" w14:textId="37D1005B" w:rsidR="00412911" w:rsidRDefault="00084093" w:rsidP="00412911">
      <w:pPr>
        <w:tabs>
          <w:tab w:val="left" w:pos="10260"/>
        </w:tabs>
        <w:ind w:firstLine="450"/>
        <w:jc w:val="center"/>
        <w:rPr>
          <w:b/>
        </w:rPr>
      </w:pPr>
      <w:r>
        <w:rPr>
          <w:b/>
        </w:rPr>
        <w:t>CROSS SECTIONAL VIEW</w:t>
      </w:r>
    </w:p>
    <w:p w14:paraId="595FD031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1126"/>
        <w:gridCol w:w="9276"/>
      </w:tblGrid>
      <w:tr w:rsidR="0059157E" w14:paraId="5DFD2DFC" w14:textId="77777777" w:rsidTr="00071D5F">
        <w:trPr>
          <w:trHeight w:val="629"/>
        </w:trPr>
        <w:tc>
          <w:tcPr>
            <w:tcW w:w="3586" w:type="dxa"/>
            <w:shd w:val="clear" w:color="auto" w:fill="FFFFFF" w:themeFill="background1"/>
          </w:tcPr>
          <w:p w14:paraId="1C750F5D" w14:textId="77777777" w:rsidR="0059157E" w:rsidRDefault="0059157E" w:rsidP="009E781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56462968"/>
            <w:r>
              <w:rPr>
                <w:b/>
                <w:bCs/>
                <w:sz w:val="28"/>
                <w:szCs w:val="28"/>
              </w:rPr>
              <w:t xml:space="preserve">16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816" w:type="dxa"/>
            <w:shd w:val="clear" w:color="auto" w:fill="FFFFFF" w:themeFill="background1"/>
          </w:tcPr>
          <w:p w14:paraId="51DB1D3A" w14:textId="77777777" w:rsidR="0059157E" w:rsidRPr="00FD4F2B" w:rsidRDefault="0059157E" w:rsidP="009E7810">
            <w:pPr>
              <w:tabs>
                <w:tab w:val="left" w:pos="10260"/>
              </w:tabs>
              <w:jc w:val="center"/>
              <w:rPr>
                <w:b/>
                <w:noProof/>
              </w:rPr>
            </w:pPr>
            <w:r w:rsidRPr="00660EE3">
              <w:rPr>
                <w:b/>
                <w:noProof/>
              </w:rPr>
              <w:drawing>
                <wp:inline distT="0" distB="0" distL="0" distR="0" wp14:anchorId="6520EAEA" wp14:editId="67C89DEB">
                  <wp:extent cx="5753100" cy="2879914"/>
                  <wp:effectExtent l="0" t="0" r="0" b="0"/>
                  <wp:docPr id="11751276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308595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8564" cy="2882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157E" w14:paraId="3474ADB7" w14:textId="77777777" w:rsidTr="00071D5F">
        <w:trPr>
          <w:trHeight w:val="629"/>
        </w:trPr>
        <w:tc>
          <w:tcPr>
            <w:tcW w:w="3586" w:type="dxa"/>
            <w:shd w:val="clear" w:color="auto" w:fill="FFFFFF" w:themeFill="background1"/>
          </w:tcPr>
          <w:p w14:paraId="54D9F64F" w14:textId="77777777" w:rsidR="0059157E" w:rsidRDefault="0059157E" w:rsidP="009E781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17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816" w:type="dxa"/>
            <w:shd w:val="clear" w:color="auto" w:fill="FFFFFF" w:themeFill="background1"/>
          </w:tcPr>
          <w:p w14:paraId="48CB25C4" w14:textId="77777777" w:rsidR="0059157E" w:rsidRPr="00FD4F2B" w:rsidRDefault="0059157E" w:rsidP="009E7810">
            <w:pPr>
              <w:tabs>
                <w:tab w:val="left" w:pos="10260"/>
              </w:tabs>
              <w:jc w:val="center"/>
              <w:rPr>
                <w:b/>
                <w:noProof/>
              </w:rPr>
            </w:pPr>
            <w:r w:rsidRPr="00660EE3">
              <w:rPr>
                <w:b/>
                <w:noProof/>
              </w:rPr>
              <w:drawing>
                <wp:inline distT="0" distB="0" distL="0" distR="0" wp14:anchorId="34824A1E" wp14:editId="57435C62">
                  <wp:extent cx="5421084" cy="2973126"/>
                  <wp:effectExtent l="0" t="0" r="8255" b="0"/>
                  <wp:docPr id="4509216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987429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6339" cy="29760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72CB3" w14:paraId="522CAD09" w14:textId="77777777" w:rsidTr="00071D5F">
        <w:trPr>
          <w:trHeight w:val="629"/>
        </w:trPr>
        <w:tc>
          <w:tcPr>
            <w:tcW w:w="3586" w:type="dxa"/>
            <w:shd w:val="clear" w:color="auto" w:fill="FFFFFF" w:themeFill="background1"/>
          </w:tcPr>
          <w:p w14:paraId="52AF4DE7" w14:textId="77777777" w:rsidR="00E72CB3" w:rsidRDefault="00E72CB3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 xml:space="preserve">23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816" w:type="dxa"/>
            <w:shd w:val="clear" w:color="auto" w:fill="FFFFFF" w:themeFill="background1"/>
          </w:tcPr>
          <w:p w14:paraId="2A4C74E1" w14:textId="62175B3A" w:rsidR="00E72CB3" w:rsidRDefault="00FD4F2B" w:rsidP="009E7810">
            <w:pPr>
              <w:tabs>
                <w:tab w:val="left" w:pos="10260"/>
              </w:tabs>
              <w:jc w:val="center"/>
              <w:rPr>
                <w:b/>
              </w:rPr>
            </w:pPr>
            <w:r w:rsidRPr="00FD4F2B">
              <w:rPr>
                <w:b/>
                <w:noProof/>
              </w:rPr>
              <w:drawing>
                <wp:inline distT="0" distB="0" distL="0" distR="0" wp14:anchorId="3513A3EA" wp14:editId="4D841017">
                  <wp:extent cx="5249008" cy="3124636"/>
                  <wp:effectExtent l="0" t="0" r="8890" b="0"/>
                  <wp:docPr id="13887559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875595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9008" cy="3124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6E5F" w14:paraId="36AAFEC6" w14:textId="77777777" w:rsidTr="00071D5F">
        <w:trPr>
          <w:trHeight w:val="629"/>
        </w:trPr>
        <w:tc>
          <w:tcPr>
            <w:tcW w:w="3586" w:type="dxa"/>
            <w:shd w:val="clear" w:color="auto" w:fill="FFFFFF" w:themeFill="background1"/>
          </w:tcPr>
          <w:p w14:paraId="1CB72BCA" w14:textId="767A1304" w:rsidR="00296E5F" w:rsidRDefault="002C2F84" w:rsidP="009E781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26 </w:t>
            </w:r>
            <w:proofErr w:type="gramStart"/>
            <w:r>
              <w:rPr>
                <w:b/>
                <w:bCs/>
                <w:sz w:val="28"/>
                <w:szCs w:val="28"/>
              </w:rPr>
              <w:t>region</w:t>
            </w:r>
            <w:proofErr w:type="gramEnd"/>
          </w:p>
        </w:tc>
        <w:tc>
          <w:tcPr>
            <w:tcW w:w="6816" w:type="dxa"/>
            <w:shd w:val="clear" w:color="auto" w:fill="FFFFFF" w:themeFill="background1"/>
          </w:tcPr>
          <w:p w14:paraId="3A179B3B" w14:textId="50AF55B9" w:rsidR="00296E5F" w:rsidRPr="00FD4F2B" w:rsidRDefault="002C2F84" w:rsidP="009E7810">
            <w:pPr>
              <w:tabs>
                <w:tab w:val="left" w:pos="10260"/>
              </w:tabs>
              <w:jc w:val="center"/>
              <w:rPr>
                <w:b/>
                <w:noProof/>
              </w:rPr>
            </w:pPr>
            <w:r w:rsidRPr="002C2F84">
              <w:rPr>
                <w:b/>
                <w:noProof/>
              </w:rPr>
              <w:drawing>
                <wp:inline distT="0" distB="0" distL="0" distR="0" wp14:anchorId="71787B3D" wp14:editId="6208ECBA">
                  <wp:extent cx="5491842" cy="2730934"/>
                  <wp:effectExtent l="0" t="0" r="0" b="0"/>
                  <wp:docPr id="3800396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03961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0601" cy="2735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E84A7F3" w14:textId="7777777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1F13D7">
      <w:headerReference w:type="default" r:id="rId21"/>
      <w:footerReference w:type="default" r:id="rId22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80CAEF" w14:textId="77777777" w:rsidR="0072584F" w:rsidRDefault="0072584F">
      <w:r>
        <w:separator/>
      </w:r>
    </w:p>
  </w:endnote>
  <w:endnote w:type="continuationSeparator" w:id="0">
    <w:p w14:paraId="4C8207C3" w14:textId="77777777" w:rsidR="0072584F" w:rsidRDefault="00725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proofErr w:type="spellStart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proofErr w:type="spellStart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Porur</w:t>
                    </w:r>
                    <w:proofErr w:type="spellEnd"/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E5D7AE" w14:textId="77777777" w:rsidR="0072584F" w:rsidRDefault="0072584F">
      <w:r>
        <w:separator/>
      </w:r>
    </w:p>
  </w:footnote>
  <w:footnote w:type="continuationSeparator" w:id="0">
    <w:p w14:paraId="2833AA37" w14:textId="77777777" w:rsidR="0072584F" w:rsidRDefault="00725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58F1"/>
    <w:rsid w:val="00007BD1"/>
    <w:rsid w:val="00025F25"/>
    <w:rsid w:val="00030AFB"/>
    <w:rsid w:val="00033918"/>
    <w:rsid w:val="000479F3"/>
    <w:rsid w:val="0005275C"/>
    <w:rsid w:val="000571FA"/>
    <w:rsid w:val="000700BE"/>
    <w:rsid w:val="00071D5F"/>
    <w:rsid w:val="00073EB9"/>
    <w:rsid w:val="0007617C"/>
    <w:rsid w:val="00084093"/>
    <w:rsid w:val="00086D56"/>
    <w:rsid w:val="0009047C"/>
    <w:rsid w:val="00092409"/>
    <w:rsid w:val="00095712"/>
    <w:rsid w:val="000963EE"/>
    <w:rsid w:val="00096BDA"/>
    <w:rsid w:val="00097CA5"/>
    <w:rsid w:val="000A0841"/>
    <w:rsid w:val="000A0B9C"/>
    <w:rsid w:val="000A1444"/>
    <w:rsid w:val="000C0C13"/>
    <w:rsid w:val="000C37A4"/>
    <w:rsid w:val="000C6CA1"/>
    <w:rsid w:val="000C7B39"/>
    <w:rsid w:val="000D1B11"/>
    <w:rsid w:val="000E1EED"/>
    <w:rsid w:val="000E44AF"/>
    <w:rsid w:val="000E60E6"/>
    <w:rsid w:val="00104F54"/>
    <w:rsid w:val="0010514A"/>
    <w:rsid w:val="00112B87"/>
    <w:rsid w:val="00113A6F"/>
    <w:rsid w:val="00132062"/>
    <w:rsid w:val="0013289A"/>
    <w:rsid w:val="001351ED"/>
    <w:rsid w:val="00136BD2"/>
    <w:rsid w:val="00157675"/>
    <w:rsid w:val="00170529"/>
    <w:rsid w:val="00170756"/>
    <w:rsid w:val="00171E8D"/>
    <w:rsid w:val="00177B42"/>
    <w:rsid w:val="00183A64"/>
    <w:rsid w:val="001955E9"/>
    <w:rsid w:val="001A17BC"/>
    <w:rsid w:val="001C0A4C"/>
    <w:rsid w:val="001C1889"/>
    <w:rsid w:val="001C1BD2"/>
    <w:rsid w:val="001C2B99"/>
    <w:rsid w:val="001C3E2F"/>
    <w:rsid w:val="001D4728"/>
    <w:rsid w:val="001D5764"/>
    <w:rsid w:val="001E0398"/>
    <w:rsid w:val="001E2F23"/>
    <w:rsid w:val="001F13D7"/>
    <w:rsid w:val="001F230C"/>
    <w:rsid w:val="001F7F01"/>
    <w:rsid w:val="00205903"/>
    <w:rsid w:val="002208D0"/>
    <w:rsid w:val="00220A22"/>
    <w:rsid w:val="002238EA"/>
    <w:rsid w:val="002266BA"/>
    <w:rsid w:val="00227798"/>
    <w:rsid w:val="002309E5"/>
    <w:rsid w:val="00240ACE"/>
    <w:rsid w:val="00245957"/>
    <w:rsid w:val="00245C2F"/>
    <w:rsid w:val="00251B35"/>
    <w:rsid w:val="00251FCD"/>
    <w:rsid w:val="00253233"/>
    <w:rsid w:val="00261796"/>
    <w:rsid w:val="0026574D"/>
    <w:rsid w:val="00277ADB"/>
    <w:rsid w:val="00282151"/>
    <w:rsid w:val="002824AE"/>
    <w:rsid w:val="00284CD0"/>
    <w:rsid w:val="00290938"/>
    <w:rsid w:val="00296E5F"/>
    <w:rsid w:val="002B3113"/>
    <w:rsid w:val="002B4007"/>
    <w:rsid w:val="002C2C10"/>
    <w:rsid w:val="002C2F84"/>
    <w:rsid w:val="002C6D83"/>
    <w:rsid w:val="002C7FAA"/>
    <w:rsid w:val="002D22E9"/>
    <w:rsid w:val="002D2E2F"/>
    <w:rsid w:val="002F7E67"/>
    <w:rsid w:val="003115A3"/>
    <w:rsid w:val="00321111"/>
    <w:rsid w:val="003332AD"/>
    <w:rsid w:val="0034376D"/>
    <w:rsid w:val="00344C95"/>
    <w:rsid w:val="0038057F"/>
    <w:rsid w:val="00386F89"/>
    <w:rsid w:val="0039062A"/>
    <w:rsid w:val="00395555"/>
    <w:rsid w:val="00397763"/>
    <w:rsid w:val="003A01DB"/>
    <w:rsid w:val="003A78C1"/>
    <w:rsid w:val="003A7A03"/>
    <w:rsid w:val="003B06ED"/>
    <w:rsid w:val="003D10A3"/>
    <w:rsid w:val="003E46D9"/>
    <w:rsid w:val="003F074D"/>
    <w:rsid w:val="003F320B"/>
    <w:rsid w:val="004060E8"/>
    <w:rsid w:val="0041151D"/>
    <w:rsid w:val="00412911"/>
    <w:rsid w:val="00415D5D"/>
    <w:rsid w:val="00416318"/>
    <w:rsid w:val="00417ED0"/>
    <w:rsid w:val="00421B8F"/>
    <w:rsid w:val="0042653F"/>
    <w:rsid w:val="004336DB"/>
    <w:rsid w:val="004413B9"/>
    <w:rsid w:val="004478A2"/>
    <w:rsid w:val="004556E3"/>
    <w:rsid w:val="00455E8A"/>
    <w:rsid w:val="004569BD"/>
    <w:rsid w:val="00456B8A"/>
    <w:rsid w:val="00465DDB"/>
    <w:rsid w:val="004730D8"/>
    <w:rsid w:val="00475812"/>
    <w:rsid w:val="0047690D"/>
    <w:rsid w:val="00477C96"/>
    <w:rsid w:val="00486629"/>
    <w:rsid w:val="00490C12"/>
    <w:rsid w:val="00497BED"/>
    <w:rsid w:val="004A61C2"/>
    <w:rsid w:val="004A73BF"/>
    <w:rsid w:val="004B32C5"/>
    <w:rsid w:val="004B5F1D"/>
    <w:rsid w:val="004B7C69"/>
    <w:rsid w:val="004D5457"/>
    <w:rsid w:val="004D6D17"/>
    <w:rsid w:val="004E18FD"/>
    <w:rsid w:val="004E77A8"/>
    <w:rsid w:val="004F35D5"/>
    <w:rsid w:val="004F6C7B"/>
    <w:rsid w:val="004F6FD5"/>
    <w:rsid w:val="005245F8"/>
    <w:rsid w:val="005372FC"/>
    <w:rsid w:val="005521D8"/>
    <w:rsid w:val="0056063E"/>
    <w:rsid w:val="005609F4"/>
    <w:rsid w:val="00561C3C"/>
    <w:rsid w:val="00562CF1"/>
    <w:rsid w:val="005659D2"/>
    <w:rsid w:val="00565CF2"/>
    <w:rsid w:val="005700FE"/>
    <w:rsid w:val="00580A29"/>
    <w:rsid w:val="0059157E"/>
    <w:rsid w:val="00592170"/>
    <w:rsid w:val="00594CF6"/>
    <w:rsid w:val="0059622C"/>
    <w:rsid w:val="005A4D9D"/>
    <w:rsid w:val="005B2FBF"/>
    <w:rsid w:val="005B397D"/>
    <w:rsid w:val="005C7B64"/>
    <w:rsid w:val="005D4644"/>
    <w:rsid w:val="005D5995"/>
    <w:rsid w:val="005D5A0B"/>
    <w:rsid w:val="005E3BF5"/>
    <w:rsid w:val="005F0243"/>
    <w:rsid w:val="005F5AE4"/>
    <w:rsid w:val="006001D2"/>
    <w:rsid w:val="00604A4E"/>
    <w:rsid w:val="006125A3"/>
    <w:rsid w:val="00612F56"/>
    <w:rsid w:val="00613870"/>
    <w:rsid w:val="00613D04"/>
    <w:rsid w:val="00616A06"/>
    <w:rsid w:val="00620AD1"/>
    <w:rsid w:val="006226CE"/>
    <w:rsid w:val="00622FDF"/>
    <w:rsid w:val="0064765A"/>
    <w:rsid w:val="006526C7"/>
    <w:rsid w:val="00652C74"/>
    <w:rsid w:val="0065314E"/>
    <w:rsid w:val="00660EE3"/>
    <w:rsid w:val="0066265A"/>
    <w:rsid w:val="00663050"/>
    <w:rsid w:val="006646F2"/>
    <w:rsid w:val="00664743"/>
    <w:rsid w:val="0066658E"/>
    <w:rsid w:val="006877B6"/>
    <w:rsid w:val="006912CF"/>
    <w:rsid w:val="006B053E"/>
    <w:rsid w:val="006B0950"/>
    <w:rsid w:val="006C7324"/>
    <w:rsid w:val="006C78E2"/>
    <w:rsid w:val="006D1AD3"/>
    <w:rsid w:val="006D3317"/>
    <w:rsid w:val="006D3FEC"/>
    <w:rsid w:val="006D52B5"/>
    <w:rsid w:val="006D7D65"/>
    <w:rsid w:val="006E6711"/>
    <w:rsid w:val="006F4158"/>
    <w:rsid w:val="0071140D"/>
    <w:rsid w:val="00716637"/>
    <w:rsid w:val="0071799F"/>
    <w:rsid w:val="0072584F"/>
    <w:rsid w:val="00734513"/>
    <w:rsid w:val="007362D6"/>
    <w:rsid w:val="00751400"/>
    <w:rsid w:val="0076123B"/>
    <w:rsid w:val="007665F6"/>
    <w:rsid w:val="00771302"/>
    <w:rsid w:val="007765FC"/>
    <w:rsid w:val="007778F2"/>
    <w:rsid w:val="00785EF6"/>
    <w:rsid w:val="00786C53"/>
    <w:rsid w:val="00787341"/>
    <w:rsid w:val="007A057A"/>
    <w:rsid w:val="007A1ED6"/>
    <w:rsid w:val="007A4F1D"/>
    <w:rsid w:val="007B1F2A"/>
    <w:rsid w:val="007B53B8"/>
    <w:rsid w:val="007B7D0C"/>
    <w:rsid w:val="007C61A8"/>
    <w:rsid w:val="007C7490"/>
    <w:rsid w:val="007D4089"/>
    <w:rsid w:val="007D5AC1"/>
    <w:rsid w:val="007D69E5"/>
    <w:rsid w:val="007E125E"/>
    <w:rsid w:val="007F3590"/>
    <w:rsid w:val="00806B95"/>
    <w:rsid w:val="008073DA"/>
    <w:rsid w:val="00815DCC"/>
    <w:rsid w:val="00824AB2"/>
    <w:rsid w:val="00827355"/>
    <w:rsid w:val="00832378"/>
    <w:rsid w:val="00850708"/>
    <w:rsid w:val="00861F16"/>
    <w:rsid w:val="008636D4"/>
    <w:rsid w:val="0088170F"/>
    <w:rsid w:val="0088740C"/>
    <w:rsid w:val="008946D5"/>
    <w:rsid w:val="008A1E27"/>
    <w:rsid w:val="008A29F7"/>
    <w:rsid w:val="008B0DCE"/>
    <w:rsid w:val="008C2626"/>
    <w:rsid w:val="008C7A63"/>
    <w:rsid w:val="008D3CC1"/>
    <w:rsid w:val="008D5AE9"/>
    <w:rsid w:val="008F1FF8"/>
    <w:rsid w:val="008F3B12"/>
    <w:rsid w:val="008F5D7D"/>
    <w:rsid w:val="008F6F0F"/>
    <w:rsid w:val="009065E7"/>
    <w:rsid w:val="00911927"/>
    <w:rsid w:val="00916CC1"/>
    <w:rsid w:val="00925CAA"/>
    <w:rsid w:val="009301EE"/>
    <w:rsid w:val="00935A4B"/>
    <w:rsid w:val="00942E8D"/>
    <w:rsid w:val="009501E4"/>
    <w:rsid w:val="00951419"/>
    <w:rsid w:val="00953CB3"/>
    <w:rsid w:val="00954222"/>
    <w:rsid w:val="00957114"/>
    <w:rsid w:val="00957AF7"/>
    <w:rsid w:val="00971CA2"/>
    <w:rsid w:val="0097289A"/>
    <w:rsid w:val="0097414F"/>
    <w:rsid w:val="00983AE3"/>
    <w:rsid w:val="009A0EA9"/>
    <w:rsid w:val="009A11E7"/>
    <w:rsid w:val="009A5839"/>
    <w:rsid w:val="009C0CC6"/>
    <w:rsid w:val="009C72D4"/>
    <w:rsid w:val="009D0AF6"/>
    <w:rsid w:val="009D2477"/>
    <w:rsid w:val="009D3274"/>
    <w:rsid w:val="009E2EEE"/>
    <w:rsid w:val="009F1CD1"/>
    <w:rsid w:val="009F2DC1"/>
    <w:rsid w:val="00A041D5"/>
    <w:rsid w:val="00A057F1"/>
    <w:rsid w:val="00A123C9"/>
    <w:rsid w:val="00A13DC5"/>
    <w:rsid w:val="00A16350"/>
    <w:rsid w:val="00A2134F"/>
    <w:rsid w:val="00A232FB"/>
    <w:rsid w:val="00A25A85"/>
    <w:rsid w:val="00A31738"/>
    <w:rsid w:val="00A3257C"/>
    <w:rsid w:val="00A37E8F"/>
    <w:rsid w:val="00A478C1"/>
    <w:rsid w:val="00A574CD"/>
    <w:rsid w:val="00A5778B"/>
    <w:rsid w:val="00A61293"/>
    <w:rsid w:val="00A67DD5"/>
    <w:rsid w:val="00A700D4"/>
    <w:rsid w:val="00A80198"/>
    <w:rsid w:val="00A826FE"/>
    <w:rsid w:val="00A87BD2"/>
    <w:rsid w:val="00A87CEC"/>
    <w:rsid w:val="00A92C90"/>
    <w:rsid w:val="00A93039"/>
    <w:rsid w:val="00AA326C"/>
    <w:rsid w:val="00AC090D"/>
    <w:rsid w:val="00AE1BA2"/>
    <w:rsid w:val="00AF0D0A"/>
    <w:rsid w:val="00AF3BBF"/>
    <w:rsid w:val="00B11C41"/>
    <w:rsid w:val="00B17236"/>
    <w:rsid w:val="00B20B3E"/>
    <w:rsid w:val="00B24CA3"/>
    <w:rsid w:val="00B267F5"/>
    <w:rsid w:val="00B3059B"/>
    <w:rsid w:val="00B30707"/>
    <w:rsid w:val="00B30918"/>
    <w:rsid w:val="00B4127A"/>
    <w:rsid w:val="00B53A49"/>
    <w:rsid w:val="00B62F80"/>
    <w:rsid w:val="00B6795F"/>
    <w:rsid w:val="00B70876"/>
    <w:rsid w:val="00B73862"/>
    <w:rsid w:val="00B75382"/>
    <w:rsid w:val="00B75EE8"/>
    <w:rsid w:val="00B85D01"/>
    <w:rsid w:val="00B911C0"/>
    <w:rsid w:val="00B923B3"/>
    <w:rsid w:val="00B9369A"/>
    <w:rsid w:val="00B9764F"/>
    <w:rsid w:val="00BA018F"/>
    <w:rsid w:val="00BA6C23"/>
    <w:rsid w:val="00BB7100"/>
    <w:rsid w:val="00BC3DFC"/>
    <w:rsid w:val="00BC3FE5"/>
    <w:rsid w:val="00BC5C03"/>
    <w:rsid w:val="00BD0E53"/>
    <w:rsid w:val="00BD1006"/>
    <w:rsid w:val="00BD102F"/>
    <w:rsid w:val="00BD6627"/>
    <w:rsid w:val="00BD7EE8"/>
    <w:rsid w:val="00BE34C5"/>
    <w:rsid w:val="00BE68CB"/>
    <w:rsid w:val="00C0466A"/>
    <w:rsid w:val="00C065D9"/>
    <w:rsid w:val="00C10DBD"/>
    <w:rsid w:val="00C25407"/>
    <w:rsid w:val="00C362E2"/>
    <w:rsid w:val="00C3734D"/>
    <w:rsid w:val="00C501E1"/>
    <w:rsid w:val="00C62C53"/>
    <w:rsid w:val="00C74372"/>
    <w:rsid w:val="00C751CB"/>
    <w:rsid w:val="00C875D7"/>
    <w:rsid w:val="00C91E9E"/>
    <w:rsid w:val="00C95FE2"/>
    <w:rsid w:val="00CA3602"/>
    <w:rsid w:val="00CA4000"/>
    <w:rsid w:val="00CA57C5"/>
    <w:rsid w:val="00CA7B07"/>
    <w:rsid w:val="00CB0577"/>
    <w:rsid w:val="00CB48F8"/>
    <w:rsid w:val="00CB5F47"/>
    <w:rsid w:val="00CC03B3"/>
    <w:rsid w:val="00CC07BD"/>
    <w:rsid w:val="00CC4EA8"/>
    <w:rsid w:val="00CD0EB2"/>
    <w:rsid w:val="00CD12C8"/>
    <w:rsid w:val="00CD15E6"/>
    <w:rsid w:val="00CD72D8"/>
    <w:rsid w:val="00CE7882"/>
    <w:rsid w:val="00CF32F1"/>
    <w:rsid w:val="00CF6B3F"/>
    <w:rsid w:val="00D0612B"/>
    <w:rsid w:val="00D278F8"/>
    <w:rsid w:val="00D3445C"/>
    <w:rsid w:val="00D348B0"/>
    <w:rsid w:val="00D471EA"/>
    <w:rsid w:val="00D51321"/>
    <w:rsid w:val="00D51A5C"/>
    <w:rsid w:val="00D568F1"/>
    <w:rsid w:val="00D72677"/>
    <w:rsid w:val="00D743D1"/>
    <w:rsid w:val="00D80941"/>
    <w:rsid w:val="00D8171B"/>
    <w:rsid w:val="00D81827"/>
    <w:rsid w:val="00D83470"/>
    <w:rsid w:val="00DA082D"/>
    <w:rsid w:val="00DB32BD"/>
    <w:rsid w:val="00DB4667"/>
    <w:rsid w:val="00DC216E"/>
    <w:rsid w:val="00DD04C0"/>
    <w:rsid w:val="00DD6337"/>
    <w:rsid w:val="00DE1645"/>
    <w:rsid w:val="00DE1A79"/>
    <w:rsid w:val="00DE678B"/>
    <w:rsid w:val="00E053FE"/>
    <w:rsid w:val="00E05802"/>
    <w:rsid w:val="00E061EE"/>
    <w:rsid w:val="00E06F59"/>
    <w:rsid w:val="00E21652"/>
    <w:rsid w:val="00E228D6"/>
    <w:rsid w:val="00E325F1"/>
    <w:rsid w:val="00E41C09"/>
    <w:rsid w:val="00E50A29"/>
    <w:rsid w:val="00E50CB2"/>
    <w:rsid w:val="00E55666"/>
    <w:rsid w:val="00E61327"/>
    <w:rsid w:val="00E62678"/>
    <w:rsid w:val="00E72CB3"/>
    <w:rsid w:val="00E772F5"/>
    <w:rsid w:val="00E9456D"/>
    <w:rsid w:val="00EA03F2"/>
    <w:rsid w:val="00EA4A36"/>
    <w:rsid w:val="00EA64E4"/>
    <w:rsid w:val="00EB51BE"/>
    <w:rsid w:val="00EB593B"/>
    <w:rsid w:val="00ED3AF2"/>
    <w:rsid w:val="00ED79E9"/>
    <w:rsid w:val="00EE6C78"/>
    <w:rsid w:val="00EF7787"/>
    <w:rsid w:val="00F020DA"/>
    <w:rsid w:val="00F0441F"/>
    <w:rsid w:val="00F33635"/>
    <w:rsid w:val="00F34524"/>
    <w:rsid w:val="00F360ED"/>
    <w:rsid w:val="00F406CE"/>
    <w:rsid w:val="00F52A2E"/>
    <w:rsid w:val="00F56394"/>
    <w:rsid w:val="00F635DA"/>
    <w:rsid w:val="00F678A0"/>
    <w:rsid w:val="00F73594"/>
    <w:rsid w:val="00F9296A"/>
    <w:rsid w:val="00F960FD"/>
    <w:rsid w:val="00FA316F"/>
    <w:rsid w:val="00FA42E4"/>
    <w:rsid w:val="00FB2E76"/>
    <w:rsid w:val="00FB40E4"/>
    <w:rsid w:val="00FB435D"/>
    <w:rsid w:val="00FC3D56"/>
    <w:rsid w:val="00FC6C37"/>
    <w:rsid w:val="00FD4F2B"/>
    <w:rsid w:val="00FD5515"/>
    <w:rsid w:val="00FD55FA"/>
    <w:rsid w:val="00FD5A0D"/>
    <w:rsid w:val="00FD6427"/>
    <w:rsid w:val="00FD7487"/>
    <w:rsid w:val="00FE45F6"/>
    <w:rsid w:val="00FE506B"/>
    <w:rsid w:val="00FF3840"/>
    <w:rsid w:val="00FF5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0</TotalTime>
  <Pages>9</Pages>
  <Words>242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2</cp:revision>
  <cp:lastPrinted>2024-03-13T06:32:00Z</cp:lastPrinted>
  <dcterms:created xsi:type="dcterms:W3CDTF">2024-07-06T07:38:00Z</dcterms:created>
  <dcterms:modified xsi:type="dcterms:W3CDTF">2024-07-06T07:38:00Z</dcterms:modified>
</cp:coreProperties>
</file>