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557012"/>
    <w:bookmarkEnd w:id="0"/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118C8C6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C2A86">
              <w:rPr>
                <w:sz w:val="28"/>
              </w:rPr>
              <w:t>s. Sravani</w:t>
            </w:r>
          </w:p>
        </w:tc>
        <w:tc>
          <w:tcPr>
            <w:tcW w:w="2471" w:type="pct"/>
          </w:tcPr>
          <w:p w14:paraId="112E52C6" w14:textId="56B48A53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C2A86" w:rsidRPr="00665D47">
              <w:rPr>
                <w:sz w:val="28"/>
              </w:rPr>
              <w:t>19.05.2025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1449D8A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C2A86">
              <w:rPr>
                <w:sz w:val="28"/>
              </w:rPr>
              <w:t>36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C2A8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7B72D22B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C2A86">
              <w:rPr>
                <w:sz w:val="28"/>
              </w:rPr>
              <w:t>Dr. Selva Ganesh</w:t>
            </w:r>
          </w:p>
        </w:tc>
        <w:tc>
          <w:tcPr>
            <w:tcW w:w="2471" w:type="pct"/>
          </w:tcPr>
          <w:p w14:paraId="7219DEB7" w14:textId="699E0705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665D47">
              <w:rPr>
                <w:noProof/>
                <w:sz w:val="28"/>
              </w:rPr>
              <w:t>36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3F207604" w:rsidR="00E034C4" w:rsidRDefault="00E56C59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E27A74">
        <w:rPr>
          <w:sz w:val="28"/>
        </w:rPr>
        <w:t xml:space="preserve">36 </w:t>
      </w:r>
      <w:proofErr w:type="gramStart"/>
      <w:r w:rsidR="00E27A74">
        <w:rPr>
          <w:sz w:val="28"/>
        </w:rPr>
        <w:t>presence</w:t>
      </w:r>
      <w:proofErr w:type="gramEnd"/>
      <w:r w:rsidR="00E27A74">
        <w:rPr>
          <w:sz w:val="28"/>
        </w:rPr>
        <w:t xml:space="preserve"> of hyperdense restorative material involving the crown, extending into the </w:t>
      </w:r>
      <w:r w:rsidR="00717E3C">
        <w:rPr>
          <w:sz w:val="28"/>
        </w:rPr>
        <w:t>mesio- buccal, mesio-lingual and distal canals upto the apical portion of the root</w:t>
      </w:r>
      <w:r w:rsidR="007F5F34">
        <w:rPr>
          <w:sz w:val="28"/>
        </w:rPr>
        <w:t xml:space="preserve">. In relation to the periapical aspect of the distal root, there is evidence of a diffuse irregular hypodense area, measuring </w:t>
      </w:r>
      <w:r w:rsidR="00051349">
        <w:rPr>
          <w:sz w:val="28"/>
        </w:rPr>
        <w:t>3.75 x 3.03 x 3.13 mm in dimension.</w:t>
      </w:r>
      <w:r w:rsidR="006C0407">
        <w:rPr>
          <w:sz w:val="28"/>
        </w:rPr>
        <w:t xml:space="preserve"> Additionally, there is an accessory canal evident in the distal root, anterior to the </w:t>
      </w:r>
      <w:r w:rsidR="00972784">
        <w:rPr>
          <w:sz w:val="28"/>
        </w:rPr>
        <w:t xml:space="preserve">existing restorative material. </w:t>
      </w:r>
      <w:r w:rsidR="00051349">
        <w:rPr>
          <w:sz w:val="28"/>
        </w:rPr>
        <w:tab/>
      </w:r>
    </w:p>
    <w:p w14:paraId="0FBF73CF" w14:textId="7C2B808A" w:rsidR="00DB23CD" w:rsidRDefault="00DB23CD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35, </w:t>
      </w:r>
      <w:r w:rsidR="009533C3">
        <w:rPr>
          <w:sz w:val="28"/>
        </w:rPr>
        <w:t xml:space="preserve">presence of a hyperdense structure evident in the pulp canal, measuring </w:t>
      </w:r>
    </w:p>
    <w:p w14:paraId="20E2C636" w14:textId="272AB55D" w:rsidR="00274EE7" w:rsidRDefault="00FC31FA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There is no visible fracture line present in relation to 45 and 46.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B2652F8" w14:textId="1C3AF057" w:rsidR="00622433" w:rsidRDefault="00FC31FA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Impacted </w:t>
      </w:r>
      <w:proofErr w:type="gramStart"/>
      <w:r>
        <w:rPr>
          <w:sz w:val="28"/>
        </w:rPr>
        <w:t>tooth :</w:t>
      </w:r>
      <w:proofErr w:type="gramEnd"/>
      <w:r>
        <w:rPr>
          <w:sz w:val="28"/>
        </w:rPr>
        <w:t xml:space="preserve"> 48</w:t>
      </w:r>
    </w:p>
    <w:p w14:paraId="04835E12" w14:textId="10601393" w:rsidR="00FC31FA" w:rsidRPr="008C7CC5" w:rsidRDefault="00FC31FA" w:rsidP="00FC31FA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697CDAB0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1B84C67E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0093E601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0E37593D" w:rsidR="00205903" w:rsidRPr="00676415" w:rsidRDefault="00DE0EEE" w:rsidP="00DE0EEE">
      <w:pPr>
        <w:tabs>
          <w:tab w:val="left" w:pos="10260"/>
        </w:tabs>
        <w:ind w:firstLine="450"/>
        <w:jc w:val="center"/>
        <w:rPr>
          <w:b/>
          <w:bCs/>
        </w:rPr>
      </w:pPr>
      <w:r w:rsidRPr="00676415">
        <w:rPr>
          <w:b/>
          <w:bCs/>
        </w:rPr>
        <w:t>Reconstructed Panoramic view</w:t>
      </w:r>
    </w:p>
    <w:p w14:paraId="01275433" w14:textId="7C673FF7" w:rsidR="00DE0EEE" w:rsidRDefault="00407796" w:rsidP="00B923B3">
      <w:pPr>
        <w:tabs>
          <w:tab w:val="left" w:pos="10260"/>
        </w:tabs>
        <w:ind w:firstLine="450"/>
        <w:jc w:val="both"/>
      </w:pPr>
      <w:r w:rsidRPr="00407796">
        <w:drawing>
          <wp:anchor distT="0" distB="0" distL="114300" distR="114300" simplePos="0" relativeHeight="251768320" behindDoc="1" locked="0" layoutInCell="1" allowOverlap="1" wp14:anchorId="164BEFFC" wp14:editId="037000D8">
            <wp:simplePos x="0" y="0"/>
            <wp:positionH relativeFrom="column">
              <wp:posOffset>1329690</wp:posOffset>
            </wp:positionH>
            <wp:positionV relativeFrom="paragraph">
              <wp:posOffset>118110</wp:posOffset>
            </wp:positionV>
            <wp:extent cx="3762900" cy="2886478"/>
            <wp:effectExtent l="0" t="0" r="9525" b="9525"/>
            <wp:wrapTight wrapText="bothSides">
              <wp:wrapPolygon edited="0">
                <wp:start x="0" y="0"/>
                <wp:lineTo x="0" y="21529"/>
                <wp:lineTo x="21545" y="21529"/>
                <wp:lineTo x="21545" y="0"/>
                <wp:lineTo x="0" y="0"/>
              </wp:wrapPolygon>
            </wp:wrapTight>
            <wp:docPr id="15531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02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2E936" w14:textId="77777777" w:rsidR="00DE0EEE" w:rsidRDefault="00DE0EEE" w:rsidP="00B923B3">
      <w:pPr>
        <w:tabs>
          <w:tab w:val="left" w:pos="10260"/>
        </w:tabs>
        <w:ind w:firstLine="450"/>
        <w:jc w:val="both"/>
      </w:pPr>
    </w:p>
    <w:p w14:paraId="18D993BA" w14:textId="0FB0DB83" w:rsidR="00DE0EEE" w:rsidRDefault="00DE0EEE" w:rsidP="00B923B3">
      <w:pPr>
        <w:tabs>
          <w:tab w:val="left" w:pos="10260"/>
        </w:tabs>
        <w:ind w:firstLine="450"/>
        <w:jc w:val="both"/>
      </w:pPr>
    </w:p>
    <w:p w14:paraId="4F38D8B2" w14:textId="77777777" w:rsidR="00DE0EEE" w:rsidRDefault="00DE0EEE" w:rsidP="00B923B3">
      <w:pPr>
        <w:tabs>
          <w:tab w:val="left" w:pos="10260"/>
        </w:tabs>
        <w:ind w:firstLine="450"/>
        <w:jc w:val="both"/>
      </w:pPr>
    </w:p>
    <w:p w14:paraId="2A8D601F" w14:textId="4965D49D" w:rsidR="00DE0EEE" w:rsidRDefault="00DE0EEE" w:rsidP="00B923B3">
      <w:pPr>
        <w:tabs>
          <w:tab w:val="left" w:pos="10260"/>
        </w:tabs>
        <w:ind w:firstLine="450"/>
        <w:jc w:val="both"/>
      </w:pPr>
    </w:p>
    <w:p w14:paraId="70490F95" w14:textId="378F30F9" w:rsidR="00DE0EEE" w:rsidRDefault="00DE0EEE" w:rsidP="00B923B3">
      <w:pPr>
        <w:tabs>
          <w:tab w:val="left" w:pos="10260"/>
        </w:tabs>
        <w:ind w:firstLine="450"/>
        <w:jc w:val="both"/>
      </w:pPr>
    </w:p>
    <w:p w14:paraId="7ECE6585" w14:textId="77777777" w:rsidR="00DE0EEE" w:rsidRDefault="00DE0EEE" w:rsidP="00B923B3">
      <w:pPr>
        <w:tabs>
          <w:tab w:val="left" w:pos="10260"/>
        </w:tabs>
        <w:ind w:firstLine="450"/>
        <w:jc w:val="both"/>
      </w:pPr>
    </w:p>
    <w:p w14:paraId="25571FA6" w14:textId="77777777" w:rsidR="00DE0EEE" w:rsidRDefault="00DE0EEE" w:rsidP="00B923B3">
      <w:pPr>
        <w:tabs>
          <w:tab w:val="left" w:pos="10260"/>
        </w:tabs>
        <w:ind w:firstLine="450"/>
        <w:jc w:val="both"/>
      </w:pPr>
    </w:p>
    <w:p w14:paraId="52858A74" w14:textId="6B16E31E" w:rsidR="00DE0EEE" w:rsidRDefault="00DE0EEE" w:rsidP="00B923B3">
      <w:pPr>
        <w:tabs>
          <w:tab w:val="left" w:pos="10260"/>
        </w:tabs>
        <w:ind w:firstLine="450"/>
        <w:jc w:val="both"/>
      </w:pPr>
    </w:p>
    <w:p w14:paraId="4AAB0C58" w14:textId="77777777" w:rsidR="00DE0EEE" w:rsidRDefault="00DE0EEE" w:rsidP="00B923B3">
      <w:pPr>
        <w:tabs>
          <w:tab w:val="left" w:pos="10260"/>
        </w:tabs>
        <w:ind w:firstLine="450"/>
        <w:jc w:val="both"/>
      </w:pPr>
    </w:p>
    <w:p w14:paraId="2F950B8D" w14:textId="77777777" w:rsidR="00DE0EEE" w:rsidRDefault="00DE0EEE" w:rsidP="00B923B3">
      <w:pPr>
        <w:tabs>
          <w:tab w:val="left" w:pos="10260"/>
        </w:tabs>
        <w:ind w:firstLine="450"/>
        <w:jc w:val="both"/>
      </w:pPr>
    </w:p>
    <w:p w14:paraId="18B78D0D" w14:textId="730C7B51" w:rsidR="00DE0EEE" w:rsidRDefault="00DE0EEE" w:rsidP="00B923B3">
      <w:pPr>
        <w:tabs>
          <w:tab w:val="left" w:pos="10260"/>
        </w:tabs>
        <w:ind w:firstLine="450"/>
        <w:jc w:val="both"/>
      </w:pPr>
    </w:p>
    <w:p w14:paraId="3D4C7627" w14:textId="77777777" w:rsidR="00DE0EEE" w:rsidRDefault="00DE0EEE" w:rsidP="00B923B3">
      <w:pPr>
        <w:tabs>
          <w:tab w:val="left" w:pos="10260"/>
        </w:tabs>
        <w:ind w:firstLine="450"/>
        <w:jc w:val="both"/>
      </w:pPr>
    </w:p>
    <w:p w14:paraId="54B5568C" w14:textId="0E768D33" w:rsidR="00DE0EEE" w:rsidRDefault="00DE0EEE" w:rsidP="00B923B3">
      <w:pPr>
        <w:tabs>
          <w:tab w:val="left" w:pos="10260"/>
        </w:tabs>
        <w:ind w:firstLine="450"/>
        <w:jc w:val="both"/>
      </w:pPr>
    </w:p>
    <w:p w14:paraId="0760DEDE" w14:textId="04B4CB58" w:rsidR="00DE0EEE" w:rsidRDefault="00DE0EEE" w:rsidP="00B923B3">
      <w:pPr>
        <w:tabs>
          <w:tab w:val="left" w:pos="10260"/>
        </w:tabs>
        <w:ind w:firstLine="450"/>
        <w:jc w:val="both"/>
      </w:pPr>
    </w:p>
    <w:p w14:paraId="40ED47C0" w14:textId="7B3635EB" w:rsidR="00DE0EEE" w:rsidRDefault="00DE0EEE" w:rsidP="00B923B3">
      <w:pPr>
        <w:tabs>
          <w:tab w:val="left" w:pos="10260"/>
        </w:tabs>
        <w:ind w:firstLine="450"/>
        <w:jc w:val="both"/>
      </w:pPr>
    </w:p>
    <w:p w14:paraId="69301C3E" w14:textId="77777777" w:rsidR="003844D1" w:rsidRDefault="003844D1" w:rsidP="00B923B3">
      <w:pPr>
        <w:tabs>
          <w:tab w:val="left" w:pos="10260"/>
        </w:tabs>
        <w:ind w:firstLine="450"/>
        <w:jc w:val="both"/>
      </w:pPr>
    </w:p>
    <w:p w14:paraId="228EFCE1" w14:textId="77777777" w:rsidR="003844D1" w:rsidRDefault="003844D1" w:rsidP="00B923B3">
      <w:pPr>
        <w:tabs>
          <w:tab w:val="left" w:pos="10260"/>
        </w:tabs>
        <w:ind w:firstLine="450"/>
        <w:jc w:val="both"/>
      </w:pPr>
    </w:p>
    <w:p w14:paraId="48320D6A" w14:textId="3C8C70D8" w:rsidR="00DE0EEE" w:rsidRDefault="00DE0EEE" w:rsidP="00B923B3">
      <w:pPr>
        <w:tabs>
          <w:tab w:val="left" w:pos="10260"/>
        </w:tabs>
        <w:ind w:firstLine="450"/>
        <w:jc w:val="both"/>
      </w:pPr>
    </w:p>
    <w:p w14:paraId="3F9C8B82" w14:textId="646608D6" w:rsidR="00DE0EEE" w:rsidRPr="00676415" w:rsidRDefault="00DE0EEE" w:rsidP="00DE0EEE">
      <w:pPr>
        <w:tabs>
          <w:tab w:val="left" w:pos="10260"/>
        </w:tabs>
        <w:ind w:firstLine="450"/>
        <w:jc w:val="center"/>
        <w:rPr>
          <w:b/>
          <w:bCs/>
        </w:rPr>
      </w:pPr>
      <w:r w:rsidRPr="00676415">
        <w:rPr>
          <w:b/>
          <w:bCs/>
        </w:rPr>
        <w:t>Multiplanar reconstruction view</w:t>
      </w:r>
    </w:p>
    <w:p w14:paraId="47603586" w14:textId="1AFD3DA4" w:rsidR="00DE0EEE" w:rsidRDefault="00676415" w:rsidP="00B923B3">
      <w:pPr>
        <w:tabs>
          <w:tab w:val="left" w:pos="10260"/>
        </w:tabs>
        <w:ind w:firstLine="450"/>
        <w:jc w:val="both"/>
      </w:pPr>
      <w:r w:rsidRPr="00DE0EEE">
        <w:drawing>
          <wp:anchor distT="0" distB="0" distL="114300" distR="114300" simplePos="0" relativeHeight="251767296" behindDoc="1" locked="0" layoutInCell="1" allowOverlap="1" wp14:anchorId="34AE3B1C" wp14:editId="2E18DDF1">
            <wp:simplePos x="0" y="0"/>
            <wp:positionH relativeFrom="column">
              <wp:posOffset>1261110</wp:posOffset>
            </wp:positionH>
            <wp:positionV relativeFrom="paragraph">
              <wp:posOffset>142240</wp:posOffset>
            </wp:positionV>
            <wp:extent cx="3964305" cy="3255645"/>
            <wp:effectExtent l="0" t="0" r="0" b="1905"/>
            <wp:wrapTight wrapText="bothSides">
              <wp:wrapPolygon edited="0">
                <wp:start x="0" y="0"/>
                <wp:lineTo x="0" y="21486"/>
                <wp:lineTo x="21486" y="21486"/>
                <wp:lineTo x="21486" y="0"/>
                <wp:lineTo x="0" y="0"/>
              </wp:wrapPolygon>
            </wp:wrapTight>
            <wp:docPr id="9903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3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A0F02" w14:textId="5D5E04CF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12586332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69EA5CD9" w:rsidR="00205903" w:rsidRDefault="00205903" w:rsidP="00B923B3">
      <w:pPr>
        <w:tabs>
          <w:tab w:val="left" w:pos="10260"/>
        </w:tabs>
        <w:ind w:firstLine="450"/>
        <w:jc w:val="both"/>
      </w:pPr>
    </w:p>
    <w:p w14:paraId="6D271AFB" w14:textId="2F9C51DC" w:rsidR="00DE0EEE" w:rsidRDefault="00DE0EEE">
      <w:pPr>
        <w:rPr>
          <w:b/>
        </w:rPr>
      </w:pPr>
      <w:r>
        <w:rPr>
          <w:b/>
        </w:rPr>
        <w:br w:type="page"/>
      </w:r>
    </w:p>
    <w:p w14:paraId="4A9131A5" w14:textId="77777777" w:rsidR="00676415" w:rsidRDefault="0067641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C1346D5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14AFBA21" w:rsidR="0055175D" w:rsidRDefault="007F1F03" w:rsidP="00412911">
      <w:pPr>
        <w:tabs>
          <w:tab w:val="left" w:pos="10260"/>
        </w:tabs>
        <w:ind w:firstLine="450"/>
        <w:jc w:val="center"/>
        <w:rPr>
          <w:b/>
        </w:rPr>
      </w:pPr>
      <w:r w:rsidRPr="007F1F03">
        <w:rPr>
          <w:b/>
        </w:rPr>
        <w:drawing>
          <wp:anchor distT="0" distB="0" distL="114300" distR="114300" simplePos="0" relativeHeight="251769344" behindDoc="1" locked="0" layoutInCell="1" allowOverlap="1" wp14:anchorId="5E13107F" wp14:editId="3E7E395F">
            <wp:simplePos x="0" y="0"/>
            <wp:positionH relativeFrom="column">
              <wp:posOffset>1200150</wp:posOffset>
            </wp:positionH>
            <wp:positionV relativeFrom="paragraph">
              <wp:posOffset>133350</wp:posOffset>
            </wp:positionV>
            <wp:extent cx="4029637" cy="3143689"/>
            <wp:effectExtent l="0" t="0" r="0" b="0"/>
            <wp:wrapTight wrapText="bothSides">
              <wp:wrapPolygon edited="0">
                <wp:start x="0" y="0"/>
                <wp:lineTo x="0" y="21469"/>
                <wp:lineTo x="21447" y="21469"/>
                <wp:lineTo x="21447" y="0"/>
                <wp:lineTo x="0" y="0"/>
              </wp:wrapPolygon>
            </wp:wrapTight>
            <wp:docPr id="37310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5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52377" w14:textId="0270F7F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0B4CC" w14:textId="0BAD5C04" w:rsidR="0083504C" w:rsidRDefault="0083504C" w:rsidP="00A2470C">
      <w:pPr>
        <w:rPr>
          <w:b/>
        </w:rPr>
      </w:pPr>
    </w:p>
    <w:p w14:paraId="67BD0246" w14:textId="43B5DFCF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3F5FB8F2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11E5869C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6E70D6FB" w:rsidR="00AA4D9E" w:rsidRDefault="00AA4D9E" w:rsidP="00AA4D9E">
      <w:pPr>
        <w:rPr>
          <w:b/>
        </w:rPr>
      </w:pPr>
    </w:p>
    <w:p w14:paraId="1F13DE3C" w14:textId="08C8D777" w:rsidR="00AA4D9E" w:rsidRDefault="00AA4D9E" w:rsidP="00AA4D9E">
      <w:pPr>
        <w:rPr>
          <w:b/>
        </w:rPr>
      </w:pPr>
    </w:p>
    <w:p w14:paraId="61AEDCB5" w14:textId="34580BE8" w:rsidR="00AA4D9E" w:rsidRDefault="00AA4D9E" w:rsidP="00AA4D9E">
      <w:pPr>
        <w:rPr>
          <w:b/>
        </w:rPr>
      </w:pPr>
    </w:p>
    <w:p w14:paraId="534D13FE" w14:textId="77777777" w:rsidR="007F1F03" w:rsidRDefault="007F1F03" w:rsidP="00AA4D9E">
      <w:pPr>
        <w:rPr>
          <w:b/>
        </w:rPr>
      </w:pPr>
    </w:p>
    <w:p w14:paraId="57F69723" w14:textId="1649F599" w:rsidR="00AA4D9E" w:rsidRDefault="00AA4D9E" w:rsidP="00AA4D9E">
      <w:pPr>
        <w:rPr>
          <w:b/>
        </w:rPr>
      </w:pPr>
    </w:p>
    <w:p w14:paraId="746F64EB" w14:textId="77777777" w:rsidR="00AC18DA" w:rsidRDefault="001870A3" w:rsidP="001870A3">
      <w:pPr>
        <w:jc w:val="center"/>
        <w:rPr>
          <w:b/>
        </w:rPr>
      </w:pPr>
      <w:r>
        <w:rPr>
          <w:b/>
        </w:rPr>
        <w:t>CROSS SECTIONAL VIEW</w:t>
      </w:r>
      <w:r>
        <w:rPr>
          <w:b/>
        </w:rPr>
        <w:t xml:space="preserve"> OF 35</w:t>
      </w:r>
    </w:p>
    <w:p w14:paraId="66F1E26A" w14:textId="77777777" w:rsidR="00AC18DA" w:rsidRDefault="00AC18DA" w:rsidP="001870A3">
      <w:pPr>
        <w:jc w:val="center"/>
        <w:rPr>
          <w:b/>
        </w:rPr>
      </w:pPr>
    </w:p>
    <w:p w14:paraId="69BAE4F8" w14:textId="2147849D" w:rsidR="00AA4D9E" w:rsidRDefault="00AC18DA" w:rsidP="001870A3">
      <w:pPr>
        <w:jc w:val="center"/>
        <w:rPr>
          <w:b/>
        </w:rPr>
      </w:pPr>
      <w:r w:rsidRPr="00AC18DA">
        <w:rPr>
          <w:b/>
        </w:rPr>
        <w:drawing>
          <wp:inline distT="0" distB="0" distL="0" distR="0" wp14:anchorId="4FB74E0E" wp14:editId="463A52D1">
            <wp:extent cx="4191585" cy="3400900"/>
            <wp:effectExtent l="0" t="0" r="0" b="9525"/>
            <wp:docPr id="20821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76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0A3">
        <w:rPr>
          <w:b/>
        </w:rPr>
        <w:t xml:space="preserve"> </w:t>
      </w:r>
    </w:p>
    <w:p w14:paraId="7019D33E" w14:textId="0FF0C5B5" w:rsidR="00AB2F88" w:rsidRDefault="001870A3" w:rsidP="00AA4D9E">
      <w:pPr>
        <w:rPr>
          <w:b/>
        </w:rPr>
      </w:pPr>
      <w:r>
        <w:rPr>
          <w:b/>
        </w:rPr>
        <w:t xml:space="preserve"> </w:t>
      </w:r>
    </w:p>
    <w:p w14:paraId="37CBADB4" w14:textId="24E7F75A" w:rsidR="006A5283" w:rsidRDefault="006A5283" w:rsidP="00AA4D9E">
      <w:pPr>
        <w:rPr>
          <w:b/>
        </w:rPr>
      </w:pPr>
    </w:p>
    <w:p w14:paraId="520AE47C" w14:textId="77777777" w:rsidR="001870A3" w:rsidRDefault="001870A3" w:rsidP="00AA4D9E">
      <w:pPr>
        <w:rPr>
          <w:b/>
        </w:rPr>
      </w:pPr>
    </w:p>
    <w:p w14:paraId="3224E0C0" w14:textId="77777777" w:rsidR="001870A3" w:rsidRDefault="001870A3" w:rsidP="00AA4D9E">
      <w:pPr>
        <w:rPr>
          <w:b/>
        </w:rPr>
      </w:pPr>
    </w:p>
    <w:p w14:paraId="52E43837" w14:textId="77777777" w:rsidR="001870A3" w:rsidRDefault="001870A3" w:rsidP="00AA4D9E">
      <w:pPr>
        <w:rPr>
          <w:b/>
        </w:rPr>
      </w:pPr>
    </w:p>
    <w:p w14:paraId="3D4AA2F9" w14:textId="77777777" w:rsidR="00B90B3E" w:rsidRDefault="00B90B3E" w:rsidP="00AA4D9E">
      <w:pPr>
        <w:jc w:val="center"/>
        <w:rPr>
          <w:b/>
        </w:rPr>
      </w:pPr>
    </w:p>
    <w:p w14:paraId="2366D0BB" w14:textId="77777777" w:rsidR="001870A3" w:rsidRDefault="001870A3" w:rsidP="001870A3">
      <w:pPr>
        <w:jc w:val="center"/>
        <w:rPr>
          <w:b/>
        </w:rPr>
      </w:pPr>
      <w:r>
        <w:rPr>
          <w:b/>
        </w:rPr>
        <w:t xml:space="preserve">CROSS SECTIONAL VIEW OF 36 </w:t>
      </w:r>
    </w:p>
    <w:p w14:paraId="419DDED2" w14:textId="77777777" w:rsidR="00AC18DA" w:rsidRDefault="00AC18DA" w:rsidP="001870A3">
      <w:pPr>
        <w:jc w:val="center"/>
        <w:rPr>
          <w:b/>
        </w:rPr>
      </w:pPr>
    </w:p>
    <w:p w14:paraId="565F264B" w14:textId="4FC4452F" w:rsidR="00533E67" w:rsidRDefault="00D73EFA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379F0127" wp14:editId="6D3E552D">
                <wp:simplePos x="0" y="0"/>
                <wp:positionH relativeFrom="column">
                  <wp:posOffset>941070</wp:posOffset>
                </wp:positionH>
                <wp:positionV relativeFrom="paragraph">
                  <wp:posOffset>2640329</wp:posOffset>
                </wp:positionV>
                <wp:extent cx="198120" cy="381000"/>
                <wp:effectExtent l="0" t="91440" r="0" b="53340"/>
                <wp:wrapNone/>
                <wp:docPr id="1621060192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69667">
                          <a:off x="0" y="0"/>
                          <a:ext cx="19812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0E3A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margin-left:74.1pt;margin-top:207.9pt;width:15.6pt;height:30pt;rotation:3462122fd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" adj="15984" fillcolor="#178ac1 [3204]" strokecolor="#03141c [484]" strokeweight="2pt"/>
            </w:pict>
          </mc:Fallback>
        </mc:AlternateContent>
      </w:r>
      <w:r w:rsidR="001870A3" w:rsidRPr="00AB2F88">
        <w:rPr>
          <w:b/>
        </w:rPr>
        <w:drawing>
          <wp:inline distT="0" distB="0" distL="0" distR="0" wp14:anchorId="03C0B47C" wp14:editId="12D8A149">
            <wp:extent cx="6042660" cy="4291115"/>
            <wp:effectExtent l="0" t="0" r="0" b="0"/>
            <wp:docPr id="2894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4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1385" cy="42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A7F3" w14:textId="130D4B02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579A9" w14:textId="77777777" w:rsidR="00E35069" w:rsidRDefault="00E35069">
      <w:r>
        <w:separator/>
      </w:r>
    </w:p>
  </w:endnote>
  <w:endnote w:type="continuationSeparator" w:id="0">
    <w:p w14:paraId="70E69A85" w14:textId="77777777" w:rsidR="00E35069" w:rsidRDefault="00E35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7B1B" w14:textId="77777777" w:rsidR="00E35069" w:rsidRDefault="00E35069">
      <w:r>
        <w:separator/>
      </w:r>
    </w:p>
  </w:footnote>
  <w:footnote w:type="continuationSeparator" w:id="0">
    <w:p w14:paraId="6CA98350" w14:textId="77777777" w:rsidR="00E35069" w:rsidRDefault="00E35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1349"/>
    <w:rsid w:val="0005275C"/>
    <w:rsid w:val="000571FA"/>
    <w:rsid w:val="000700BE"/>
    <w:rsid w:val="000727B1"/>
    <w:rsid w:val="00072E48"/>
    <w:rsid w:val="00074505"/>
    <w:rsid w:val="000820A2"/>
    <w:rsid w:val="00084093"/>
    <w:rsid w:val="00086D56"/>
    <w:rsid w:val="0009047C"/>
    <w:rsid w:val="00092409"/>
    <w:rsid w:val="00096383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870A3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57622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0923"/>
    <w:rsid w:val="0036712C"/>
    <w:rsid w:val="00374047"/>
    <w:rsid w:val="0038057F"/>
    <w:rsid w:val="003844D1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07796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1E84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2B49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2A86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66C2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5D47"/>
    <w:rsid w:val="0066658E"/>
    <w:rsid w:val="00672D0C"/>
    <w:rsid w:val="00676415"/>
    <w:rsid w:val="00676C4C"/>
    <w:rsid w:val="00682796"/>
    <w:rsid w:val="006877B6"/>
    <w:rsid w:val="00694ADE"/>
    <w:rsid w:val="00695118"/>
    <w:rsid w:val="006A15A4"/>
    <w:rsid w:val="006A3EBA"/>
    <w:rsid w:val="006A5283"/>
    <w:rsid w:val="006B053E"/>
    <w:rsid w:val="006B63CD"/>
    <w:rsid w:val="006C0407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17E3C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2A6A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1F03"/>
    <w:rsid w:val="007F5F20"/>
    <w:rsid w:val="007F5F34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3C3"/>
    <w:rsid w:val="00953CB3"/>
    <w:rsid w:val="00957114"/>
    <w:rsid w:val="00971CA2"/>
    <w:rsid w:val="00972784"/>
    <w:rsid w:val="0097289A"/>
    <w:rsid w:val="009752AE"/>
    <w:rsid w:val="00983AE3"/>
    <w:rsid w:val="009A0EA9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B2F88"/>
    <w:rsid w:val="00AB743A"/>
    <w:rsid w:val="00AC18DA"/>
    <w:rsid w:val="00AE0034"/>
    <w:rsid w:val="00AF0D0A"/>
    <w:rsid w:val="00AF224C"/>
    <w:rsid w:val="00AF3BBF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0AB9"/>
    <w:rsid w:val="00B62F80"/>
    <w:rsid w:val="00B70876"/>
    <w:rsid w:val="00B7152F"/>
    <w:rsid w:val="00B73862"/>
    <w:rsid w:val="00B85D01"/>
    <w:rsid w:val="00B90B3E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E7C10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3EFA"/>
    <w:rsid w:val="00D743D1"/>
    <w:rsid w:val="00D83470"/>
    <w:rsid w:val="00D852DA"/>
    <w:rsid w:val="00D95F51"/>
    <w:rsid w:val="00D97C9E"/>
    <w:rsid w:val="00D97ED0"/>
    <w:rsid w:val="00DA082D"/>
    <w:rsid w:val="00DA1964"/>
    <w:rsid w:val="00DA6858"/>
    <w:rsid w:val="00DB23CD"/>
    <w:rsid w:val="00DB4667"/>
    <w:rsid w:val="00DB5673"/>
    <w:rsid w:val="00DC216E"/>
    <w:rsid w:val="00DC2A4A"/>
    <w:rsid w:val="00DD04C0"/>
    <w:rsid w:val="00DD6337"/>
    <w:rsid w:val="00DD7E2E"/>
    <w:rsid w:val="00DE0EE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A74"/>
    <w:rsid w:val="00E27CD9"/>
    <w:rsid w:val="00E325F1"/>
    <w:rsid w:val="00E35069"/>
    <w:rsid w:val="00E35FC9"/>
    <w:rsid w:val="00E41C09"/>
    <w:rsid w:val="00E473EB"/>
    <w:rsid w:val="00E50A29"/>
    <w:rsid w:val="00E55666"/>
    <w:rsid w:val="00E56C59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31FA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0A3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34</TotalTime>
  <Pages>7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2024-02-06T15:27:00Z</cp:lastPrinted>
  <dcterms:created xsi:type="dcterms:W3CDTF">2025-05-19T05:53:00Z</dcterms:created>
  <dcterms:modified xsi:type="dcterms:W3CDTF">2025-05-19T06:25:00Z</dcterms:modified>
</cp:coreProperties>
</file>