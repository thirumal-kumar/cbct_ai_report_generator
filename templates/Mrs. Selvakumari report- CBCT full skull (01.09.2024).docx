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B8F501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AF615A">
              <w:rPr>
                <w:sz w:val="28"/>
              </w:rPr>
              <w:t>s. Selvakumari</w:t>
            </w:r>
          </w:p>
        </w:tc>
        <w:tc>
          <w:tcPr>
            <w:tcW w:w="2568" w:type="pct"/>
          </w:tcPr>
          <w:p w14:paraId="112E52C6" w14:textId="63C9064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F615A">
              <w:rPr>
                <w:sz w:val="28"/>
              </w:rPr>
              <w:t>01.09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23B34F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F615A">
              <w:rPr>
                <w:sz w:val="28"/>
              </w:rPr>
              <w:t>42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F615A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60F5C97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AF615A">
              <w:rPr>
                <w:sz w:val="28"/>
              </w:rPr>
              <w:t>Praveena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228C1C88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3F68F8">
        <w:rPr>
          <w:sz w:val="28"/>
        </w:rPr>
        <w:t xml:space="preserve">11, 12, 13, 14, 15, 16, 17, 21, 22, 25, 26, 27, </w:t>
      </w:r>
      <w:r w:rsidR="003937AE">
        <w:rPr>
          <w:sz w:val="28"/>
        </w:rPr>
        <w:t>33, 37, 45, 48.</w:t>
      </w:r>
    </w:p>
    <w:p w14:paraId="0F45005B" w14:textId="04D2A981" w:rsidR="00161AB6" w:rsidRDefault="00937751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Generalized bone loss </w:t>
      </w:r>
      <w:r w:rsidR="000419CD">
        <w:rPr>
          <w:sz w:val="28"/>
        </w:rPr>
        <w:t xml:space="preserve">extending upto and beyond the apical third of </w:t>
      </w:r>
      <w:r w:rsidR="00FC2361">
        <w:rPr>
          <w:sz w:val="28"/>
        </w:rPr>
        <w:t>all the teeth is evident.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06EFE31B" w:rsidR="00BD6A11" w:rsidRDefault="00E27F2C" w:rsidP="00BF422B">
            <w:pPr>
              <w:jc w:val="center"/>
            </w:pPr>
            <w:r>
              <w:t>5</w:t>
            </w:r>
          </w:p>
        </w:tc>
        <w:tc>
          <w:tcPr>
            <w:tcW w:w="526" w:type="pct"/>
          </w:tcPr>
          <w:p w14:paraId="0CBFAFB3" w14:textId="51F086BC" w:rsidR="00BD6A11" w:rsidRDefault="00E27F2C" w:rsidP="00BF422B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30C40DD1" w14:textId="70ED21D2" w:rsidR="00BD6A11" w:rsidRDefault="001F0067" w:rsidP="00BF422B">
            <w:pPr>
              <w:jc w:val="center"/>
            </w:pPr>
            <w:r>
              <w:t>4.5</w:t>
            </w:r>
          </w:p>
        </w:tc>
        <w:tc>
          <w:tcPr>
            <w:tcW w:w="526" w:type="pct"/>
          </w:tcPr>
          <w:p w14:paraId="6C52CFB5" w14:textId="0DA0F1BA" w:rsidR="00BD6A11" w:rsidRDefault="001F0067" w:rsidP="00BF422B">
            <w:pPr>
              <w:jc w:val="center"/>
            </w:pPr>
            <w:r>
              <w:t>4.5</w:t>
            </w:r>
          </w:p>
        </w:tc>
        <w:tc>
          <w:tcPr>
            <w:tcW w:w="526" w:type="pct"/>
          </w:tcPr>
          <w:p w14:paraId="3FF74937" w14:textId="5BCE4A33" w:rsidR="00BD6A11" w:rsidRDefault="001F0067" w:rsidP="00BF422B">
            <w:pPr>
              <w:jc w:val="center"/>
            </w:pPr>
            <w:r>
              <w:t>3.5</w:t>
            </w:r>
          </w:p>
        </w:tc>
        <w:tc>
          <w:tcPr>
            <w:tcW w:w="526" w:type="pct"/>
          </w:tcPr>
          <w:p w14:paraId="0CC0A391" w14:textId="38D2F18D" w:rsidR="00BD6A11" w:rsidRDefault="001F0067" w:rsidP="00BF422B">
            <w:pPr>
              <w:jc w:val="center"/>
            </w:pPr>
            <w:r>
              <w:t>3.9</w:t>
            </w:r>
          </w:p>
        </w:tc>
        <w:tc>
          <w:tcPr>
            <w:tcW w:w="526" w:type="pct"/>
          </w:tcPr>
          <w:p w14:paraId="554FAA52" w14:textId="6F20F775" w:rsidR="00BD6A11" w:rsidRDefault="008F17D2" w:rsidP="00BF422B">
            <w:pPr>
              <w:jc w:val="center"/>
            </w:pPr>
            <w:r>
              <w:t>7.5</w:t>
            </w:r>
          </w:p>
        </w:tc>
        <w:tc>
          <w:tcPr>
            <w:tcW w:w="526" w:type="pct"/>
          </w:tcPr>
          <w:p w14:paraId="6C45F1EA" w14:textId="143F75B2" w:rsidR="00BD6A11" w:rsidRDefault="008F17D2" w:rsidP="00BF422B">
            <w:pPr>
              <w:jc w:val="center"/>
            </w:pPr>
            <w:r>
              <w:t>6.1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50AFE2AF" w:rsidR="00BD6A11" w:rsidRDefault="00E27F2C" w:rsidP="00BF422B">
            <w:pPr>
              <w:jc w:val="center"/>
            </w:pPr>
            <w:r>
              <w:t>7.4</w:t>
            </w:r>
          </w:p>
        </w:tc>
        <w:tc>
          <w:tcPr>
            <w:tcW w:w="526" w:type="pct"/>
          </w:tcPr>
          <w:p w14:paraId="5CFF5A6F" w14:textId="6DA51790" w:rsidR="00BD6A11" w:rsidRDefault="001F0067" w:rsidP="00BF422B">
            <w:pPr>
              <w:jc w:val="center"/>
            </w:pPr>
            <w:r>
              <w:t>6.5</w:t>
            </w:r>
          </w:p>
        </w:tc>
        <w:tc>
          <w:tcPr>
            <w:tcW w:w="526" w:type="pct"/>
          </w:tcPr>
          <w:p w14:paraId="4B3D4431" w14:textId="7CDE7891" w:rsidR="00BD6A11" w:rsidRDefault="001F0067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086DECE9" w14:textId="78EB5945" w:rsidR="00BD6A11" w:rsidRDefault="001F0067" w:rsidP="00BF422B">
            <w:pPr>
              <w:jc w:val="center"/>
            </w:pPr>
            <w:r>
              <w:t>5.9</w:t>
            </w:r>
          </w:p>
        </w:tc>
        <w:tc>
          <w:tcPr>
            <w:tcW w:w="526" w:type="pct"/>
          </w:tcPr>
          <w:p w14:paraId="7C2669B4" w14:textId="14017F8A" w:rsidR="00BD6A11" w:rsidRDefault="001F0067" w:rsidP="00BF422B">
            <w:pPr>
              <w:jc w:val="center"/>
            </w:pPr>
            <w:r>
              <w:t>5</w:t>
            </w:r>
          </w:p>
        </w:tc>
        <w:tc>
          <w:tcPr>
            <w:tcW w:w="526" w:type="pct"/>
          </w:tcPr>
          <w:p w14:paraId="68B20E08" w14:textId="68594FB6" w:rsidR="00BD6A11" w:rsidRDefault="001F0067" w:rsidP="00BF422B">
            <w:pPr>
              <w:jc w:val="center"/>
            </w:pPr>
            <w:r>
              <w:t>5.3</w:t>
            </w:r>
          </w:p>
        </w:tc>
        <w:tc>
          <w:tcPr>
            <w:tcW w:w="526" w:type="pct"/>
          </w:tcPr>
          <w:p w14:paraId="11D13BA0" w14:textId="5EC24414" w:rsidR="00BD6A11" w:rsidRDefault="008F17D2" w:rsidP="00BF422B">
            <w:pPr>
              <w:jc w:val="center"/>
            </w:pPr>
            <w:r>
              <w:t>9</w:t>
            </w:r>
          </w:p>
        </w:tc>
        <w:tc>
          <w:tcPr>
            <w:tcW w:w="526" w:type="pct"/>
          </w:tcPr>
          <w:p w14:paraId="22E92020" w14:textId="7BFEDA6E" w:rsidR="00BD6A11" w:rsidRDefault="008F17D2" w:rsidP="00BF422B">
            <w:pPr>
              <w:jc w:val="center"/>
            </w:pPr>
            <w:r>
              <w:t>6.1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44A938CC" w:rsidR="00E27F2C" w:rsidRDefault="00E27F2C" w:rsidP="00E27F2C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72EE28D7" w14:textId="7E9871E1" w:rsidR="00BD6A11" w:rsidRDefault="001F0067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35A1B00D" w14:textId="436EF4F9" w:rsidR="00BD6A11" w:rsidRDefault="001F0067" w:rsidP="00BF422B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16EBA496" w14:textId="65246519" w:rsidR="00BD6A11" w:rsidRDefault="001F0067" w:rsidP="00BF422B">
            <w:pPr>
              <w:jc w:val="center"/>
            </w:pPr>
            <w:r>
              <w:t>6.4</w:t>
            </w:r>
          </w:p>
        </w:tc>
        <w:tc>
          <w:tcPr>
            <w:tcW w:w="526" w:type="pct"/>
          </w:tcPr>
          <w:p w14:paraId="6915DB5E" w14:textId="7EF9E1C9" w:rsidR="00BD6A11" w:rsidRDefault="001F0067" w:rsidP="00BF422B">
            <w:pPr>
              <w:jc w:val="center"/>
            </w:pPr>
            <w:r>
              <w:t>6.1</w:t>
            </w:r>
          </w:p>
        </w:tc>
        <w:tc>
          <w:tcPr>
            <w:tcW w:w="526" w:type="pct"/>
          </w:tcPr>
          <w:p w14:paraId="068D8CEE" w14:textId="34EE1A9D" w:rsidR="00BD6A11" w:rsidRDefault="001F0067" w:rsidP="00BF422B">
            <w:pPr>
              <w:jc w:val="center"/>
            </w:pPr>
            <w:r>
              <w:t>5.2</w:t>
            </w:r>
          </w:p>
        </w:tc>
        <w:tc>
          <w:tcPr>
            <w:tcW w:w="526" w:type="pct"/>
          </w:tcPr>
          <w:p w14:paraId="7F642986" w14:textId="4F8A8726" w:rsidR="00BD6A11" w:rsidRDefault="008F17D2" w:rsidP="00BF422B">
            <w:pPr>
              <w:jc w:val="center"/>
            </w:pPr>
            <w:r>
              <w:t>8.4</w:t>
            </w:r>
          </w:p>
        </w:tc>
        <w:tc>
          <w:tcPr>
            <w:tcW w:w="526" w:type="pct"/>
          </w:tcPr>
          <w:p w14:paraId="4099FA2F" w14:textId="3E025E04" w:rsidR="00BD6A11" w:rsidRDefault="008F17D2" w:rsidP="00BF422B">
            <w:pPr>
              <w:jc w:val="center"/>
            </w:pPr>
            <w:r>
              <w:t>7.8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3F0C6877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08" w:type="pct"/>
          </w:tcPr>
          <w:p w14:paraId="04968D7D" w14:textId="6F71CF58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2B625201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21C1C72" w14:textId="7BDDA547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5B7BF53A" w14:textId="4DCCB24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pct"/>
          </w:tcPr>
          <w:p w14:paraId="3D7B8FEB" w14:textId="5ACD2361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5A1085AE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755F7143" w14:textId="7C2C5F92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75F0B0CC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011A8F3B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659DBBE" w14:textId="40DF1C4A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0AD31BCE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747CB67D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608" w:type="pct"/>
          </w:tcPr>
          <w:p w14:paraId="27F23230" w14:textId="0DC3CB7E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1.9</w:t>
            </w:r>
          </w:p>
        </w:tc>
        <w:tc>
          <w:tcPr>
            <w:tcW w:w="608" w:type="pct"/>
          </w:tcPr>
          <w:p w14:paraId="117C1A28" w14:textId="7CAA79BF" w:rsidR="00BD6A11" w:rsidRDefault="001F006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1.2</w:t>
            </w:r>
          </w:p>
        </w:tc>
        <w:tc>
          <w:tcPr>
            <w:tcW w:w="608" w:type="pct"/>
          </w:tcPr>
          <w:p w14:paraId="61042547" w14:textId="72F5766A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608" w:type="pct"/>
          </w:tcPr>
          <w:p w14:paraId="77171032" w14:textId="4A4D10F5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606" w:type="pct"/>
          </w:tcPr>
          <w:p w14:paraId="4AD55496" w14:textId="5FDE5FF6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2B1DFE97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1805C7E6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7C4AD5DB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312DD749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6202567B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53855EC6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2566FC1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69BAE316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462B8F89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74BF7E83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588E343D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675D5911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17.4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35653AFE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803" w:type="pct"/>
            <w:vAlign w:val="center"/>
          </w:tcPr>
          <w:p w14:paraId="5F015D67" w14:textId="656444A7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803" w:type="pct"/>
            <w:vAlign w:val="center"/>
          </w:tcPr>
          <w:p w14:paraId="52691122" w14:textId="162B306A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7.6</w:t>
            </w:r>
          </w:p>
        </w:tc>
        <w:tc>
          <w:tcPr>
            <w:tcW w:w="800" w:type="pct"/>
            <w:vAlign w:val="center"/>
          </w:tcPr>
          <w:p w14:paraId="23C32197" w14:textId="2CC14557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12.6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58FF881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803" w:type="pct"/>
            <w:vAlign w:val="center"/>
          </w:tcPr>
          <w:p w14:paraId="3EE86883" w14:textId="5064940A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3" w:type="pct"/>
            <w:vAlign w:val="center"/>
          </w:tcPr>
          <w:p w14:paraId="74FE2E5F" w14:textId="46DAD622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</w:t>
            </w:r>
          </w:p>
        </w:tc>
        <w:tc>
          <w:tcPr>
            <w:tcW w:w="800" w:type="pct"/>
            <w:vAlign w:val="center"/>
          </w:tcPr>
          <w:p w14:paraId="5645E8F9" w14:textId="4F95C1A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4D3A7512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19.6</w:t>
            </w:r>
          </w:p>
        </w:tc>
        <w:tc>
          <w:tcPr>
            <w:tcW w:w="803" w:type="pct"/>
            <w:vAlign w:val="center"/>
          </w:tcPr>
          <w:p w14:paraId="34160956" w14:textId="5F0DCB9B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19.2</w:t>
            </w:r>
          </w:p>
        </w:tc>
        <w:tc>
          <w:tcPr>
            <w:tcW w:w="803" w:type="pct"/>
            <w:vAlign w:val="center"/>
          </w:tcPr>
          <w:p w14:paraId="4C70E9F4" w14:textId="5F2E4A91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13.9</w:t>
            </w:r>
          </w:p>
        </w:tc>
        <w:tc>
          <w:tcPr>
            <w:tcW w:w="800" w:type="pct"/>
            <w:vAlign w:val="center"/>
          </w:tcPr>
          <w:p w14:paraId="22CC1AF2" w14:textId="78410C1C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14.5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23C27B06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865" w:type="pct"/>
            <w:vAlign w:val="center"/>
          </w:tcPr>
          <w:p w14:paraId="4968D433" w14:textId="7EECA144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10.9</w:t>
            </w:r>
          </w:p>
        </w:tc>
        <w:tc>
          <w:tcPr>
            <w:tcW w:w="741" w:type="pct"/>
            <w:vAlign w:val="center"/>
          </w:tcPr>
          <w:p w14:paraId="55A18164" w14:textId="79076A3F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259DE328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</w:t>
            </w:r>
          </w:p>
        </w:tc>
        <w:tc>
          <w:tcPr>
            <w:tcW w:w="865" w:type="pct"/>
            <w:vAlign w:val="center"/>
          </w:tcPr>
          <w:p w14:paraId="79389FA4" w14:textId="5DDA0DA5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  <w:tc>
          <w:tcPr>
            <w:tcW w:w="741" w:type="pct"/>
            <w:vAlign w:val="center"/>
          </w:tcPr>
          <w:p w14:paraId="0C51483F" w14:textId="19343C8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2CF2DFBB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  <w:tc>
          <w:tcPr>
            <w:tcW w:w="865" w:type="pct"/>
            <w:vAlign w:val="center"/>
          </w:tcPr>
          <w:p w14:paraId="630FBA98" w14:textId="114A6788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741" w:type="pct"/>
            <w:vAlign w:val="center"/>
          </w:tcPr>
          <w:p w14:paraId="6D764FD4" w14:textId="34999FB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008384DF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</w:t>
            </w:r>
          </w:p>
        </w:tc>
        <w:tc>
          <w:tcPr>
            <w:tcW w:w="865" w:type="pct"/>
            <w:vAlign w:val="center"/>
          </w:tcPr>
          <w:p w14:paraId="2B91C84B" w14:textId="1E338C74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</w:t>
            </w:r>
          </w:p>
        </w:tc>
        <w:tc>
          <w:tcPr>
            <w:tcW w:w="741" w:type="pct"/>
            <w:vAlign w:val="center"/>
          </w:tcPr>
          <w:p w14:paraId="12BDA444" w14:textId="48ECFFC3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16.5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22188579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803" w:type="pct"/>
            <w:vAlign w:val="center"/>
          </w:tcPr>
          <w:p w14:paraId="098543B6" w14:textId="7F94ED25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802" w:type="pct"/>
            <w:vAlign w:val="center"/>
          </w:tcPr>
          <w:p w14:paraId="58835B9B" w14:textId="021B9C87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0CA2B5CC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803" w:type="pct"/>
            <w:vAlign w:val="center"/>
          </w:tcPr>
          <w:p w14:paraId="2651EE09" w14:textId="580FF30A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</w:t>
            </w:r>
          </w:p>
        </w:tc>
        <w:tc>
          <w:tcPr>
            <w:tcW w:w="802" w:type="pct"/>
            <w:vAlign w:val="center"/>
          </w:tcPr>
          <w:p w14:paraId="30259CF9" w14:textId="3BDEA8CF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0EFDB319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3" w:type="pct"/>
            <w:vAlign w:val="center"/>
          </w:tcPr>
          <w:p w14:paraId="35D558C8" w14:textId="3F70C29A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  <w:tc>
          <w:tcPr>
            <w:tcW w:w="802" w:type="pct"/>
            <w:vAlign w:val="center"/>
          </w:tcPr>
          <w:p w14:paraId="54BBBD15" w14:textId="69A4A290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15720406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</w:t>
            </w:r>
          </w:p>
        </w:tc>
        <w:tc>
          <w:tcPr>
            <w:tcW w:w="803" w:type="pct"/>
            <w:vAlign w:val="center"/>
          </w:tcPr>
          <w:p w14:paraId="31072268" w14:textId="37B39295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16.9</w:t>
            </w:r>
          </w:p>
        </w:tc>
        <w:tc>
          <w:tcPr>
            <w:tcW w:w="802" w:type="pct"/>
            <w:vAlign w:val="center"/>
          </w:tcPr>
          <w:p w14:paraId="79BFC832" w14:textId="65290061" w:rsidR="00BD6A11" w:rsidRDefault="008F17D2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15.9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1B27EAD0" w14:textId="31C0C116" w:rsidR="008F17D2" w:rsidRDefault="008F17D2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1480812D" w:rsidR="00BD6A11" w:rsidRPr="007E3542" w:rsidRDefault="00FC236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FC2361">
        <w:drawing>
          <wp:anchor distT="0" distB="0" distL="114300" distR="114300" simplePos="0" relativeHeight="251741696" behindDoc="1" locked="0" layoutInCell="1" allowOverlap="1" wp14:anchorId="61ACB818" wp14:editId="20E845D6">
            <wp:simplePos x="0" y="0"/>
            <wp:positionH relativeFrom="margin">
              <wp:align>left</wp:align>
            </wp:positionH>
            <wp:positionV relativeFrom="paragraph">
              <wp:posOffset>309518</wp:posOffset>
            </wp:positionV>
            <wp:extent cx="6515100" cy="2715260"/>
            <wp:effectExtent l="0" t="0" r="0" b="8890"/>
            <wp:wrapTight wrapText="bothSides">
              <wp:wrapPolygon edited="0">
                <wp:start x="0" y="0"/>
                <wp:lineTo x="0" y="21519"/>
                <wp:lineTo x="21537" y="21519"/>
                <wp:lineTo x="21537" y="0"/>
                <wp:lineTo x="0" y="0"/>
              </wp:wrapPolygon>
            </wp:wrapTight>
            <wp:docPr id="204411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2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7F3C1" w14:textId="6AD727CE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310B2B15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0BD62C7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Pr="00A008D4" w:rsidRDefault="00BD6A11" w:rsidP="00BD6A11">
      <w:pPr>
        <w:tabs>
          <w:tab w:val="left" w:pos="10260"/>
        </w:tabs>
        <w:ind w:firstLine="450"/>
        <w:jc w:val="both"/>
        <w:rPr>
          <w:lang w:val="en-IN"/>
        </w:rPr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AE0C5B7" w:rsidR="00BD6A11" w:rsidRDefault="00A008D4" w:rsidP="00BD6A11">
      <w:pPr>
        <w:tabs>
          <w:tab w:val="left" w:pos="10260"/>
        </w:tabs>
        <w:ind w:firstLine="450"/>
        <w:jc w:val="center"/>
        <w:rPr>
          <w:b/>
        </w:rPr>
      </w:pPr>
      <w:r w:rsidRPr="00A008D4">
        <w:rPr>
          <w:b/>
        </w:rPr>
        <w:drawing>
          <wp:inline distT="0" distB="0" distL="0" distR="0" wp14:anchorId="2C0DCC3B" wp14:editId="2860C99A">
            <wp:extent cx="3277057" cy="2876951"/>
            <wp:effectExtent l="0" t="0" r="0" b="0"/>
            <wp:docPr id="17764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5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3974" w14:textId="1C83268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1111411A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0E1B7DC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58F929B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02E2430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3D3249D2" w:rsidR="00BD6A11" w:rsidRDefault="00A008D4" w:rsidP="00BD6A11">
      <w:pPr>
        <w:tabs>
          <w:tab w:val="left" w:pos="10260"/>
        </w:tabs>
        <w:ind w:firstLine="450"/>
        <w:jc w:val="center"/>
        <w:rPr>
          <w:b/>
        </w:rPr>
      </w:pPr>
      <w:r w:rsidRPr="00A008D4">
        <w:rPr>
          <w:b/>
        </w:rPr>
        <w:drawing>
          <wp:anchor distT="0" distB="0" distL="114300" distR="114300" simplePos="0" relativeHeight="251743744" behindDoc="1" locked="0" layoutInCell="1" allowOverlap="1" wp14:anchorId="785B5BC9" wp14:editId="55CD7348">
            <wp:simplePos x="0" y="0"/>
            <wp:positionH relativeFrom="margin">
              <wp:align>right</wp:align>
            </wp:positionH>
            <wp:positionV relativeFrom="paragraph">
              <wp:posOffset>154305</wp:posOffset>
            </wp:positionV>
            <wp:extent cx="303657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410" y="21385"/>
                <wp:lineTo x="21410" y="0"/>
                <wp:lineTo x="0" y="0"/>
              </wp:wrapPolygon>
            </wp:wrapTight>
            <wp:docPr id="3409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6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79D11" w14:textId="244A3DA6" w:rsidR="00BD6A11" w:rsidRDefault="00A008D4" w:rsidP="00BD6A11">
      <w:pPr>
        <w:rPr>
          <w:b/>
        </w:rPr>
      </w:pPr>
      <w:r w:rsidRPr="00A008D4">
        <w:rPr>
          <w:b/>
        </w:rPr>
        <w:drawing>
          <wp:anchor distT="0" distB="0" distL="114300" distR="114300" simplePos="0" relativeHeight="251742720" behindDoc="1" locked="0" layoutInCell="1" allowOverlap="1" wp14:anchorId="271A3F78" wp14:editId="1AB83722">
            <wp:simplePos x="0" y="0"/>
            <wp:positionH relativeFrom="column">
              <wp:posOffset>111216</wp:posOffset>
            </wp:positionH>
            <wp:positionV relativeFrom="paragraph">
              <wp:posOffset>11883</wp:posOffset>
            </wp:positionV>
            <wp:extent cx="3105583" cy="2676899"/>
            <wp:effectExtent l="0" t="0" r="0" b="9525"/>
            <wp:wrapTight wrapText="bothSides">
              <wp:wrapPolygon edited="0">
                <wp:start x="0" y="0"/>
                <wp:lineTo x="0" y="21523"/>
                <wp:lineTo x="21467" y="21523"/>
                <wp:lineTo x="21467" y="0"/>
                <wp:lineTo x="0" y="0"/>
              </wp:wrapPolygon>
            </wp:wrapTight>
            <wp:docPr id="10830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41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846"/>
        <w:gridCol w:w="855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180FF2F0" w:rsidR="00BD6A11" w:rsidRDefault="00C34BF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BF3">
              <w:rPr>
                <w:b/>
              </w:rPr>
              <w:drawing>
                <wp:inline distT="0" distB="0" distL="0" distR="0" wp14:anchorId="36E7AEF7" wp14:editId="71300209">
                  <wp:extent cx="4258269" cy="2753109"/>
                  <wp:effectExtent l="0" t="0" r="9525" b="9525"/>
                  <wp:docPr id="234277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2772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682623CF" w:rsidR="00BD6A11" w:rsidRDefault="00C34BF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BF3">
              <w:rPr>
                <w:b/>
              </w:rPr>
              <w:drawing>
                <wp:inline distT="0" distB="0" distL="0" distR="0" wp14:anchorId="1A38BD3A" wp14:editId="0DC02BAC">
                  <wp:extent cx="4324954" cy="2772162"/>
                  <wp:effectExtent l="0" t="0" r="0" b="9525"/>
                  <wp:docPr id="1741685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855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1502B783" w:rsidR="00BD6A11" w:rsidRDefault="00C34BF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BF3">
              <w:rPr>
                <w:b/>
              </w:rPr>
              <w:drawing>
                <wp:inline distT="0" distB="0" distL="0" distR="0" wp14:anchorId="2446C8F3" wp14:editId="4A97DA22">
                  <wp:extent cx="4467849" cy="3019846"/>
                  <wp:effectExtent l="0" t="0" r="9525" b="0"/>
                  <wp:docPr id="1395904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9042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2A9919F1" w:rsidR="00BD6A11" w:rsidRDefault="0028692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86922">
              <w:rPr>
                <w:b/>
              </w:rPr>
              <w:drawing>
                <wp:inline distT="0" distB="0" distL="0" distR="0" wp14:anchorId="4E84EDD2" wp14:editId="5CA45EC3">
                  <wp:extent cx="4172532" cy="2819794"/>
                  <wp:effectExtent l="0" t="0" r="0" b="0"/>
                  <wp:docPr id="130141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4141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60D3F619" w:rsidR="00BD6A11" w:rsidRDefault="0028692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86922">
              <w:rPr>
                <w:b/>
              </w:rPr>
              <w:drawing>
                <wp:inline distT="0" distB="0" distL="0" distR="0" wp14:anchorId="3E950A1A" wp14:editId="68BC2FB2">
                  <wp:extent cx="4609954" cy="3026228"/>
                  <wp:effectExtent l="0" t="0" r="635" b="3175"/>
                  <wp:docPr id="2073089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0892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068" cy="302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30C64E1A" w:rsidR="00BD6A11" w:rsidRDefault="0028692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86922">
              <w:rPr>
                <w:b/>
              </w:rPr>
              <w:drawing>
                <wp:inline distT="0" distB="0" distL="0" distR="0" wp14:anchorId="42AEF8F6" wp14:editId="4D91D413">
                  <wp:extent cx="4658375" cy="3200847"/>
                  <wp:effectExtent l="0" t="0" r="0" b="0"/>
                  <wp:docPr id="287489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4898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5A8C6CA2" w:rsidR="00BD6A11" w:rsidRDefault="0024510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510A">
              <w:rPr>
                <w:b/>
              </w:rPr>
              <w:drawing>
                <wp:inline distT="0" distB="0" distL="0" distR="0" wp14:anchorId="58305F29" wp14:editId="52BF9FB4">
                  <wp:extent cx="4439270" cy="2819794"/>
                  <wp:effectExtent l="0" t="0" r="0" b="0"/>
                  <wp:docPr id="1742940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94028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11CCC186" w:rsidR="00BD6A11" w:rsidRDefault="006E092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0924">
              <w:rPr>
                <w:b/>
              </w:rPr>
              <w:drawing>
                <wp:inline distT="0" distB="0" distL="0" distR="0" wp14:anchorId="7728E155" wp14:editId="765967CC">
                  <wp:extent cx="4010585" cy="2724530"/>
                  <wp:effectExtent l="0" t="0" r="9525" b="0"/>
                  <wp:docPr id="183835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35161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6884FA3D" w:rsidR="00BD6A11" w:rsidRDefault="006E092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E0924">
              <w:rPr>
                <w:b/>
              </w:rPr>
              <w:drawing>
                <wp:inline distT="0" distB="0" distL="0" distR="0" wp14:anchorId="5080EF05" wp14:editId="7D5E6C21">
                  <wp:extent cx="3991532" cy="2514951"/>
                  <wp:effectExtent l="0" t="0" r="9525" b="0"/>
                  <wp:docPr id="16572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201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306D0350" w:rsidR="00BD6A11" w:rsidRDefault="008F17D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F17D2">
              <w:rPr>
                <w:b/>
              </w:rPr>
              <w:drawing>
                <wp:inline distT="0" distB="0" distL="0" distR="0" wp14:anchorId="6124E582" wp14:editId="712685AF">
                  <wp:extent cx="4314825" cy="2643242"/>
                  <wp:effectExtent l="0" t="0" r="0" b="5080"/>
                  <wp:docPr id="1457368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6810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710" cy="264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018D7261" w:rsidR="00BD6A11" w:rsidRDefault="000614F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614F2">
              <w:rPr>
                <w:b/>
              </w:rPr>
              <w:drawing>
                <wp:inline distT="0" distB="0" distL="0" distR="0" wp14:anchorId="2A69A511" wp14:editId="31EE4F00">
                  <wp:extent cx="4344006" cy="3115110"/>
                  <wp:effectExtent l="0" t="0" r="0" b="9525"/>
                  <wp:docPr id="72339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3920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1CEC6659" w:rsidR="00BD6A11" w:rsidRDefault="000614F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614F2">
              <w:rPr>
                <w:b/>
              </w:rPr>
              <w:drawing>
                <wp:inline distT="0" distB="0" distL="0" distR="0" wp14:anchorId="341F1D21" wp14:editId="28AD48B1">
                  <wp:extent cx="4086795" cy="2791215"/>
                  <wp:effectExtent l="0" t="0" r="0" b="9525"/>
                  <wp:docPr id="1906728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2833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58E7B0CB" w:rsidR="00BD6A11" w:rsidRDefault="000614F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614F2">
              <w:rPr>
                <w:b/>
              </w:rPr>
              <w:drawing>
                <wp:inline distT="0" distB="0" distL="0" distR="0" wp14:anchorId="4B763EF3" wp14:editId="1259DD00">
                  <wp:extent cx="3848637" cy="2438740"/>
                  <wp:effectExtent l="0" t="0" r="0" b="0"/>
                  <wp:docPr id="145564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420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1AB8759A" w:rsidR="00BD6A11" w:rsidRDefault="000614F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614F2">
              <w:rPr>
                <w:b/>
              </w:rPr>
              <w:drawing>
                <wp:inline distT="0" distB="0" distL="0" distR="0" wp14:anchorId="318446C6" wp14:editId="3A9BEBC1">
                  <wp:extent cx="3982006" cy="2476846"/>
                  <wp:effectExtent l="0" t="0" r="0" b="0"/>
                  <wp:docPr id="60986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86133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09576622" w:rsidR="00BD6A11" w:rsidRDefault="00FF70F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70FF">
              <w:rPr>
                <w:b/>
              </w:rPr>
              <w:drawing>
                <wp:inline distT="0" distB="0" distL="0" distR="0" wp14:anchorId="78F5ECA2" wp14:editId="0D83EB3B">
                  <wp:extent cx="4829849" cy="3296110"/>
                  <wp:effectExtent l="0" t="0" r="8890" b="0"/>
                  <wp:docPr id="88813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13117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7626D241" w:rsidR="00BD6A11" w:rsidRDefault="00FF70F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70FF">
              <w:rPr>
                <w:b/>
              </w:rPr>
              <w:drawing>
                <wp:inline distT="0" distB="0" distL="0" distR="0" wp14:anchorId="4A5CF169" wp14:editId="6AA63544">
                  <wp:extent cx="4953691" cy="3448531"/>
                  <wp:effectExtent l="0" t="0" r="0" b="0"/>
                  <wp:docPr id="544830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83078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0AAE653B" w:rsidR="00BD6A11" w:rsidRDefault="00FF70F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70FF">
              <w:rPr>
                <w:b/>
              </w:rPr>
              <w:drawing>
                <wp:inline distT="0" distB="0" distL="0" distR="0" wp14:anchorId="5F6E33BE" wp14:editId="21C3D96A">
                  <wp:extent cx="4191585" cy="3086531"/>
                  <wp:effectExtent l="0" t="0" r="0" b="0"/>
                  <wp:docPr id="924632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6328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0686D91D" w:rsidR="00BD6A11" w:rsidRDefault="00C3458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586">
              <w:rPr>
                <w:b/>
              </w:rPr>
              <w:drawing>
                <wp:inline distT="0" distB="0" distL="0" distR="0" wp14:anchorId="7E43DADD" wp14:editId="0C304C5F">
                  <wp:extent cx="4696480" cy="3010320"/>
                  <wp:effectExtent l="0" t="0" r="8890" b="0"/>
                  <wp:docPr id="161220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20958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5BCDC1A3" w:rsidR="00BD6A11" w:rsidRDefault="00C3458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586">
              <w:rPr>
                <w:b/>
              </w:rPr>
              <w:drawing>
                <wp:inline distT="0" distB="0" distL="0" distR="0" wp14:anchorId="7F8A6CF7" wp14:editId="7C834F5D">
                  <wp:extent cx="4515480" cy="3048425"/>
                  <wp:effectExtent l="0" t="0" r="0" b="0"/>
                  <wp:docPr id="716680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803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4ADA1DA7" w:rsidR="00BD6A11" w:rsidRDefault="00C3458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586">
              <w:rPr>
                <w:b/>
              </w:rPr>
              <w:drawing>
                <wp:inline distT="0" distB="0" distL="0" distR="0" wp14:anchorId="2CB066B8" wp14:editId="06615EBD">
                  <wp:extent cx="5287113" cy="3181794"/>
                  <wp:effectExtent l="0" t="0" r="8890" b="0"/>
                  <wp:docPr id="365162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6272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0131D1E2" w:rsidR="00BD6A11" w:rsidRDefault="00C3458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4586">
              <w:rPr>
                <w:b/>
              </w:rPr>
              <w:drawing>
                <wp:inline distT="0" distB="0" distL="0" distR="0" wp14:anchorId="6F4D69F8" wp14:editId="07E74902">
                  <wp:extent cx="4124901" cy="2686425"/>
                  <wp:effectExtent l="0" t="0" r="9525" b="0"/>
                  <wp:docPr id="2105885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8578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79FC0681" w:rsidR="00BD6A11" w:rsidRDefault="00302DA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02DAE">
              <w:rPr>
                <w:b/>
              </w:rPr>
              <w:drawing>
                <wp:inline distT="0" distB="0" distL="0" distR="0" wp14:anchorId="5492738E" wp14:editId="1167EF9F">
                  <wp:extent cx="5048955" cy="3162741"/>
                  <wp:effectExtent l="0" t="0" r="0" b="0"/>
                  <wp:docPr id="318661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66171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2990B9F8" w:rsidR="00BD6A11" w:rsidRDefault="00302DA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02DAE">
              <w:rPr>
                <w:b/>
              </w:rPr>
              <w:drawing>
                <wp:inline distT="0" distB="0" distL="0" distR="0" wp14:anchorId="303B1591" wp14:editId="65B73789">
                  <wp:extent cx="5096586" cy="3086531"/>
                  <wp:effectExtent l="0" t="0" r="0" b="0"/>
                  <wp:docPr id="842050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044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50E20F0E" w:rsidR="00BD6A11" w:rsidRDefault="00E27F2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7F2C">
              <w:rPr>
                <w:b/>
              </w:rPr>
              <w:drawing>
                <wp:inline distT="0" distB="0" distL="0" distR="0" wp14:anchorId="0B685F7C" wp14:editId="3E23D1E4">
                  <wp:extent cx="5087060" cy="3238952"/>
                  <wp:effectExtent l="0" t="0" r="0" b="0"/>
                  <wp:docPr id="72282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2939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26C0054C" w:rsidR="00BD6A11" w:rsidRDefault="00E27F2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7F2C">
              <w:rPr>
                <w:b/>
              </w:rPr>
              <w:drawing>
                <wp:inline distT="0" distB="0" distL="0" distR="0" wp14:anchorId="2F97F68C" wp14:editId="73DA2CB4">
                  <wp:extent cx="4591691" cy="3172268"/>
                  <wp:effectExtent l="0" t="0" r="0" b="9525"/>
                  <wp:docPr id="2044024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2464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5EED8B96" w:rsidR="00BD6A11" w:rsidRDefault="00E27F2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7F2C">
              <w:rPr>
                <w:b/>
              </w:rPr>
              <w:drawing>
                <wp:inline distT="0" distB="0" distL="0" distR="0" wp14:anchorId="5A10D175" wp14:editId="524058C8">
                  <wp:extent cx="4991797" cy="3029373"/>
                  <wp:effectExtent l="0" t="0" r="0" b="0"/>
                  <wp:docPr id="1317210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21049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7BFAA1E3" w:rsidR="00BD6A11" w:rsidRDefault="00E27F2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7F2C">
              <w:rPr>
                <w:b/>
              </w:rPr>
              <w:drawing>
                <wp:inline distT="0" distB="0" distL="0" distR="0" wp14:anchorId="5921783A" wp14:editId="740E1F29">
                  <wp:extent cx="4925112" cy="3162741"/>
                  <wp:effectExtent l="0" t="0" r="8890" b="0"/>
                  <wp:docPr id="1859561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56116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0807C919" w:rsidR="00BD6A11" w:rsidRDefault="00E27F2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7F2C">
              <w:rPr>
                <w:b/>
              </w:rPr>
              <w:drawing>
                <wp:inline distT="0" distB="0" distL="0" distR="0" wp14:anchorId="2DBA70BE" wp14:editId="6483E663">
                  <wp:extent cx="4791744" cy="3248478"/>
                  <wp:effectExtent l="0" t="0" r="8890" b="9525"/>
                  <wp:docPr id="1168626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62694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9E1366" w14:textId="77777777" w:rsidR="007B4872" w:rsidRDefault="007B4872">
      <w:r>
        <w:separator/>
      </w:r>
    </w:p>
  </w:endnote>
  <w:endnote w:type="continuationSeparator" w:id="0">
    <w:p w14:paraId="08479987" w14:textId="77777777" w:rsidR="007B4872" w:rsidRDefault="007B4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C6615" w14:textId="77777777" w:rsidR="007B4872" w:rsidRDefault="007B4872">
      <w:r>
        <w:separator/>
      </w:r>
    </w:p>
  </w:footnote>
  <w:footnote w:type="continuationSeparator" w:id="0">
    <w:p w14:paraId="31D29292" w14:textId="77777777" w:rsidR="007B4872" w:rsidRDefault="007B4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19CD"/>
    <w:rsid w:val="0005275C"/>
    <w:rsid w:val="000571FA"/>
    <w:rsid w:val="000614F2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0067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43D0C"/>
    <w:rsid w:val="0024510A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86922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2DAE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37AE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3F68F8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0924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4872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31E0"/>
    <w:rsid w:val="008C507E"/>
    <w:rsid w:val="008C7428"/>
    <w:rsid w:val="008D3BE5"/>
    <w:rsid w:val="008D5AE9"/>
    <w:rsid w:val="008E522A"/>
    <w:rsid w:val="008F17D2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37751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08D4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AF615A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4586"/>
    <w:rsid w:val="00C34BF3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27F2C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108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2361"/>
    <w:rsid w:val="00FC6C37"/>
    <w:rsid w:val="00FD5515"/>
    <w:rsid w:val="00FD6427"/>
    <w:rsid w:val="00FD7487"/>
    <w:rsid w:val="00FE45F6"/>
    <w:rsid w:val="00FE506B"/>
    <w:rsid w:val="00FF3840"/>
    <w:rsid w:val="00FF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511</TotalTime>
  <Pages>21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2024-03-04T16:43:00Z</cp:lastPrinted>
  <dcterms:created xsi:type="dcterms:W3CDTF">2024-09-01T08:55:00Z</dcterms:created>
  <dcterms:modified xsi:type="dcterms:W3CDTF">2024-09-01T17:21:00Z</dcterms:modified>
</cp:coreProperties>
</file>