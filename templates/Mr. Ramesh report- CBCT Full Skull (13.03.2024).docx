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031"/>
      </w:tblGrid>
      <w:tr w:rsidR="001F7F01" w:rsidRPr="004730D8" w14:paraId="061A8409" w14:textId="77777777" w:rsidTr="00A23C2A">
        <w:trPr>
          <w:trHeight w:val="553"/>
        </w:trPr>
        <w:tc>
          <w:tcPr>
            <w:tcW w:w="2551" w:type="pct"/>
          </w:tcPr>
          <w:p w14:paraId="6D420FF2" w14:textId="542CE8D2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E11F49">
              <w:rPr>
                <w:sz w:val="28"/>
              </w:rPr>
              <w:t>Mr</w:t>
            </w:r>
            <w:r w:rsidR="00155079">
              <w:rPr>
                <w:sz w:val="28"/>
              </w:rPr>
              <w:t>. Ramesh</w:t>
            </w:r>
          </w:p>
        </w:tc>
        <w:tc>
          <w:tcPr>
            <w:tcW w:w="2449" w:type="pct"/>
          </w:tcPr>
          <w:p w14:paraId="1A6A9673" w14:textId="1B84AA77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155079">
              <w:rPr>
                <w:sz w:val="28"/>
              </w:rPr>
              <w:t>13</w:t>
            </w:r>
            <w:r w:rsidR="00343886">
              <w:rPr>
                <w:sz w:val="28"/>
              </w:rPr>
              <w:t>.03.2024</w:t>
            </w:r>
          </w:p>
        </w:tc>
      </w:tr>
      <w:tr w:rsidR="001F7F01" w:rsidRPr="004730D8" w14:paraId="1D3E6383" w14:textId="77777777" w:rsidTr="00A23C2A">
        <w:trPr>
          <w:trHeight w:val="553"/>
        </w:trPr>
        <w:tc>
          <w:tcPr>
            <w:tcW w:w="2551" w:type="pct"/>
          </w:tcPr>
          <w:p w14:paraId="424800F8" w14:textId="7B74552F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343886">
              <w:rPr>
                <w:sz w:val="28"/>
              </w:rPr>
              <w:t>5</w:t>
            </w:r>
            <w:r w:rsidR="00155079">
              <w:rPr>
                <w:sz w:val="28"/>
              </w:rPr>
              <w:t>0</w:t>
            </w:r>
            <w:r w:rsidRPr="004730D8">
              <w:rPr>
                <w:bCs/>
                <w:sz w:val="28"/>
              </w:rPr>
              <w:t xml:space="preserve"> years/ </w:t>
            </w:r>
            <w:r w:rsidR="00155079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49" w:type="pct"/>
          </w:tcPr>
          <w:p w14:paraId="5F5A10AB" w14:textId="30CB3355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343886">
              <w:rPr>
                <w:sz w:val="28"/>
              </w:rPr>
              <w:t>Full Skull</w:t>
            </w:r>
          </w:p>
        </w:tc>
      </w:tr>
      <w:tr w:rsidR="001F7F01" w:rsidRPr="004730D8" w14:paraId="7495B2B2" w14:textId="77777777" w:rsidTr="00A23C2A">
        <w:trPr>
          <w:trHeight w:val="553"/>
        </w:trPr>
        <w:tc>
          <w:tcPr>
            <w:tcW w:w="2551" w:type="pct"/>
          </w:tcPr>
          <w:p w14:paraId="7D7C67EF" w14:textId="5C78BFA2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Dr.</w:t>
            </w:r>
            <w:r w:rsidR="00343886">
              <w:rPr>
                <w:sz w:val="28"/>
              </w:rPr>
              <w:t xml:space="preserve"> </w:t>
            </w:r>
            <w:r w:rsidR="00155079">
              <w:rPr>
                <w:sz w:val="28"/>
              </w:rPr>
              <w:t>Suchitra Mohan</w:t>
            </w:r>
          </w:p>
        </w:tc>
        <w:tc>
          <w:tcPr>
            <w:tcW w:w="2449" w:type="pct"/>
          </w:tcPr>
          <w:p w14:paraId="28AC49BD" w14:textId="0C8603ED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155079">
              <w:rPr>
                <w:bCs/>
                <w:noProof/>
                <w:sz w:val="28"/>
              </w:rPr>
              <w:t xml:space="preserve">Temporal region pain </w:t>
            </w:r>
            <w:r w:rsidR="00343886">
              <w:rPr>
                <w:bCs/>
                <w:noProof/>
                <w:sz w:val="28"/>
              </w:rPr>
              <w:t>in- right side</w:t>
            </w:r>
          </w:p>
        </w:tc>
      </w:tr>
      <w:tr w:rsidR="001F7F01" w:rsidRPr="004730D8" w14:paraId="364F08C6" w14:textId="77777777" w:rsidTr="00565CF2">
        <w:trPr>
          <w:trHeight w:val="553"/>
        </w:trPr>
        <w:tc>
          <w:tcPr>
            <w:tcW w:w="5000" w:type="pct"/>
            <w:gridSpan w:val="2"/>
          </w:tcPr>
          <w:p w14:paraId="2DF54B1B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6D1301F1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343886">
                              <w:rPr>
                                <w:sz w:val="28"/>
                              </w:rPr>
                              <w:t>Full skull</w:t>
                            </w:r>
                            <w:r w:rsidR="00D401E1">
                              <w:rPr>
                                <w:sz w:val="28"/>
                              </w:rPr>
                              <w:t xml:space="preserve"> </w:t>
                            </w:r>
                            <w:r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6D1301F1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343886">
                        <w:rPr>
                          <w:sz w:val="28"/>
                        </w:rPr>
                        <w:t>Full skull</w:t>
                      </w:r>
                      <w:r w:rsidR="00D401E1">
                        <w:rPr>
                          <w:sz w:val="28"/>
                        </w:rPr>
                        <w:t xml:space="preserve"> </w:t>
                      </w:r>
                      <w:r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14AD67E5" w14:textId="77777777" w:rsidR="00831F04" w:rsidRDefault="00831F04"/>
    <w:p w14:paraId="50FDB927" w14:textId="5E1CE1F7" w:rsidR="00D055B1" w:rsidRPr="00831F04" w:rsidRDefault="00D055B1" w:rsidP="00BC5AFB">
      <w:pPr>
        <w:pStyle w:val="ListParagraph"/>
        <w:numPr>
          <w:ilvl w:val="0"/>
          <w:numId w:val="9"/>
        </w:numPr>
        <w:spacing w:after="160" w:line="480" w:lineRule="auto"/>
        <w:jc w:val="both"/>
        <w:rPr>
          <w:sz w:val="28"/>
          <w:szCs w:val="28"/>
        </w:rPr>
      </w:pPr>
      <w:r w:rsidRPr="00831F04">
        <w:rPr>
          <w:sz w:val="28"/>
          <w:szCs w:val="28"/>
        </w:rPr>
        <w:t>Missing t</w:t>
      </w:r>
      <w:r w:rsidR="002F197A" w:rsidRPr="00831F04">
        <w:rPr>
          <w:sz w:val="28"/>
          <w:szCs w:val="28"/>
        </w:rPr>
        <w:t>ee</w:t>
      </w:r>
      <w:r w:rsidRPr="00831F04">
        <w:rPr>
          <w:sz w:val="28"/>
          <w:szCs w:val="28"/>
        </w:rPr>
        <w:t xml:space="preserve">th : </w:t>
      </w:r>
      <w:r w:rsidR="00ED6446">
        <w:rPr>
          <w:sz w:val="28"/>
          <w:szCs w:val="28"/>
        </w:rPr>
        <w:t>37.</w:t>
      </w:r>
    </w:p>
    <w:p w14:paraId="718D34CF" w14:textId="524E7CBA" w:rsidR="004A4899" w:rsidRPr="00831F04" w:rsidRDefault="00ED6446" w:rsidP="00BC5AFB">
      <w:pPr>
        <w:pStyle w:val="ListParagraph"/>
        <w:numPr>
          <w:ilvl w:val="0"/>
          <w:numId w:val="9"/>
        </w:numPr>
        <w:spacing w:after="160"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Impacted teeth: 18, 28, 38; Partially erupted: 48</w:t>
      </w:r>
    </w:p>
    <w:p w14:paraId="7DE5069D" w14:textId="7DF63A15" w:rsidR="004A4899" w:rsidRPr="00831F04" w:rsidRDefault="00ED6446" w:rsidP="00BC5AFB">
      <w:pPr>
        <w:pStyle w:val="ListParagraph"/>
        <w:numPr>
          <w:ilvl w:val="0"/>
          <w:numId w:val="9"/>
        </w:numPr>
        <w:spacing w:after="160"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Root Stumps: 47; Distance between the</w:t>
      </w:r>
      <w:r w:rsidR="00C34D94">
        <w:rPr>
          <w:sz w:val="28"/>
          <w:szCs w:val="28"/>
        </w:rPr>
        <w:t xml:space="preserve"> </w:t>
      </w:r>
      <w:r>
        <w:rPr>
          <w:sz w:val="28"/>
          <w:szCs w:val="28"/>
        </w:rPr>
        <w:t>Inferior alveolar nerve canal and the</w:t>
      </w:r>
      <w:r w:rsidR="00C34D94">
        <w:rPr>
          <w:sz w:val="28"/>
          <w:szCs w:val="28"/>
        </w:rPr>
        <w:t xml:space="preserve"> </w:t>
      </w:r>
      <w:r w:rsidR="00C34D94">
        <w:rPr>
          <w:sz w:val="28"/>
          <w:szCs w:val="28"/>
        </w:rPr>
        <w:t>apical portion of</w:t>
      </w:r>
      <w:r>
        <w:rPr>
          <w:sz w:val="28"/>
          <w:szCs w:val="28"/>
        </w:rPr>
        <w:t xml:space="preserve"> root stumps is </w:t>
      </w:r>
      <w:r w:rsidR="00C34D94">
        <w:rPr>
          <w:sz w:val="28"/>
          <w:szCs w:val="28"/>
        </w:rPr>
        <w:t>9.4 mm</w:t>
      </w:r>
    </w:p>
    <w:p w14:paraId="5881584F" w14:textId="0C4D258C" w:rsidR="002314FB" w:rsidRPr="00831F04" w:rsidRDefault="00D055B1" w:rsidP="00024D7C">
      <w:pPr>
        <w:spacing w:after="160" w:line="480" w:lineRule="auto"/>
        <w:jc w:val="both"/>
        <w:rPr>
          <w:sz w:val="28"/>
          <w:szCs w:val="28"/>
        </w:rPr>
      </w:pPr>
      <w:r w:rsidRPr="00831F04">
        <w:rPr>
          <w:sz w:val="28"/>
          <w:szCs w:val="28"/>
        </w:rPr>
        <w:t xml:space="preserve">During rest position </w:t>
      </w:r>
      <w:r w:rsidR="00B65A6F" w:rsidRPr="00831F04">
        <w:rPr>
          <w:sz w:val="28"/>
          <w:szCs w:val="28"/>
        </w:rPr>
        <w:t>–</w:t>
      </w:r>
      <w:r w:rsidRPr="00831F04">
        <w:rPr>
          <w:sz w:val="28"/>
          <w:szCs w:val="28"/>
        </w:rPr>
        <w:t xml:space="preserve"> </w:t>
      </w:r>
      <w:r w:rsidR="00B65A6F" w:rsidRPr="00831F04">
        <w:rPr>
          <w:sz w:val="28"/>
          <w:szCs w:val="28"/>
        </w:rPr>
        <w:t xml:space="preserve">Right </w:t>
      </w:r>
      <w:r w:rsidRPr="00831F04">
        <w:rPr>
          <w:sz w:val="28"/>
          <w:szCs w:val="28"/>
        </w:rPr>
        <w:t xml:space="preserve">Temporomandibular joint: </w:t>
      </w:r>
    </w:p>
    <w:p w14:paraId="6BD35575" w14:textId="1F293F6D" w:rsidR="006D3FEC" w:rsidRDefault="00D055B1" w:rsidP="004D0052">
      <w:pPr>
        <w:pStyle w:val="ListParagraph"/>
        <w:numPr>
          <w:ilvl w:val="0"/>
          <w:numId w:val="9"/>
        </w:numPr>
        <w:spacing w:after="160" w:line="480" w:lineRule="auto"/>
        <w:jc w:val="both"/>
        <w:rPr>
          <w:sz w:val="28"/>
          <w:szCs w:val="28"/>
        </w:rPr>
      </w:pPr>
      <w:r w:rsidRPr="00831F04">
        <w:rPr>
          <w:sz w:val="28"/>
          <w:szCs w:val="28"/>
        </w:rPr>
        <w:t xml:space="preserve">In relation to the </w:t>
      </w:r>
      <w:r w:rsidR="001F6259" w:rsidRPr="00831F04">
        <w:rPr>
          <w:sz w:val="28"/>
          <w:szCs w:val="28"/>
        </w:rPr>
        <w:t>right</w:t>
      </w:r>
      <w:r w:rsidRPr="00831F04">
        <w:rPr>
          <w:sz w:val="28"/>
          <w:szCs w:val="28"/>
        </w:rPr>
        <w:t xml:space="preserve"> temporomandibular joint, presence of mild degenerative changes in the superior </w:t>
      </w:r>
      <w:r w:rsidR="007C5278" w:rsidRPr="00831F04">
        <w:rPr>
          <w:sz w:val="28"/>
          <w:szCs w:val="28"/>
        </w:rPr>
        <w:t>surface</w:t>
      </w:r>
      <w:r w:rsidRPr="00831F04">
        <w:rPr>
          <w:sz w:val="28"/>
          <w:szCs w:val="28"/>
        </w:rPr>
        <w:t xml:space="preserve"> of the head of the condyle </w:t>
      </w:r>
      <w:r w:rsidR="004D0052">
        <w:rPr>
          <w:sz w:val="28"/>
          <w:szCs w:val="28"/>
        </w:rPr>
        <w:t>evident.</w:t>
      </w:r>
    </w:p>
    <w:p w14:paraId="2FB20842" w14:textId="6906278B" w:rsidR="004D0052" w:rsidRDefault="004D0052" w:rsidP="004D0052">
      <w:pPr>
        <w:pStyle w:val="ListParagraph"/>
        <w:numPr>
          <w:ilvl w:val="0"/>
          <w:numId w:val="9"/>
        </w:numPr>
        <w:spacing w:after="160"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temporal bone in the right side is present with normal morphology.</w:t>
      </w:r>
    </w:p>
    <w:p w14:paraId="2657084C" w14:textId="1F80C9A4" w:rsidR="00375515" w:rsidRPr="004D0052" w:rsidRDefault="00375515" w:rsidP="004D0052">
      <w:pPr>
        <w:pStyle w:val="ListParagraph"/>
        <w:numPr>
          <w:ilvl w:val="0"/>
          <w:numId w:val="9"/>
        </w:numPr>
        <w:spacing w:after="160"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nasal passage in the right side appears narrow and constricted.</w:t>
      </w:r>
    </w:p>
    <w:p w14:paraId="25825A93" w14:textId="77777777" w:rsidR="006D3FEC" w:rsidRDefault="006D3FEC"/>
    <w:p w14:paraId="659E003C" w14:textId="77777777" w:rsidR="00AF28DF" w:rsidRDefault="00AF28DF"/>
    <w:p w14:paraId="1F0F39C2" w14:textId="77777777" w:rsidR="00AF28DF" w:rsidRDefault="00AF28DF"/>
    <w:p w14:paraId="58B7F9DB" w14:textId="77777777" w:rsidR="00AF28DF" w:rsidRDefault="00AF28DF"/>
    <w:p w14:paraId="14D970A1" w14:textId="5B777FC6" w:rsidR="00205903" w:rsidRDefault="006D3FEC" w:rsidP="003A0691">
      <w:pPr>
        <w:jc w:val="center"/>
      </w:pPr>
      <w:r>
        <w:br w:type="page"/>
      </w:r>
    </w:p>
    <w:p w14:paraId="4AF60E69" w14:textId="77777777" w:rsidR="00205903" w:rsidRDefault="00205903"/>
    <w:p w14:paraId="5E99E1CC" w14:textId="77777777" w:rsidR="006B28A6" w:rsidRDefault="006B28A6"/>
    <w:p w14:paraId="09D6CE36" w14:textId="2CD76712" w:rsidR="00205903" w:rsidRDefault="0020590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12421959">
                <wp:simplePos x="0" y="0"/>
                <wp:positionH relativeFrom="column">
                  <wp:posOffset>1064895</wp:posOffset>
                </wp:positionH>
                <wp:positionV relativeFrom="paragraph">
                  <wp:posOffset>151765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83.85pt;margin-top:11.95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J/b8JbfAAAACQEAAA8AAABkcnMvZG93bnJldi54&#10;bWxMj8FOwzAQRO9I/IO1lbhRp6mUJiFOhZC4IHpoqZB6c+NtHNVeh9hpwt9jTnAc7dPM22o7W8Nu&#10;OPjOkYDVMgGG1DjVUSvg+PH6mAPzQZKSxhEK+EYP2/r+rpKlchPt8XYILYsl5EspQIfQl5z7RqOV&#10;ful6pHi7uMHKEOPQcjXIKZZbw9MkybiVHcUFLXt80dhcD6MVQOnpa/ws3k7X46RtutP63ez2Qjws&#10;5ucnYAHn8AfDr35Uhzo6nd1IyjMTc7bZRFRAui6ARSDP8jWws4CiWAGvK/7/g/oH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n9vwlt8AAAAJAQAADwAAAAAAAAAAAAAAAAC7BAAAZHJz&#10;L2Rvd25yZXYueG1sUEsFBgAAAAAEAAQA8wAAAMcFAAAAAA==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0B1A9B7" w14:textId="77777777" w:rsidR="00205903" w:rsidRDefault="00205903"/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3C4204D1" w14:textId="127D574A" w:rsidR="00FB6770" w:rsidRDefault="00FB6770" w:rsidP="00565CF2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Root stumps: 47.</w:t>
      </w:r>
    </w:p>
    <w:p w14:paraId="56F77CBA" w14:textId="77777777" w:rsidR="00FB6770" w:rsidRPr="00831F04" w:rsidRDefault="00FB6770" w:rsidP="00FB6770">
      <w:pPr>
        <w:pStyle w:val="ListParagraph"/>
        <w:numPr>
          <w:ilvl w:val="0"/>
          <w:numId w:val="8"/>
        </w:numPr>
        <w:spacing w:after="160"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Impacted teeth: 18, 28, 38; Partially erupted: 48</w:t>
      </w:r>
    </w:p>
    <w:p w14:paraId="51902863" w14:textId="01873D29" w:rsidR="00565CF2" w:rsidRDefault="002D2E02" w:rsidP="00565CF2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Mild Internal derangement of Temporomandibular joint </w:t>
      </w:r>
      <w:r w:rsidR="00AF28DF">
        <w:rPr>
          <w:sz w:val="28"/>
          <w:szCs w:val="28"/>
        </w:rPr>
        <w:t xml:space="preserve">– </w:t>
      </w:r>
      <w:r w:rsidR="00B96424">
        <w:rPr>
          <w:sz w:val="28"/>
          <w:szCs w:val="28"/>
        </w:rPr>
        <w:t>Right</w:t>
      </w:r>
      <w:r w:rsidR="00AF28DF">
        <w:rPr>
          <w:sz w:val="28"/>
          <w:szCs w:val="28"/>
        </w:rPr>
        <w:t xml:space="preserve"> side</w:t>
      </w:r>
      <w:r>
        <w:rPr>
          <w:sz w:val="28"/>
          <w:szCs w:val="28"/>
        </w:rPr>
        <w:t>.</w:t>
      </w:r>
    </w:p>
    <w:p w14:paraId="7809ECDF" w14:textId="723B69C0" w:rsidR="00535BF9" w:rsidRDefault="00535BF9" w:rsidP="00535BF9">
      <w:pPr>
        <w:spacing w:line="600" w:lineRule="auto"/>
        <w:jc w:val="both"/>
      </w:pPr>
    </w:p>
    <w:p w14:paraId="69FCA7B0" w14:textId="77777777" w:rsidR="00535BF9" w:rsidRDefault="00535BF9" w:rsidP="00535BF9">
      <w:pPr>
        <w:spacing w:line="600" w:lineRule="auto"/>
        <w:jc w:val="both"/>
      </w:pPr>
    </w:p>
    <w:p w14:paraId="4A1627BD" w14:textId="77777777" w:rsidR="00535BF9" w:rsidRDefault="00535BF9" w:rsidP="00535BF9">
      <w:pPr>
        <w:spacing w:line="600" w:lineRule="auto"/>
        <w:jc w:val="both"/>
        <w:rPr>
          <w:sz w:val="28"/>
        </w:rPr>
      </w:pPr>
    </w:p>
    <w:p w14:paraId="2FD10CD7" w14:textId="77777777" w:rsidR="00535BF9" w:rsidRDefault="00535BF9" w:rsidP="00535BF9"/>
    <w:p w14:paraId="01E66841" w14:textId="77777777" w:rsidR="00535BF9" w:rsidRPr="0062612D" w:rsidRDefault="00535BF9" w:rsidP="00535BF9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3A3869" w14:textId="77777777" w:rsidR="00535BF9" w:rsidRDefault="00535BF9" w:rsidP="00535BF9">
      <w:r w:rsidRPr="000B5469">
        <w:rPr>
          <w:noProof/>
        </w:rPr>
        <w:drawing>
          <wp:anchor distT="0" distB="0" distL="114300" distR="114300" simplePos="0" relativeHeight="251777536" behindDoc="1" locked="0" layoutInCell="1" allowOverlap="1" wp14:anchorId="6160B8EB" wp14:editId="56A2F798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26A3ABA" w14:textId="77931A31" w:rsidR="004336DB" w:rsidRDefault="004336DB" w:rsidP="00565CF2">
      <w:pPr>
        <w:spacing w:line="600" w:lineRule="auto"/>
      </w:pPr>
    </w:p>
    <w:p w14:paraId="7E451810" w14:textId="4EFF5D6B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333C477E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B92163" w14:textId="301270EE" w:rsidR="00205903" w:rsidRDefault="00205903" w:rsidP="00B923B3">
      <w:pPr>
        <w:tabs>
          <w:tab w:val="left" w:pos="10260"/>
        </w:tabs>
        <w:ind w:firstLine="450"/>
        <w:jc w:val="both"/>
      </w:pPr>
    </w:p>
    <w:p w14:paraId="0D0D09AC" w14:textId="392544A5" w:rsidR="003C4DDA" w:rsidRDefault="003C4DDA">
      <w:pPr>
        <w:rPr>
          <w:noProof/>
        </w:rPr>
      </w:pPr>
    </w:p>
    <w:p w14:paraId="430631CC" w14:textId="4FCFA2EF" w:rsidR="003C4DDA" w:rsidRDefault="003C4DDA">
      <w:pPr>
        <w:rPr>
          <w:noProof/>
        </w:rPr>
      </w:pPr>
    </w:p>
    <w:p w14:paraId="2CD154BA" w14:textId="57512B8C" w:rsidR="003C4DDA" w:rsidRDefault="003C4DDA">
      <w:pPr>
        <w:rPr>
          <w:noProof/>
        </w:rPr>
      </w:pPr>
    </w:p>
    <w:p w14:paraId="69A04F21" w14:textId="74D72E4C" w:rsidR="003C4DDA" w:rsidRDefault="00FB6770">
      <w:pPr>
        <w:rPr>
          <w:noProof/>
        </w:rPr>
      </w:pPr>
      <w:r w:rsidRPr="00FB6770">
        <w:rPr>
          <w:noProof/>
        </w:rPr>
        <w:drawing>
          <wp:inline distT="0" distB="0" distL="0" distR="0" wp14:anchorId="7E18002F" wp14:editId="356F7DE8">
            <wp:extent cx="6462779" cy="2819400"/>
            <wp:effectExtent l="0" t="0" r="0" b="0"/>
            <wp:docPr id="47642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24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4185" cy="282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5046" w14:textId="6F78D298" w:rsidR="003C4DDA" w:rsidRDefault="003C4DDA">
      <w:pPr>
        <w:rPr>
          <w:noProof/>
        </w:rPr>
      </w:pPr>
    </w:p>
    <w:p w14:paraId="0CC76936" w14:textId="0D31852A" w:rsidR="003C4DDA" w:rsidRDefault="00E637E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3FCE52BB" wp14:editId="0AFADCA6">
                <wp:simplePos x="0" y="0"/>
                <wp:positionH relativeFrom="column">
                  <wp:posOffset>3725636</wp:posOffset>
                </wp:positionH>
                <wp:positionV relativeFrom="paragraph">
                  <wp:posOffset>145869</wp:posOffset>
                </wp:positionV>
                <wp:extent cx="2525395" cy="641985"/>
                <wp:effectExtent l="2133600" t="0" r="27305" b="405765"/>
                <wp:wrapNone/>
                <wp:docPr id="394362324" name="Callout: Bent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5395" cy="641985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58282"/>
                            <a:gd name="adj6" fmla="val -8373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F37F1D" w14:textId="12B64597" w:rsidR="00E637E1" w:rsidRPr="00E637E1" w:rsidRDefault="00E637E1" w:rsidP="00E637E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Narrow nasal passage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CE52BB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Callout: Bent Line 1" o:spid="_x0000_s1035" type="#_x0000_t48" style="position:absolute;margin-left:293.35pt;margin-top:11.5pt;width:198.85pt;height:50.55pt;z-index:25177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" adj="-18087,34189" fillcolor="white [3201]" strokecolor="#3cc [3209]" strokeweight="2pt">
                <v:textbox>
                  <w:txbxContent>
                    <w:p w14:paraId="23F37F1D" w14:textId="12B64597" w:rsidR="00E637E1" w:rsidRPr="00E637E1" w:rsidRDefault="00E637E1" w:rsidP="00E637E1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Narrow nasal passage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014904" w:rsidRPr="00014904">
        <w:rPr>
          <w:noProof/>
        </w:rPr>
        <w:drawing>
          <wp:inline distT="0" distB="0" distL="0" distR="0" wp14:anchorId="3686C54D" wp14:editId="71885F12">
            <wp:extent cx="3461903" cy="3385457"/>
            <wp:effectExtent l="0" t="0" r="5715" b="5715"/>
            <wp:docPr id="64929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936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4492" cy="338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D96A" w14:textId="42A4F982" w:rsidR="003C4DDA" w:rsidRDefault="003C4DDA">
      <w:pPr>
        <w:rPr>
          <w:noProof/>
        </w:rPr>
      </w:pPr>
    </w:p>
    <w:p w14:paraId="241ACFD5" w14:textId="77777777" w:rsidR="003C4DDA" w:rsidRDefault="003C4DDA">
      <w:pPr>
        <w:rPr>
          <w:noProof/>
        </w:rPr>
      </w:pPr>
    </w:p>
    <w:p w14:paraId="32B02273" w14:textId="77777777" w:rsidR="003C4DDA" w:rsidRDefault="003C4DDA">
      <w:pPr>
        <w:rPr>
          <w:noProof/>
        </w:rPr>
      </w:pPr>
    </w:p>
    <w:p w14:paraId="1F5B54A9" w14:textId="77777777" w:rsidR="003C4DDA" w:rsidRDefault="003C4DDA">
      <w:pPr>
        <w:rPr>
          <w:noProof/>
        </w:rPr>
      </w:pPr>
    </w:p>
    <w:p w14:paraId="556495A1" w14:textId="77777777" w:rsidR="003C4DDA" w:rsidRDefault="003C4DDA">
      <w:pPr>
        <w:rPr>
          <w:noProof/>
        </w:rPr>
      </w:pPr>
    </w:p>
    <w:p w14:paraId="70501826" w14:textId="77777777" w:rsidR="003C4DDA" w:rsidRDefault="003C4DDA">
      <w:pPr>
        <w:rPr>
          <w:noProof/>
        </w:rPr>
      </w:pPr>
    </w:p>
    <w:p w14:paraId="08C06E12" w14:textId="6BCBF4AB" w:rsidR="00831F04" w:rsidRDefault="00D778AD" w:rsidP="00E637E1">
      <w:pPr>
        <w:jc w:val="center"/>
        <w:rPr>
          <w:b/>
        </w:rPr>
      </w:pPr>
      <w:r w:rsidRPr="00E637E1">
        <w:rPr>
          <w:b/>
        </w:rPr>
        <w:drawing>
          <wp:anchor distT="0" distB="0" distL="114300" distR="114300" simplePos="0" relativeHeight="251778560" behindDoc="1" locked="0" layoutInCell="1" allowOverlap="1" wp14:anchorId="4FC10E90" wp14:editId="7078F7EB">
            <wp:simplePos x="0" y="0"/>
            <wp:positionH relativeFrom="margin">
              <wp:align>center</wp:align>
            </wp:positionH>
            <wp:positionV relativeFrom="paragraph">
              <wp:posOffset>222250</wp:posOffset>
            </wp:positionV>
            <wp:extent cx="5954395" cy="3401060"/>
            <wp:effectExtent l="0" t="0" r="8255" b="8890"/>
            <wp:wrapTight wrapText="bothSides">
              <wp:wrapPolygon edited="0">
                <wp:start x="0" y="0"/>
                <wp:lineTo x="0" y="21535"/>
                <wp:lineTo x="21561" y="21535"/>
                <wp:lineTo x="21561" y="0"/>
                <wp:lineTo x="0" y="0"/>
              </wp:wrapPolygon>
            </wp:wrapTight>
            <wp:docPr id="144349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903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439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6CD4">
        <w:rPr>
          <w:b/>
        </w:rPr>
        <w:t>CORONAL VIE</w:t>
      </w:r>
      <w:r>
        <w:rPr>
          <w:b/>
        </w:rPr>
        <w:t>W</w:t>
      </w:r>
    </w:p>
    <w:p w14:paraId="773D1B58" w14:textId="77777777" w:rsidR="00D778AD" w:rsidRDefault="00D778AD" w:rsidP="00D778AD">
      <w:pPr>
        <w:jc w:val="center"/>
        <w:rPr>
          <w:b/>
        </w:rPr>
      </w:pPr>
    </w:p>
    <w:p w14:paraId="0F4C3D3E" w14:textId="4CC7C831" w:rsidR="00084093" w:rsidRDefault="00412911" w:rsidP="00D778AD">
      <w:pPr>
        <w:jc w:val="center"/>
        <w:rPr>
          <w:b/>
        </w:rPr>
      </w:pPr>
      <w:r w:rsidRPr="00412911">
        <w:rPr>
          <w:b/>
        </w:rPr>
        <w:t>3 DIMENSIONAL VIEW</w:t>
      </w:r>
    </w:p>
    <w:tbl>
      <w:tblPr>
        <w:tblStyle w:val="TableGrid"/>
        <w:tblpPr w:leftFromText="180" w:rightFromText="180" w:vertAnchor="text" w:horzAnchor="margin" w:tblpXSpec="center" w:tblpY="187"/>
        <w:tblW w:w="4361" w:type="pct"/>
        <w:tblLook w:val="04A0" w:firstRow="1" w:lastRow="0" w:firstColumn="1" w:lastColumn="0" w:noHBand="0" w:noVBand="1"/>
      </w:tblPr>
      <w:tblGrid>
        <w:gridCol w:w="8940"/>
      </w:tblGrid>
      <w:tr w:rsidR="00A56CD4" w14:paraId="08DCB6C2" w14:textId="77777777" w:rsidTr="00F16C22">
        <w:trPr>
          <w:trHeight w:val="416"/>
        </w:trPr>
        <w:tc>
          <w:tcPr>
            <w:tcW w:w="5000" w:type="pct"/>
          </w:tcPr>
          <w:p w14:paraId="4C26D596" w14:textId="77777777" w:rsidR="00A56CD4" w:rsidRDefault="00A56CD4" w:rsidP="00A56CD4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Right Side </w:t>
            </w:r>
          </w:p>
        </w:tc>
      </w:tr>
      <w:tr w:rsidR="00A56CD4" w14:paraId="09ACFDCB" w14:textId="77777777" w:rsidTr="00A56CD4">
        <w:trPr>
          <w:trHeight w:val="1073"/>
        </w:trPr>
        <w:tc>
          <w:tcPr>
            <w:tcW w:w="5000" w:type="pct"/>
          </w:tcPr>
          <w:p w14:paraId="7069108E" w14:textId="478FEEA4" w:rsidR="00A56CD4" w:rsidRDefault="00014904" w:rsidP="00A56CD4">
            <w:pPr>
              <w:tabs>
                <w:tab w:val="left" w:pos="10260"/>
              </w:tabs>
              <w:jc w:val="center"/>
              <w:rPr>
                <w:b/>
              </w:rPr>
            </w:pPr>
            <w:r w:rsidRPr="00014904">
              <w:rPr>
                <w:b/>
              </w:rPr>
              <w:drawing>
                <wp:inline distT="0" distB="0" distL="0" distR="0" wp14:anchorId="77C2D88D" wp14:editId="66970D6C">
                  <wp:extent cx="3091543" cy="3043981"/>
                  <wp:effectExtent l="0" t="0" r="0" b="4445"/>
                  <wp:docPr id="1386436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43651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833" cy="305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D63D2D" w14:textId="3C229CB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BE0DCAF" w14:textId="0FB85A00" w:rsidR="00AF28DF" w:rsidRDefault="00AF28DF" w:rsidP="002D2E02">
      <w:pPr>
        <w:rPr>
          <w:b/>
        </w:rPr>
      </w:pPr>
    </w:p>
    <w:p w14:paraId="52818657" w14:textId="1FEBB9E5" w:rsidR="003A0691" w:rsidRDefault="003A0691" w:rsidP="00F16C22">
      <w:pPr>
        <w:rPr>
          <w:b/>
        </w:rPr>
      </w:pPr>
    </w:p>
    <w:p w14:paraId="11B9F8EC" w14:textId="77777777" w:rsidR="002D2E02" w:rsidRDefault="002D2E02" w:rsidP="002D2E02">
      <w:pPr>
        <w:rPr>
          <w:b/>
        </w:rPr>
      </w:pPr>
    </w:p>
    <w:p w14:paraId="6934BF8E" w14:textId="30E5690B" w:rsidR="002D2E02" w:rsidRPr="00345C12" w:rsidRDefault="002D2E02" w:rsidP="00345C12">
      <w:pPr>
        <w:rPr>
          <w:b/>
        </w:rPr>
      </w:pPr>
    </w:p>
    <w:p w14:paraId="48B8659F" w14:textId="77777777" w:rsidR="002D2E02" w:rsidRDefault="002D2E0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454D9A2" w14:textId="4CD2A95E" w:rsidR="00565CF2" w:rsidRPr="00B63338" w:rsidRDefault="00565CF2" w:rsidP="00565CF2">
      <w:pPr>
        <w:tabs>
          <w:tab w:val="left" w:pos="10260"/>
        </w:tabs>
        <w:ind w:firstLine="450"/>
        <w:jc w:val="center"/>
        <w:rPr>
          <w:b/>
          <w:sz w:val="28"/>
          <w:lang w:val="en-IN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B63338" w:rsidSect="00706EF1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830E7" w14:textId="77777777" w:rsidR="00706EF1" w:rsidRDefault="00706EF1">
      <w:r>
        <w:separator/>
      </w:r>
    </w:p>
  </w:endnote>
  <w:endnote w:type="continuationSeparator" w:id="0">
    <w:p w14:paraId="00D92735" w14:textId="77777777" w:rsidR="00706EF1" w:rsidRDefault="00706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D9BC0" w14:textId="77777777" w:rsidR="00706EF1" w:rsidRDefault="00706EF1">
      <w:r>
        <w:separator/>
      </w:r>
    </w:p>
  </w:footnote>
  <w:footnote w:type="continuationSeparator" w:id="0">
    <w:p w14:paraId="71B95B98" w14:textId="77777777" w:rsidR="00706EF1" w:rsidRDefault="00706E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621DE3"/>
    <w:multiLevelType w:val="hybridMultilevel"/>
    <w:tmpl w:val="822400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21A30A2"/>
    <w:multiLevelType w:val="hybridMultilevel"/>
    <w:tmpl w:val="E208F3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7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9"/>
  </w:num>
  <w:num w:numId="9" w16cid:durableId="1577789222">
    <w:abstractNumId w:val="6"/>
  </w:num>
  <w:num w:numId="10" w16cid:durableId="17529235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2F0"/>
    <w:rsid w:val="000058F1"/>
    <w:rsid w:val="00014904"/>
    <w:rsid w:val="00024D7C"/>
    <w:rsid w:val="00025F25"/>
    <w:rsid w:val="0005275C"/>
    <w:rsid w:val="000563D8"/>
    <w:rsid w:val="000571FA"/>
    <w:rsid w:val="000700BE"/>
    <w:rsid w:val="00084093"/>
    <w:rsid w:val="00086D56"/>
    <w:rsid w:val="00092409"/>
    <w:rsid w:val="000963EE"/>
    <w:rsid w:val="00096BDA"/>
    <w:rsid w:val="00097CA5"/>
    <w:rsid w:val="000A0B9C"/>
    <w:rsid w:val="000C6CA1"/>
    <w:rsid w:val="000C7B39"/>
    <w:rsid w:val="000D3AD7"/>
    <w:rsid w:val="0010514A"/>
    <w:rsid w:val="00112B87"/>
    <w:rsid w:val="00113A6F"/>
    <w:rsid w:val="00124855"/>
    <w:rsid w:val="0013289A"/>
    <w:rsid w:val="001351ED"/>
    <w:rsid w:val="001451FE"/>
    <w:rsid w:val="00155079"/>
    <w:rsid w:val="00170756"/>
    <w:rsid w:val="00183A64"/>
    <w:rsid w:val="001955E9"/>
    <w:rsid w:val="001A17BC"/>
    <w:rsid w:val="001C2B99"/>
    <w:rsid w:val="001C3E2F"/>
    <w:rsid w:val="001D4728"/>
    <w:rsid w:val="001E0398"/>
    <w:rsid w:val="001E2F23"/>
    <w:rsid w:val="001E5110"/>
    <w:rsid w:val="001F230C"/>
    <w:rsid w:val="001F6259"/>
    <w:rsid w:val="001F7F01"/>
    <w:rsid w:val="00205903"/>
    <w:rsid w:val="002208D0"/>
    <w:rsid w:val="00220A22"/>
    <w:rsid w:val="002238EA"/>
    <w:rsid w:val="002314FB"/>
    <w:rsid w:val="00251B35"/>
    <w:rsid w:val="00251FCD"/>
    <w:rsid w:val="00253233"/>
    <w:rsid w:val="0026105D"/>
    <w:rsid w:val="00261796"/>
    <w:rsid w:val="00277ADB"/>
    <w:rsid w:val="002824AE"/>
    <w:rsid w:val="00284CD0"/>
    <w:rsid w:val="00290938"/>
    <w:rsid w:val="002A6D22"/>
    <w:rsid w:val="002B4007"/>
    <w:rsid w:val="002C5F51"/>
    <w:rsid w:val="002C7FAA"/>
    <w:rsid w:val="002D2E02"/>
    <w:rsid w:val="002D2E2F"/>
    <w:rsid w:val="002F197A"/>
    <w:rsid w:val="0030318A"/>
    <w:rsid w:val="00321111"/>
    <w:rsid w:val="00343886"/>
    <w:rsid w:val="00345C12"/>
    <w:rsid w:val="00365F8E"/>
    <w:rsid w:val="00375515"/>
    <w:rsid w:val="0038057F"/>
    <w:rsid w:val="00386F89"/>
    <w:rsid w:val="00395555"/>
    <w:rsid w:val="003A0691"/>
    <w:rsid w:val="003A78C1"/>
    <w:rsid w:val="003A7A03"/>
    <w:rsid w:val="003B06ED"/>
    <w:rsid w:val="003B6E4D"/>
    <w:rsid w:val="003C4DDA"/>
    <w:rsid w:val="003E46D9"/>
    <w:rsid w:val="003F320B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57215"/>
    <w:rsid w:val="004730D8"/>
    <w:rsid w:val="00477C96"/>
    <w:rsid w:val="00486629"/>
    <w:rsid w:val="00490C12"/>
    <w:rsid w:val="00497BED"/>
    <w:rsid w:val="004A4899"/>
    <w:rsid w:val="004A61C2"/>
    <w:rsid w:val="004A73BF"/>
    <w:rsid w:val="004B32C5"/>
    <w:rsid w:val="004B5F1D"/>
    <w:rsid w:val="004D0052"/>
    <w:rsid w:val="004D3D64"/>
    <w:rsid w:val="004D586E"/>
    <w:rsid w:val="004D6D17"/>
    <w:rsid w:val="004D7433"/>
    <w:rsid w:val="004E18FD"/>
    <w:rsid w:val="004F35D5"/>
    <w:rsid w:val="004F6FD5"/>
    <w:rsid w:val="005245F8"/>
    <w:rsid w:val="00534132"/>
    <w:rsid w:val="00535BF9"/>
    <w:rsid w:val="005372FC"/>
    <w:rsid w:val="005521D8"/>
    <w:rsid w:val="0056063E"/>
    <w:rsid w:val="005659D2"/>
    <w:rsid w:val="00565CF2"/>
    <w:rsid w:val="00580A29"/>
    <w:rsid w:val="00592170"/>
    <w:rsid w:val="005A1AE7"/>
    <w:rsid w:val="005B397D"/>
    <w:rsid w:val="005D0808"/>
    <w:rsid w:val="005D4644"/>
    <w:rsid w:val="005D5995"/>
    <w:rsid w:val="005E3BF5"/>
    <w:rsid w:val="005F5AE4"/>
    <w:rsid w:val="006001D2"/>
    <w:rsid w:val="006076E7"/>
    <w:rsid w:val="006128C4"/>
    <w:rsid w:val="00612F56"/>
    <w:rsid w:val="00613870"/>
    <w:rsid w:val="00613D04"/>
    <w:rsid w:val="00614598"/>
    <w:rsid w:val="00620AD1"/>
    <w:rsid w:val="006226CE"/>
    <w:rsid w:val="00622FDF"/>
    <w:rsid w:val="006432EF"/>
    <w:rsid w:val="006526C7"/>
    <w:rsid w:val="00652C74"/>
    <w:rsid w:val="0065314E"/>
    <w:rsid w:val="00657F4D"/>
    <w:rsid w:val="00662D96"/>
    <w:rsid w:val="00664743"/>
    <w:rsid w:val="00665F07"/>
    <w:rsid w:val="0066658E"/>
    <w:rsid w:val="006877B6"/>
    <w:rsid w:val="006B053E"/>
    <w:rsid w:val="006B28A6"/>
    <w:rsid w:val="006C7324"/>
    <w:rsid w:val="006D1AD3"/>
    <w:rsid w:val="006D3317"/>
    <w:rsid w:val="006D3FEC"/>
    <w:rsid w:val="006D7D65"/>
    <w:rsid w:val="007061D0"/>
    <w:rsid w:val="00706EF1"/>
    <w:rsid w:val="00716637"/>
    <w:rsid w:val="0071799F"/>
    <w:rsid w:val="007229DD"/>
    <w:rsid w:val="00734513"/>
    <w:rsid w:val="007362D6"/>
    <w:rsid w:val="00742F9A"/>
    <w:rsid w:val="007474BE"/>
    <w:rsid w:val="00751400"/>
    <w:rsid w:val="007665F6"/>
    <w:rsid w:val="00771302"/>
    <w:rsid w:val="00785EF6"/>
    <w:rsid w:val="00786C53"/>
    <w:rsid w:val="007A1ED6"/>
    <w:rsid w:val="007A355F"/>
    <w:rsid w:val="007A4F1D"/>
    <w:rsid w:val="007B53B8"/>
    <w:rsid w:val="007B7D0C"/>
    <w:rsid w:val="007C5278"/>
    <w:rsid w:val="007C61A8"/>
    <w:rsid w:val="007D5AC1"/>
    <w:rsid w:val="007D69E5"/>
    <w:rsid w:val="008061DD"/>
    <w:rsid w:val="00815DCC"/>
    <w:rsid w:val="00827355"/>
    <w:rsid w:val="00831F04"/>
    <w:rsid w:val="00832378"/>
    <w:rsid w:val="00836016"/>
    <w:rsid w:val="00850708"/>
    <w:rsid w:val="00860E54"/>
    <w:rsid w:val="00861F16"/>
    <w:rsid w:val="00886722"/>
    <w:rsid w:val="0088740C"/>
    <w:rsid w:val="00892EC4"/>
    <w:rsid w:val="008946D5"/>
    <w:rsid w:val="008A29F7"/>
    <w:rsid w:val="008A4F99"/>
    <w:rsid w:val="008D28E2"/>
    <w:rsid w:val="008D5AE9"/>
    <w:rsid w:val="008D6AA4"/>
    <w:rsid w:val="008E4DCF"/>
    <w:rsid w:val="008F3B12"/>
    <w:rsid w:val="009065E7"/>
    <w:rsid w:val="00911927"/>
    <w:rsid w:val="00916CC1"/>
    <w:rsid w:val="00951419"/>
    <w:rsid w:val="00957114"/>
    <w:rsid w:val="00971CA2"/>
    <w:rsid w:val="0097289A"/>
    <w:rsid w:val="00983AE3"/>
    <w:rsid w:val="009A0EA9"/>
    <w:rsid w:val="009B453A"/>
    <w:rsid w:val="009D2477"/>
    <w:rsid w:val="009D3274"/>
    <w:rsid w:val="009F1CD1"/>
    <w:rsid w:val="009F2DC1"/>
    <w:rsid w:val="00A057F1"/>
    <w:rsid w:val="00A11818"/>
    <w:rsid w:val="00A123C9"/>
    <w:rsid w:val="00A23C2A"/>
    <w:rsid w:val="00A31738"/>
    <w:rsid w:val="00A37E8F"/>
    <w:rsid w:val="00A56CD4"/>
    <w:rsid w:val="00A61293"/>
    <w:rsid w:val="00A700D4"/>
    <w:rsid w:val="00A80198"/>
    <w:rsid w:val="00A826FE"/>
    <w:rsid w:val="00A87BD2"/>
    <w:rsid w:val="00A87CEC"/>
    <w:rsid w:val="00A92C90"/>
    <w:rsid w:val="00A93039"/>
    <w:rsid w:val="00AB77C2"/>
    <w:rsid w:val="00AD1B17"/>
    <w:rsid w:val="00AF28DF"/>
    <w:rsid w:val="00AF3BBF"/>
    <w:rsid w:val="00B11C41"/>
    <w:rsid w:val="00B12942"/>
    <w:rsid w:val="00B17236"/>
    <w:rsid w:val="00B20B3E"/>
    <w:rsid w:val="00B24CA3"/>
    <w:rsid w:val="00B267F5"/>
    <w:rsid w:val="00B3059B"/>
    <w:rsid w:val="00B30707"/>
    <w:rsid w:val="00B30918"/>
    <w:rsid w:val="00B4127A"/>
    <w:rsid w:val="00B62F80"/>
    <w:rsid w:val="00B63338"/>
    <w:rsid w:val="00B65A6F"/>
    <w:rsid w:val="00B70876"/>
    <w:rsid w:val="00B73862"/>
    <w:rsid w:val="00B7653C"/>
    <w:rsid w:val="00B85D01"/>
    <w:rsid w:val="00B85FDB"/>
    <w:rsid w:val="00B911C0"/>
    <w:rsid w:val="00B923B3"/>
    <w:rsid w:val="00B96424"/>
    <w:rsid w:val="00B96998"/>
    <w:rsid w:val="00B9764F"/>
    <w:rsid w:val="00BA018F"/>
    <w:rsid w:val="00BB55F9"/>
    <w:rsid w:val="00BB7100"/>
    <w:rsid w:val="00BC5AFB"/>
    <w:rsid w:val="00BD1006"/>
    <w:rsid w:val="00BD6627"/>
    <w:rsid w:val="00BE34C5"/>
    <w:rsid w:val="00C065D9"/>
    <w:rsid w:val="00C25407"/>
    <w:rsid w:val="00C34D94"/>
    <w:rsid w:val="00C3734D"/>
    <w:rsid w:val="00C751CB"/>
    <w:rsid w:val="00C875D7"/>
    <w:rsid w:val="00C91E9E"/>
    <w:rsid w:val="00CA7B07"/>
    <w:rsid w:val="00CB0577"/>
    <w:rsid w:val="00CB5F47"/>
    <w:rsid w:val="00CD15E6"/>
    <w:rsid w:val="00CD19A3"/>
    <w:rsid w:val="00CF32F1"/>
    <w:rsid w:val="00CF6B3F"/>
    <w:rsid w:val="00D055B1"/>
    <w:rsid w:val="00D278F8"/>
    <w:rsid w:val="00D3445C"/>
    <w:rsid w:val="00D348B0"/>
    <w:rsid w:val="00D401E1"/>
    <w:rsid w:val="00D4052D"/>
    <w:rsid w:val="00D51321"/>
    <w:rsid w:val="00D51A5C"/>
    <w:rsid w:val="00D67A3B"/>
    <w:rsid w:val="00D72677"/>
    <w:rsid w:val="00D743D1"/>
    <w:rsid w:val="00D778AD"/>
    <w:rsid w:val="00D83470"/>
    <w:rsid w:val="00D84E80"/>
    <w:rsid w:val="00DA082D"/>
    <w:rsid w:val="00DB3A28"/>
    <w:rsid w:val="00DB4667"/>
    <w:rsid w:val="00DC216E"/>
    <w:rsid w:val="00DD04C0"/>
    <w:rsid w:val="00DD6337"/>
    <w:rsid w:val="00DE1645"/>
    <w:rsid w:val="00DE6525"/>
    <w:rsid w:val="00E053FE"/>
    <w:rsid w:val="00E05802"/>
    <w:rsid w:val="00E06F59"/>
    <w:rsid w:val="00E11F49"/>
    <w:rsid w:val="00E228D6"/>
    <w:rsid w:val="00E41C09"/>
    <w:rsid w:val="00E50A29"/>
    <w:rsid w:val="00E55666"/>
    <w:rsid w:val="00E637E1"/>
    <w:rsid w:val="00E830C4"/>
    <w:rsid w:val="00E9456D"/>
    <w:rsid w:val="00EA64E4"/>
    <w:rsid w:val="00EB51BE"/>
    <w:rsid w:val="00EB593B"/>
    <w:rsid w:val="00EC07F8"/>
    <w:rsid w:val="00ED1ACF"/>
    <w:rsid w:val="00ED3AF2"/>
    <w:rsid w:val="00ED40D4"/>
    <w:rsid w:val="00ED6446"/>
    <w:rsid w:val="00EE6C78"/>
    <w:rsid w:val="00F0441F"/>
    <w:rsid w:val="00F16C22"/>
    <w:rsid w:val="00F33635"/>
    <w:rsid w:val="00F360ED"/>
    <w:rsid w:val="00F406CE"/>
    <w:rsid w:val="00F439D3"/>
    <w:rsid w:val="00F52037"/>
    <w:rsid w:val="00F56394"/>
    <w:rsid w:val="00F635DA"/>
    <w:rsid w:val="00F73444"/>
    <w:rsid w:val="00F9296A"/>
    <w:rsid w:val="00F97971"/>
    <w:rsid w:val="00FA42E4"/>
    <w:rsid w:val="00FB27BF"/>
    <w:rsid w:val="00FB40E4"/>
    <w:rsid w:val="00FB435D"/>
    <w:rsid w:val="00FB6770"/>
    <w:rsid w:val="00FC6C37"/>
    <w:rsid w:val="00FD3E13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11</TotalTime>
  <Pages>6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2024-03-08T13:47:00Z</cp:lastPrinted>
  <dcterms:created xsi:type="dcterms:W3CDTF">2024-03-13T14:48:00Z</dcterms:created>
  <dcterms:modified xsi:type="dcterms:W3CDTF">2024-03-13T14:58:00Z</dcterms:modified>
</cp:coreProperties>
</file>