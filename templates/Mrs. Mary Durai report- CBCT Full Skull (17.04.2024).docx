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4B4E98A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FB7E36">
              <w:rPr>
                <w:sz w:val="28"/>
              </w:rPr>
              <w:t xml:space="preserve">s. Mary Durai </w:t>
            </w:r>
          </w:p>
        </w:tc>
        <w:tc>
          <w:tcPr>
            <w:tcW w:w="2725" w:type="pct"/>
          </w:tcPr>
          <w:p w14:paraId="112E52C6" w14:textId="7310FA7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147C0">
              <w:rPr>
                <w:sz w:val="28"/>
              </w:rPr>
              <w:t>17.04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4154607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3E1909">
              <w:rPr>
                <w:sz w:val="28"/>
              </w:rPr>
              <w:t>7</w:t>
            </w:r>
            <w:r w:rsidR="00FB7E36">
              <w:rPr>
                <w:sz w:val="28"/>
              </w:rPr>
              <w:t>9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B7E3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7CE91D0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1E3F361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FB7E36">
              <w:rPr>
                <w:sz w:val="28"/>
              </w:rPr>
              <w:t>C. Vignesh</w:t>
            </w:r>
          </w:p>
        </w:tc>
        <w:tc>
          <w:tcPr>
            <w:tcW w:w="2725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51D6714" w:rsidR="00760097" w:rsidRDefault="00A27EA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edentulous maxillary </w:t>
      </w:r>
      <w:r w:rsidR="00BC74C3">
        <w:rPr>
          <w:sz w:val="28"/>
        </w:rPr>
        <w:t xml:space="preserve">and mandibular </w:t>
      </w:r>
      <w:r w:rsidR="009E6CF5">
        <w:rPr>
          <w:sz w:val="28"/>
        </w:rPr>
        <w:t>alveolar ridge</w:t>
      </w:r>
      <w:r>
        <w:rPr>
          <w:sz w:val="28"/>
        </w:rPr>
        <w:t xml:space="preserve"> with </w:t>
      </w:r>
      <w:r w:rsidR="00F0731D">
        <w:rPr>
          <w:sz w:val="28"/>
        </w:rPr>
        <w:t xml:space="preserve">missing </w:t>
      </w:r>
      <w:r>
        <w:rPr>
          <w:sz w:val="28"/>
        </w:rPr>
        <w:t>t</w:t>
      </w:r>
      <w:r w:rsidR="00BC74C3">
        <w:rPr>
          <w:sz w:val="28"/>
        </w:rPr>
        <w:t>ee</w:t>
      </w:r>
      <w:r>
        <w:rPr>
          <w:sz w:val="28"/>
        </w:rPr>
        <w:t xml:space="preserve">th: </w:t>
      </w:r>
      <w:r w:rsidR="000E393B">
        <w:rPr>
          <w:sz w:val="28"/>
        </w:rPr>
        <w:t xml:space="preserve">15, 16, 17, </w:t>
      </w:r>
    </w:p>
    <w:p w14:paraId="7BF2F3EF" w14:textId="0861493E" w:rsidR="000E393B" w:rsidRDefault="000E393B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18, 25, </w:t>
      </w:r>
      <w:r w:rsidR="001304C8">
        <w:rPr>
          <w:sz w:val="28"/>
        </w:rPr>
        <w:t xml:space="preserve">28, </w:t>
      </w:r>
      <w:r w:rsidR="00401467">
        <w:rPr>
          <w:sz w:val="28"/>
        </w:rPr>
        <w:t>46, 48.</w:t>
      </w:r>
    </w:p>
    <w:p w14:paraId="5083122A" w14:textId="10B35514" w:rsidR="00CD5F0F" w:rsidRDefault="00CD5F0F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Hyperdense crown structure in relation to </w:t>
      </w:r>
      <w:r w:rsidR="00401467">
        <w:rPr>
          <w:sz w:val="28"/>
        </w:rPr>
        <w:t>34,35,36,37,38</w:t>
      </w:r>
      <w:r w:rsidR="006B3C62">
        <w:rPr>
          <w:sz w:val="28"/>
        </w:rPr>
        <w:t>.</w:t>
      </w:r>
    </w:p>
    <w:p w14:paraId="2396814B" w14:textId="418D0397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maxillary </w:t>
      </w:r>
      <w:r w:rsidR="00401467">
        <w:rPr>
          <w:sz w:val="28"/>
        </w:rPr>
        <w:t xml:space="preserve">and mandibular </w:t>
      </w:r>
      <w:r>
        <w:rPr>
          <w:sz w:val="28"/>
        </w:rPr>
        <w:t>alveolar ridge is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76123B" w14:paraId="07D306B0" w14:textId="77777777" w:rsidTr="008A5CF5">
        <w:trPr>
          <w:trHeight w:val="542"/>
          <w:jc w:val="center"/>
        </w:trPr>
        <w:tc>
          <w:tcPr>
            <w:tcW w:w="1355" w:type="pct"/>
          </w:tcPr>
          <w:p w14:paraId="4C1A5F21" w14:textId="75E89F85" w:rsidR="0076123B" w:rsidRPr="0050224B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2AC0641C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1CD47F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B4E6E47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AE95F53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65FAE292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64D2D8C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76123B" w14:paraId="47866743" w14:textId="77777777" w:rsidTr="008A5CF5">
        <w:trPr>
          <w:trHeight w:val="633"/>
          <w:jc w:val="center"/>
        </w:trPr>
        <w:tc>
          <w:tcPr>
            <w:tcW w:w="1355" w:type="pct"/>
          </w:tcPr>
          <w:p w14:paraId="45B450D9" w14:textId="77777777" w:rsidR="0076123B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318E768A" w14:textId="569DDF90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41666094" w14:textId="7B1E5B34" w:rsidR="0076123B" w:rsidRDefault="0076123B" w:rsidP="00B570D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0F93DC72" w14:textId="3ADE3EDC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367CAA40" w14:textId="6A64DF7A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679C32DD" w14:textId="4F6B81F1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6" w:type="pct"/>
          </w:tcPr>
          <w:p w14:paraId="6E582B6A" w14:textId="4FAA32CB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76123B" w14:paraId="076622D8" w14:textId="77777777" w:rsidTr="008A5CF5">
        <w:trPr>
          <w:trHeight w:val="633"/>
          <w:jc w:val="center"/>
        </w:trPr>
        <w:tc>
          <w:tcPr>
            <w:tcW w:w="1355" w:type="pct"/>
          </w:tcPr>
          <w:p w14:paraId="0A344298" w14:textId="77777777" w:rsidR="0076123B" w:rsidRPr="000F2EB0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11EB7F1D" w14:textId="02272D87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1278305D" w14:textId="74DA9F88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27E41570" w14:textId="4CD079B9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74171F42" w14:textId="2C301CE0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3617224F" w14:textId="03C4B3BD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6" w:type="pct"/>
          </w:tcPr>
          <w:p w14:paraId="308C09F1" w14:textId="019672F4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76123B" w14:paraId="05E9A6AA" w14:textId="77777777" w:rsidTr="008A5CF5">
        <w:trPr>
          <w:trHeight w:val="633"/>
          <w:jc w:val="center"/>
        </w:trPr>
        <w:tc>
          <w:tcPr>
            <w:tcW w:w="1355" w:type="pct"/>
          </w:tcPr>
          <w:p w14:paraId="74536619" w14:textId="77777777" w:rsidR="0076123B" w:rsidRDefault="0076123B" w:rsidP="00F504B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3E80BEAC" w14:textId="406661EC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6C1FB468" w14:textId="0BBF2E78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1758F784" w14:textId="42532BAC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4B1C2EA3" w14:textId="5725058F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1335F916" w14:textId="0BBC7018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6" w:type="pct"/>
          </w:tcPr>
          <w:p w14:paraId="18A17A9D" w14:textId="340A571B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3A39D2C9" w14:textId="54FB0358" w:rsidR="008A5CF5" w:rsidRDefault="008A5CF5"/>
    <w:p w14:paraId="0BB51C31" w14:textId="77777777" w:rsidR="003E1909" w:rsidRDefault="003E1909" w:rsidP="003E1909"/>
    <w:p w14:paraId="16B4C642" w14:textId="77777777" w:rsidR="003E1909" w:rsidRDefault="003E1909" w:rsidP="003E1909"/>
    <w:tbl>
      <w:tblPr>
        <w:tblpPr w:leftFromText="180" w:rightFromText="180" w:vertAnchor="page" w:horzAnchor="margin" w:tblpXSpec="center" w:tblpY="7654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5A1AD3" w14:paraId="090D033C" w14:textId="77777777" w:rsidTr="005A1AD3">
        <w:trPr>
          <w:trHeight w:val="435"/>
        </w:trPr>
        <w:tc>
          <w:tcPr>
            <w:tcW w:w="2592" w:type="pct"/>
            <w:vAlign w:val="center"/>
          </w:tcPr>
          <w:p w14:paraId="08EA5BE8" w14:textId="77777777" w:rsidR="005A1AD3" w:rsidRPr="0050224B" w:rsidRDefault="005A1AD3" w:rsidP="005A1AD3">
            <w:pPr>
              <w:rPr>
                <w:b/>
                <w:bCs/>
                <w:i/>
                <w:iCs/>
              </w:rPr>
            </w:pPr>
          </w:p>
        </w:tc>
        <w:tc>
          <w:tcPr>
            <w:tcW w:w="802" w:type="pct"/>
            <w:vAlign w:val="center"/>
          </w:tcPr>
          <w:p w14:paraId="21D47D18" w14:textId="77777777" w:rsidR="005A1AD3" w:rsidRDefault="005A1AD3" w:rsidP="005A1AD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65" w:type="pct"/>
            <w:vAlign w:val="center"/>
          </w:tcPr>
          <w:p w14:paraId="6FCFC2D4" w14:textId="77777777" w:rsidR="005A1AD3" w:rsidRDefault="005A1AD3" w:rsidP="005A1AD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41" w:type="pct"/>
            <w:vAlign w:val="center"/>
          </w:tcPr>
          <w:p w14:paraId="1072394D" w14:textId="77777777" w:rsidR="005A1AD3" w:rsidRDefault="005A1AD3" w:rsidP="005A1AD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5A1AD3" w14:paraId="17096884" w14:textId="77777777" w:rsidTr="005A1AD3">
        <w:trPr>
          <w:trHeight w:val="507"/>
        </w:trPr>
        <w:tc>
          <w:tcPr>
            <w:tcW w:w="2592" w:type="pct"/>
            <w:vAlign w:val="center"/>
          </w:tcPr>
          <w:p w14:paraId="5341DA7B" w14:textId="77777777" w:rsidR="005A1AD3" w:rsidRDefault="005A1AD3" w:rsidP="005A1AD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206777AD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65" w:type="pct"/>
            <w:vAlign w:val="center"/>
          </w:tcPr>
          <w:p w14:paraId="3C66FD44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741" w:type="pct"/>
            <w:vAlign w:val="center"/>
          </w:tcPr>
          <w:p w14:paraId="560EF63D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5A1AD3" w14:paraId="534BC661" w14:textId="77777777" w:rsidTr="005A1AD3">
        <w:trPr>
          <w:trHeight w:val="507"/>
        </w:trPr>
        <w:tc>
          <w:tcPr>
            <w:tcW w:w="2592" w:type="pct"/>
            <w:vAlign w:val="center"/>
          </w:tcPr>
          <w:p w14:paraId="5EFB4813" w14:textId="77777777" w:rsidR="005A1AD3" w:rsidRPr="000F2EB0" w:rsidRDefault="005A1AD3" w:rsidP="005A1AD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908DC9D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65" w:type="pct"/>
            <w:vAlign w:val="center"/>
          </w:tcPr>
          <w:p w14:paraId="14045977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741" w:type="pct"/>
            <w:vAlign w:val="center"/>
          </w:tcPr>
          <w:p w14:paraId="05E8E953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5A1AD3" w14:paraId="644D16DC" w14:textId="77777777" w:rsidTr="005A1AD3">
        <w:trPr>
          <w:trHeight w:val="507"/>
        </w:trPr>
        <w:tc>
          <w:tcPr>
            <w:tcW w:w="2592" w:type="pct"/>
            <w:vAlign w:val="center"/>
          </w:tcPr>
          <w:p w14:paraId="1D065E0B" w14:textId="77777777" w:rsidR="005A1AD3" w:rsidRDefault="005A1AD3" w:rsidP="005A1AD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18528791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65" w:type="pct"/>
            <w:vAlign w:val="center"/>
          </w:tcPr>
          <w:p w14:paraId="312788AA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741" w:type="pct"/>
            <w:vAlign w:val="center"/>
          </w:tcPr>
          <w:p w14:paraId="54B2A412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5A1AD3" w14:paraId="7149CD77" w14:textId="77777777" w:rsidTr="005A1AD3">
        <w:trPr>
          <w:trHeight w:val="507"/>
        </w:trPr>
        <w:tc>
          <w:tcPr>
            <w:tcW w:w="2592" w:type="pct"/>
            <w:vAlign w:val="center"/>
          </w:tcPr>
          <w:p w14:paraId="7C72EB55" w14:textId="77777777" w:rsidR="005A1AD3" w:rsidRDefault="005A1AD3" w:rsidP="005A1AD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5FBB0DEB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65" w:type="pct"/>
            <w:vAlign w:val="center"/>
          </w:tcPr>
          <w:p w14:paraId="2611DBE5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741" w:type="pct"/>
            <w:vAlign w:val="center"/>
          </w:tcPr>
          <w:p w14:paraId="162DACC5" w14:textId="77777777" w:rsidR="005A1AD3" w:rsidRDefault="005A1AD3" w:rsidP="005A1A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078002E0" w14:textId="0B35A147" w:rsidR="00663050" w:rsidRDefault="003E1909">
      <w:r>
        <w:br w:type="page"/>
      </w:r>
    </w:p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32CB38AF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</w:t>
      </w:r>
      <w:r w:rsidR="00A8335E">
        <w:rPr>
          <w:sz w:val="28"/>
        </w:rPr>
        <w:t xml:space="preserve"> and mandibular</w:t>
      </w:r>
      <w:r w:rsidR="00953CB3">
        <w:rPr>
          <w:sz w:val="28"/>
        </w:rPr>
        <w:t xml:space="preserve"> arch.</w:t>
      </w:r>
    </w:p>
    <w:p w14:paraId="774C9013" w14:textId="166F16A0" w:rsidR="00A8335E" w:rsidRDefault="00A8335E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 in relation to: </w:t>
      </w:r>
      <w:r w:rsidR="005A1AD3">
        <w:rPr>
          <w:sz w:val="28"/>
        </w:rPr>
        <w:t>34,35,36,37,38.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6845150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63D2815" w:rsidR="00205903" w:rsidRPr="007E3542" w:rsidRDefault="007E3542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380E5044" w14:textId="465BD42E" w:rsidR="00205903" w:rsidRPr="007E3542" w:rsidRDefault="00205903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82A0F02" w14:textId="3D7BF5A4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F29BF3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2658F39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6263CEC5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3EC3BFA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1A38218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77A0002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28C4FC0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09E1DC0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FD74BC0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874"/>
        <w:gridCol w:w="6528"/>
      </w:tblGrid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3F1E04D" w14:textId="4D8C63EF" w:rsidR="00824AB2" w:rsidRDefault="00824AB2" w:rsidP="007F2364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D0E59E" w14:textId="64FEC69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6FE36833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824AB2" w14:paraId="240CC1C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A521C1" w14:textId="6E881172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36D2433" w14:textId="5F0BC73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CB7278" w14:textId="59982BE2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A8335E" w14:paraId="3C1B80F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304412" w14:textId="211CA264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8B03CDC" w14:textId="4858140A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A8335E" w14:paraId="6EEDDA75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F385A8C" w14:textId="11431706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FF68234" w14:textId="278220FE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A8335E" w14:paraId="01C5E6B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2FAB190" w14:textId="42CA9728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67AD83A" w14:textId="7CCAD551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E09CF">
      <w:headerReference w:type="default" r:id="rId15"/>
      <w:footerReference w:type="default" r:id="rId16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BDCD4" w14:textId="77777777" w:rsidR="00EE09CF" w:rsidRDefault="00EE09CF">
      <w:r>
        <w:separator/>
      </w:r>
    </w:p>
  </w:endnote>
  <w:endnote w:type="continuationSeparator" w:id="0">
    <w:p w14:paraId="7C9E5FAB" w14:textId="77777777" w:rsidR="00EE09CF" w:rsidRDefault="00EE0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72E89" w14:textId="77777777" w:rsidR="00EE09CF" w:rsidRDefault="00EE09CF">
      <w:r>
        <w:separator/>
      </w:r>
    </w:p>
  </w:footnote>
  <w:footnote w:type="continuationSeparator" w:id="0">
    <w:p w14:paraId="483123C7" w14:textId="77777777" w:rsidR="00EE09CF" w:rsidRDefault="00EE0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501D"/>
    <w:rsid w:val="000C0BD2"/>
    <w:rsid w:val="000C6CA1"/>
    <w:rsid w:val="000C7B39"/>
    <w:rsid w:val="000E36C7"/>
    <w:rsid w:val="000E393B"/>
    <w:rsid w:val="000F175B"/>
    <w:rsid w:val="000F4C98"/>
    <w:rsid w:val="00104657"/>
    <w:rsid w:val="00104F54"/>
    <w:rsid w:val="0010514A"/>
    <w:rsid w:val="00112B87"/>
    <w:rsid w:val="00113A6F"/>
    <w:rsid w:val="00113BDD"/>
    <w:rsid w:val="00116057"/>
    <w:rsid w:val="001304C8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486A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2142"/>
    <w:rsid w:val="002C5F79"/>
    <w:rsid w:val="002C7FAA"/>
    <w:rsid w:val="002D2E2F"/>
    <w:rsid w:val="002D72BA"/>
    <w:rsid w:val="002E4B93"/>
    <w:rsid w:val="002F2F31"/>
    <w:rsid w:val="00321111"/>
    <w:rsid w:val="00323F62"/>
    <w:rsid w:val="00340754"/>
    <w:rsid w:val="0034376D"/>
    <w:rsid w:val="00363A8B"/>
    <w:rsid w:val="0038057F"/>
    <w:rsid w:val="00386F89"/>
    <w:rsid w:val="00395555"/>
    <w:rsid w:val="003A78C1"/>
    <w:rsid w:val="003A7A03"/>
    <w:rsid w:val="003B06ED"/>
    <w:rsid w:val="003C6F48"/>
    <w:rsid w:val="003D2915"/>
    <w:rsid w:val="003E1909"/>
    <w:rsid w:val="003E46D9"/>
    <w:rsid w:val="003F320B"/>
    <w:rsid w:val="003F7006"/>
    <w:rsid w:val="00401467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A76B6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1AD3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B3C62"/>
    <w:rsid w:val="006C7324"/>
    <w:rsid w:val="006D1AD3"/>
    <w:rsid w:val="006D2C61"/>
    <w:rsid w:val="006D3317"/>
    <w:rsid w:val="006D3FEC"/>
    <w:rsid w:val="006D43F2"/>
    <w:rsid w:val="006D65C6"/>
    <w:rsid w:val="006D7D65"/>
    <w:rsid w:val="006E5574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542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0E43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6513C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043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335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ACB"/>
    <w:rsid w:val="00B11C41"/>
    <w:rsid w:val="00B147C0"/>
    <w:rsid w:val="00B165A3"/>
    <w:rsid w:val="00B17236"/>
    <w:rsid w:val="00B20B3E"/>
    <w:rsid w:val="00B24CA3"/>
    <w:rsid w:val="00B2663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0053"/>
    <w:rsid w:val="00BC3FE5"/>
    <w:rsid w:val="00BC74C3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628D6"/>
    <w:rsid w:val="00C668AF"/>
    <w:rsid w:val="00C751CB"/>
    <w:rsid w:val="00C827A7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5F0F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61153"/>
    <w:rsid w:val="00D72677"/>
    <w:rsid w:val="00D743D1"/>
    <w:rsid w:val="00D81AAF"/>
    <w:rsid w:val="00D83470"/>
    <w:rsid w:val="00DA082D"/>
    <w:rsid w:val="00DB1300"/>
    <w:rsid w:val="00DB4667"/>
    <w:rsid w:val="00DC1789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57C4F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09CF"/>
    <w:rsid w:val="00EE6C78"/>
    <w:rsid w:val="00F0441F"/>
    <w:rsid w:val="00F0731D"/>
    <w:rsid w:val="00F2347C"/>
    <w:rsid w:val="00F33635"/>
    <w:rsid w:val="00F34524"/>
    <w:rsid w:val="00F360ED"/>
    <w:rsid w:val="00F406CE"/>
    <w:rsid w:val="00F56394"/>
    <w:rsid w:val="00F57A2A"/>
    <w:rsid w:val="00F635DA"/>
    <w:rsid w:val="00F70D2B"/>
    <w:rsid w:val="00F720CE"/>
    <w:rsid w:val="00F81C92"/>
    <w:rsid w:val="00F9296A"/>
    <w:rsid w:val="00FA42E4"/>
    <w:rsid w:val="00FB40E4"/>
    <w:rsid w:val="00FB435D"/>
    <w:rsid w:val="00FB7E36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19</TotalTime>
  <Pages>8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2024-04-17T06:45:00Z</dcterms:created>
  <dcterms:modified xsi:type="dcterms:W3CDTF">2024-04-17T07:03:00Z</dcterms:modified>
</cp:coreProperties>
</file>