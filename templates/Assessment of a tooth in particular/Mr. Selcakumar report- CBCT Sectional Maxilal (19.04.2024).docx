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84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6"/>
        <w:gridCol w:w="5671"/>
      </w:tblGrid>
      <w:tr w:rsidR="001F7F01" w:rsidRPr="004730D8" w14:paraId="392A2775" w14:textId="77777777" w:rsidTr="00E63348">
        <w:trPr>
          <w:trHeight w:val="553"/>
        </w:trPr>
        <w:tc>
          <w:tcPr>
            <w:tcW w:w="2332" w:type="pct"/>
          </w:tcPr>
          <w:p w14:paraId="4D354F41" w14:textId="15B42CF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2F48C9">
              <w:rPr>
                <w:sz w:val="28"/>
              </w:rPr>
              <w:t>. Selvakumar</w:t>
            </w:r>
          </w:p>
        </w:tc>
        <w:tc>
          <w:tcPr>
            <w:tcW w:w="2668" w:type="pct"/>
          </w:tcPr>
          <w:p w14:paraId="112E52C6" w14:textId="3FD030E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2CF1">
              <w:rPr>
                <w:sz w:val="28"/>
              </w:rPr>
              <w:t>1</w:t>
            </w:r>
            <w:r w:rsidR="003D2CCA">
              <w:rPr>
                <w:sz w:val="28"/>
              </w:rPr>
              <w:t>9.04</w:t>
            </w:r>
            <w:r w:rsidR="00562CF1">
              <w:rPr>
                <w:sz w:val="28"/>
              </w:rPr>
              <w:t>.</w:t>
            </w:r>
            <w:r w:rsidR="008D3CC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E63348">
        <w:trPr>
          <w:trHeight w:val="553"/>
        </w:trPr>
        <w:tc>
          <w:tcPr>
            <w:tcW w:w="2332" w:type="pct"/>
          </w:tcPr>
          <w:p w14:paraId="21388FD1" w14:textId="6757A33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3D2CCA">
              <w:rPr>
                <w:sz w:val="28"/>
              </w:rPr>
              <w:t>43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D2CCA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68" w:type="pct"/>
          </w:tcPr>
          <w:p w14:paraId="11F21660" w14:textId="3F6A1097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3D2CCA">
              <w:rPr>
                <w:sz w:val="28"/>
              </w:rPr>
              <w:t xml:space="preserve">Sectional </w:t>
            </w:r>
            <w:r w:rsidR="0088170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E63348">
        <w:trPr>
          <w:trHeight w:val="553"/>
        </w:trPr>
        <w:tc>
          <w:tcPr>
            <w:tcW w:w="2332" w:type="pct"/>
          </w:tcPr>
          <w:p w14:paraId="37131503" w14:textId="48F874E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B75EE8">
              <w:rPr>
                <w:sz w:val="28"/>
              </w:rPr>
              <w:t xml:space="preserve"> </w:t>
            </w:r>
            <w:r w:rsidR="003D2CCA">
              <w:rPr>
                <w:sz w:val="28"/>
              </w:rPr>
              <w:t>R. Priyadharshini</w:t>
            </w:r>
          </w:p>
        </w:tc>
        <w:tc>
          <w:tcPr>
            <w:tcW w:w="2668" w:type="pct"/>
          </w:tcPr>
          <w:p w14:paraId="7219DEB7" w14:textId="4D2E426D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B75EE8" w:rsidRPr="00E63348">
              <w:rPr>
                <w:b/>
                <w:bCs/>
                <w:noProof/>
                <w:sz w:val="28"/>
              </w:rPr>
              <w:t>Nil</w:t>
            </w:r>
          </w:p>
        </w:tc>
      </w:tr>
      <w:tr w:rsidR="001F7F01" w:rsidRPr="004730D8" w14:paraId="783A17F4" w14:textId="77777777" w:rsidTr="00E63348">
        <w:trPr>
          <w:trHeight w:val="553"/>
        </w:trPr>
        <w:tc>
          <w:tcPr>
            <w:tcW w:w="5000" w:type="pct"/>
            <w:gridSpan w:val="2"/>
          </w:tcPr>
          <w:p w14:paraId="49951B03" w14:textId="02C33339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CA4000">
              <w:rPr>
                <w:noProof/>
                <w:sz w:val="28"/>
              </w:rPr>
              <w:t xml:space="preserve">Point of interest- </w:t>
            </w:r>
            <w:r w:rsidR="00E63348">
              <w:rPr>
                <w:noProof/>
                <w:sz w:val="28"/>
              </w:rPr>
              <w:t>14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A7E4906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E63348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88170F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A7E4906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E63348">
                        <w:rPr>
                          <w:sz w:val="28"/>
                        </w:rPr>
                        <w:t xml:space="preserve">Sectional </w:t>
                      </w:r>
                      <w:r w:rsidR="0088170F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1BEE98B3" w14:textId="2F2B157F" w:rsidR="00604A4E" w:rsidRDefault="00604A4E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hyperdense crown structures in relation to </w:t>
      </w:r>
      <w:r w:rsidR="009D0AF6">
        <w:rPr>
          <w:sz w:val="28"/>
        </w:rPr>
        <w:t xml:space="preserve">24, 25, 26, 27, 28 and implant screw in relation to </w:t>
      </w:r>
      <w:r w:rsidR="009A11E7">
        <w:rPr>
          <w:sz w:val="28"/>
        </w:rPr>
        <w:t>25.</w:t>
      </w:r>
    </w:p>
    <w:p w14:paraId="323131A0" w14:textId="31DF54C2" w:rsidR="009A11E7" w:rsidRDefault="009A11E7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954222">
        <w:rPr>
          <w:sz w:val="28"/>
        </w:rPr>
        <w:t xml:space="preserve">17 </w:t>
      </w:r>
      <w:proofErr w:type="gramStart"/>
      <w:r w:rsidR="00954222">
        <w:rPr>
          <w:sz w:val="28"/>
        </w:rPr>
        <w:t>presence</w:t>
      </w:r>
      <w:proofErr w:type="gramEnd"/>
      <w:r w:rsidR="00954222">
        <w:rPr>
          <w:sz w:val="28"/>
        </w:rPr>
        <w:t xml:space="preserve"> of restorative material involving the crown and the disto buccal root canal is evident.</w:t>
      </w:r>
    </w:p>
    <w:p w14:paraId="58D8B0DF" w14:textId="3FEDEF68" w:rsidR="006125A3" w:rsidRDefault="006125A3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16 </w:t>
      </w:r>
      <w:proofErr w:type="gramStart"/>
      <w:r>
        <w:rPr>
          <w:sz w:val="28"/>
        </w:rPr>
        <w:t>presence</w:t>
      </w:r>
      <w:proofErr w:type="gramEnd"/>
      <w:r>
        <w:rPr>
          <w:sz w:val="28"/>
        </w:rPr>
        <w:t xml:space="preserve"> of restorative material involving the crown</w:t>
      </w:r>
      <w:r w:rsidR="00296E5F">
        <w:rPr>
          <w:sz w:val="28"/>
        </w:rPr>
        <w:t xml:space="preserve"> and approximating the pulp </w:t>
      </w:r>
      <w:r>
        <w:rPr>
          <w:sz w:val="28"/>
        </w:rPr>
        <w:t>is evident.</w:t>
      </w:r>
    </w:p>
    <w:p w14:paraId="1A85CABA" w14:textId="77777777" w:rsidR="00296E5F" w:rsidRDefault="00296E5F" w:rsidP="00296E5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23, partial loss of crown structure and hyperdense restorative material within the pulp canal upto the apical region is evident.</w:t>
      </w:r>
    </w:p>
    <w:p w14:paraId="5A2DD44F" w14:textId="030829B9" w:rsidR="00296E5F" w:rsidRDefault="00296E5F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26, partial loss of mesio- coronal structure involving the pulp is evident.</w:t>
      </w:r>
    </w:p>
    <w:p w14:paraId="318554A7" w14:textId="25525335" w:rsidR="00CC4EA8" w:rsidRDefault="008636D4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</w:t>
      </w:r>
      <w:r w:rsidR="00CC4EA8">
        <w:rPr>
          <w:sz w:val="28"/>
        </w:rPr>
        <w:t>.</w:t>
      </w:r>
    </w:p>
    <w:p w14:paraId="2C646F9B" w14:textId="52E79AC6" w:rsidR="00616A06" w:rsidRDefault="00616A06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</w:t>
      </w:r>
      <w:r w:rsidR="00FA316F">
        <w:rPr>
          <w:sz w:val="28"/>
        </w:rPr>
        <w:t xml:space="preserve">surrounding bone in relation to the </w:t>
      </w:r>
      <w:r>
        <w:rPr>
          <w:sz w:val="28"/>
        </w:rPr>
        <w:t>implant in 25 is present with normal trabecular pattern</w:t>
      </w:r>
      <w:r w:rsidR="00FA316F">
        <w:rPr>
          <w:sz w:val="28"/>
        </w:rPr>
        <w:t xml:space="preserve">. </w:t>
      </w:r>
    </w:p>
    <w:p w14:paraId="439CB579" w14:textId="77777777" w:rsidR="00FA316F" w:rsidRDefault="00FA316F" w:rsidP="00FA316F">
      <w:pPr>
        <w:pStyle w:val="ListParagraph"/>
        <w:spacing w:line="600" w:lineRule="auto"/>
        <w:jc w:val="both"/>
        <w:rPr>
          <w:sz w:val="28"/>
        </w:rPr>
      </w:pPr>
    </w:p>
    <w:p w14:paraId="553B5FC5" w14:textId="77777777" w:rsidR="006D3FEC" w:rsidRDefault="006D3FEC"/>
    <w:p w14:paraId="61D5E7F3" w14:textId="19BEF26D" w:rsidR="00205903" w:rsidRDefault="00205903"/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438155C0" w14:textId="77777777" w:rsidR="00B9369A" w:rsidRDefault="00B9369A"/>
    <w:p w14:paraId="0C3D68A5" w14:textId="77777777" w:rsidR="00B9369A" w:rsidRDefault="00B9369A"/>
    <w:p w14:paraId="11F023E1" w14:textId="77777777" w:rsidR="00B9369A" w:rsidRDefault="00B9369A"/>
    <w:p w14:paraId="5D1C33CB" w14:textId="77777777" w:rsidR="00B9369A" w:rsidRPr="00806B95" w:rsidRDefault="00B9369A"/>
    <w:tbl>
      <w:tblPr>
        <w:tblStyle w:val="TableGrid"/>
        <w:tblpPr w:leftFromText="180" w:rightFromText="180" w:vertAnchor="text" w:horzAnchor="margin" w:tblpY="236"/>
        <w:tblW w:w="5000" w:type="pct"/>
        <w:tblLook w:val="04A0" w:firstRow="1" w:lastRow="0" w:firstColumn="1" w:lastColumn="0" w:noHBand="0" w:noVBand="1"/>
      </w:tblPr>
      <w:tblGrid>
        <w:gridCol w:w="4458"/>
        <w:gridCol w:w="2897"/>
        <w:gridCol w:w="2895"/>
      </w:tblGrid>
      <w:tr w:rsidR="00296E5F" w:rsidRPr="00806B95" w14:paraId="3475BBE5" w14:textId="77777777" w:rsidTr="00296E5F">
        <w:trPr>
          <w:trHeight w:val="1059"/>
        </w:trPr>
        <w:tc>
          <w:tcPr>
            <w:tcW w:w="2175" w:type="pct"/>
          </w:tcPr>
          <w:p w14:paraId="6FE1D43E" w14:textId="77777777" w:rsidR="00296E5F" w:rsidRPr="00806B95" w:rsidRDefault="00296E5F" w:rsidP="00296E5F">
            <w:pPr>
              <w:jc w:val="center"/>
            </w:pPr>
          </w:p>
        </w:tc>
        <w:tc>
          <w:tcPr>
            <w:tcW w:w="1413" w:type="pct"/>
          </w:tcPr>
          <w:p w14:paraId="1E3B58DF" w14:textId="16043FB3" w:rsidR="00296E5F" w:rsidRPr="00806B95" w:rsidRDefault="00296E5F" w:rsidP="00296E5F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  <w:r w:rsidRPr="00806B95">
              <w:rPr>
                <w:b/>
              </w:rPr>
              <w:t xml:space="preserve">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1412" w:type="pct"/>
          </w:tcPr>
          <w:p w14:paraId="123CF9D3" w14:textId="2330252E" w:rsidR="00296E5F" w:rsidRPr="00806B95" w:rsidRDefault="00296E5F" w:rsidP="00296E5F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  <w:r w:rsidRPr="00806B95">
              <w:rPr>
                <w:b/>
              </w:rPr>
              <w:t xml:space="preserve">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</w:tr>
      <w:tr w:rsidR="00296E5F" w:rsidRPr="00806B95" w14:paraId="38D0E478" w14:textId="77777777" w:rsidTr="00296E5F">
        <w:trPr>
          <w:trHeight w:val="1276"/>
        </w:trPr>
        <w:tc>
          <w:tcPr>
            <w:tcW w:w="2175" w:type="pct"/>
          </w:tcPr>
          <w:p w14:paraId="23B61876" w14:textId="77777777" w:rsidR="00296E5F" w:rsidRPr="00806B95" w:rsidRDefault="00296E5F" w:rsidP="00296E5F">
            <w:pPr>
              <w:jc w:val="center"/>
            </w:pPr>
            <w:r w:rsidRPr="00806B95">
              <w:t>Sub-Crestal</w:t>
            </w:r>
          </w:p>
        </w:tc>
        <w:tc>
          <w:tcPr>
            <w:tcW w:w="1413" w:type="pct"/>
          </w:tcPr>
          <w:p w14:paraId="0BB5DF1D" w14:textId="30D71763" w:rsidR="00296E5F" w:rsidRDefault="0059157E" w:rsidP="00296E5F">
            <w:pPr>
              <w:jc w:val="center"/>
            </w:pPr>
            <w:r>
              <w:t>13.98</w:t>
            </w:r>
          </w:p>
        </w:tc>
        <w:tc>
          <w:tcPr>
            <w:tcW w:w="1412" w:type="pct"/>
          </w:tcPr>
          <w:p w14:paraId="2C1482C4" w14:textId="65CD2FF6" w:rsidR="00296E5F" w:rsidRDefault="00296E5F" w:rsidP="00296E5F">
            <w:pPr>
              <w:jc w:val="center"/>
            </w:pPr>
            <w:r>
              <w:t>7.43</w:t>
            </w:r>
          </w:p>
        </w:tc>
      </w:tr>
      <w:tr w:rsidR="00296E5F" w:rsidRPr="00806B95" w14:paraId="139B55C6" w14:textId="77777777" w:rsidTr="00296E5F">
        <w:trPr>
          <w:trHeight w:val="1063"/>
        </w:trPr>
        <w:tc>
          <w:tcPr>
            <w:tcW w:w="2175" w:type="pct"/>
          </w:tcPr>
          <w:p w14:paraId="40D9ACE1" w14:textId="77777777" w:rsidR="00296E5F" w:rsidRPr="00806B95" w:rsidRDefault="00296E5F" w:rsidP="00296E5F">
            <w:pPr>
              <w:jc w:val="center"/>
            </w:pPr>
            <w:r w:rsidRPr="00806B95">
              <w:t>Mid- Crestal</w:t>
            </w:r>
          </w:p>
        </w:tc>
        <w:tc>
          <w:tcPr>
            <w:tcW w:w="1413" w:type="pct"/>
          </w:tcPr>
          <w:p w14:paraId="5321D8FB" w14:textId="0F01B504" w:rsidR="00296E5F" w:rsidRDefault="0059157E" w:rsidP="00296E5F">
            <w:pPr>
              <w:jc w:val="center"/>
            </w:pPr>
            <w:r>
              <w:t>14.12</w:t>
            </w:r>
          </w:p>
        </w:tc>
        <w:tc>
          <w:tcPr>
            <w:tcW w:w="1412" w:type="pct"/>
          </w:tcPr>
          <w:p w14:paraId="76CAB9E5" w14:textId="5B3D20D8" w:rsidR="00296E5F" w:rsidRDefault="00296E5F" w:rsidP="00296E5F">
            <w:pPr>
              <w:jc w:val="center"/>
            </w:pPr>
            <w:r>
              <w:t>7.09</w:t>
            </w:r>
          </w:p>
        </w:tc>
      </w:tr>
      <w:tr w:rsidR="00296E5F" w:rsidRPr="00806B95" w14:paraId="21CE38C6" w14:textId="77777777" w:rsidTr="00296E5F">
        <w:trPr>
          <w:trHeight w:val="1118"/>
        </w:trPr>
        <w:tc>
          <w:tcPr>
            <w:tcW w:w="2175" w:type="pct"/>
          </w:tcPr>
          <w:p w14:paraId="49363B76" w14:textId="77777777" w:rsidR="00296E5F" w:rsidRPr="00806B95" w:rsidRDefault="00296E5F" w:rsidP="00296E5F">
            <w:pPr>
              <w:jc w:val="center"/>
            </w:pPr>
            <w:r w:rsidRPr="00806B95">
              <w:t>Distance between the alveolar ridge and Floor of the Nasal cavity (in mm)</w:t>
            </w:r>
          </w:p>
        </w:tc>
        <w:tc>
          <w:tcPr>
            <w:tcW w:w="1413" w:type="pct"/>
          </w:tcPr>
          <w:p w14:paraId="66846EEA" w14:textId="2597245E" w:rsidR="00296E5F" w:rsidRDefault="0059157E" w:rsidP="00296E5F">
            <w:pPr>
              <w:jc w:val="center"/>
            </w:pPr>
            <w:r>
              <w:t>6.02</w:t>
            </w:r>
          </w:p>
        </w:tc>
        <w:tc>
          <w:tcPr>
            <w:tcW w:w="1412" w:type="pct"/>
          </w:tcPr>
          <w:p w14:paraId="79269605" w14:textId="548DFF35" w:rsidR="00296E5F" w:rsidRDefault="00296E5F" w:rsidP="00296E5F">
            <w:pPr>
              <w:jc w:val="center"/>
            </w:pPr>
            <w:r>
              <w:t>21.81</w:t>
            </w:r>
          </w:p>
        </w:tc>
      </w:tr>
    </w:tbl>
    <w:p w14:paraId="1149542C" w14:textId="77777777" w:rsidR="0076123B" w:rsidRPr="00806B95" w:rsidRDefault="0076123B"/>
    <w:p w14:paraId="1261D317" w14:textId="77777777" w:rsidR="00B9369A" w:rsidRPr="00806B95" w:rsidRDefault="00B9369A"/>
    <w:p w14:paraId="6AA7D2D7" w14:textId="77777777" w:rsidR="00B9369A" w:rsidRPr="00806B95" w:rsidRDefault="00B9369A"/>
    <w:p w14:paraId="01ACAD7F" w14:textId="77777777" w:rsidR="00B9369A" w:rsidRPr="00806B95" w:rsidRDefault="00B9369A"/>
    <w:p w14:paraId="0C078DB6" w14:textId="77777777" w:rsidR="00B9369A" w:rsidRPr="00806B95" w:rsidRDefault="00B9369A"/>
    <w:p w14:paraId="20609A7D" w14:textId="77777777" w:rsidR="00B9369A" w:rsidRDefault="00B9369A"/>
    <w:p w14:paraId="7A9B0C17" w14:textId="77777777" w:rsidR="001C1889" w:rsidRDefault="001C1889"/>
    <w:p w14:paraId="1118D044" w14:textId="77777777" w:rsidR="001C1889" w:rsidRDefault="001C1889"/>
    <w:p w14:paraId="4A108ECD" w14:textId="77777777" w:rsidR="001C1889" w:rsidRDefault="001C1889"/>
    <w:p w14:paraId="4237E4B4" w14:textId="77777777" w:rsidR="001C1889" w:rsidRDefault="001C1889"/>
    <w:p w14:paraId="3CBF6F01" w14:textId="77777777" w:rsidR="001C1889" w:rsidRDefault="001C1889"/>
    <w:p w14:paraId="36FD2D52" w14:textId="77777777" w:rsidR="001C1889" w:rsidRDefault="001C1889"/>
    <w:p w14:paraId="55AB5E7E" w14:textId="77777777" w:rsidR="001C1889" w:rsidRDefault="001C1889"/>
    <w:p w14:paraId="147A200E" w14:textId="77777777" w:rsidR="001C1889" w:rsidRDefault="001C1889"/>
    <w:p w14:paraId="42A63B72" w14:textId="77777777" w:rsidR="001C1889" w:rsidRPr="00806B95" w:rsidRDefault="001C1889"/>
    <w:p w14:paraId="3A39D2C9" w14:textId="1A2C6E21" w:rsidR="00B9369A" w:rsidRPr="00806B95" w:rsidRDefault="00B9369A"/>
    <w:p w14:paraId="358996D2" w14:textId="77777777" w:rsidR="00B9369A" w:rsidRPr="00806B95" w:rsidRDefault="00B9369A">
      <w:r w:rsidRPr="00806B95">
        <w:br w:type="page"/>
      </w:r>
    </w:p>
    <w:p w14:paraId="60182ABD" w14:textId="77777777" w:rsidR="00663050" w:rsidRPr="00806B95" w:rsidRDefault="00663050"/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10E554D0" w14:textId="4494E089" w:rsidR="0064765A" w:rsidRDefault="00FA316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Fractured crown in root canal treated </w:t>
      </w:r>
      <w:proofErr w:type="gramStart"/>
      <w:r>
        <w:rPr>
          <w:sz w:val="28"/>
        </w:rPr>
        <w:t>tooth :</w:t>
      </w:r>
      <w:proofErr w:type="gramEnd"/>
      <w:r>
        <w:rPr>
          <w:sz w:val="28"/>
        </w:rPr>
        <w:t xml:space="preserve"> 23</w:t>
      </w:r>
    </w:p>
    <w:p w14:paraId="4A816B47" w14:textId="0EC8225B" w:rsidR="00FA316F" w:rsidRDefault="00FA316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Partial/ Incomplete root canal treatment in relation to 17.</w:t>
      </w:r>
    </w:p>
    <w:p w14:paraId="18797503" w14:textId="18204E92" w:rsidR="00FA316F" w:rsidRDefault="00FA316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Restored: 16</w:t>
      </w:r>
    </w:p>
    <w:p w14:paraId="17A10459" w14:textId="1B72A287" w:rsidR="00FA316F" w:rsidRDefault="00FA316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Implant in relation to 25</w:t>
      </w:r>
    </w:p>
    <w:p w14:paraId="67D81309" w14:textId="35A00F93" w:rsidR="00FA316F" w:rsidRDefault="00FA316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24, 25, 26, 27, 28</w:t>
      </w:r>
    </w:p>
    <w:p w14:paraId="29802447" w14:textId="241E9BD4" w:rsidR="004336DB" w:rsidRDefault="004336DB" w:rsidP="00DE1A79">
      <w:pPr>
        <w:pStyle w:val="ListParagraph"/>
        <w:spacing w:line="600" w:lineRule="auto"/>
        <w:jc w:val="both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2C34F242" w14:textId="62D5F63C" w:rsidR="007F3590" w:rsidRDefault="007F3590" w:rsidP="007F3590">
      <w:pPr>
        <w:tabs>
          <w:tab w:val="left" w:pos="10260"/>
        </w:tabs>
        <w:ind w:firstLine="450"/>
        <w:jc w:val="center"/>
      </w:pPr>
      <w:r>
        <w:t>Reconstructed Panoramic view</w:t>
      </w:r>
    </w:p>
    <w:p w14:paraId="4410154F" w14:textId="45544585" w:rsidR="00205903" w:rsidRDefault="00475812" w:rsidP="00B923B3">
      <w:pPr>
        <w:tabs>
          <w:tab w:val="left" w:pos="10260"/>
        </w:tabs>
        <w:ind w:firstLine="450"/>
        <w:jc w:val="both"/>
      </w:pPr>
      <w:r w:rsidRPr="00475812">
        <w:rPr>
          <w:noProof/>
        </w:rPr>
        <w:drawing>
          <wp:anchor distT="0" distB="0" distL="114300" distR="114300" simplePos="0" relativeHeight="251752960" behindDoc="1" locked="0" layoutInCell="1" allowOverlap="1" wp14:anchorId="34E3FCB6" wp14:editId="4CFBE478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6273800" cy="2232660"/>
            <wp:effectExtent l="0" t="0" r="0" b="0"/>
            <wp:wrapTight wrapText="bothSides">
              <wp:wrapPolygon edited="0">
                <wp:start x="0" y="0"/>
                <wp:lineTo x="0" y="21379"/>
                <wp:lineTo x="21513" y="21379"/>
                <wp:lineTo x="21513" y="0"/>
                <wp:lineTo x="0" y="0"/>
              </wp:wrapPolygon>
            </wp:wrapTight>
            <wp:docPr id="50475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50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E5044" w14:textId="2F17996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3ABE6044" w:rsidR="00205903" w:rsidRPr="00397763" w:rsidRDefault="00205903" w:rsidP="00B923B3">
      <w:pPr>
        <w:tabs>
          <w:tab w:val="left" w:pos="10260"/>
        </w:tabs>
        <w:ind w:firstLine="450"/>
        <w:jc w:val="both"/>
        <w:rPr>
          <w:b/>
          <w:bCs/>
        </w:rPr>
      </w:pPr>
    </w:p>
    <w:p w14:paraId="208E6C16" w14:textId="42D3B052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2950CC16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12B2F8F4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A6CC83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573D972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43B829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4FDD7D4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0DB3E15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D4793AC" w:rsidR="00084093" w:rsidRDefault="00475812" w:rsidP="00FD4F2B">
      <w:pPr>
        <w:tabs>
          <w:tab w:val="left" w:pos="10260"/>
        </w:tabs>
        <w:ind w:firstLine="450"/>
        <w:jc w:val="center"/>
        <w:rPr>
          <w:b/>
        </w:rPr>
      </w:pPr>
      <w:r w:rsidRPr="00475812">
        <w:rPr>
          <w:b/>
          <w:noProof/>
        </w:rPr>
        <w:drawing>
          <wp:inline distT="0" distB="0" distL="0" distR="0" wp14:anchorId="0F64B8FF" wp14:editId="15C3EA79">
            <wp:extent cx="5469919" cy="2754085"/>
            <wp:effectExtent l="0" t="0" r="0" b="8255"/>
            <wp:docPr id="9470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53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588" cy="276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B97C" w14:textId="48D977B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69C51E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8B9F28" w14:textId="59D27388" w:rsidR="00084093" w:rsidRDefault="00084093" w:rsidP="00CC07BD">
      <w:pPr>
        <w:rPr>
          <w:b/>
        </w:rPr>
      </w:pPr>
      <w:r>
        <w:rPr>
          <w:b/>
        </w:rPr>
        <w:br w:type="page"/>
      </w:r>
    </w:p>
    <w:p w14:paraId="680774CE" w14:textId="77777777" w:rsidR="008C2626" w:rsidRDefault="008C262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37D1005B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26"/>
        <w:gridCol w:w="9276"/>
      </w:tblGrid>
      <w:tr w:rsidR="0059157E" w14:paraId="5DFD2DFC" w14:textId="77777777" w:rsidTr="00071D5F">
        <w:trPr>
          <w:trHeight w:val="629"/>
        </w:trPr>
        <w:tc>
          <w:tcPr>
            <w:tcW w:w="3586" w:type="dxa"/>
            <w:shd w:val="clear" w:color="auto" w:fill="FFFFFF" w:themeFill="background1"/>
          </w:tcPr>
          <w:p w14:paraId="1C750F5D" w14:textId="77777777" w:rsidR="0059157E" w:rsidRDefault="0059157E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6462968"/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816" w:type="dxa"/>
            <w:shd w:val="clear" w:color="auto" w:fill="FFFFFF" w:themeFill="background1"/>
          </w:tcPr>
          <w:p w14:paraId="51DB1D3A" w14:textId="77777777" w:rsidR="0059157E" w:rsidRPr="00FD4F2B" w:rsidRDefault="0059157E" w:rsidP="009E781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660EE3">
              <w:rPr>
                <w:b/>
                <w:noProof/>
              </w:rPr>
              <w:drawing>
                <wp:inline distT="0" distB="0" distL="0" distR="0" wp14:anchorId="6520EAEA" wp14:editId="67C89DEB">
                  <wp:extent cx="5753100" cy="2879914"/>
                  <wp:effectExtent l="0" t="0" r="0" b="0"/>
                  <wp:docPr id="1175127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859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564" cy="2882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57E" w14:paraId="3474ADB7" w14:textId="77777777" w:rsidTr="00071D5F">
        <w:trPr>
          <w:trHeight w:val="629"/>
        </w:trPr>
        <w:tc>
          <w:tcPr>
            <w:tcW w:w="3586" w:type="dxa"/>
            <w:shd w:val="clear" w:color="auto" w:fill="FFFFFF" w:themeFill="background1"/>
          </w:tcPr>
          <w:p w14:paraId="54D9F64F" w14:textId="77777777" w:rsidR="0059157E" w:rsidRDefault="0059157E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816" w:type="dxa"/>
            <w:shd w:val="clear" w:color="auto" w:fill="FFFFFF" w:themeFill="background1"/>
          </w:tcPr>
          <w:p w14:paraId="48CB25C4" w14:textId="77777777" w:rsidR="0059157E" w:rsidRPr="00FD4F2B" w:rsidRDefault="0059157E" w:rsidP="009E781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660EE3">
              <w:rPr>
                <w:b/>
                <w:noProof/>
              </w:rPr>
              <w:drawing>
                <wp:inline distT="0" distB="0" distL="0" distR="0" wp14:anchorId="34824A1E" wp14:editId="57435C62">
                  <wp:extent cx="5421084" cy="2973126"/>
                  <wp:effectExtent l="0" t="0" r="8255" b="0"/>
                  <wp:docPr id="450921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8742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339" cy="2976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522CAD09" w14:textId="77777777" w:rsidTr="00071D5F">
        <w:trPr>
          <w:trHeight w:val="629"/>
        </w:trPr>
        <w:tc>
          <w:tcPr>
            <w:tcW w:w="3586" w:type="dxa"/>
            <w:shd w:val="clear" w:color="auto" w:fill="FFFFFF" w:themeFill="background1"/>
          </w:tcPr>
          <w:p w14:paraId="52AF4DE7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816" w:type="dxa"/>
            <w:shd w:val="clear" w:color="auto" w:fill="FFFFFF" w:themeFill="background1"/>
          </w:tcPr>
          <w:p w14:paraId="2A4C74E1" w14:textId="62175B3A" w:rsidR="00E72CB3" w:rsidRDefault="00FD4F2B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FD4F2B">
              <w:rPr>
                <w:b/>
                <w:noProof/>
              </w:rPr>
              <w:drawing>
                <wp:inline distT="0" distB="0" distL="0" distR="0" wp14:anchorId="3513A3EA" wp14:editId="4D841017">
                  <wp:extent cx="5249008" cy="3124636"/>
                  <wp:effectExtent l="0" t="0" r="8890" b="0"/>
                  <wp:docPr id="138875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559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E5F" w14:paraId="36AAFEC6" w14:textId="77777777" w:rsidTr="00071D5F">
        <w:trPr>
          <w:trHeight w:val="629"/>
        </w:trPr>
        <w:tc>
          <w:tcPr>
            <w:tcW w:w="3586" w:type="dxa"/>
            <w:shd w:val="clear" w:color="auto" w:fill="FFFFFF" w:themeFill="background1"/>
          </w:tcPr>
          <w:p w14:paraId="1CB72BCA" w14:textId="767A1304" w:rsidR="00296E5F" w:rsidRDefault="002C2F84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816" w:type="dxa"/>
            <w:shd w:val="clear" w:color="auto" w:fill="FFFFFF" w:themeFill="background1"/>
          </w:tcPr>
          <w:p w14:paraId="3A179B3B" w14:textId="50AF55B9" w:rsidR="00296E5F" w:rsidRPr="00FD4F2B" w:rsidRDefault="002C2F84" w:rsidP="009E781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2C2F84">
              <w:rPr>
                <w:b/>
                <w:noProof/>
              </w:rPr>
              <w:drawing>
                <wp:inline distT="0" distB="0" distL="0" distR="0" wp14:anchorId="71787B3D" wp14:editId="6208ECBA">
                  <wp:extent cx="5491842" cy="2730934"/>
                  <wp:effectExtent l="0" t="0" r="0" b="0"/>
                  <wp:docPr id="380039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3961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601" cy="273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6C02D3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15296" w14:textId="77777777" w:rsidR="006C02D3" w:rsidRDefault="006C02D3">
      <w:r>
        <w:separator/>
      </w:r>
    </w:p>
  </w:endnote>
  <w:endnote w:type="continuationSeparator" w:id="0">
    <w:p w14:paraId="65ABE9AF" w14:textId="77777777" w:rsidR="006C02D3" w:rsidRDefault="006C0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D5F5B" w14:textId="77777777" w:rsidR="006C02D3" w:rsidRDefault="006C02D3">
      <w:r>
        <w:separator/>
      </w:r>
    </w:p>
  </w:footnote>
  <w:footnote w:type="continuationSeparator" w:id="0">
    <w:p w14:paraId="7B36BEF1" w14:textId="77777777" w:rsidR="006C02D3" w:rsidRDefault="006C0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0AFB"/>
    <w:rsid w:val="00033918"/>
    <w:rsid w:val="000479F3"/>
    <w:rsid w:val="0005275C"/>
    <w:rsid w:val="000571FA"/>
    <w:rsid w:val="000700BE"/>
    <w:rsid w:val="00071D5F"/>
    <w:rsid w:val="00073EB9"/>
    <w:rsid w:val="0007617C"/>
    <w:rsid w:val="00084093"/>
    <w:rsid w:val="00086D56"/>
    <w:rsid w:val="0009047C"/>
    <w:rsid w:val="00092409"/>
    <w:rsid w:val="00095712"/>
    <w:rsid w:val="000963EE"/>
    <w:rsid w:val="00096BDA"/>
    <w:rsid w:val="00097CA5"/>
    <w:rsid w:val="000A0841"/>
    <w:rsid w:val="000A0B9C"/>
    <w:rsid w:val="000A1444"/>
    <w:rsid w:val="000C0C13"/>
    <w:rsid w:val="000C37A4"/>
    <w:rsid w:val="000C6CA1"/>
    <w:rsid w:val="000C7B39"/>
    <w:rsid w:val="000D1B11"/>
    <w:rsid w:val="000E1EED"/>
    <w:rsid w:val="000E44AF"/>
    <w:rsid w:val="000E60E6"/>
    <w:rsid w:val="00104F54"/>
    <w:rsid w:val="0010514A"/>
    <w:rsid w:val="00112B87"/>
    <w:rsid w:val="00113A6F"/>
    <w:rsid w:val="00132062"/>
    <w:rsid w:val="0013289A"/>
    <w:rsid w:val="001351ED"/>
    <w:rsid w:val="00136BD2"/>
    <w:rsid w:val="00157675"/>
    <w:rsid w:val="00170529"/>
    <w:rsid w:val="00170756"/>
    <w:rsid w:val="00171E8D"/>
    <w:rsid w:val="00177B42"/>
    <w:rsid w:val="00183A64"/>
    <w:rsid w:val="001955E9"/>
    <w:rsid w:val="001A17BC"/>
    <w:rsid w:val="001C0A4C"/>
    <w:rsid w:val="001C1889"/>
    <w:rsid w:val="001C1BD2"/>
    <w:rsid w:val="001C2B99"/>
    <w:rsid w:val="001C3E2F"/>
    <w:rsid w:val="001D4728"/>
    <w:rsid w:val="001D5764"/>
    <w:rsid w:val="001E0398"/>
    <w:rsid w:val="001E2F23"/>
    <w:rsid w:val="001F13D7"/>
    <w:rsid w:val="001F230C"/>
    <w:rsid w:val="001F7F01"/>
    <w:rsid w:val="00205903"/>
    <w:rsid w:val="002208D0"/>
    <w:rsid w:val="00220A22"/>
    <w:rsid w:val="002238EA"/>
    <w:rsid w:val="002266BA"/>
    <w:rsid w:val="00227798"/>
    <w:rsid w:val="002309E5"/>
    <w:rsid w:val="00240ACE"/>
    <w:rsid w:val="00245957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96E5F"/>
    <w:rsid w:val="002B3113"/>
    <w:rsid w:val="002B4007"/>
    <w:rsid w:val="002C2C10"/>
    <w:rsid w:val="002C2F84"/>
    <w:rsid w:val="002C6D83"/>
    <w:rsid w:val="002C7FAA"/>
    <w:rsid w:val="002D22E9"/>
    <w:rsid w:val="002D2E2F"/>
    <w:rsid w:val="002F48C9"/>
    <w:rsid w:val="002F7E67"/>
    <w:rsid w:val="003115A3"/>
    <w:rsid w:val="00321111"/>
    <w:rsid w:val="003332AD"/>
    <w:rsid w:val="0034376D"/>
    <w:rsid w:val="00344C95"/>
    <w:rsid w:val="0038057F"/>
    <w:rsid w:val="00386F89"/>
    <w:rsid w:val="0039062A"/>
    <w:rsid w:val="00395555"/>
    <w:rsid w:val="00397763"/>
    <w:rsid w:val="003A01DB"/>
    <w:rsid w:val="003A78C1"/>
    <w:rsid w:val="003A7A03"/>
    <w:rsid w:val="003B06ED"/>
    <w:rsid w:val="003D10A3"/>
    <w:rsid w:val="003D2CCA"/>
    <w:rsid w:val="003E46D9"/>
    <w:rsid w:val="003F074D"/>
    <w:rsid w:val="003F320B"/>
    <w:rsid w:val="004060E8"/>
    <w:rsid w:val="0041151D"/>
    <w:rsid w:val="00412911"/>
    <w:rsid w:val="00415D5D"/>
    <w:rsid w:val="00416318"/>
    <w:rsid w:val="00417ED0"/>
    <w:rsid w:val="00421B8F"/>
    <w:rsid w:val="0042653F"/>
    <w:rsid w:val="004336DB"/>
    <w:rsid w:val="004413B9"/>
    <w:rsid w:val="004478A2"/>
    <w:rsid w:val="004556E3"/>
    <w:rsid w:val="00455E8A"/>
    <w:rsid w:val="004569BD"/>
    <w:rsid w:val="00456B8A"/>
    <w:rsid w:val="00465DDB"/>
    <w:rsid w:val="004730D8"/>
    <w:rsid w:val="00475812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D5457"/>
    <w:rsid w:val="004D6D17"/>
    <w:rsid w:val="004E18FD"/>
    <w:rsid w:val="004E77A8"/>
    <w:rsid w:val="004F35D5"/>
    <w:rsid w:val="004F6FD5"/>
    <w:rsid w:val="005245F8"/>
    <w:rsid w:val="005372FC"/>
    <w:rsid w:val="005521D8"/>
    <w:rsid w:val="0056063E"/>
    <w:rsid w:val="005609F4"/>
    <w:rsid w:val="00561C3C"/>
    <w:rsid w:val="00562CF1"/>
    <w:rsid w:val="005659D2"/>
    <w:rsid w:val="00565CF2"/>
    <w:rsid w:val="005700FE"/>
    <w:rsid w:val="00580A29"/>
    <w:rsid w:val="0059157E"/>
    <w:rsid w:val="00592170"/>
    <w:rsid w:val="00594CF6"/>
    <w:rsid w:val="0059622C"/>
    <w:rsid w:val="005A4D9D"/>
    <w:rsid w:val="005B2FBF"/>
    <w:rsid w:val="005B397D"/>
    <w:rsid w:val="005C7B64"/>
    <w:rsid w:val="005D4644"/>
    <w:rsid w:val="005D5995"/>
    <w:rsid w:val="005D5A0B"/>
    <w:rsid w:val="005E3BF5"/>
    <w:rsid w:val="005F0243"/>
    <w:rsid w:val="005F5AE4"/>
    <w:rsid w:val="006001D2"/>
    <w:rsid w:val="00604A4E"/>
    <w:rsid w:val="006125A3"/>
    <w:rsid w:val="00612F56"/>
    <w:rsid w:val="00613870"/>
    <w:rsid w:val="00613D04"/>
    <w:rsid w:val="00616A06"/>
    <w:rsid w:val="00620AD1"/>
    <w:rsid w:val="006226CE"/>
    <w:rsid w:val="00622FDF"/>
    <w:rsid w:val="0064765A"/>
    <w:rsid w:val="006526C7"/>
    <w:rsid w:val="00652C74"/>
    <w:rsid w:val="0065314E"/>
    <w:rsid w:val="00660EE3"/>
    <w:rsid w:val="0066265A"/>
    <w:rsid w:val="00663050"/>
    <w:rsid w:val="006646F2"/>
    <w:rsid w:val="00664743"/>
    <w:rsid w:val="0066658E"/>
    <w:rsid w:val="006877B6"/>
    <w:rsid w:val="006912CF"/>
    <w:rsid w:val="006B053E"/>
    <w:rsid w:val="006B0950"/>
    <w:rsid w:val="006C02D3"/>
    <w:rsid w:val="006C7324"/>
    <w:rsid w:val="006C78E2"/>
    <w:rsid w:val="006D1AD3"/>
    <w:rsid w:val="006D3317"/>
    <w:rsid w:val="006D3FEC"/>
    <w:rsid w:val="006D52B5"/>
    <w:rsid w:val="006D7D65"/>
    <w:rsid w:val="006E6711"/>
    <w:rsid w:val="006F4158"/>
    <w:rsid w:val="0071140D"/>
    <w:rsid w:val="00716637"/>
    <w:rsid w:val="0071799F"/>
    <w:rsid w:val="00734513"/>
    <w:rsid w:val="007362D6"/>
    <w:rsid w:val="00751400"/>
    <w:rsid w:val="0076123B"/>
    <w:rsid w:val="007665F6"/>
    <w:rsid w:val="00771302"/>
    <w:rsid w:val="007765FC"/>
    <w:rsid w:val="007778F2"/>
    <w:rsid w:val="00785EF6"/>
    <w:rsid w:val="00786C53"/>
    <w:rsid w:val="00787341"/>
    <w:rsid w:val="007A057A"/>
    <w:rsid w:val="007A1ED6"/>
    <w:rsid w:val="007A4F1D"/>
    <w:rsid w:val="007B1F2A"/>
    <w:rsid w:val="007B53B8"/>
    <w:rsid w:val="007B7D0C"/>
    <w:rsid w:val="007C61A8"/>
    <w:rsid w:val="007C7490"/>
    <w:rsid w:val="007D4089"/>
    <w:rsid w:val="007D5AC1"/>
    <w:rsid w:val="007D69E5"/>
    <w:rsid w:val="007E125E"/>
    <w:rsid w:val="007F3590"/>
    <w:rsid w:val="00806B95"/>
    <w:rsid w:val="008073DA"/>
    <w:rsid w:val="00815DCC"/>
    <w:rsid w:val="00824AB2"/>
    <w:rsid w:val="00827355"/>
    <w:rsid w:val="00832378"/>
    <w:rsid w:val="00850708"/>
    <w:rsid w:val="00861F16"/>
    <w:rsid w:val="008636D4"/>
    <w:rsid w:val="0088170F"/>
    <w:rsid w:val="0088740C"/>
    <w:rsid w:val="008946D5"/>
    <w:rsid w:val="008A1E27"/>
    <w:rsid w:val="008A29F7"/>
    <w:rsid w:val="008B0DCE"/>
    <w:rsid w:val="008C2626"/>
    <w:rsid w:val="008C7A63"/>
    <w:rsid w:val="008D3CC1"/>
    <w:rsid w:val="008D5AE9"/>
    <w:rsid w:val="008F1FF8"/>
    <w:rsid w:val="008F3B12"/>
    <w:rsid w:val="008F5D7D"/>
    <w:rsid w:val="008F6F0F"/>
    <w:rsid w:val="009065E7"/>
    <w:rsid w:val="00911927"/>
    <w:rsid w:val="00916CC1"/>
    <w:rsid w:val="00925CAA"/>
    <w:rsid w:val="009301EE"/>
    <w:rsid w:val="00935A4B"/>
    <w:rsid w:val="00942E8D"/>
    <w:rsid w:val="009501E4"/>
    <w:rsid w:val="00951419"/>
    <w:rsid w:val="00953CB3"/>
    <w:rsid w:val="00954222"/>
    <w:rsid w:val="00957114"/>
    <w:rsid w:val="00957AF7"/>
    <w:rsid w:val="00971CA2"/>
    <w:rsid w:val="0097289A"/>
    <w:rsid w:val="0097414F"/>
    <w:rsid w:val="00983AE3"/>
    <w:rsid w:val="009A0EA9"/>
    <w:rsid w:val="009A11E7"/>
    <w:rsid w:val="009A5839"/>
    <w:rsid w:val="009C0CC6"/>
    <w:rsid w:val="009C72D4"/>
    <w:rsid w:val="009D0AF6"/>
    <w:rsid w:val="009D2477"/>
    <w:rsid w:val="009D3274"/>
    <w:rsid w:val="009E2EEE"/>
    <w:rsid w:val="009F1CD1"/>
    <w:rsid w:val="009F2DC1"/>
    <w:rsid w:val="00A041D5"/>
    <w:rsid w:val="00A057F1"/>
    <w:rsid w:val="00A123C9"/>
    <w:rsid w:val="00A13DC5"/>
    <w:rsid w:val="00A16350"/>
    <w:rsid w:val="00A2134F"/>
    <w:rsid w:val="00A232FB"/>
    <w:rsid w:val="00A25A85"/>
    <w:rsid w:val="00A31738"/>
    <w:rsid w:val="00A3257C"/>
    <w:rsid w:val="00A37E8F"/>
    <w:rsid w:val="00A478C1"/>
    <w:rsid w:val="00A574CD"/>
    <w:rsid w:val="00A5778B"/>
    <w:rsid w:val="00A61293"/>
    <w:rsid w:val="00A67DD5"/>
    <w:rsid w:val="00A700D4"/>
    <w:rsid w:val="00A80198"/>
    <w:rsid w:val="00A826FE"/>
    <w:rsid w:val="00A87BD2"/>
    <w:rsid w:val="00A87CEC"/>
    <w:rsid w:val="00A92C90"/>
    <w:rsid w:val="00A93039"/>
    <w:rsid w:val="00AA326C"/>
    <w:rsid w:val="00AC090D"/>
    <w:rsid w:val="00AE1BA2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53A49"/>
    <w:rsid w:val="00B62F80"/>
    <w:rsid w:val="00B6795F"/>
    <w:rsid w:val="00B70876"/>
    <w:rsid w:val="00B73862"/>
    <w:rsid w:val="00B75382"/>
    <w:rsid w:val="00B75EE8"/>
    <w:rsid w:val="00B85D01"/>
    <w:rsid w:val="00B911C0"/>
    <w:rsid w:val="00B923B3"/>
    <w:rsid w:val="00B9369A"/>
    <w:rsid w:val="00B9764F"/>
    <w:rsid w:val="00BA018F"/>
    <w:rsid w:val="00BA6C23"/>
    <w:rsid w:val="00BB7100"/>
    <w:rsid w:val="00BC3FE5"/>
    <w:rsid w:val="00BC5C03"/>
    <w:rsid w:val="00BD0E53"/>
    <w:rsid w:val="00BD1006"/>
    <w:rsid w:val="00BD102F"/>
    <w:rsid w:val="00BD6627"/>
    <w:rsid w:val="00BD7EE8"/>
    <w:rsid w:val="00BE34C5"/>
    <w:rsid w:val="00BE68CB"/>
    <w:rsid w:val="00C0466A"/>
    <w:rsid w:val="00C065D9"/>
    <w:rsid w:val="00C10DBD"/>
    <w:rsid w:val="00C25407"/>
    <w:rsid w:val="00C362E2"/>
    <w:rsid w:val="00C3734D"/>
    <w:rsid w:val="00C501E1"/>
    <w:rsid w:val="00C62C53"/>
    <w:rsid w:val="00C74372"/>
    <w:rsid w:val="00C751CB"/>
    <w:rsid w:val="00C875D7"/>
    <w:rsid w:val="00C91E9E"/>
    <w:rsid w:val="00C95FE2"/>
    <w:rsid w:val="00CA3602"/>
    <w:rsid w:val="00CA4000"/>
    <w:rsid w:val="00CA57C5"/>
    <w:rsid w:val="00CA7B07"/>
    <w:rsid w:val="00CB0577"/>
    <w:rsid w:val="00CB48F8"/>
    <w:rsid w:val="00CB5F47"/>
    <w:rsid w:val="00CC03B3"/>
    <w:rsid w:val="00CC07BD"/>
    <w:rsid w:val="00CC4EA8"/>
    <w:rsid w:val="00CD0EB2"/>
    <w:rsid w:val="00CD12C8"/>
    <w:rsid w:val="00CD15E6"/>
    <w:rsid w:val="00CD72D8"/>
    <w:rsid w:val="00CF32F1"/>
    <w:rsid w:val="00CF6B3F"/>
    <w:rsid w:val="00D0612B"/>
    <w:rsid w:val="00D278F8"/>
    <w:rsid w:val="00D3445C"/>
    <w:rsid w:val="00D348B0"/>
    <w:rsid w:val="00D471EA"/>
    <w:rsid w:val="00D51321"/>
    <w:rsid w:val="00D51A5C"/>
    <w:rsid w:val="00D568F1"/>
    <w:rsid w:val="00D72677"/>
    <w:rsid w:val="00D743D1"/>
    <w:rsid w:val="00D80941"/>
    <w:rsid w:val="00D8171B"/>
    <w:rsid w:val="00D81827"/>
    <w:rsid w:val="00D83470"/>
    <w:rsid w:val="00DA082D"/>
    <w:rsid w:val="00DB4667"/>
    <w:rsid w:val="00DC216E"/>
    <w:rsid w:val="00DD04C0"/>
    <w:rsid w:val="00DD6337"/>
    <w:rsid w:val="00DE1645"/>
    <w:rsid w:val="00DE1A79"/>
    <w:rsid w:val="00DE678B"/>
    <w:rsid w:val="00E053FE"/>
    <w:rsid w:val="00E05802"/>
    <w:rsid w:val="00E061EE"/>
    <w:rsid w:val="00E06F59"/>
    <w:rsid w:val="00E21652"/>
    <w:rsid w:val="00E228D6"/>
    <w:rsid w:val="00E325F1"/>
    <w:rsid w:val="00E41C09"/>
    <w:rsid w:val="00E50A29"/>
    <w:rsid w:val="00E50CB2"/>
    <w:rsid w:val="00E55666"/>
    <w:rsid w:val="00E61327"/>
    <w:rsid w:val="00E62678"/>
    <w:rsid w:val="00E63348"/>
    <w:rsid w:val="00E72CB3"/>
    <w:rsid w:val="00E772F5"/>
    <w:rsid w:val="00E9456D"/>
    <w:rsid w:val="00EA03F2"/>
    <w:rsid w:val="00EA4A36"/>
    <w:rsid w:val="00EA64E4"/>
    <w:rsid w:val="00EB51BE"/>
    <w:rsid w:val="00EB593B"/>
    <w:rsid w:val="00ED3AF2"/>
    <w:rsid w:val="00ED79E9"/>
    <w:rsid w:val="00EE6C78"/>
    <w:rsid w:val="00EF7787"/>
    <w:rsid w:val="00F020DA"/>
    <w:rsid w:val="00F0441F"/>
    <w:rsid w:val="00F33635"/>
    <w:rsid w:val="00F34524"/>
    <w:rsid w:val="00F360ED"/>
    <w:rsid w:val="00F406CE"/>
    <w:rsid w:val="00F52A2E"/>
    <w:rsid w:val="00F56394"/>
    <w:rsid w:val="00F635DA"/>
    <w:rsid w:val="00F678A0"/>
    <w:rsid w:val="00F73594"/>
    <w:rsid w:val="00F9296A"/>
    <w:rsid w:val="00FA316F"/>
    <w:rsid w:val="00FA42E4"/>
    <w:rsid w:val="00FB2E76"/>
    <w:rsid w:val="00FB40E4"/>
    <w:rsid w:val="00FB435D"/>
    <w:rsid w:val="00FC3D56"/>
    <w:rsid w:val="00FC6C37"/>
    <w:rsid w:val="00FD4F2B"/>
    <w:rsid w:val="00FD5515"/>
    <w:rsid w:val="00FD55FA"/>
    <w:rsid w:val="00FD5A0D"/>
    <w:rsid w:val="00FD6427"/>
    <w:rsid w:val="00FD7487"/>
    <w:rsid w:val="00FE45F6"/>
    <w:rsid w:val="00FE506B"/>
    <w:rsid w:val="00FF3840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</TotalTime>
  <Pages>9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2024-03-13T06:32:00Z</cp:lastPrinted>
  <dcterms:created xsi:type="dcterms:W3CDTF">2024-04-19T12:47:00Z</dcterms:created>
  <dcterms:modified xsi:type="dcterms:W3CDTF">2024-04-19T12:47:00Z</dcterms:modified>
</cp:coreProperties>
</file>