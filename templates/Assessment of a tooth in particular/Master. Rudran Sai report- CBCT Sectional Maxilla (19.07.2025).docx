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4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6"/>
        <w:gridCol w:w="5386"/>
      </w:tblGrid>
      <w:tr w:rsidR="001F7F01" w:rsidRPr="004730D8" w14:paraId="392A2775" w14:textId="77777777" w:rsidTr="00CE7882">
        <w:trPr>
          <w:trHeight w:val="553"/>
        </w:trPr>
        <w:tc>
          <w:tcPr>
            <w:tcW w:w="2396" w:type="pct"/>
          </w:tcPr>
          <w:p w14:paraId="4D354F41" w14:textId="19188714" w:rsidR="001F7F01" w:rsidRPr="00E863BE" w:rsidRDefault="001F7F01" w:rsidP="00A13DC5">
            <w:pPr>
              <w:spacing w:line="600" w:lineRule="auto"/>
              <w:rPr>
                <w:noProof/>
                <w:sz w:val="28"/>
                <w:lang w:val="de-DE"/>
              </w:rPr>
            </w:pPr>
            <w:r w:rsidRPr="00E863BE">
              <w:rPr>
                <w:b/>
                <w:bCs/>
                <w:sz w:val="28"/>
                <w:lang w:val="de-DE"/>
              </w:rPr>
              <w:t xml:space="preserve">Patient Name     : </w:t>
            </w:r>
            <w:r w:rsidR="0091061E" w:rsidRPr="00E863BE">
              <w:rPr>
                <w:sz w:val="28"/>
                <w:lang w:val="de-DE"/>
              </w:rPr>
              <w:t>M</w:t>
            </w:r>
            <w:r w:rsidR="00E863BE" w:rsidRPr="00E863BE">
              <w:rPr>
                <w:sz w:val="28"/>
                <w:lang w:val="de-DE"/>
              </w:rPr>
              <w:t>aster. Rudhran Sa</w:t>
            </w:r>
            <w:r w:rsidR="00E863BE">
              <w:rPr>
                <w:sz w:val="28"/>
                <w:lang w:val="de-DE"/>
              </w:rPr>
              <w:t>i</w:t>
            </w:r>
          </w:p>
        </w:tc>
        <w:tc>
          <w:tcPr>
            <w:tcW w:w="2604" w:type="pct"/>
          </w:tcPr>
          <w:p w14:paraId="112E52C6" w14:textId="6270D873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E863BE">
              <w:rPr>
                <w:sz w:val="28"/>
              </w:rPr>
              <w:t>19.07.2025</w:t>
            </w:r>
          </w:p>
        </w:tc>
      </w:tr>
      <w:tr w:rsidR="001F7F01" w:rsidRPr="004730D8" w14:paraId="0F51255D" w14:textId="77777777" w:rsidTr="00CE7882">
        <w:trPr>
          <w:trHeight w:val="553"/>
        </w:trPr>
        <w:tc>
          <w:tcPr>
            <w:tcW w:w="2396" w:type="pct"/>
          </w:tcPr>
          <w:p w14:paraId="21388FD1" w14:textId="6BE3E9BC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91061E">
              <w:rPr>
                <w:b/>
                <w:bCs/>
                <w:sz w:val="28"/>
              </w:rPr>
              <w:t xml:space="preserve"> </w:t>
            </w:r>
            <w:r w:rsidR="00E863BE">
              <w:rPr>
                <w:sz w:val="28"/>
              </w:rPr>
              <w:t>8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4F6C7B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4" w:type="pct"/>
          </w:tcPr>
          <w:p w14:paraId="11F21660" w14:textId="39DCEA3F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E7882">
              <w:rPr>
                <w:sz w:val="28"/>
              </w:rPr>
              <w:t xml:space="preserve">Sectional </w:t>
            </w:r>
            <w:r w:rsidR="0088170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CE7882">
        <w:trPr>
          <w:trHeight w:val="553"/>
        </w:trPr>
        <w:tc>
          <w:tcPr>
            <w:tcW w:w="2396" w:type="pct"/>
          </w:tcPr>
          <w:p w14:paraId="37131503" w14:textId="09FA64C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B75EE8">
              <w:rPr>
                <w:sz w:val="28"/>
              </w:rPr>
              <w:t xml:space="preserve"> </w:t>
            </w:r>
            <w:r w:rsidR="00E863BE">
              <w:rPr>
                <w:sz w:val="28"/>
              </w:rPr>
              <w:t>Selva Ganesh</w:t>
            </w:r>
          </w:p>
        </w:tc>
        <w:tc>
          <w:tcPr>
            <w:tcW w:w="2604" w:type="pct"/>
          </w:tcPr>
          <w:p w14:paraId="7219DEB7" w14:textId="677F2768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E863BE">
              <w:rPr>
                <w:noProof/>
                <w:sz w:val="28"/>
              </w:rPr>
              <w:t>Mesiodens irt 11, 21</w:t>
            </w:r>
          </w:p>
        </w:tc>
      </w:tr>
      <w:tr w:rsidR="001F7F01" w:rsidRPr="004730D8" w14:paraId="783A17F4" w14:textId="77777777" w:rsidTr="00CE7882">
        <w:trPr>
          <w:trHeight w:val="553"/>
        </w:trPr>
        <w:tc>
          <w:tcPr>
            <w:tcW w:w="5000" w:type="pct"/>
            <w:gridSpan w:val="2"/>
          </w:tcPr>
          <w:p w14:paraId="49951B03" w14:textId="64EB2D9F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BC3DFC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635447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4C672A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88170F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635447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4C672A">
                        <w:rPr>
                          <w:sz w:val="28"/>
                        </w:rPr>
                        <w:t xml:space="preserve">Sectional </w:t>
                      </w:r>
                      <w:r w:rsidR="0088170F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 w:rsidP="001D60CE">
      <w:pPr>
        <w:jc w:val="both"/>
      </w:pPr>
    </w:p>
    <w:p w14:paraId="2C4BB8B2" w14:textId="77777777" w:rsidR="006D3FEC" w:rsidRDefault="006D3FEC" w:rsidP="001D60CE">
      <w:pPr>
        <w:jc w:val="both"/>
      </w:pPr>
    </w:p>
    <w:p w14:paraId="6FF93E5B" w14:textId="77777777" w:rsidR="006D3FEC" w:rsidRDefault="006D3FEC" w:rsidP="001D60CE">
      <w:pPr>
        <w:jc w:val="both"/>
      </w:pPr>
    </w:p>
    <w:p w14:paraId="47DA2404" w14:textId="77777777" w:rsidR="006D3FEC" w:rsidRDefault="006D3FEC" w:rsidP="001D60CE">
      <w:pPr>
        <w:jc w:val="both"/>
      </w:pPr>
    </w:p>
    <w:p w14:paraId="5531DF2A" w14:textId="77777777" w:rsidR="00431E28" w:rsidRDefault="00431E28" w:rsidP="001D60CE">
      <w:pPr>
        <w:pStyle w:val="Default"/>
        <w:jc w:val="both"/>
      </w:pPr>
    </w:p>
    <w:p w14:paraId="754B361B" w14:textId="4D1FD02F" w:rsidR="00431E28" w:rsidRDefault="00431E28" w:rsidP="001D60CE">
      <w:pPr>
        <w:pStyle w:val="Default"/>
        <w:numPr>
          <w:ilvl w:val="0"/>
          <w:numId w:val="7"/>
        </w:numPr>
        <w:spacing w:after="218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 of teeth present in the </w:t>
      </w:r>
      <w:r>
        <w:rPr>
          <w:sz w:val="28"/>
          <w:szCs w:val="28"/>
        </w:rPr>
        <w:t>field of view</w:t>
      </w:r>
      <w:r>
        <w:rPr>
          <w:sz w:val="28"/>
          <w:szCs w:val="28"/>
        </w:rPr>
        <w:t xml:space="preserve">: </w:t>
      </w:r>
      <w:r w:rsidR="00C37834">
        <w:rPr>
          <w:sz w:val="28"/>
          <w:szCs w:val="28"/>
        </w:rPr>
        <w:t>11, 12, 21, 22</w:t>
      </w:r>
    </w:p>
    <w:p w14:paraId="6167A091" w14:textId="77777777" w:rsidR="00431E28" w:rsidRDefault="00431E28" w:rsidP="001D60CE">
      <w:pPr>
        <w:pStyle w:val="Default"/>
        <w:numPr>
          <w:ilvl w:val="0"/>
          <w:numId w:val="7"/>
        </w:numPr>
        <w:spacing w:after="218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Deciduous teeth: 53, 54, 55, 63, 64; </w:t>
      </w:r>
    </w:p>
    <w:p w14:paraId="5F87D721" w14:textId="77777777" w:rsidR="00431E28" w:rsidRDefault="00431E28" w:rsidP="001D60CE">
      <w:pPr>
        <w:pStyle w:val="Default"/>
        <w:numPr>
          <w:ilvl w:val="0"/>
          <w:numId w:val="7"/>
        </w:numPr>
        <w:spacing w:after="218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Permanent Successors: 13, 14, 15, 23, 24 present above the deciduous teeth. </w:t>
      </w:r>
    </w:p>
    <w:p w14:paraId="4D35D600" w14:textId="3A5F67D4" w:rsidR="00431E28" w:rsidRDefault="00431E28" w:rsidP="001D60CE">
      <w:pPr>
        <w:pStyle w:val="Default"/>
        <w:numPr>
          <w:ilvl w:val="0"/>
          <w:numId w:val="7"/>
        </w:numPr>
        <w:spacing w:after="218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</w:t>
      </w:r>
      <w:r w:rsidR="00CC6683">
        <w:rPr>
          <w:sz w:val="28"/>
          <w:szCs w:val="28"/>
        </w:rPr>
        <w:t>eeth 11, 21 are present with open apices.</w:t>
      </w:r>
    </w:p>
    <w:p w14:paraId="255F9FEF" w14:textId="4C1CEE5A" w:rsidR="00431E28" w:rsidRPr="00CC6683" w:rsidRDefault="00431E28" w:rsidP="001D60CE">
      <w:pPr>
        <w:pStyle w:val="Default"/>
        <w:numPr>
          <w:ilvl w:val="0"/>
          <w:numId w:val="7"/>
        </w:numPr>
        <w:spacing w:after="218" w:line="360" w:lineRule="auto"/>
        <w:jc w:val="both"/>
        <w:rPr>
          <w:sz w:val="28"/>
          <w:szCs w:val="28"/>
        </w:rPr>
      </w:pPr>
      <w:r w:rsidRPr="00CC6683">
        <w:rPr>
          <w:sz w:val="28"/>
          <w:szCs w:val="28"/>
        </w:rPr>
        <w:t xml:space="preserve">In relation to the palatal aspect of </w:t>
      </w:r>
      <w:r w:rsidR="00CC6683" w:rsidRPr="00CC6683">
        <w:rPr>
          <w:sz w:val="28"/>
          <w:szCs w:val="28"/>
        </w:rPr>
        <w:t>21</w:t>
      </w:r>
      <w:r w:rsidRPr="00CC6683">
        <w:rPr>
          <w:sz w:val="28"/>
          <w:szCs w:val="28"/>
        </w:rPr>
        <w:t xml:space="preserve">, presence of an additional tooth structure (with normal morphological features of crown and root) that appears to be located in </w:t>
      </w:r>
      <w:r w:rsidR="00495907">
        <w:rPr>
          <w:sz w:val="28"/>
          <w:szCs w:val="28"/>
        </w:rPr>
        <w:t>close proximity</w:t>
      </w:r>
      <w:r w:rsidR="00D64B41">
        <w:rPr>
          <w:sz w:val="28"/>
          <w:szCs w:val="28"/>
        </w:rPr>
        <w:t xml:space="preserve"> to the tooth 21. </w:t>
      </w:r>
    </w:p>
    <w:p w14:paraId="608756CF" w14:textId="0CF0C9B1" w:rsidR="00431E28" w:rsidRPr="00D64B41" w:rsidRDefault="00431E28" w:rsidP="001D60CE">
      <w:pPr>
        <w:pStyle w:val="Default"/>
        <w:numPr>
          <w:ilvl w:val="0"/>
          <w:numId w:val="7"/>
        </w:numPr>
        <w:spacing w:after="218" w:line="360" w:lineRule="auto"/>
        <w:jc w:val="both"/>
        <w:rPr>
          <w:sz w:val="28"/>
          <w:szCs w:val="28"/>
        </w:rPr>
      </w:pPr>
      <w:r w:rsidRPr="00D64B41">
        <w:rPr>
          <w:sz w:val="28"/>
          <w:szCs w:val="28"/>
        </w:rPr>
        <w:t xml:space="preserve">The impacted tooth structure appears to be positioned </w:t>
      </w:r>
      <w:r w:rsidR="00D64B41">
        <w:rPr>
          <w:sz w:val="28"/>
          <w:szCs w:val="28"/>
        </w:rPr>
        <w:t>in inverted manner</w:t>
      </w:r>
      <w:r w:rsidRPr="00D64B41">
        <w:rPr>
          <w:sz w:val="28"/>
          <w:szCs w:val="28"/>
        </w:rPr>
        <w:t xml:space="preserve">, likely of </w:t>
      </w:r>
      <w:r w:rsidR="00C06EAF">
        <w:rPr>
          <w:sz w:val="28"/>
          <w:szCs w:val="28"/>
        </w:rPr>
        <w:t>conical</w:t>
      </w:r>
      <w:r w:rsidRPr="00D64B41">
        <w:rPr>
          <w:sz w:val="28"/>
          <w:szCs w:val="28"/>
        </w:rPr>
        <w:t xml:space="preserve"> shape with its </w:t>
      </w:r>
      <w:r w:rsidR="00C06EAF">
        <w:rPr>
          <w:sz w:val="28"/>
          <w:szCs w:val="28"/>
        </w:rPr>
        <w:t>root portion</w:t>
      </w:r>
      <w:r w:rsidRPr="00D64B41">
        <w:rPr>
          <w:sz w:val="28"/>
          <w:szCs w:val="28"/>
        </w:rPr>
        <w:t xml:space="preserve"> lodging </w:t>
      </w:r>
      <w:r w:rsidR="00C06EAF">
        <w:rPr>
          <w:sz w:val="28"/>
          <w:szCs w:val="28"/>
        </w:rPr>
        <w:t>below</w:t>
      </w:r>
      <w:r w:rsidRPr="00D64B41">
        <w:rPr>
          <w:sz w:val="28"/>
          <w:szCs w:val="28"/>
        </w:rPr>
        <w:t xml:space="preserve"> the cingulum of </w:t>
      </w:r>
      <w:r w:rsidR="00C06EAF">
        <w:rPr>
          <w:sz w:val="28"/>
          <w:szCs w:val="28"/>
        </w:rPr>
        <w:t>2</w:t>
      </w:r>
      <w:r w:rsidRPr="00D64B41">
        <w:rPr>
          <w:sz w:val="28"/>
          <w:szCs w:val="28"/>
        </w:rPr>
        <w:t xml:space="preserve">1. </w:t>
      </w:r>
    </w:p>
    <w:p w14:paraId="5E1200B2" w14:textId="27C59C62" w:rsidR="00431E28" w:rsidRDefault="00431E28" w:rsidP="001D60CE">
      <w:pPr>
        <w:pStyle w:val="Default"/>
        <w:numPr>
          <w:ilvl w:val="0"/>
          <w:numId w:val="7"/>
        </w:numPr>
        <w:spacing w:after="218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</w:t>
      </w:r>
      <w:r w:rsidR="003325ED">
        <w:rPr>
          <w:sz w:val="28"/>
          <w:szCs w:val="28"/>
        </w:rPr>
        <w:t>palatal cortical bone and impacted tooth: 0.87 mm</w:t>
      </w:r>
      <w:r>
        <w:rPr>
          <w:sz w:val="28"/>
          <w:szCs w:val="28"/>
        </w:rPr>
        <w:t xml:space="preserve"> </w:t>
      </w:r>
    </w:p>
    <w:p w14:paraId="318554A7" w14:textId="76308D6C" w:rsidR="00CC4EA8" w:rsidRDefault="008636D4" w:rsidP="001D60CE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7F5E8C">
        <w:rPr>
          <w:sz w:val="28"/>
        </w:rPr>
        <w:t>The maxillary alveolar ridge is present with normal trabecular pattern</w:t>
      </w:r>
      <w:r w:rsidR="00CC4EA8" w:rsidRPr="007F5E8C">
        <w:rPr>
          <w:sz w:val="28"/>
        </w:rPr>
        <w:t>.</w:t>
      </w:r>
    </w:p>
    <w:p w14:paraId="7A9B0C17" w14:textId="77777777" w:rsidR="001C1889" w:rsidRDefault="001C1889" w:rsidP="001D60CE">
      <w:pPr>
        <w:spacing w:line="360" w:lineRule="auto"/>
      </w:pPr>
    </w:p>
    <w:p w14:paraId="1118D044" w14:textId="77777777" w:rsidR="001C1889" w:rsidRDefault="001C1889" w:rsidP="001D60CE">
      <w:pPr>
        <w:spacing w:line="360" w:lineRule="auto"/>
      </w:pPr>
    </w:p>
    <w:p w14:paraId="4A108ECD" w14:textId="77777777" w:rsidR="001C1889" w:rsidRDefault="001C1889"/>
    <w:p w14:paraId="4237E4B4" w14:textId="77777777" w:rsidR="001C1889" w:rsidRDefault="001C1889"/>
    <w:p w14:paraId="3CBF6F01" w14:textId="77777777" w:rsidR="001C1889" w:rsidRDefault="001C1889"/>
    <w:p w14:paraId="36FD2D52" w14:textId="77777777" w:rsidR="001C1889" w:rsidRDefault="001C1889"/>
    <w:p w14:paraId="55AB5E7E" w14:textId="77777777" w:rsidR="001C1889" w:rsidRDefault="001C1889"/>
    <w:p w14:paraId="147A200E" w14:textId="77777777" w:rsidR="001C1889" w:rsidRDefault="001C1889"/>
    <w:p w14:paraId="42A63B72" w14:textId="77777777" w:rsidR="001C1889" w:rsidRPr="00806B95" w:rsidRDefault="001C1889"/>
    <w:p w14:paraId="3A39D2C9" w14:textId="1A2C6E21" w:rsidR="00B9369A" w:rsidRPr="00806B95" w:rsidRDefault="00B9369A"/>
    <w:p w14:paraId="358996D2" w14:textId="77777777" w:rsidR="00B9369A" w:rsidRPr="00806B95" w:rsidRDefault="00B9369A">
      <w:r w:rsidRPr="00806B95">
        <w:br w:type="page"/>
      </w:r>
    </w:p>
    <w:p w14:paraId="60182ABD" w14:textId="77777777" w:rsidR="00663050" w:rsidRPr="00806B95" w:rsidRDefault="00663050"/>
    <w:p w14:paraId="64AFD0F1" w14:textId="052D1F24" w:rsidR="00205903" w:rsidRDefault="00205903"/>
    <w:p w14:paraId="6874589E" w14:textId="54FE176A" w:rsidR="00663050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56G4x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7D81309" w14:textId="71E2FB03" w:rsidR="00FA316F" w:rsidRDefault="008F13EC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Impacted and inverted supernumerary tooth: palatal to 21.</w:t>
      </w:r>
    </w:p>
    <w:p w14:paraId="3581AFB4" w14:textId="77777777" w:rsidR="002C3349" w:rsidRDefault="002C3349" w:rsidP="002C3349">
      <w:pPr>
        <w:pStyle w:val="Default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Permanent Successors: 13, 14, 15, 23, 24 </w:t>
      </w:r>
    </w:p>
    <w:p w14:paraId="274A3000" w14:textId="77777777" w:rsidR="002C3349" w:rsidRDefault="002C3349" w:rsidP="002C3349">
      <w:pPr>
        <w:pStyle w:val="ListParagraph"/>
        <w:spacing w:line="600" w:lineRule="auto"/>
        <w:jc w:val="both"/>
        <w:rPr>
          <w:sz w:val="28"/>
        </w:rPr>
      </w:pPr>
    </w:p>
    <w:p w14:paraId="29802447" w14:textId="241E9BD4" w:rsidR="004336DB" w:rsidRDefault="004336DB" w:rsidP="00DE1A79">
      <w:pPr>
        <w:pStyle w:val="ListParagraph"/>
        <w:spacing w:line="600" w:lineRule="auto"/>
        <w:jc w:val="both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63DD69AA" w:rsidR="00205903" w:rsidRPr="00856DE7" w:rsidRDefault="00205903" w:rsidP="00B923B3">
      <w:pPr>
        <w:tabs>
          <w:tab w:val="left" w:pos="10260"/>
        </w:tabs>
        <w:ind w:firstLine="450"/>
        <w:jc w:val="both"/>
        <w:rPr>
          <w:b/>
          <w:bCs/>
        </w:rPr>
      </w:pPr>
    </w:p>
    <w:p w14:paraId="2C34F242" w14:textId="5EC1F867" w:rsidR="007F3590" w:rsidRDefault="00856DE7" w:rsidP="007F3590">
      <w:pPr>
        <w:tabs>
          <w:tab w:val="left" w:pos="10260"/>
        </w:tabs>
        <w:ind w:firstLine="450"/>
        <w:jc w:val="center"/>
        <w:rPr>
          <w:b/>
          <w:bCs/>
        </w:rPr>
      </w:pPr>
      <w:r w:rsidRPr="00856DE7">
        <w:rPr>
          <w:b/>
          <w:bCs/>
        </w:rPr>
        <w:t>RECONSTRUCTED PANORAMIC VIEW</w:t>
      </w:r>
    </w:p>
    <w:p w14:paraId="22F50857" w14:textId="27B259AF" w:rsidR="00856DE7" w:rsidRPr="00856DE7" w:rsidRDefault="00856DE7" w:rsidP="007F3590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55B63B39" w14:textId="52635DCF" w:rsidR="00205903" w:rsidRDefault="009D0613" w:rsidP="00856DE7">
      <w:pPr>
        <w:tabs>
          <w:tab w:val="left" w:pos="10260"/>
        </w:tabs>
        <w:ind w:firstLine="450"/>
        <w:jc w:val="both"/>
      </w:pPr>
      <w:r w:rsidRPr="009D0613">
        <w:drawing>
          <wp:anchor distT="0" distB="0" distL="114300" distR="114300" simplePos="0" relativeHeight="251755008" behindDoc="1" locked="0" layoutInCell="1" allowOverlap="1" wp14:anchorId="356E1D86" wp14:editId="7A063F51">
            <wp:simplePos x="0" y="0"/>
            <wp:positionH relativeFrom="column">
              <wp:posOffset>1629410</wp:posOffset>
            </wp:positionH>
            <wp:positionV relativeFrom="paragraph">
              <wp:posOffset>165735</wp:posOffset>
            </wp:positionV>
            <wp:extent cx="3542665" cy="2454275"/>
            <wp:effectExtent l="0" t="0" r="635" b="3175"/>
            <wp:wrapTight wrapText="bothSides">
              <wp:wrapPolygon edited="0">
                <wp:start x="0" y="0"/>
                <wp:lineTo x="0" y="21460"/>
                <wp:lineTo x="21488" y="21460"/>
                <wp:lineTo x="21488" y="0"/>
                <wp:lineTo x="0" y="0"/>
              </wp:wrapPolygon>
            </wp:wrapTight>
            <wp:docPr id="48428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88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BFDF1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22082EE2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7E39EDC8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0ACC30BE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1F0B4FED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4E9D3438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2F834338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4B32CD02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5FDAE597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76C77E4B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19D8968F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267964A3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6EB7ABBB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2BDBA6D7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1CB248C1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086301FC" w14:textId="77777777" w:rsidR="00D769AB" w:rsidRDefault="00D769AB" w:rsidP="00856DE7">
      <w:pPr>
        <w:tabs>
          <w:tab w:val="left" w:pos="10260"/>
        </w:tabs>
        <w:ind w:firstLine="450"/>
        <w:jc w:val="both"/>
      </w:pPr>
    </w:p>
    <w:p w14:paraId="7E1D586E" w14:textId="4756FD8B" w:rsidR="002C3349" w:rsidRDefault="002C3349" w:rsidP="002C3349">
      <w:pPr>
        <w:tabs>
          <w:tab w:val="left" w:pos="10260"/>
        </w:tabs>
        <w:ind w:firstLine="450"/>
        <w:jc w:val="center"/>
        <w:rPr>
          <w:b/>
          <w:bCs/>
        </w:rPr>
      </w:pPr>
      <w:r>
        <w:rPr>
          <w:b/>
          <w:bCs/>
        </w:rPr>
        <w:t>AXIAL</w:t>
      </w:r>
      <w:r w:rsidRPr="00856DE7">
        <w:rPr>
          <w:b/>
          <w:bCs/>
        </w:rPr>
        <w:t xml:space="preserve"> VIEW</w:t>
      </w:r>
    </w:p>
    <w:p w14:paraId="4B0AE41B" w14:textId="5FD46A61" w:rsidR="00205903" w:rsidRDefault="00984B23" w:rsidP="00B923B3">
      <w:pPr>
        <w:tabs>
          <w:tab w:val="left" w:pos="10260"/>
        </w:tabs>
        <w:ind w:firstLine="450"/>
        <w:jc w:val="both"/>
      </w:pPr>
      <w:r w:rsidRPr="00984B23">
        <w:drawing>
          <wp:anchor distT="0" distB="0" distL="114300" distR="114300" simplePos="0" relativeHeight="251753984" behindDoc="1" locked="0" layoutInCell="1" allowOverlap="1" wp14:anchorId="3EDE7D46" wp14:editId="4FBFDB8A">
            <wp:simplePos x="0" y="0"/>
            <wp:positionH relativeFrom="column">
              <wp:posOffset>1543685</wp:posOffset>
            </wp:positionH>
            <wp:positionV relativeFrom="paragraph">
              <wp:posOffset>173990</wp:posOffset>
            </wp:positionV>
            <wp:extent cx="3629025" cy="2818765"/>
            <wp:effectExtent l="0" t="0" r="0" b="635"/>
            <wp:wrapTight wrapText="bothSides">
              <wp:wrapPolygon edited="0">
                <wp:start x="0" y="0"/>
                <wp:lineTo x="0" y="21459"/>
                <wp:lineTo x="21430" y="21459"/>
                <wp:lineTo x="21430" y="0"/>
                <wp:lineTo x="0" y="0"/>
              </wp:wrapPolygon>
            </wp:wrapTight>
            <wp:docPr id="147635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53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DB6F2" w14:textId="6B5CBD3B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3020572" w:rsidR="00984B23" w:rsidRDefault="00984B23">
      <w:r>
        <w:br w:type="page"/>
      </w:r>
    </w:p>
    <w:p w14:paraId="2F97CA1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6EFC56A" w14:textId="2DF17947" w:rsidR="00412911" w:rsidRDefault="00824AB2" w:rsidP="00856DE7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  <w:r w:rsidR="00E53B2B">
        <w:rPr>
          <w:b/>
        </w:rPr>
        <w:t xml:space="preserve"> (labial view)</w:t>
      </w:r>
    </w:p>
    <w:p w14:paraId="0D28D98C" w14:textId="77777777" w:rsidR="00E53B2B" w:rsidRDefault="00E53B2B" w:rsidP="00856DE7">
      <w:pPr>
        <w:jc w:val="center"/>
        <w:rPr>
          <w:b/>
        </w:rPr>
      </w:pPr>
    </w:p>
    <w:p w14:paraId="07752377" w14:textId="0213A78D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12C831AF" w:rsidR="00084093" w:rsidRDefault="00E53B2B" w:rsidP="00412911">
      <w:pPr>
        <w:tabs>
          <w:tab w:val="left" w:pos="10260"/>
        </w:tabs>
        <w:ind w:firstLine="450"/>
        <w:jc w:val="center"/>
        <w:rPr>
          <w:b/>
        </w:rPr>
      </w:pPr>
      <w:r w:rsidRPr="00E53B2B">
        <w:rPr>
          <w:b/>
        </w:rPr>
        <w:drawing>
          <wp:inline distT="0" distB="0" distL="0" distR="0" wp14:anchorId="2526CA29" wp14:editId="1FBD14FC">
            <wp:extent cx="3713589" cy="2867025"/>
            <wp:effectExtent l="0" t="0" r="1270" b="0"/>
            <wp:docPr id="87414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468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4636" cy="287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3DF" w14:textId="0DB3E15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6E1536C" w14:textId="3113D2ED" w:rsidR="00E53B2B" w:rsidRDefault="00E53B2B" w:rsidP="00E53B2B">
      <w:pPr>
        <w:jc w:val="center"/>
        <w:rPr>
          <w:b/>
        </w:rPr>
      </w:pPr>
      <w:r w:rsidRPr="00412911">
        <w:rPr>
          <w:b/>
        </w:rPr>
        <w:t>3-DIMENSIONAL VIEW</w:t>
      </w:r>
      <w:r>
        <w:rPr>
          <w:b/>
        </w:rPr>
        <w:t xml:space="preserve"> (</w:t>
      </w:r>
      <w:r>
        <w:rPr>
          <w:b/>
        </w:rPr>
        <w:t>palatal</w:t>
      </w:r>
      <w:r>
        <w:rPr>
          <w:b/>
        </w:rPr>
        <w:t xml:space="preserve"> view)</w:t>
      </w:r>
    </w:p>
    <w:p w14:paraId="1FA0FC2B" w14:textId="0589F909" w:rsidR="00084093" w:rsidRDefault="00084093" w:rsidP="00FD4F2B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48D977B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5D0BC440" w:rsidR="00084093" w:rsidRDefault="00E53B2B" w:rsidP="00412911">
      <w:pPr>
        <w:tabs>
          <w:tab w:val="left" w:pos="10260"/>
        </w:tabs>
        <w:ind w:firstLine="450"/>
        <w:jc w:val="center"/>
        <w:rPr>
          <w:b/>
        </w:rPr>
      </w:pPr>
      <w:r w:rsidRPr="00E53B2B">
        <w:rPr>
          <w:b/>
        </w:rPr>
        <w:drawing>
          <wp:inline distT="0" distB="0" distL="0" distR="0" wp14:anchorId="2774AF5B" wp14:editId="4318D275">
            <wp:extent cx="5257800" cy="4027393"/>
            <wp:effectExtent l="0" t="0" r="0" b="0"/>
            <wp:docPr id="44471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184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084" cy="403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64BF" w14:textId="77777777" w:rsidR="00E53B2B" w:rsidRDefault="00E53B2B" w:rsidP="00E53B2B">
      <w:pPr>
        <w:jc w:val="center"/>
        <w:rPr>
          <w:b/>
        </w:rPr>
      </w:pPr>
    </w:p>
    <w:p w14:paraId="0F74B00D" w14:textId="77777777" w:rsidR="00E53B2B" w:rsidRDefault="00E53B2B" w:rsidP="00E53B2B">
      <w:pPr>
        <w:jc w:val="center"/>
        <w:rPr>
          <w:b/>
        </w:rPr>
      </w:pPr>
    </w:p>
    <w:p w14:paraId="3E65905B" w14:textId="1390420C" w:rsidR="00412911" w:rsidRDefault="00084093" w:rsidP="00E53B2B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1740" w:type="dxa"/>
        <w:tblInd w:w="-714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127"/>
        <w:gridCol w:w="9613"/>
      </w:tblGrid>
      <w:tr w:rsidR="0059157E" w14:paraId="5DFD2DFC" w14:textId="77777777" w:rsidTr="00D45E41">
        <w:trPr>
          <w:trHeight w:val="629"/>
        </w:trPr>
        <w:tc>
          <w:tcPr>
            <w:tcW w:w="2127" w:type="dxa"/>
            <w:shd w:val="clear" w:color="auto" w:fill="FFFFFF" w:themeFill="background1"/>
          </w:tcPr>
          <w:p w14:paraId="1C750F5D" w14:textId="50B291A8" w:rsidR="0059157E" w:rsidRDefault="002C3349" w:rsidP="009E781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6462968"/>
            <w:r>
              <w:rPr>
                <w:b/>
                <w:bCs/>
                <w:sz w:val="28"/>
                <w:szCs w:val="28"/>
              </w:rPr>
              <w:t>21</w:t>
            </w:r>
            <w:r w:rsidR="0059157E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59157E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613" w:type="dxa"/>
            <w:shd w:val="clear" w:color="auto" w:fill="FFFFFF" w:themeFill="background1"/>
          </w:tcPr>
          <w:p w14:paraId="51DB1D3A" w14:textId="1ACDD2A0" w:rsidR="0059157E" w:rsidRPr="00FD4F2B" w:rsidRDefault="00D45E41" w:rsidP="009E781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D45E41">
              <w:rPr>
                <w:b/>
                <w:noProof/>
              </w:rPr>
              <w:drawing>
                <wp:inline distT="0" distB="0" distL="0" distR="0" wp14:anchorId="6516029D" wp14:editId="5E2D050D">
                  <wp:extent cx="5747563" cy="2954449"/>
                  <wp:effectExtent l="0" t="0" r="5715" b="0"/>
                  <wp:docPr id="1760551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55181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281" cy="2956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69AB" w14:paraId="0ACBB55C" w14:textId="77777777" w:rsidTr="00D45E41">
        <w:trPr>
          <w:trHeight w:val="629"/>
        </w:trPr>
        <w:tc>
          <w:tcPr>
            <w:tcW w:w="2127" w:type="dxa"/>
            <w:shd w:val="clear" w:color="auto" w:fill="FFFFFF" w:themeFill="background1"/>
          </w:tcPr>
          <w:p w14:paraId="68D669DF" w14:textId="61CB09D6" w:rsidR="00D769AB" w:rsidRDefault="00D769AB" w:rsidP="00D769A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Position of </w:t>
            </w:r>
            <w:r>
              <w:rPr>
                <w:b/>
                <w:bCs/>
                <w:sz w:val="23"/>
                <w:szCs w:val="23"/>
              </w:rPr>
              <w:t>2</w:t>
            </w:r>
            <w:r>
              <w:rPr>
                <w:b/>
                <w:bCs/>
                <w:sz w:val="23"/>
                <w:szCs w:val="23"/>
              </w:rPr>
              <w:t xml:space="preserve">1 and the impacted supernumerary tooth </w:t>
            </w:r>
          </w:p>
          <w:p w14:paraId="35D9B94A" w14:textId="77777777" w:rsidR="00D769AB" w:rsidRPr="00D769AB" w:rsidRDefault="00D769AB" w:rsidP="009E781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9613" w:type="dxa"/>
            <w:shd w:val="clear" w:color="auto" w:fill="FFFFFF" w:themeFill="background1"/>
          </w:tcPr>
          <w:p w14:paraId="7CA616F5" w14:textId="0BA61A2B" w:rsidR="00D769AB" w:rsidRPr="00FD4F2B" w:rsidRDefault="002106DA" w:rsidP="009E781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2106DA">
              <w:rPr>
                <w:b/>
                <w:noProof/>
              </w:rPr>
              <w:drawing>
                <wp:inline distT="0" distB="0" distL="0" distR="0" wp14:anchorId="7E46A867" wp14:editId="6262EE89">
                  <wp:extent cx="3957745" cy="3219450"/>
                  <wp:effectExtent l="0" t="0" r="5080" b="0"/>
                  <wp:docPr id="78568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6895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195" cy="3222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11E2C85" w14:textId="19C6101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5AA28CB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1F13D7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9D9CE" w14:textId="77777777" w:rsidR="004B3B4C" w:rsidRDefault="004B3B4C">
      <w:r>
        <w:separator/>
      </w:r>
    </w:p>
  </w:endnote>
  <w:endnote w:type="continuationSeparator" w:id="0">
    <w:p w14:paraId="59439F5A" w14:textId="77777777" w:rsidR="004B3B4C" w:rsidRDefault="004B3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73C9F" w14:textId="77777777" w:rsidR="004B3B4C" w:rsidRDefault="004B3B4C">
      <w:r>
        <w:separator/>
      </w:r>
    </w:p>
  </w:footnote>
  <w:footnote w:type="continuationSeparator" w:id="0">
    <w:p w14:paraId="7FABBA6E" w14:textId="77777777" w:rsidR="004B3B4C" w:rsidRDefault="004B3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BF447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22384C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2"/>
  </w:num>
  <w:num w:numId="2" w16cid:durableId="141777968">
    <w:abstractNumId w:val="6"/>
  </w:num>
  <w:num w:numId="3" w16cid:durableId="714236036">
    <w:abstractNumId w:val="8"/>
  </w:num>
  <w:num w:numId="4" w16cid:durableId="629016647">
    <w:abstractNumId w:val="5"/>
  </w:num>
  <w:num w:numId="5" w16cid:durableId="2045787524">
    <w:abstractNumId w:val="7"/>
  </w:num>
  <w:num w:numId="6" w16cid:durableId="1691375491">
    <w:abstractNumId w:val="3"/>
  </w:num>
  <w:num w:numId="7" w16cid:durableId="691077169">
    <w:abstractNumId w:val="4"/>
  </w:num>
  <w:num w:numId="8" w16cid:durableId="24718982">
    <w:abstractNumId w:val="9"/>
  </w:num>
  <w:num w:numId="9" w16cid:durableId="1237129131">
    <w:abstractNumId w:val="0"/>
  </w:num>
  <w:num w:numId="10" w16cid:durableId="1679770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30AFB"/>
    <w:rsid w:val="00033918"/>
    <w:rsid w:val="000479F3"/>
    <w:rsid w:val="0005275C"/>
    <w:rsid w:val="000571FA"/>
    <w:rsid w:val="000700BE"/>
    <w:rsid w:val="00071D5F"/>
    <w:rsid w:val="00073EB9"/>
    <w:rsid w:val="0007617C"/>
    <w:rsid w:val="00084093"/>
    <w:rsid w:val="00086D56"/>
    <w:rsid w:val="0009047C"/>
    <w:rsid w:val="00092409"/>
    <w:rsid w:val="00095712"/>
    <w:rsid w:val="000963EE"/>
    <w:rsid w:val="00096BDA"/>
    <w:rsid w:val="00097CA5"/>
    <w:rsid w:val="000A0841"/>
    <w:rsid w:val="000A0B9C"/>
    <w:rsid w:val="000A1444"/>
    <w:rsid w:val="000C0C13"/>
    <w:rsid w:val="000C37A4"/>
    <w:rsid w:val="000C6CA1"/>
    <w:rsid w:val="000C7B39"/>
    <w:rsid w:val="000D1B11"/>
    <w:rsid w:val="000E1EED"/>
    <w:rsid w:val="000E44AF"/>
    <w:rsid w:val="000E60E6"/>
    <w:rsid w:val="00104F54"/>
    <w:rsid w:val="0010514A"/>
    <w:rsid w:val="00111B64"/>
    <w:rsid w:val="00112B87"/>
    <w:rsid w:val="00113A6F"/>
    <w:rsid w:val="00132062"/>
    <w:rsid w:val="0013289A"/>
    <w:rsid w:val="001351ED"/>
    <w:rsid w:val="00136BD2"/>
    <w:rsid w:val="0014547A"/>
    <w:rsid w:val="00157675"/>
    <w:rsid w:val="00170529"/>
    <w:rsid w:val="00170756"/>
    <w:rsid w:val="00171E8D"/>
    <w:rsid w:val="00177B42"/>
    <w:rsid w:val="00183A64"/>
    <w:rsid w:val="001955E9"/>
    <w:rsid w:val="001A17BC"/>
    <w:rsid w:val="001C0A4C"/>
    <w:rsid w:val="001C1889"/>
    <w:rsid w:val="001C1BD2"/>
    <w:rsid w:val="001C2B99"/>
    <w:rsid w:val="001C3E2F"/>
    <w:rsid w:val="001D4728"/>
    <w:rsid w:val="001D5764"/>
    <w:rsid w:val="001D60CE"/>
    <w:rsid w:val="001E0398"/>
    <w:rsid w:val="001E2F23"/>
    <w:rsid w:val="001F0E79"/>
    <w:rsid w:val="001F13D7"/>
    <w:rsid w:val="001F230C"/>
    <w:rsid w:val="001F7F01"/>
    <w:rsid w:val="00205903"/>
    <w:rsid w:val="002106DA"/>
    <w:rsid w:val="002208D0"/>
    <w:rsid w:val="00220A22"/>
    <w:rsid w:val="002238EA"/>
    <w:rsid w:val="002266BA"/>
    <w:rsid w:val="00227798"/>
    <w:rsid w:val="002309E5"/>
    <w:rsid w:val="00240ACE"/>
    <w:rsid w:val="00245957"/>
    <w:rsid w:val="00251B35"/>
    <w:rsid w:val="00251FCD"/>
    <w:rsid w:val="00253233"/>
    <w:rsid w:val="00261796"/>
    <w:rsid w:val="0026574D"/>
    <w:rsid w:val="00277ADB"/>
    <w:rsid w:val="00282151"/>
    <w:rsid w:val="002824AE"/>
    <w:rsid w:val="00284CD0"/>
    <w:rsid w:val="00290938"/>
    <w:rsid w:val="00296E5F"/>
    <w:rsid w:val="002B3113"/>
    <w:rsid w:val="002B4007"/>
    <w:rsid w:val="002C2C10"/>
    <w:rsid w:val="002C2F84"/>
    <w:rsid w:val="002C3349"/>
    <w:rsid w:val="002C6D83"/>
    <w:rsid w:val="002C7FAA"/>
    <w:rsid w:val="002D22E9"/>
    <w:rsid w:val="002D2E2F"/>
    <w:rsid w:val="002F7E67"/>
    <w:rsid w:val="003115A3"/>
    <w:rsid w:val="00321111"/>
    <w:rsid w:val="003325ED"/>
    <w:rsid w:val="003332AD"/>
    <w:rsid w:val="0034376D"/>
    <w:rsid w:val="00344C95"/>
    <w:rsid w:val="0038057F"/>
    <w:rsid w:val="00386F89"/>
    <w:rsid w:val="0039062A"/>
    <w:rsid w:val="00395555"/>
    <w:rsid w:val="00397763"/>
    <w:rsid w:val="003A01DB"/>
    <w:rsid w:val="003A78C1"/>
    <w:rsid w:val="003A7A03"/>
    <w:rsid w:val="003B06ED"/>
    <w:rsid w:val="003D10A3"/>
    <w:rsid w:val="003E46D9"/>
    <w:rsid w:val="003F074D"/>
    <w:rsid w:val="003F320B"/>
    <w:rsid w:val="004060E8"/>
    <w:rsid w:val="0041151D"/>
    <w:rsid w:val="00412911"/>
    <w:rsid w:val="00415D5D"/>
    <w:rsid w:val="00416318"/>
    <w:rsid w:val="00417ED0"/>
    <w:rsid w:val="00421B8F"/>
    <w:rsid w:val="0042653F"/>
    <w:rsid w:val="00431E28"/>
    <w:rsid w:val="004336DB"/>
    <w:rsid w:val="004413B9"/>
    <w:rsid w:val="004478A2"/>
    <w:rsid w:val="004556E3"/>
    <w:rsid w:val="00455E8A"/>
    <w:rsid w:val="004569BD"/>
    <w:rsid w:val="00456B8A"/>
    <w:rsid w:val="00465DDB"/>
    <w:rsid w:val="004730D8"/>
    <w:rsid w:val="00475812"/>
    <w:rsid w:val="0047690D"/>
    <w:rsid w:val="00477C96"/>
    <w:rsid w:val="00486629"/>
    <w:rsid w:val="00490C12"/>
    <w:rsid w:val="00495907"/>
    <w:rsid w:val="00497BED"/>
    <w:rsid w:val="004A61C2"/>
    <w:rsid w:val="004A73BF"/>
    <w:rsid w:val="004B32C5"/>
    <w:rsid w:val="004B3B4C"/>
    <w:rsid w:val="004B5F1D"/>
    <w:rsid w:val="004B7C69"/>
    <w:rsid w:val="004C672A"/>
    <w:rsid w:val="004D5457"/>
    <w:rsid w:val="004D6D17"/>
    <w:rsid w:val="004E18FD"/>
    <w:rsid w:val="004E77A8"/>
    <w:rsid w:val="004F35D5"/>
    <w:rsid w:val="004F6C7B"/>
    <w:rsid w:val="004F6FD5"/>
    <w:rsid w:val="00513B85"/>
    <w:rsid w:val="00514BBB"/>
    <w:rsid w:val="005245F8"/>
    <w:rsid w:val="005372FC"/>
    <w:rsid w:val="005521D8"/>
    <w:rsid w:val="0056063E"/>
    <w:rsid w:val="005609F4"/>
    <w:rsid w:val="00561C3C"/>
    <w:rsid w:val="00562CF1"/>
    <w:rsid w:val="005659D2"/>
    <w:rsid w:val="00565CF2"/>
    <w:rsid w:val="005700FE"/>
    <w:rsid w:val="00580A29"/>
    <w:rsid w:val="0059157E"/>
    <w:rsid w:val="00592170"/>
    <w:rsid w:val="00594CF6"/>
    <w:rsid w:val="0059622C"/>
    <w:rsid w:val="005A4D9D"/>
    <w:rsid w:val="005B2FBF"/>
    <w:rsid w:val="005B397D"/>
    <w:rsid w:val="005C7B64"/>
    <w:rsid w:val="005D4644"/>
    <w:rsid w:val="005D5995"/>
    <w:rsid w:val="005D5A0B"/>
    <w:rsid w:val="005E3BF5"/>
    <w:rsid w:val="005F0243"/>
    <w:rsid w:val="005F5AE4"/>
    <w:rsid w:val="006001D2"/>
    <w:rsid w:val="00604A4E"/>
    <w:rsid w:val="006125A3"/>
    <w:rsid w:val="00612F56"/>
    <w:rsid w:val="00613870"/>
    <w:rsid w:val="00613D04"/>
    <w:rsid w:val="00616A06"/>
    <w:rsid w:val="00620AD1"/>
    <w:rsid w:val="006226CE"/>
    <w:rsid w:val="00622FDF"/>
    <w:rsid w:val="0064765A"/>
    <w:rsid w:val="006526C7"/>
    <w:rsid w:val="00652C74"/>
    <w:rsid w:val="0065314E"/>
    <w:rsid w:val="00660EE3"/>
    <w:rsid w:val="0066265A"/>
    <w:rsid w:val="00663050"/>
    <w:rsid w:val="006646F2"/>
    <w:rsid w:val="00664743"/>
    <w:rsid w:val="0066658E"/>
    <w:rsid w:val="006877B6"/>
    <w:rsid w:val="006912CF"/>
    <w:rsid w:val="006B053E"/>
    <w:rsid w:val="006B0950"/>
    <w:rsid w:val="006C7324"/>
    <w:rsid w:val="006C78E2"/>
    <w:rsid w:val="006D1AD3"/>
    <w:rsid w:val="006D3317"/>
    <w:rsid w:val="006D3FEC"/>
    <w:rsid w:val="006D52B5"/>
    <w:rsid w:val="006D7D65"/>
    <w:rsid w:val="006E6711"/>
    <w:rsid w:val="006F4158"/>
    <w:rsid w:val="0071140D"/>
    <w:rsid w:val="00716637"/>
    <w:rsid w:val="0071799F"/>
    <w:rsid w:val="00734513"/>
    <w:rsid w:val="007362D6"/>
    <w:rsid w:val="00751400"/>
    <w:rsid w:val="00752FCA"/>
    <w:rsid w:val="0076123B"/>
    <w:rsid w:val="007665F6"/>
    <w:rsid w:val="00771302"/>
    <w:rsid w:val="007765FC"/>
    <w:rsid w:val="007778F2"/>
    <w:rsid w:val="00785EF6"/>
    <w:rsid w:val="00786C53"/>
    <w:rsid w:val="00787341"/>
    <w:rsid w:val="00792F49"/>
    <w:rsid w:val="007A057A"/>
    <w:rsid w:val="007A1ED6"/>
    <w:rsid w:val="007A4F1D"/>
    <w:rsid w:val="007B1F2A"/>
    <w:rsid w:val="007B53B8"/>
    <w:rsid w:val="007B7D0C"/>
    <w:rsid w:val="007C61A8"/>
    <w:rsid w:val="007C7490"/>
    <w:rsid w:val="007D4089"/>
    <w:rsid w:val="007D5AC1"/>
    <w:rsid w:val="007D69E5"/>
    <w:rsid w:val="007E125E"/>
    <w:rsid w:val="007F3590"/>
    <w:rsid w:val="007F5E8C"/>
    <w:rsid w:val="00806B95"/>
    <w:rsid w:val="008073DA"/>
    <w:rsid w:val="00815DCC"/>
    <w:rsid w:val="00824AB2"/>
    <w:rsid w:val="00827355"/>
    <w:rsid w:val="00832378"/>
    <w:rsid w:val="00850708"/>
    <w:rsid w:val="00856DE7"/>
    <w:rsid w:val="00861F16"/>
    <w:rsid w:val="008636D4"/>
    <w:rsid w:val="0088170F"/>
    <w:rsid w:val="0088740C"/>
    <w:rsid w:val="008946D5"/>
    <w:rsid w:val="008A1E27"/>
    <w:rsid w:val="008A29F7"/>
    <w:rsid w:val="008B0DCE"/>
    <w:rsid w:val="008C2626"/>
    <w:rsid w:val="008C7A63"/>
    <w:rsid w:val="008D3CC1"/>
    <w:rsid w:val="008D5AE9"/>
    <w:rsid w:val="008F13EC"/>
    <w:rsid w:val="008F1FF8"/>
    <w:rsid w:val="008F3B12"/>
    <w:rsid w:val="008F5D7D"/>
    <w:rsid w:val="008F6F0F"/>
    <w:rsid w:val="009065E7"/>
    <w:rsid w:val="0091061E"/>
    <w:rsid w:val="00911927"/>
    <w:rsid w:val="00916CC1"/>
    <w:rsid w:val="00925CAA"/>
    <w:rsid w:val="009301EE"/>
    <w:rsid w:val="00935A4B"/>
    <w:rsid w:val="00942E8D"/>
    <w:rsid w:val="009501E4"/>
    <w:rsid w:val="00951419"/>
    <w:rsid w:val="00953CB3"/>
    <w:rsid w:val="00954222"/>
    <w:rsid w:val="00957114"/>
    <w:rsid w:val="00957AF7"/>
    <w:rsid w:val="00971CA2"/>
    <w:rsid w:val="0097289A"/>
    <w:rsid w:val="0097414F"/>
    <w:rsid w:val="00974287"/>
    <w:rsid w:val="00983AE3"/>
    <w:rsid w:val="00984B23"/>
    <w:rsid w:val="009A0EA9"/>
    <w:rsid w:val="009A11E7"/>
    <w:rsid w:val="009A5839"/>
    <w:rsid w:val="009C0CC6"/>
    <w:rsid w:val="009C6786"/>
    <w:rsid w:val="009C72D4"/>
    <w:rsid w:val="009D0613"/>
    <w:rsid w:val="009D0AF6"/>
    <w:rsid w:val="009D2477"/>
    <w:rsid w:val="009D3274"/>
    <w:rsid w:val="009E2EEE"/>
    <w:rsid w:val="009F1CD1"/>
    <w:rsid w:val="009F2DC1"/>
    <w:rsid w:val="00A041D5"/>
    <w:rsid w:val="00A057F1"/>
    <w:rsid w:val="00A123C9"/>
    <w:rsid w:val="00A13DC5"/>
    <w:rsid w:val="00A16350"/>
    <w:rsid w:val="00A2134F"/>
    <w:rsid w:val="00A232FB"/>
    <w:rsid w:val="00A25A85"/>
    <w:rsid w:val="00A31738"/>
    <w:rsid w:val="00A3257C"/>
    <w:rsid w:val="00A37E8F"/>
    <w:rsid w:val="00A478C1"/>
    <w:rsid w:val="00A574CD"/>
    <w:rsid w:val="00A5778B"/>
    <w:rsid w:val="00A61293"/>
    <w:rsid w:val="00A67DD5"/>
    <w:rsid w:val="00A700D4"/>
    <w:rsid w:val="00A80198"/>
    <w:rsid w:val="00A826FE"/>
    <w:rsid w:val="00A87BD2"/>
    <w:rsid w:val="00A87CEC"/>
    <w:rsid w:val="00A92C90"/>
    <w:rsid w:val="00A93039"/>
    <w:rsid w:val="00AA326C"/>
    <w:rsid w:val="00AC090D"/>
    <w:rsid w:val="00AE1BA2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53A49"/>
    <w:rsid w:val="00B62F80"/>
    <w:rsid w:val="00B6795F"/>
    <w:rsid w:val="00B70876"/>
    <w:rsid w:val="00B73862"/>
    <w:rsid w:val="00B75382"/>
    <w:rsid w:val="00B75EE8"/>
    <w:rsid w:val="00B85D01"/>
    <w:rsid w:val="00B911C0"/>
    <w:rsid w:val="00B923B3"/>
    <w:rsid w:val="00B9369A"/>
    <w:rsid w:val="00B9764F"/>
    <w:rsid w:val="00BA018F"/>
    <w:rsid w:val="00BA6C23"/>
    <w:rsid w:val="00BB7100"/>
    <w:rsid w:val="00BC3DFC"/>
    <w:rsid w:val="00BC3FE5"/>
    <w:rsid w:val="00BC5C03"/>
    <w:rsid w:val="00BD0E53"/>
    <w:rsid w:val="00BD1006"/>
    <w:rsid w:val="00BD102F"/>
    <w:rsid w:val="00BD6627"/>
    <w:rsid w:val="00BD7EE8"/>
    <w:rsid w:val="00BE34C5"/>
    <w:rsid w:val="00BE5ECD"/>
    <w:rsid w:val="00BE68CB"/>
    <w:rsid w:val="00C0466A"/>
    <w:rsid w:val="00C065D9"/>
    <w:rsid w:val="00C06EAF"/>
    <w:rsid w:val="00C10DBD"/>
    <w:rsid w:val="00C25407"/>
    <w:rsid w:val="00C362E2"/>
    <w:rsid w:val="00C3734D"/>
    <w:rsid w:val="00C37834"/>
    <w:rsid w:val="00C501E1"/>
    <w:rsid w:val="00C55312"/>
    <w:rsid w:val="00C62C53"/>
    <w:rsid w:val="00C74372"/>
    <w:rsid w:val="00C751CB"/>
    <w:rsid w:val="00C875D7"/>
    <w:rsid w:val="00C91E9E"/>
    <w:rsid w:val="00C95FE2"/>
    <w:rsid w:val="00CA3602"/>
    <w:rsid w:val="00CA4000"/>
    <w:rsid w:val="00CA57C5"/>
    <w:rsid w:val="00CA7B07"/>
    <w:rsid w:val="00CB0577"/>
    <w:rsid w:val="00CB48F8"/>
    <w:rsid w:val="00CB5F47"/>
    <w:rsid w:val="00CC03B3"/>
    <w:rsid w:val="00CC07BD"/>
    <w:rsid w:val="00CC4EA8"/>
    <w:rsid w:val="00CC6683"/>
    <w:rsid w:val="00CD0EB2"/>
    <w:rsid w:val="00CD12C8"/>
    <w:rsid w:val="00CD15E6"/>
    <w:rsid w:val="00CD72D8"/>
    <w:rsid w:val="00CE7882"/>
    <w:rsid w:val="00CF32F1"/>
    <w:rsid w:val="00CF6B3F"/>
    <w:rsid w:val="00D0612B"/>
    <w:rsid w:val="00D278F8"/>
    <w:rsid w:val="00D3445C"/>
    <w:rsid w:val="00D348B0"/>
    <w:rsid w:val="00D45E41"/>
    <w:rsid w:val="00D471EA"/>
    <w:rsid w:val="00D51321"/>
    <w:rsid w:val="00D51A5C"/>
    <w:rsid w:val="00D568F1"/>
    <w:rsid w:val="00D64B41"/>
    <w:rsid w:val="00D72677"/>
    <w:rsid w:val="00D743D1"/>
    <w:rsid w:val="00D769AB"/>
    <w:rsid w:val="00D80941"/>
    <w:rsid w:val="00D8171B"/>
    <w:rsid w:val="00D81827"/>
    <w:rsid w:val="00D83470"/>
    <w:rsid w:val="00DA082D"/>
    <w:rsid w:val="00DB32BD"/>
    <w:rsid w:val="00DB4667"/>
    <w:rsid w:val="00DC216E"/>
    <w:rsid w:val="00DD04C0"/>
    <w:rsid w:val="00DD6337"/>
    <w:rsid w:val="00DE1645"/>
    <w:rsid w:val="00DE1A79"/>
    <w:rsid w:val="00DE678B"/>
    <w:rsid w:val="00E053FE"/>
    <w:rsid w:val="00E05802"/>
    <w:rsid w:val="00E061EE"/>
    <w:rsid w:val="00E06F59"/>
    <w:rsid w:val="00E21652"/>
    <w:rsid w:val="00E228D6"/>
    <w:rsid w:val="00E325F1"/>
    <w:rsid w:val="00E41C09"/>
    <w:rsid w:val="00E50A29"/>
    <w:rsid w:val="00E50CB2"/>
    <w:rsid w:val="00E53B2B"/>
    <w:rsid w:val="00E55666"/>
    <w:rsid w:val="00E61327"/>
    <w:rsid w:val="00E62678"/>
    <w:rsid w:val="00E72CB3"/>
    <w:rsid w:val="00E772F5"/>
    <w:rsid w:val="00E863BE"/>
    <w:rsid w:val="00E9456D"/>
    <w:rsid w:val="00EA03F2"/>
    <w:rsid w:val="00EA4A36"/>
    <w:rsid w:val="00EA64E4"/>
    <w:rsid w:val="00EB51BE"/>
    <w:rsid w:val="00EB593B"/>
    <w:rsid w:val="00EB78F6"/>
    <w:rsid w:val="00ED3AF2"/>
    <w:rsid w:val="00ED79E9"/>
    <w:rsid w:val="00EE6C78"/>
    <w:rsid w:val="00EF7787"/>
    <w:rsid w:val="00F020DA"/>
    <w:rsid w:val="00F0441F"/>
    <w:rsid w:val="00F33635"/>
    <w:rsid w:val="00F34524"/>
    <w:rsid w:val="00F360ED"/>
    <w:rsid w:val="00F406CE"/>
    <w:rsid w:val="00F52A2E"/>
    <w:rsid w:val="00F56394"/>
    <w:rsid w:val="00F616DD"/>
    <w:rsid w:val="00F635DA"/>
    <w:rsid w:val="00F678A0"/>
    <w:rsid w:val="00F73594"/>
    <w:rsid w:val="00F9296A"/>
    <w:rsid w:val="00F960FD"/>
    <w:rsid w:val="00FA316F"/>
    <w:rsid w:val="00FA42E4"/>
    <w:rsid w:val="00FB2E76"/>
    <w:rsid w:val="00FB40E4"/>
    <w:rsid w:val="00FB435D"/>
    <w:rsid w:val="00FC3D56"/>
    <w:rsid w:val="00FC6C37"/>
    <w:rsid w:val="00FD4F2B"/>
    <w:rsid w:val="00FD5515"/>
    <w:rsid w:val="00FD55FA"/>
    <w:rsid w:val="00FD5A0D"/>
    <w:rsid w:val="00FD6427"/>
    <w:rsid w:val="00FD7487"/>
    <w:rsid w:val="00FE45F6"/>
    <w:rsid w:val="00FE506B"/>
    <w:rsid w:val="00FF3840"/>
    <w:rsid w:val="00FF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  <w:style w:type="paragraph" w:customStyle="1" w:styleId="Default">
    <w:name w:val="Default"/>
    <w:rsid w:val="00431E28"/>
    <w:pPr>
      <w:autoSpaceDE w:val="0"/>
      <w:autoSpaceDN w:val="0"/>
      <w:adjustRightInd w:val="0"/>
    </w:pPr>
    <w:rPr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27</TotalTime>
  <Pages>7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2025-07-19T15:38:00Z</cp:lastPrinted>
  <dcterms:created xsi:type="dcterms:W3CDTF">2025-07-19T15:13:00Z</dcterms:created>
  <dcterms:modified xsi:type="dcterms:W3CDTF">2025-07-19T15:38:00Z</dcterms:modified>
</cp:coreProperties>
</file>