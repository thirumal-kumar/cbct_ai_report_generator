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04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4956"/>
        <w:gridCol w:w="5386"/>
      </w:tblGrid>
      <w:tr w:rsidR="001F7F01" w:rsidRPr="004730D8" w14:paraId="392A2775" w14:textId="77777777" w:rsidTr="00CE7882">
        <w:trPr>
          <w:trHeight w:val="553"/>
        </w:trPr>
        <w:tc>
          <w:tcPr>
            <w:tcW w:w="2396" w:type="pct"/>
          </w:tcPr>
          <w:p w14:paraId="4D354F41" w14:textId="02FC935A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="0091061E">
              <w:rPr>
                <w:sz w:val="28"/>
              </w:rPr>
              <w:t>Mr</w:t>
            </w:r>
            <w:r w:rsidR="00AC7139">
              <w:rPr>
                <w:sz w:val="28"/>
              </w:rPr>
              <w:t>s. Manjupriya</w:t>
            </w:r>
          </w:p>
        </w:tc>
        <w:tc>
          <w:tcPr>
            <w:tcW w:w="2604" w:type="pct"/>
          </w:tcPr>
          <w:p w14:paraId="112E52C6" w14:textId="5C557721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AC7139">
              <w:rPr>
                <w:sz w:val="28"/>
              </w:rPr>
              <w:t>30.10</w:t>
            </w:r>
            <w:r w:rsidR="00CE7882">
              <w:rPr>
                <w:sz w:val="28"/>
              </w:rPr>
              <w:t>.</w:t>
            </w:r>
            <w:r w:rsidR="008D3CC1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CE7882">
        <w:trPr>
          <w:trHeight w:val="553"/>
        </w:trPr>
        <w:tc>
          <w:tcPr>
            <w:tcW w:w="2396" w:type="pct"/>
          </w:tcPr>
          <w:p w14:paraId="21388FD1" w14:textId="2B936D27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>Age/ Gender       :</w:t>
            </w:r>
            <w:r w:rsidR="0091061E">
              <w:rPr>
                <w:b/>
                <w:bCs/>
                <w:sz w:val="28"/>
              </w:rPr>
              <w:t xml:space="preserve"> </w:t>
            </w:r>
            <w:r w:rsidR="00AC7139" w:rsidRPr="00AC7139">
              <w:rPr>
                <w:sz w:val="28"/>
              </w:rPr>
              <w:t>3</w:t>
            </w:r>
            <w:r w:rsidR="0091061E">
              <w:rPr>
                <w:sz w:val="28"/>
              </w:rPr>
              <w:t>2</w:t>
            </w:r>
            <w:r w:rsidR="0026574D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AC7139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604" w:type="pct"/>
          </w:tcPr>
          <w:p w14:paraId="11F21660" w14:textId="42EDF004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 xml:space="preserve">CBCT </w:t>
            </w:r>
            <w:r w:rsidR="00AC7139">
              <w:rPr>
                <w:sz w:val="28"/>
              </w:rPr>
              <w:t>Full Skull</w:t>
            </w:r>
          </w:p>
        </w:tc>
      </w:tr>
      <w:tr w:rsidR="001F7F01" w:rsidRPr="004730D8" w14:paraId="65820F62" w14:textId="77777777" w:rsidTr="00CE7882">
        <w:trPr>
          <w:trHeight w:val="553"/>
        </w:trPr>
        <w:tc>
          <w:tcPr>
            <w:tcW w:w="2396" w:type="pct"/>
          </w:tcPr>
          <w:p w14:paraId="37131503" w14:textId="567CC4A7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Pr="004730D8">
              <w:rPr>
                <w:sz w:val="28"/>
              </w:rPr>
              <w:t>Dr.</w:t>
            </w:r>
            <w:r w:rsidR="00B75EE8">
              <w:rPr>
                <w:sz w:val="28"/>
              </w:rPr>
              <w:t xml:space="preserve"> </w:t>
            </w:r>
            <w:r w:rsidR="00AC7139">
              <w:rPr>
                <w:sz w:val="28"/>
              </w:rPr>
              <w:t>C. Deepak</w:t>
            </w:r>
          </w:p>
        </w:tc>
        <w:tc>
          <w:tcPr>
            <w:tcW w:w="2604" w:type="pct"/>
          </w:tcPr>
          <w:p w14:paraId="7219DEB7" w14:textId="2EB7CD40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AC7139" w:rsidRPr="00AC7139">
              <w:rPr>
                <w:bCs/>
                <w:noProof/>
                <w:sz w:val="28"/>
              </w:rPr>
              <w:t>Post extraction swelling in left side</w:t>
            </w:r>
          </w:p>
        </w:tc>
      </w:tr>
      <w:tr w:rsidR="001F7F01" w:rsidRPr="004730D8" w14:paraId="783A17F4" w14:textId="77777777" w:rsidTr="00CE7882">
        <w:trPr>
          <w:trHeight w:val="553"/>
        </w:trPr>
        <w:tc>
          <w:tcPr>
            <w:tcW w:w="5000" w:type="pct"/>
            <w:gridSpan w:val="2"/>
          </w:tcPr>
          <w:p w14:paraId="49951B03" w14:textId="64EB2D9F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="00BC3DFC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6FC6EC72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AC7139">
                              <w:rPr>
                                <w:sz w:val="28"/>
                              </w:rPr>
                              <w:t>Full Skull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48D598" id="_x0000_t202" coordsize="21600,21600" o:spt="202" path="m,l,21600r21600,l21600,xe">
                <v:stroke joinstyle="miter"/>
                <v:path gradientshapeok="t" o:connecttype="rect"/>
              </v:shapetype>
              <v:shape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6FC6EC72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AC7139">
                        <w:rPr>
                          <w:sz w:val="28"/>
                        </w:rPr>
                        <w:t>Full Skull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323131A0" w14:textId="5B40CE4C" w:rsidR="009A11E7" w:rsidRPr="009C6786" w:rsidRDefault="00835653" w:rsidP="00465DDB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Completely missing crown and root portion in relation to 18, </w:t>
      </w:r>
      <w:r>
        <w:rPr>
          <w:sz w:val="28"/>
        </w:rPr>
        <w:t>28, 38, 48</w:t>
      </w:r>
      <w:r>
        <w:rPr>
          <w:sz w:val="28"/>
        </w:rPr>
        <w:t>.</w:t>
      </w:r>
    </w:p>
    <w:p w14:paraId="3B5F5B0C" w14:textId="49FB4C58" w:rsidR="00835653" w:rsidRDefault="00835653" w:rsidP="00465DDB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The edentulous ridge of 28 and 38 are present with intact lamina dura</w:t>
      </w:r>
      <w:r w:rsidR="003832ED">
        <w:rPr>
          <w:sz w:val="28"/>
        </w:rPr>
        <w:t xml:space="preserve"> and divergent socket.</w:t>
      </w:r>
    </w:p>
    <w:p w14:paraId="233C3E0B" w14:textId="105FE280" w:rsidR="003832ED" w:rsidRDefault="003832ED" w:rsidP="00465DDB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Distance between the edentulous 38 region and inferior alveolar nerve ridge is 3.34mm.</w:t>
      </w:r>
    </w:p>
    <w:p w14:paraId="318554A7" w14:textId="60370FA0" w:rsidR="00CC4EA8" w:rsidRDefault="008636D4" w:rsidP="00465DDB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 w:rsidRPr="007F5E8C">
        <w:rPr>
          <w:sz w:val="28"/>
        </w:rPr>
        <w:t>The maxillary alveolar ridge is present with normal trabecular pattern</w:t>
      </w:r>
      <w:r w:rsidR="00CC4EA8" w:rsidRPr="007F5E8C">
        <w:rPr>
          <w:sz w:val="28"/>
        </w:rPr>
        <w:t>.</w:t>
      </w:r>
    </w:p>
    <w:p w14:paraId="7A9B0C17" w14:textId="77777777" w:rsidR="001C1889" w:rsidRDefault="001C1889"/>
    <w:p w14:paraId="1118D044" w14:textId="77777777" w:rsidR="001C1889" w:rsidRDefault="001C1889"/>
    <w:p w14:paraId="4A108ECD" w14:textId="77777777" w:rsidR="001C1889" w:rsidRDefault="001C1889"/>
    <w:p w14:paraId="4237E4B4" w14:textId="77777777" w:rsidR="001C1889" w:rsidRDefault="001C1889"/>
    <w:p w14:paraId="3CBF6F01" w14:textId="77777777" w:rsidR="001C1889" w:rsidRDefault="001C1889"/>
    <w:p w14:paraId="36FD2D52" w14:textId="77777777" w:rsidR="001C1889" w:rsidRDefault="001C1889"/>
    <w:p w14:paraId="55AB5E7E" w14:textId="77777777" w:rsidR="001C1889" w:rsidRDefault="001C1889"/>
    <w:p w14:paraId="147A200E" w14:textId="77777777" w:rsidR="001C1889" w:rsidRDefault="001C1889"/>
    <w:p w14:paraId="42A63B72" w14:textId="77777777" w:rsidR="001C1889" w:rsidRPr="00806B95" w:rsidRDefault="001C1889"/>
    <w:p w14:paraId="3A39D2C9" w14:textId="1A2C6E21" w:rsidR="00B9369A" w:rsidRPr="00806B95" w:rsidRDefault="00B9369A"/>
    <w:p w14:paraId="358996D2" w14:textId="77777777" w:rsidR="00B9369A" w:rsidRPr="00806B95" w:rsidRDefault="00B9369A">
      <w:r w:rsidRPr="00806B95">
        <w:br w:type="page"/>
      </w:r>
    </w:p>
    <w:p w14:paraId="60182ABD" w14:textId="77777777" w:rsidR="00663050" w:rsidRPr="00806B95" w:rsidRDefault="00663050"/>
    <w:p w14:paraId="64AFD0F1" w14:textId="052D1F24" w:rsidR="00205903" w:rsidRDefault="00205903"/>
    <w:p w14:paraId="6874589E" w14:textId="54FE176A" w:rsidR="00663050" w:rsidRDefault="00663050"/>
    <w:p w14:paraId="52789005" w14:textId="5EC50757" w:rsidR="00565CF2" w:rsidRDefault="00B9369A" w:rsidP="00565CF2">
      <w:pPr>
        <w:tabs>
          <w:tab w:val="left" w:pos="10260"/>
        </w:tabs>
        <w:spacing w:line="600" w:lineRule="auto"/>
        <w:jc w:val="both"/>
        <w:rPr>
          <w:sz w:val="32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47B780BA">
                <wp:simplePos x="0" y="0"/>
                <wp:positionH relativeFrom="margin">
                  <wp:align>center</wp:align>
                </wp:positionH>
                <wp:positionV relativeFrom="paragraph">
                  <wp:posOffset>13789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3" type="#_x0000_t202" style="position:absolute;left:0;text-align:left;margin-left:0;margin-top:1.1pt;width:350.3pt;height:37.6pt;z-index:25173760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B8546D5" w14:textId="77777777" w:rsidR="00B9369A" w:rsidRPr="00565CF2" w:rsidRDefault="00B9369A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10E554D0" w14:textId="7D43232F" w:rsidR="0064765A" w:rsidRDefault="00F728BE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 edentulous region:  18, 28, 38, 48.</w:t>
      </w:r>
    </w:p>
    <w:p w14:paraId="29802447" w14:textId="241E9BD4" w:rsidR="004336DB" w:rsidRDefault="004336DB" w:rsidP="00DE1A79">
      <w:pPr>
        <w:pStyle w:val="ListParagraph"/>
        <w:spacing w:line="600" w:lineRule="auto"/>
        <w:jc w:val="both"/>
      </w:pPr>
    </w:p>
    <w:p w14:paraId="33FC8D4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1A2CA70" w14:textId="4C794763" w:rsidR="00A041D5" w:rsidRDefault="00A041D5" w:rsidP="00A041D5">
      <w:pPr>
        <w:tabs>
          <w:tab w:val="left" w:pos="10260"/>
        </w:tabs>
        <w:jc w:val="both"/>
      </w:pPr>
    </w:p>
    <w:p w14:paraId="6D3D09FE" w14:textId="77777777" w:rsidR="00A041D5" w:rsidRPr="0062612D" w:rsidRDefault="00A041D5" w:rsidP="00A041D5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59B55746" w14:textId="77777777" w:rsidR="00A041D5" w:rsidRDefault="00A041D5" w:rsidP="00A041D5">
      <w:r w:rsidRPr="000B5469">
        <w:rPr>
          <w:noProof/>
        </w:rPr>
        <w:drawing>
          <wp:anchor distT="0" distB="0" distL="114300" distR="114300" simplePos="0" relativeHeight="251751936" behindDoc="1" locked="0" layoutInCell="1" allowOverlap="1" wp14:anchorId="23F288E9" wp14:editId="2A7B25BE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1CE1F7F7" w:rsidR="00953CB3" w:rsidRDefault="00953CB3"/>
    <w:p w14:paraId="74918168" w14:textId="6BFFF7B8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77777777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4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B6cdtq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77777777" w:rsidR="00205903" w:rsidRPr="00856DE7" w:rsidRDefault="00205903" w:rsidP="00B923B3">
      <w:pPr>
        <w:tabs>
          <w:tab w:val="left" w:pos="10260"/>
        </w:tabs>
        <w:ind w:firstLine="450"/>
        <w:jc w:val="both"/>
        <w:rPr>
          <w:b/>
          <w:bCs/>
        </w:rPr>
      </w:pPr>
    </w:p>
    <w:p w14:paraId="2C34F242" w14:textId="3A694720" w:rsidR="007F3590" w:rsidRDefault="00856DE7" w:rsidP="007F3590">
      <w:pPr>
        <w:tabs>
          <w:tab w:val="left" w:pos="10260"/>
        </w:tabs>
        <w:ind w:firstLine="450"/>
        <w:jc w:val="center"/>
        <w:rPr>
          <w:b/>
          <w:bCs/>
        </w:rPr>
      </w:pPr>
      <w:r w:rsidRPr="00856DE7">
        <w:rPr>
          <w:b/>
          <w:bCs/>
        </w:rPr>
        <w:t>RECONSTRUCTED PANORAMIC VIEW</w:t>
      </w:r>
    </w:p>
    <w:p w14:paraId="22F50857" w14:textId="1636CA07" w:rsidR="00856DE7" w:rsidRPr="00856DE7" w:rsidRDefault="003000FE" w:rsidP="007F3590">
      <w:pPr>
        <w:tabs>
          <w:tab w:val="left" w:pos="10260"/>
        </w:tabs>
        <w:ind w:firstLine="450"/>
        <w:jc w:val="center"/>
        <w:rPr>
          <w:b/>
          <w:bCs/>
        </w:rPr>
      </w:pPr>
      <w:r w:rsidRPr="003000FE">
        <w:drawing>
          <wp:anchor distT="0" distB="0" distL="114300" distR="114300" simplePos="0" relativeHeight="251752960" behindDoc="1" locked="0" layoutInCell="1" allowOverlap="1" wp14:anchorId="17D7EA70" wp14:editId="16A7007B">
            <wp:simplePos x="0" y="0"/>
            <wp:positionH relativeFrom="margin">
              <wp:align>right</wp:align>
            </wp:positionH>
            <wp:positionV relativeFrom="paragraph">
              <wp:posOffset>198120</wp:posOffset>
            </wp:positionV>
            <wp:extent cx="6515100" cy="3037205"/>
            <wp:effectExtent l="0" t="0" r="0" b="0"/>
            <wp:wrapTight wrapText="bothSides">
              <wp:wrapPolygon edited="0">
                <wp:start x="0" y="0"/>
                <wp:lineTo x="0" y="21406"/>
                <wp:lineTo x="21537" y="21406"/>
                <wp:lineTo x="21537" y="0"/>
                <wp:lineTo x="0" y="0"/>
              </wp:wrapPolygon>
            </wp:wrapTight>
            <wp:docPr id="68622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220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B63B39" w14:textId="3A900FA2" w:rsidR="00205903" w:rsidRDefault="00205903" w:rsidP="00856DE7">
      <w:pPr>
        <w:tabs>
          <w:tab w:val="left" w:pos="10260"/>
        </w:tabs>
        <w:ind w:firstLine="450"/>
        <w:jc w:val="both"/>
      </w:pPr>
    </w:p>
    <w:p w14:paraId="4B0AE41B" w14:textId="131B568D" w:rsidR="00205903" w:rsidRDefault="00205903" w:rsidP="00B923B3">
      <w:pPr>
        <w:tabs>
          <w:tab w:val="left" w:pos="10260"/>
        </w:tabs>
        <w:ind w:firstLine="450"/>
        <w:jc w:val="both"/>
      </w:pPr>
    </w:p>
    <w:p w14:paraId="16EFC56A" w14:textId="194DCC97" w:rsidR="00412911" w:rsidRDefault="00824AB2" w:rsidP="00856DE7">
      <w:pPr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07752377" w14:textId="0213A78D" w:rsidR="00412911" w:rsidRDefault="0041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3DE494C" w14:textId="4B369B24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1AEC3DF" w14:textId="6263CE50" w:rsidR="00084093" w:rsidRDefault="00993580" w:rsidP="00412911">
      <w:pPr>
        <w:tabs>
          <w:tab w:val="left" w:pos="10260"/>
        </w:tabs>
        <w:ind w:firstLine="450"/>
        <w:jc w:val="center"/>
        <w:rPr>
          <w:b/>
        </w:rPr>
      </w:pPr>
      <w:r w:rsidRPr="00993580">
        <w:rPr>
          <w:b/>
        </w:rPr>
        <w:drawing>
          <wp:anchor distT="0" distB="0" distL="114300" distR="114300" simplePos="0" relativeHeight="251755008" behindDoc="1" locked="0" layoutInCell="1" allowOverlap="1" wp14:anchorId="46270936" wp14:editId="463587E1">
            <wp:simplePos x="0" y="0"/>
            <wp:positionH relativeFrom="column">
              <wp:posOffset>3467100</wp:posOffset>
            </wp:positionH>
            <wp:positionV relativeFrom="paragraph">
              <wp:posOffset>69215</wp:posOffset>
            </wp:positionV>
            <wp:extent cx="2990850" cy="2352675"/>
            <wp:effectExtent l="0" t="0" r="0" b="9525"/>
            <wp:wrapTight wrapText="bothSides">
              <wp:wrapPolygon edited="0">
                <wp:start x="0" y="0"/>
                <wp:lineTo x="0" y="21513"/>
                <wp:lineTo x="21462" y="21513"/>
                <wp:lineTo x="21462" y="0"/>
                <wp:lineTo x="0" y="0"/>
              </wp:wrapPolygon>
            </wp:wrapTight>
            <wp:docPr id="1779662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6624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93580">
        <w:rPr>
          <w:b/>
        </w:rPr>
        <w:drawing>
          <wp:anchor distT="0" distB="0" distL="114300" distR="114300" simplePos="0" relativeHeight="251753984" behindDoc="1" locked="0" layoutInCell="1" allowOverlap="1" wp14:anchorId="6C2C8AD2" wp14:editId="6E0BB889">
            <wp:simplePos x="0" y="0"/>
            <wp:positionH relativeFrom="margin">
              <wp:align>left</wp:align>
            </wp:positionH>
            <wp:positionV relativeFrom="paragraph">
              <wp:posOffset>12065</wp:posOffset>
            </wp:positionV>
            <wp:extent cx="3105583" cy="2372056"/>
            <wp:effectExtent l="0" t="0" r="0" b="9525"/>
            <wp:wrapTight wrapText="bothSides">
              <wp:wrapPolygon edited="0">
                <wp:start x="0" y="0"/>
                <wp:lineTo x="0" y="21513"/>
                <wp:lineTo x="21467" y="21513"/>
                <wp:lineTo x="21467" y="0"/>
                <wp:lineTo x="0" y="0"/>
              </wp:wrapPolygon>
            </wp:wrapTight>
            <wp:docPr id="1090473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4734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A0FC2B" w14:textId="5D34745B" w:rsidR="00084093" w:rsidRDefault="00084093" w:rsidP="00FD4F2B">
      <w:pPr>
        <w:tabs>
          <w:tab w:val="left" w:pos="10260"/>
        </w:tabs>
        <w:ind w:firstLine="450"/>
        <w:jc w:val="center"/>
        <w:rPr>
          <w:b/>
        </w:rPr>
      </w:pPr>
    </w:p>
    <w:p w14:paraId="7C53B97C" w14:textId="48D977B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E65905B" w14:textId="0C1DEBBA" w:rsidR="00412911" w:rsidRDefault="00084093" w:rsidP="00412911">
      <w:pPr>
        <w:tabs>
          <w:tab w:val="left" w:pos="10260"/>
        </w:tabs>
        <w:ind w:firstLine="450"/>
        <w:jc w:val="center"/>
        <w:rPr>
          <w:b/>
        </w:rPr>
      </w:pPr>
      <w:r>
        <w:rPr>
          <w:b/>
        </w:rPr>
        <w:t>CROSS SECTIONAL VIEW</w:t>
      </w:r>
    </w:p>
    <w:p w14:paraId="595FD031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979"/>
        <w:gridCol w:w="10476"/>
      </w:tblGrid>
      <w:tr w:rsidR="0059157E" w14:paraId="5DFD2DFC" w14:textId="77777777" w:rsidTr="00856DE7">
        <w:trPr>
          <w:trHeight w:val="629"/>
        </w:trPr>
        <w:tc>
          <w:tcPr>
            <w:tcW w:w="1538" w:type="dxa"/>
            <w:shd w:val="clear" w:color="auto" w:fill="FFFFFF" w:themeFill="background1"/>
          </w:tcPr>
          <w:p w14:paraId="1C750F5D" w14:textId="743D7EC1" w:rsidR="0059157E" w:rsidRDefault="003218AC" w:rsidP="009E781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bookmarkStart w:id="0" w:name="_Hlk156462968"/>
            <w:r>
              <w:rPr>
                <w:b/>
                <w:bCs/>
                <w:sz w:val="28"/>
                <w:szCs w:val="28"/>
              </w:rPr>
              <w:t>28</w:t>
            </w:r>
            <w:r w:rsidR="0059157E">
              <w:rPr>
                <w:b/>
                <w:bCs/>
                <w:sz w:val="28"/>
                <w:szCs w:val="28"/>
              </w:rPr>
              <w:t xml:space="preserve"> region</w:t>
            </w:r>
            <w:r w:rsidR="00747BA6">
              <w:rPr>
                <w:b/>
                <w:bCs/>
                <w:sz w:val="28"/>
                <w:szCs w:val="28"/>
              </w:rPr>
              <w:t xml:space="preserve"> and 38 region</w:t>
            </w:r>
          </w:p>
        </w:tc>
        <w:tc>
          <w:tcPr>
            <w:tcW w:w="8864" w:type="dxa"/>
            <w:shd w:val="clear" w:color="auto" w:fill="FFFFFF" w:themeFill="background1"/>
          </w:tcPr>
          <w:p w14:paraId="51DB1D3A" w14:textId="23FB05EB" w:rsidR="0059157E" w:rsidRPr="00FD4F2B" w:rsidRDefault="00747BA6" w:rsidP="009E7810">
            <w:pPr>
              <w:tabs>
                <w:tab w:val="left" w:pos="10260"/>
              </w:tabs>
              <w:jc w:val="center"/>
              <w:rPr>
                <w:b/>
                <w:noProof/>
              </w:rPr>
            </w:pPr>
            <w:r w:rsidRPr="00747BA6">
              <w:rPr>
                <w:b/>
                <w:noProof/>
              </w:rPr>
              <w:drawing>
                <wp:inline distT="0" distB="0" distL="0" distR="0" wp14:anchorId="701ED565" wp14:editId="69ED7967">
                  <wp:extent cx="6515100" cy="4000500"/>
                  <wp:effectExtent l="0" t="0" r="0" b="0"/>
                  <wp:docPr id="5153605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536058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5100" cy="400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E84A7F3" w14:textId="7777777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1F13D7">
      <w:headerReference w:type="default" r:id="rId19"/>
      <w:footerReference w:type="default" r:id="rId20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4A6C11" w14:textId="77777777" w:rsidR="0050662E" w:rsidRDefault="0050662E">
      <w:r>
        <w:separator/>
      </w:r>
    </w:p>
  </w:endnote>
  <w:endnote w:type="continuationSeparator" w:id="0">
    <w:p w14:paraId="6A94E6EF" w14:textId="77777777" w:rsidR="0050662E" w:rsidRDefault="005066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Karambakkam, Porur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6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D493EF" w14:textId="77777777" w:rsidR="0050662E" w:rsidRDefault="0050662E">
      <w:r>
        <w:separator/>
      </w:r>
    </w:p>
  </w:footnote>
  <w:footnote w:type="continuationSeparator" w:id="0">
    <w:p w14:paraId="4BB79ED3" w14:textId="77777777" w:rsidR="0050662E" w:rsidRDefault="005066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58F1"/>
    <w:rsid w:val="00007BD1"/>
    <w:rsid w:val="00025F25"/>
    <w:rsid w:val="00030AFB"/>
    <w:rsid w:val="00033918"/>
    <w:rsid w:val="000479F3"/>
    <w:rsid w:val="0005275C"/>
    <w:rsid w:val="000571FA"/>
    <w:rsid w:val="000700BE"/>
    <w:rsid w:val="00071D5F"/>
    <w:rsid w:val="00073EB9"/>
    <w:rsid w:val="0007617C"/>
    <w:rsid w:val="00084093"/>
    <w:rsid w:val="00086D56"/>
    <w:rsid w:val="0009047C"/>
    <w:rsid w:val="00092409"/>
    <w:rsid w:val="00095712"/>
    <w:rsid w:val="000963EE"/>
    <w:rsid w:val="00096BDA"/>
    <w:rsid w:val="00097CA5"/>
    <w:rsid w:val="000A0841"/>
    <w:rsid w:val="000A0B9C"/>
    <w:rsid w:val="000A1444"/>
    <w:rsid w:val="000C0C13"/>
    <w:rsid w:val="000C37A4"/>
    <w:rsid w:val="000C6CA1"/>
    <w:rsid w:val="000C7B39"/>
    <w:rsid w:val="000D1B11"/>
    <w:rsid w:val="000E1EED"/>
    <w:rsid w:val="000E44AF"/>
    <w:rsid w:val="000E60E6"/>
    <w:rsid w:val="00104F54"/>
    <w:rsid w:val="0010514A"/>
    <w:rsid w:val="00112B87"/>
    <w:rsid w:val="00113A6F"/>
    <w:rsid w:val="00132062"/>
    <w:rsid w:val="0013289A"/>
    <w:rsid w:val="001351ED"/>
    <w:rsid w:val="00136BD2"/>
    <w:rsid w:val="0014547A"/>
    <w:rsid w:val="00157675"/>
    <w:rsid w:val="00170529"/>
    <w:rsid w:val="00170756"/>
    <w:rsid w:val="00171E8D"/>
    <w:rsid w:val="00177B42"/>
    <w:rsid w:val="00183A64"/>
    <w:rsid w:val="001955E9"/>
    <w:rsid w:val="001A17BC"/>
    <w:rsid w:val="001C0A4C"/>
    <w:rsid w:val="001C1889"/>
    <w:rsid w:val="001C1BD2"/>
    <w:rsid w:val="001C2B99"/>
    <w:rsid w:val="001C3E2F"/>
    <w:rsid w:val="001D4728"/>
    <w:rsid w:val="001D5764"/>
    <w:rsid w:val="001E0398"/>
    <w:rsid w:val="001E2F23"/>
    <w:rsid w:val="001F0E79"/>
    <w:rsid w:val="001F13D7"/>
    <w:rsid w:val="001F230C"/>
    <w:rsid w:val="001F7F01"/>
    <w:rsid w:val="00205903"/>
    <w:rsid w:val="002208D0"/>
    <w:rsid w:val="00220A22"/>
    <w:rsid w:val="002238EA"/>
    <w:rsid w:val="002266BA"/>
    <w:rsid w:val="00227798"/>
    <w:rsid w:val="002309E5"/>
    <w:rsid w:val="00240ACE"/>
    <w:rsid w:val="00245957"/>
    <w:rsid w:val="00251B35"/>
    <w:rsid w:val="00251FCD"/>
    <w:rsid w:val="00253233"/>
    <w:rsid w:val="00261796"/>
    <w:rsid w:val="0026574D"/>
    <w:rsid w:val="00277ADB"/>
    <w:rsid w:val="00282151"/>
    <w:rsid w:val="002824AE"/>
    <w:rsid w:val="00284CD0"/>
    <w:rsid w:val="00290938"/>
    <w:rsid w:val="00296E5F"/>
    <w:rsid w:val="002B3113"/>
    <w:rsid w:val="002B4007"/>
    <w:rsid w:val="002C2C10"/>
    <w:rsid w:val="002C2F84"/>
    <w:rsid w:val="002C6D83"/>
    <w:rsid w:val="002C7FAA"/>
    <w:rsid w:val="002D22E9"/>
    <w:rsid w:val="002D2E2F"/>
    <w:rsid w:val="002F7E67"/>
    <w:rsid w:val="003000FE"/>
    <w:rsid w:val="003115A3"/>
    <w:rsid w:val="00321111"/>
    <w:rsid w:val="003218AC"/>
    <w:rsid w:val="003332AD"/>
    <w:rsid w:val="0034376D"/>
    <w:rsid w:val="00344C95"/>
    <w:rsid w:val="0038057F"/>
    <w:rsid w:val="003832ED"/>
    <w:rsid w:val="00386F89"/>
    <w:rsid w:val="0039062A"/>
    <w:rsid w:val="00395555"/>
    <w:rsid w:val="00397763"/>
    <w:rsid w:val="003A01DB"/>
    <w:rsid w:val="003A78C1"/>
    <w:rsid w:val="003A7A03"/>
    <w:rsid w:val="003B06ED"/>
    <w:rsid w:val="003D10A3"/>
    <w:rsid w:val="003E46D9"/>
    <w:rsid w:val="003F074D"/>
    <w:rsid w:val="003F320B"/>
    <w:rsid w:val="004060E8"/>
    <w:rsid w:val="0041151D"/>
    <w:rsid w:val="00412911"/>
    <w:rsid w:val="00415D5D"/>
    <w:rsid w:val="00416318"/>
    <w:rsid w:val="00417ED0"/>
    <w:rsid w:val="00421B8F"/>
    <w:rsid w:val="0042653F"/>
    <w:rsid w:val="004336DB"/>
    <w:rsid w:val="004413B9"/>
    <w:rsid w:val="004478A2"/>
    <w:rsid w:val="004556E3"/>
    <w:rsid w:val="00455E8A"/>
    <w:rsid w:val="004569BD"/>
    <w:rsid w:val="00456B8A"/>
    <w:rsid w:val="00465DDB"/>
    <w:rsid w:val="004730D8"/>
    <w:rsid w:val="00475812"/>
    <w:rsid w:val="004759F0"/>
    <w:rsid w:val="0047690D"/>
    <w:rsid w:val="00477C96"/>
    <w:rsid w:val="00486629"/>
    <w:rsid w:val="00490C12"/>
    <w:rsid w:val="00497BED"/>
    <w:rsid w:val="004A61C2"/>
    <w:rsid w:val="004A73BF"/>
    <w:rsid w:val="004B32C5"/>
    <w:rsid w:val="004B5F1D"/>
    <w:rsid w:val="004B7C69"/>
    <w:rsid w:val="004C672A"/>
    <w:rsid w:val="004D5457"/>
    <w:rsid w:val="004D6D17"/>
    <w:rsid w:val="004E18FD"/>
    <w:rsid w:val="004E77A8"/>
    <w:rsid w:val="004F35D5"/>
    <w:rsid w:val="004F6C7B"/>
    <w:rsid w:val="004F6FD5"/>
    <w:rsid w:val="0050662E"/>
    <w:rsid w:val="00513B85"/>
    <w:rsid w:val="00514BBB"/>
    <w:rsid w:val="005245F8"/>
    <w:rsid w:val="005372FC"/>
    <w:rsid w:val="005521D8"/>
    <w:rsid w:val="0056063E"/>
    <w:rsid w:val="005609F4"/>
    <w:rsid w:val="00561C3C"/>
    <w:rsid w:val="00562CF1"/>
    <w:rsid w:val="005659D2"/>
    <w:rsid w:val="00565CF2"/>
    <w:rsid w:val="005700FE"/>
    <w:rsid w:val="00580A29"/>
    <w:rsid w:val="0059157E"/>
    <w:rsid w:val="00592170"/>
    <w:rsid w:val="00594CF6"/>
    <w:rsid w:val="0059622C"/>
    <w:rsid w:val="005A4D9D"/>
    <w:rsid w:val="005B2FBF"/>
    <w:rsid w:val="005B397D"/>
    <w:rsid w:val="005C7B64"/>
    <w:rsid w:val="005D4644"/>
    <w:rsid w:val="005D5995"/>
    <w:rsid w:val="005D5A0B"/>
    <w:rsid w:val="005E3BF5"/>
    <w:rsid w:val="005F0243"/>
    <w:rsid w:val="005F5AE4"/>
    <w:rsid w:val="006001D2"/>
    <w:rsid w:val="00604A4E"/>
    <w:rsid w:val="006125A3"/>
    <w:rsid w:val="00612F56"/>
    <w:rsid w:val="00613870"/>
    <w:rsid w:val="00613D04"/>
    <w:rsid w:val="00616A06"/>
    <w:rsid w:val="00620AD1"/>
    <w:rsid w:val="006226CE"/>
    <w:rsid w:val="00622FDF"/>
    <w:rsid w:val="0064765A"/>
    <w:rsid w:val="006526C7"/>
    <w:rsid w:val="00652C74"/>
    <w:rsid w:val="0065314E"/>
    <w:rsid w:val="00660EE3"/>
    <w:rsid w:val="0066265A"/>
    <w:rsid w:val="00663050"/>
    <w:rsid w:val="006646F2"/>
    <w:rsid w:val="00664743"/>
    <w:rsid w:val="0066658E"/>
    <w:rsid w:val="006877B6"/>
    <w:rsid w:val="006912CF"/>
    <w:rsid w:val="006B053E"/>
    <w:rsid w:val="006B0950"/>
    <w:rsid w:val="006C7324"/>
    <w:rsid w:val="006C78E2"/>
    <w:rsid w:val="006D1AD3"/>
    <w:rsid w:val="006D3317"/>
    <w:rsid w:val="006D3FEC"/>
    <w:rsid w:val="006D52B5"/>
    <w:rsid w:val="006D7D65"/>
    <w:rsid w:val="006E6711"/>
    <w:rsid w:val="006F4158"/>
    <w:rsid w:val="0071140D"/>
    <w:rsid w:val="00716637"/>
    <w:rsid w:val="0071799F"/>
    <w:rsid w:val="00734513"/>
    <w:rsid w:val="007362D6"/>
    <w:rsid w:val="00747BA6"/>
    <w:rsid w:val="00751400"/>
    <w:rsid w:val="0076123B"/>
    <w:rsid w:val="007665F6"/>
    <w:rsid w:val="00771302"/>
    <w:rsid w:val="007765FC"/>
    <w:rsid w:val="007778F2"/>
    <w:rsid w:val="00785EF6"/>
    <w:rsid w:val="00786C53"/>
    <w:rsid w:val="00787341"/>
    <w:rsid w:val="007A057A"/>
    <w:rsid w:val="007A1ED6"/>
    <w:rsid w:val="007A4F1D"/>
    <w:rsid w:val="007B1F2A"/>
    <w:rsid w:val="007B53B8"/>
    <w:rsid w:val="007B7D0C"/>
    <w:rsid w:val="007C61A8"/>
    <w:rsid w:val="007C7490"/>
    <w:rsid w:val="007D4089"/>
    <w:rsid w:val="007D5AC1"/>
    <w:rsid w:val="007D69E5"/>
    <w:rsid w:val="007E125E"/>
    <w:rsid w:val="007F3590"/>
    <w:rsid w:val="007F5E8C"/>
    <w:rsid w:val="00806B95"/>
    <w:rsid w:val="008073DA"/>
    <w:rsid w:val="00815DCC"/>
    <w:rsid w:val="00824AB2"/>
    <w:rsid w:val="00827355"/>
    <w:rsid w:val="00832378"/>
    <w:rsid w:val="00835653"/>
    <w:rsid w:val="00850708"/>
    <w:rsid w:val="00856DE7"/>
    <w:rsid w:val="00861F16"/>
    <w:rsid w:val="008636D4"/>
    <w:rsid w:val="0088170F"/>
    <w:rsid w:val="0088740C"/>
    <w:rsid w:val="008946D5"/>
    <w:rsid w:val="008A1E27"/>
    <w:rsid w:val="008A29F7"/>
    <w:rsid w:val="008B0DCE"/>
    <w:rsid w:val="008C2626"/>
    <w:rsid w:val="008C7A63"/>
    <w:rsid w:val="008D3CC1"/>
    <w:rsid w:val="008D5AE9"/>
    <w:rsid w:val="008F1FF8"/>
    <w:rsid w:val="008F3B12"/>
    <w:rsid w:val="008F5D7D"/>
    <w:rsid w:val="008F6F0F"/>
    <w:rsid w:val="009065E7"/>
    <w:rsid w:val="0091061E"/>
    <w:rsid w:val="00911927"/>
    <w:rsid w:val="0091611F"/>
    <w:rsid w:val="00916CC1"/>
    <w:rsid w:val="00925CAA"/>
    <w:rsid w:val="009301EE"/>
    <w:rsid w:val="00935A4B"/>
    <w:rsid w:val="00942E8D"/>
    <w:rsid w:val="009501E4"/>
    <w:rsid w:val="00951419"/>
    <w:rsid w:val="00953CB3"/>
    <w:rsid w:val="00954222"/>
    <w:rsid w:val="00957114"/>
    <w:rsid w:val="00957AF7"/>
    <w:rsid w:val="00971CA2"/>
    <w:rsid w:val="0097289A"/>
    <w:rsid w:val="0097414F"/>
    <w:rsid w:val="00983AE3"/>
    <w:rsid w:val="00990297"/>
    <w:rsid w:val="00993580"/>
    <w:rsid w:val="009A0EA9"/>
    <w:rsid w:val="009A11E7"/>
    <w:rsid w:val="009A5839"/>
    <w:rsid w:val="009C0CC6"/>
    <w:rsid w:val="009C6786"/>
    <w:rsid w:val="009C72D4"/>
    <w:rsid w:val="009D0AF6"/>
    <w:rsid w:val="009D2477"/>
    <w:rsid w:val="009D3274"/>
    <w:rsid w:val="009E2EEE"/>
    <w:rsid w:val="009F1CD1"/>
    <w:rsid w:val="009F2DC1"/>
    <w:rsid w:val="00A041D5"/>
    <w:rsid w:val="00A057F1"/>
    <w:rsid w:val="00A123C9"/>
    <w:rsid w:val="00A13DC5"/>
    <w:rsid w:val="00A16350"/>
    <w:rsid w:val="00A2134F"/>
    <w:rsid w:val="00A232FB"/>
    <w:rsid w:val="00A25A85"/>
    <w:rsid w:val="00A31738"/>
    <w:rsid w:val="00A3257C"/>
    <w:rsid w:val="00A37E8F"/>
    <w:rsid w:val="00A478C1"/>
    <w:rsid w:val="00A47F5B"/>
    <w:rsid w:val="00A574CD"/>
    <w:rsid w:val="00A5778B"/>
    <w:rsid w:val="00A61293"/>
    <w:rsid w:val="00A67DD5"/>
    <w:rsid w:val="00A700D4"/>
    <w:rsid w:val="00A80198"/>
    <w:rsid w:val="00A826FE"/>
    <w:rsid w:val="00A87BD2"/>
    <w:rsid w:val="00A87CEC"/>
    <w:rsid w:val="00A92C90"/>
    <w:rsid w:val="00A93039"/>
    <w:rsid w:val="00AA326C"/>
    <w:rsid w:val="00AC090D"/>
    <w:rsid w:val="00AC7139"/>
    <w:rsid w:val="00AE1BA2"/>
    <w:rsid w:val="00AF0D0A"/>
    <w:rsid w:val="00AF3BBF"/>
    <w:rsid w:val="00B11C41"/>
    <w:rsid w:val="00B17236"/>
    <w:rsid w:val="00B20B3E"/>
    <w:rsid w:val="00B24CA3"/>
    <w:rsid w:val="00B267F5"/>
    <w:rsid w:val="00B3059B"/>
    <w:rsid w:val="00B30707"/>
    <w:rsid w:val="00B30918"/>
    <w:rsid w:val="00B4127A"/>
    <w:rsid w:val="00B53A49"/>
    <w:rsid w:val="00B62F80"/>
    <w:rsid w:val="00B6795F"/>
    <w:rsid w:val="00B70876"/>
    <w:rsid w:val="00B73862"/>
    <w:rsid w:val="00B75382"/>
    <w:rsid w:val="00B75EE8"/>
    <w:rsid w:val="00B85D01"/>
    <w:rsid w:val="00B911C0"/>
    <w:rsid w:val="00B923B3"/>
    <w:rsid w:val="00B9369A"/>
    <w:rsid w:val="00B9764F"/>
    <w:rsid w:val="00BA018F"/>
    <w:rsid w:val="00BA6C23"/>
    <w:rsid w:val="00BB7100"/>
    <w:rsid w:val="00BC3DFC"/>
    <w:rsid w:val="00BC3FE5"/>
    <w:rsid w:val="00BC5C03"/>
    <w:rsid w:val="00BD0E53"/>
    <w:rsid w:val="00BD1006"/>
    <w:rsid w:val="00BD102F"/>
    <w:rsid w:val="00BD6627"/>
    <w:rsid w:val="00BD7EE8"/>
    <w:rsid w:val="00BE34C5"/>
    <w:rsid w:val="00BE68CB"/>
    <w:rsid w:val="00C0466A"/>
    <w:rsid w:val="00C065D9"/>
    <w:rsid w:val="00C10DBD"/>
    <w:rsid w:val="00C25407"/>
    <w:rsid w:val="00C362E2"/>
    <w:rsid w:val="00C3734D"/>
    <w:rsid w:val="00C501E1"/>
    <w:rsid w:val="00C55312"/>
    <w:rsid w:val="00C62C53"/>
    <w:rsid w:val="00C74372"/>
    <w:rsid w:val="00C751CB"/>
    <w:rsid w:val="00C875D7"/>
    <w:rsid w:val="00C91E9E"/>
    <w:rsid w:val="00C95FE2"/>
    <w:rsid w:val="00CA3602"/>
    <w:rsid w:val="00CA4000"/>
    <w:rsid w:val="00CA57C5"/>
    <w:rsid w:val="00CA7B07"/>
    <w:rsid w:val="00CB0577"/>
    <w:rsid w:val="00CB48F8"/>
    <w:rsid w:val="00CB5F47"/>
    <w:rsid w:val="00CC03B3"/>
    <w:rsid w:val="00CC07BD"/>
    <w:rsid w:val="00CC4EA8"/>
    <w:rsid w:val="00CD0EB2"/>
    <w:rsid w:val="00CD12C8"/>
    <w:rsid w:val="00CD15E6"/>
    <w:rsid w:val="00CD72D8"/>
    <w:rsid w:val="00CE7882"/>
    <w:rsid w:val="00CF32F1"/>
    <w:rsid w:val="00CF6B3F"/>
    <w:rsid w:val="00D0612B"/>
    <w:rsid w:val="00D278F8"/>
    <w:rsid w:val="00D3445C"/>
    <w:rsid w:val="00D348B0"/>
    <w:rsid w:val="00D471EA"/>
    <w:rsid w:val="00D51321"/>
    <w:rsid w:val="00D51A5C"/>
    <w:rsid w:val="00D568F1"/>
    <w:rsid w:val="00D72677"/>
    <w:rsid w:val="00D743D1"/>
    <w:rsid w:val="00D80941"/>
    <w:rsid w:val="00D8171B"/>
    <w:rsid w:val="00D81827"/>
    <w:rsid w:val="00D83470"/>
    <w:rsid w:val="00DA082D"/>
    <w:rsid w:val="00DB32BD"/>
    <w:rsid w:val="00DB4667"/>
    <w:rsid w:val="00DC216E"/>
    <w:rsid w:val="00DD04C0"/>
    <w:rsid w:val="00DD6337"/>
    <w:rsid w:val="00DE1645"/>
    <w:rsid w:val="00DE1A79"/>
    <w:rsid w:val="00DE678B"/>
    <w:rsid w:val="00E053FE"/>
    <w:rsid w:val="00E05802"/>
    <w:rsid w:val="00E061EE"/>
    <w:rsid w:val="00E06F59"/>
    <w:rsid w:val="00E21652"/>
    <w:rsid w:val="00E228D6"/>
    <w:rsid w:val="00E325F1"/>
    <w:rsid w:val="00E41C09"/>
    <w:rsid w:val="00E50A29"/>
    <w:rsid w:val="00E50CB2"/>
    <w:rsid w:val="00E55666"/>
    <w:rsid w:val="00E61327"/>
    <w:rsid w:val="00E62678"/>
    <w:rsid w:val="00E72CB3"/>
    <w:rsid w:val="00E772F5"/>
    <w:rsid w:val="00E9456D"/>
    <w:rsid w:val="00EA03F2"/>
    <w:rsid w:val="00EA4A36"/>
    <w:rsid w:val="00EA64E4"/>
    <w:rsid w:val="00EB51BE"/>
    <w:rsid w:val="00EB593B"/>
    <w:rsid w:val="00EB78F6"/>
    <w:rsid w:val="00ED3AF2"/>
    <w:rsid w:val="00ED79E9"/>
    <w:rsid w:val="00EE6C78"/>
    <w:rsid w:val="00EF7787"/>
    <w:rsid w:val="00F020DA"/>
    <w:rsid w:val="00F0441F"/>
    <w:rsid w:val="00F33635"/>
    <w:rsid w:val="00F34524"/>
    <w:rsid w:val="00F360ED"/>
    <w:rsid w:val="00F406CE"/>
    <w:rsid w:val="00F52A2E"/>
    <w:rsid w:val="00F56394"/>
    <w:rsid w:val="00F635DA"/>
    <w:rsid w:val="00F678A0"/>
    <w:rsid w:val="00F728BE"/>
    <w:rsid w:val="00F73594"/>
    <w:rsid w:val="00F9296A"/>
    <w:rsid w:val="00F960FD"/>
    <w:rsid w:val="00FA316F"/>
    <w:rsid w:val="00FA42E4"/>
    <w:rsid w:val="00FB2E76"/>
    <w:rsid w:val="00FB40E4"/>
    <w:rsid w:val="00FB435D"/>
    <w:rsid w:val="00FC3D56"/>
    <w:rsid w:val="00FC6C37"/>
    <w:rsid w:val="00FD4F2B"/>
    <w:rsid w:val="00FD5515"/>
    <w:rsid w:val="00FD55FA"/>
    <w:rsid w:val="00FD5A0D"/>
    <w:rsid w:val="00FD6427"/>
    <w:rsid w:val="00FD7487"/>
    <w:rsid w:val="00FE45F6"/>
    <w:rsid w:val="00FE506B"/>
    <w:rsid w:val="00FF3840"/>
    <w:rsid w:val="00FF5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10</TotalTime>
  <Pages>6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3</cp:revision>
  <cp:lastPrinted>2024-03-13T06:32:00Z</cp:lastPrinted>
  <dcterms:created xsi:type="dcterms:W3CDTF">2024-10-29T20:59:00Z</dcterms:created>
  <dcterms:modified xsi:type="dcterms:W3CDTF">2024-10-29T21:08:00Z</dcterms:modified>
</cp:coreProperties>
</file>