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0770B622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682796">
              <w:rPr>
                <w:sz w:val="28"/>
              </w:rPr>
              <w:t xml:space="preserve">. </w:t>
            </w:r>
            <w:r w:rsidR="005D5BA0">
              <w:rPr>
                <w:sz w:val="28"/>
              </w:rPr>
              <w:t>Venkatesh</w:t>
            </w:r>
          </w:p>
        </w:tc>
        <w:tc>
          <w:tcPr>
            <w:tcW w:w="2471" w:type="pct"/>
          </w:tcPr>
          <w:p w14:paraId="112E52C6" w14:textId="3E134DA0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D5BA0">
              <w:rPr>
                <w:sz w:val="28"/>
              </w:rPr>
              <w:t>15</w:t>
            </w:r>
            <w:r w:rsidR="00403498">
              <w:rPr>
                <w:sz w:val="28"/>
              </w:rPr>
              <w:t>.03.2024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3DE2A324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D5BA0">
              <w:rPr>
                <w:sz w:val="28"/>
              </w:rPr>
              <w:t>38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C710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66367E3A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403498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77E138CC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4E0AD7">
              <w:rPr>
                <w:sz w:val="28"/>
              </w:rPr>
              <w:t xml:space="preserve">Dr. </w:t>
            </w:r>
            <w:r w:rsidR="00403498">
              <w:rPr>
                <w:sz w:val="28"/>
              </w:rPr>
              <w:t>N</w:t>
            </w:r>
            <w:r w:rsidR="005D5BA0">
              <w:rPr>
                <w:sz w:val="28"/>
              </w:rPr>
              <w:t>armadha</w:t>
            </w:r>
          </w:p>
        </w:tc>
        <w:tc>
          <w:tcPr>
            <w:tcW w:w="2471" w:type="pct"/>
          </w:tcPr>
          <w:p w14:paraId="7219DEB7" w14:textId="5D77E1D3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3800" w:rsidRPr="00033800">
              <w:rPr>
                <w:bCs/>
                <w:noProof/>
                <w:sz w:val="28"/>
              </w:rPr>
              <w:t>A</w:t>
            </w:r>
            <w:r w:rsidR="006E6711">
              <w:rPr>
                <w:noProof/>
                <w:sz w:val="28"/>
              </w:rPr>
              <w:t>ssessment</w:t>
            </w:r>
            <w:r w:rsidR="00033800">
              <w:rPr>
                <w:noProof/>
                <w:sz w:val="28"/>
              </w:rPr>
              <w:t xml:space="preserve"> of</w:t>
            </w:r>
            <w:r w:rsidR="00403498">
              <w:rPr>
                <w:noProof/>
                <w:sz w:val="28"/>
              </w:rPr>
              <w:t xml:space="preserve"> 47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A5E3623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60BAD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A5E3623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60BAD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1745098" w14:textId="4C8D544E" w:rsidR="00E034C4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 relation to 4</w:t>
      </w:r>
      <w:r w:rsidR="00BC5368">
        <w:rPr>
          <w:sz w:val="28"/>
        </w:rPr>
        <w:t>7</w:t>
      </w:r>
      <w:r>
        <w:rPr>
          <w:sz w:val="28"/>
        </w:rPr>
        <w:t xml:space="preserve">, hyperdense restorative material involving the crown and extending into the root canal upto the apical third is evident. </w:t>
      </w:r>
    </w:p>
    <w:p w14:paraId="20E2C636" w14:textId="0787067F" w:rsidR="00274EE7" w:rsidRDefault="00BC5368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Below the coronal restoration of 47, a small area of hypodensity evident suggestive of lack of restorative material.</w:t>
      </w:r>
    </w:p>
    <w:p w14:paraId="3B4F9B32" w14:textId="59CF5EA6" w:rsidR="00BC5368" w:rsidRDefault="00BC5368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alveolar bone in relation to 46, 47 is present with normal trabecular pattern.</w:t>
      </w:r>
    </w:p>
    <w:p w14:paraId="05E90412" w14:textId="77777777" w:rsidR="00D057FC" w:rsidRDefault="00D057FC" w:rsidP="00D057F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05A7A18A" w:rsidR="00074505" w:rsidRDefault="00622433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tooth: 4</w:t>
      </w:r>
      <w:r w:rsidR="00BC5368">
        <w:rPr>
          <w:sz w:val="28"/>
        </w:rPr>
        <w:t>7</w:t>
      </w: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342EA6AF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0380C7F1" w:rsidR="00205903" w:rsidRDefault="00A46617" w:rsidP="00B923B3">
      <w:pPr>
        <w:tabs>
          <w:tab w:val="left" w:pos="10260"/>
        </w:tabs>
        <w:ind w:firstLine="450"/>
        <w:jc w:val="both"/>
      </w:pPr>
      <w:r w:rsidRPr="00A46617">
        <w:drawing>
          <wp:anchor distT="0" distB="0" distL="114300" distR="114300" simplePos="0" relativeHeight="251765248" behindDoc="1" locked="0" layoutInCell="1" allowOverlap="1" wp14:anchorId="7128D632" wp14:editId="07BCFFDF">
            <wp:simplePos x="0" y="0"/>
            <wp:positionH relativeFrom="margin">
              <wp:align>center</wp:align>
            </wp:positionH>
            <wp:positionV relativeFrom="paragraph">
              <wp:posOffset>171450</wp:posOffset>
            </wp:positionV>
            <wp:extent cx="3953427" cy="3200847"/>
            <wp:effectExtent l="0" t="0" r="9525" b="0"/>
            <wp:wrapTight wrapText="bothSides">
              <wp:wrapPolygon edited="0">
                <wp:start x="0" y="0"/>
                <wp:lineTo x="0" y="21471"/>
                <wp:lineTo x="21548" y="21471"/>
                <wp:lineTo x="21548" y="0"/>
                <wp:lineTo x="0" y="0"/>
              </wp:wrapPolygon>
            </wp:wrapTight>
            <wp:docPr id="128707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71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036EE099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1D604CF8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68E3A285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9A79C36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115403CF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F2DF200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6D5921F1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4FABE6D3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1A3E168F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5F93C808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3585B60E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0CF8E8" w14:textId="77777777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418129" w14:textId="64A8126E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09159AF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451F72D1" w:rsidR="0055175D" w:rsidRDefault="0055175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752377" w14:textId="1DA5FED3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A10B4CC" w14:textId="08DDDE5A" w:rsidR="0083504C" w:rsidRDefault="0083504C" w:rsidP="00A2470C">
      <w:pPr>
        <w:rPr>
          <w:b/>
        </w:rPr>
      </w:pPr>
    </w:p>
    <w:p w14:paraId="67BD0246" w14:textId="74F2CD00" w:rsidR="0083504C" w:rsidRDefault="00A46617" w:rsidP="00A2470C">
      <w:pPr>
        <w:rPr>
          <w:b/>
        </w:rPr>
      </w:pPr>
      <w:r w:rsidRPr="00A46617">
        <w:rPr>
          <w:b/>
        </w:rPr>
        <w:drawing>
          <wp:anchor distT="0" distB="0" distL="114300" distR="114300" simplePos="0" relativeHeight="251766272" behindDoc="1" locked="0" layoutInCell="1" allowOverlap="1" wp14:anchorId="309E654B" wp14:editId="21AF7B14">
            <wp:simplePos x="0" y="0"/>
            <wp:positionH relativeFrom="margin">
              <wp:align>center</wp:align>
            </wp:positionH>
            <wp:positionV relativeFrom="paragraph">
              <wp:posOffset>15875</wp:posOffset>
            </wp:positionV>
            <wp:extent cx="3791479" cy="2505425"/>
            <wp:effectExtent l="0" t="0" r="0" b="9525"/>
            <wp:wrapTight wrapText="bothSides">
              <wp:wrapPolygon edited="0">
                <wp:start x="0" y="0"/>
                <wp:lineTo x="0" y="21518"/>
                <wp:lineTo x="21491" y="21518"/>
                <wp:lineTo x="21491" y="0"/>
                <wp:lineTo x="0" y="0"/>
              </wp:wrapPolygon>
            </wp:wrapTight>
            <wp:docPr id="8507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5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1D343" w14:textId="681DB956" w:rsidR="0083504C" w:rsidRDefault="0083504C" w:rsidP="00A2470C">
      <w:pPr>
        <w:rPr>
          <w:b/>
        </w:rPr>
      </w:pPr>
    </w:p>
    <w:p w14:paraId="6004823E" w14:textId="2FCF9CA4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49DB1649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64E07710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57F69723" w14:textId="77777777" w:rsidR="00AA4D9E" w:rsidRDefault="00AA4D9E" w:rsidP="00AA4D9E">
      <w:pPr>
        <w:rPr>
          <w:b/>
        </w:rPr>
      </w:pPr>
    </w:p>
    <w:p w14:paraId="69BAE4F8" w14:textId="77777777" w:rsidR="00AA4D9E" w:rsidRDefault="00AA4D9E" w:rsidP="00AA4D9E">
      <w:pPr>
        <w:rPr>
          <w:b/>
        </w:rPr>
      </w:pPr>
    </w:p>
    <w:p w14:paraId="6906C1AF" w14:textId="77777777" w:rsidR="006074D5" w:rsidRDefault="006074D5" w:rsidP="00AA4D9E">
      <w:pPr>
        <w:jc w:val="center"/>
        <w:rPr>
          <w:b/>
        </w:rPr>
      </w:pPr>
    </w:p>
    <w:p w14:paraId="3E65905B" w14:textId="132CA9AA" w:rsidR="00533E67" w:rsidRDefault="00084093" w:rsidP="00AA4D9E">
      <w:pPr>
        <w:jc w:val="center"/>
        <w:rPr>
          <w:b/>
        </w:rPr>
      </w:pPr>
      <w:r>
        <w:rPr>
          <w:b/>
        </w:rPr>
        <w:t>CROSS SECTIONAL VIEW</w:t>
      </w:r>
    </w:p>
    <w:p w14:paraId="565F264B" w14:textId="00DB2717" w:rsidR="00533E67" w:rsidRDefault="00533E67">
      <w:pPr>
        <w:rPr>
          <w:b/>
        </w:rPr>
      </w:pPr>
    </w:p>
    <w:tbl>
      <w:tblPr>
        <w:tblStyle w:val="TableGrid"/>
        <w:tblW w:w="11199" w:type="dxa"/>
        <w:tblInd w:w="-43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32"/>
        <w:gridCol w:w="10416"/>
      </w:tblGrid>
      <w:tr w:rsidR="00DD7E2E" w14:paraId="5CD6288E" w14:textId="77777777" w:rsidTr="00622433">
        <w:tc>
          <w:tcPr>
            <w:tcW w:w="2222" w:type="dxa"/>
            <w:shd w:val="clear" w:color="auto" w:fill="FFFFFF" w:themeFill="background1"/>
          </w:tcPr>
          <w:p w14:paraId="7F39EDC9" w14:textId="1437C448" w:rsidR="00533E67" w:rsidRDefault="00A46617">
            <w:pPr>
              <w:rPr>
                <w:b/>
              </w:rPr>
            </w:pPr>
            <w:r>
              <w:rPr>
                <w:sz w:val="28"/>
              </w:rPr>
              <w:t xml:space="preserve">47 </w:t>
            </w:r>
            <w:proofErr w:type="gramStart"/>
            <w:r>
              <w:rPr>
                <w:sz w:val="28"/>
              </w:rPr>
              <w:t>region</w:t>
            </w:r>
            <w:proofErr w:type="gramEnd"/>
          </w:p>
        </w:tc>
        <w:tc>
          <w:tcPr>
            <w:tcW w:w="8977" w:type="dxa"/>
            <w:shd w:val="clear" w:color="auto" w:fill="FFFFFF" w:themeFill="background1"/>
          </w:tcPr>
          <w:p w14:paraId="28057D6C" w14:textId="4E064F6A" w:rsidR="00533E67" w:rsidRDefault="00A45FE6">
            <w:pPr>
              <w:rPr>
                <w:b/>
              </w:rPr>
            </w:pPr>
            <w:r w:rsidRPr="00A45FE6">
              <w:rPr>
                <w:noProof/>
              </w:rPr>
              <w:drawing>
                <wp:inline distT="0" distB="0" distL="0" distR="0" wp14:anchorId="632186F3" wp14:editId="438E8192">
                  <wp:extent cx="6477000" cy="3393796"/>
                  <wp:effectExtent l="0" t="0" r="0" b="0"/>
                  <wp:docPr id="1352426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4261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590" cy="3395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22433">
              <w:rPr>
                <w:noProof/>
              </w:rPr>
              <w:t xml:space="preserve"> </w:t>
            </w:r>
          </w:p>
          <w:p w14:paraId="6C643F1D" w14:textId="495FBEBD" w:rsidR="005C6F9B" w:rsidRDefault="005C6F9B">
            <w:pPr>
              <w:rPr>
                <w:b/>
              </w:rPr>
            </w:pPr>
          </w:p>
        </w:tc>
      </w:tr>
    </w:tbl>
    <w:p w14:paraId="7E84A7F3" w14:textId="4FE40129" w:rsidR="00084093" w:rsidRDefault="00084093" w:rsidP="00672D0C"/>
    <w:p w14:paraId="1392E9CC" w14:textId="77777777" w:rsidR="00672D0C" w:rsidRPr="00672D0C" w:rsidRDefault="00672D0C" w:rsidP="00672D0C"/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747566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22E5E" w14:textId="77777777" w:rsidR="00747566" w:rsidRDefault="00747566">
      <w:r>
        <w:separator/>
      </w:r>
    </w:p>
  </w:endnote>
  <w:endnote w:type="continuationSeparator" w:id="0">
    <w:p w14:paraId="29C9A44F" w14:textId="77777777" w:rsidR="00747566" w:rsidRDefault="00747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C07B8" w14:textId="77777777" w:rsidR="00747566" w:rsidRDefault="00747566">
      <w:r>
        <w:separator/>
      </w:r>
    </w:p>
  </w:footnote>
  <w:footnote w:type="continuationSeparator" w:id="0">
    <w:p w14:paraId="095780B4" w14:textId="77777777" w:rsidR="00747566" w:rsidRDefault="00747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2B87"/>
    <w:rsid w:val="00112ED1"/>
    <w:rsid w:val="00113A6F"/>
    <w:rsid w:val="00125E9A"/>
    <w:rsid w:val="0013289A"/>
    <w:rsid w:val="001351ED"/>
    <w:rsid w:val="00143B16"/>
    <w:rsid w:val="00145CAE"/>
    <w:rsid w:val="00160B72"/>
    <w:rsid w:val="00162C2B"/>
    <w:rsid w:val="00170756"/>
    <w:rsid w:val="00183A64"/>
    <w:rsid w:val="001938AA"/>
    <w:rsid w:val="00193949"/>
    <w:rsid w:val="001955E9"/>
    <w:rsid w:val="001A17BC"/>
    <w:rsid w:val="001A65AB"/>
    <w:rsid w:val="001C2B99"/>
    <w:rsid w:val="001C3E2F"/>
    <w:rsid w:val="001D4728"/>
    <w:rsid w:val="001E0398"/>
    <w:rsid w:val="001E2690"/>
    <w:rsid w:val="001E2F23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61796"/>
    <w:rsid w:val="00263C09"/>
    <w:rsid w:val="00264805"/>
    <w:rsid w:val="00272B53"/>
    <w:rsid w:val="002737FD"/>
    <w:rsid w:val="00274EE7"/>
    <w:rsid w:val="00277ADB"/>
    <w:rsid w:val="00277B01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44995"/>
    <w:rsid w:val="00360169"/>
    <w:rsid w:val="0036712C"/>
    <w:rsid w:val="00374047"/>
    <w:rsid w:val="0038057F"/>
    <w:rsid w:val="00386F89"/>
    <w:rsid w:val="00392811"/>
    <w:rsid w:val="0039555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E017A"/>
    <w:rsid w:val="003E46D9"/>
    <w:rsid w:val="003E7708"/>
    <w:rsid w:val="003F320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408BF"/>
    <w:rsid w:val="004413B9"/>
    <w:rsid w:val="004478A2"/>
    <w:rsid w:val="004556E3"/>
    <w:rsid w:val="004569BD"/>
    <w:rsid w:val="00456B8A"/>
    <w:rsid w:val="00457C9E"/>
    <w:rsid w:val="00464F3C"/>
    <w:rsid w:val="004730D8"/>
    <w:rsid w:val="00474DE7"/>
    <w:rsid w:val="00477C96"/>
    <w:rsid w:val="00486629"/>
    <w:rsid w:val="00490C12"/>
    <w:rsid w:val="004960E9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72FC"/>
    <w:rsid w:val="00547F7D"/>
    <w:rsid w:val="0055175D"/>
    <w:rsid w:val="005521D8"/>
    <w:rsid w:val="0055535D"/>
    <w:rsid w:val="0056063E"/>
    <w:rsid w:val="005659D2"/>
    <w:rsid w:val="00565CF2"/>
    <w:rsid w:val="00566402"/>
    <w:rsid w:val="00566BC0"/>
    <w:rsid w:val="0057490F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D5BA0"/>
    <w:rsid w:val="005E17DC"/>
    <w:rsid w:val="005E3BF5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47566"/>
    <w:rsid w:val="00751400"/>
    <w:rsid w:val="0076123B"/>
    <w:rsid w:val="00761986"/>
    <w:rsid w:val="007665F6"/>
    <w:rsid w:val="00767E9E"/>
    <w:rsid w:val="00771302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CB3"/>
    <w:rsid w:val="00957114"/>
    <w:rsid w:val="00971CA2"/>
    <w:rsid w:val="0097289A"/>
    <w:rsid w:val="009752AE"/>
    <w:rsid w:val="00983AE3"/>
    <w:rsid w:val="00984702"/>
    <w:rsid w:val="009A0EA9"/>
    <w:rsid w:val="009A618F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45FE6"/>
    <w:rsid w:val="00A46617"/>
    <w:rsid w:val="00A54247"/>
    <w:rsid w:val="00A574CD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FC3"/>
    <w:rsid w:val="00AF55AD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2F80"/>
    <w:rsid w:val="00B70876"/>
    <w:rsid w:val="00B7152F"/>
    <w:rsid w:val="00B73862"/>
    <w:rsid w:val="00B85D01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C5368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6A66"/>
    <w:rsid w:val="00C875D7"/>
    <w:rsid w:val="00C91E9E"/>
    <w:rsid w:val="00C96836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A2D"/>
    <w:rsid w:val="00D44D3F"/>
    <w:rsid w:val="00D50376"/>
    <w:rsid w:val="00D51321"/>
    <w:rsid w:val="00D51A5C"/>
    <w:rsid w:val="00D5706F"/>
    <w:rsid w:val="00D66588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CD9"/>
    <w:rsid w:val="00E325F1"/>
    <w:rsid w:val="00E35FC9"/>
    <w:rsid w:val="00E41C09"/>
    <w:rsid w:val="00E473EB"/>
    <w:rsid w:val="00E50A29"/>
    <w:rsid w:val="00E55666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037E"/>
    <w:rsid w:val="00F76899"/>
    <w:rsid w:val="00F9296A"/>
    <w:rsid w:val="00F93323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21</TotalTime>
  <Pages>6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2024-02-06T15:27:00Z</cp:lastPrinted>
  <dcterms:created xsi:type="dcterms:W3CDTF">2024-03-15T15:58:00Z</dcterms:created>
  <dcterms:modified xsi:type="dcterms:W3CDTF">2024-03-15T16:18:00Z</dcterms:modified>
</cp:coreProperties>
</file>