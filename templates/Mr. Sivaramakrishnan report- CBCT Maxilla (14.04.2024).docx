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151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61"/>
        <w:gridCol w:w="5599"/>
      </w:tblGrid>
      <w:tr w:rsidR="001F7F01" w:rsidRPr="004730D8" w14:paraId="392A2775" w14:textId="77777777" w:rsidTr="000C617C">
        <w:trPr>
          <w:trHeight w:val="553"/>
        </w:trPr>
        <w:tc>
          <w:tcPr>
            <w:tcW w:w="2349" w:type="pct"/>
          </w:tcPr>
          <w:p w14:paraId="4D354F41" w14:textId="1033E74B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 xml:space="preserve">r. </w:t>
            </w:r>
            <w:r w:rsidR="000C617C">
              <w:rPr>
                <w:sz w:val="28"/>
              </w:rPr>
              <w:t>Sivaramakrishnan</w:t>
            </w:r>
          </w:p>
        </w:tc>
        <w:tc>
          <w:tcPr>
            <w:tcW w:w="2651" w:type="pct"/>
          </w:tcPr>
          <w:p w14:paraId="112E52C6" w14:textId="73A5AC3B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907B5">
              <w:rPr>
                <w:sz w:val="28"/>
              </w:rPr>
              <w:t>14.04</w:t>
            </w:r>
            <w:r w:rsidR="00003E31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0C617C">
        <w:trPr>
          <w:trHeight w:val="553"/>
        </w:trPr>
        <w:tc>
          <w:tcPr>
            <w:tcW w:w="2349" w:type="pct"/>
          </w:tcPr>
          <w:p w14:paraId="21388FD1" w14:textId="3388E2E2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907B5" w:rsidRPr="00D907B5">
              <w:rPr>
                <w:sz w:val="28"/>
              </w:rPr>
              <w:t>33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D907B5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1" w:type="pct"/>
          </w:tcPr>
          <w:p w14:paraId="11F21660" w14:textId="72848543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0C617C">
        <w:trPr>
          <w:trHeight w:val="553"/>
        </w:trPr>
        <w:tc>
          <w:tcPr>
            <w:tcW w:w="2349" w:type="pct"/>
          </w:tcPr>
          <w:p w14:paraId="37131503" w14:textId="0A80DB56" w:rsidR="001F7F01" w:rsidRPr="004730D8" w:rsidRDefault="001F7F01" w:rsidP="000C617C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0C617C">
              <w:rPr>
                <w:sz w:val="28"/>
              </w:rPr>
              <w:t>V. Shanmugapriya</w:t>
            </w:r>
          </w:p>
        </w:tc>
        <w:tc>
          <w:tcPr>
            <w:tcW w:w="2651" w:type="pct"/>
          </w:tcPr>
          <w:p w14:paraId="7219DEB7" w14:textId="73619ABF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D907B5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0C617C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0C617C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86611F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86611F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1A32B4C2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E23AAE">
        <w:rPr>
          <w:sz w:val="28"/>
        </w:rPr>
        <w:t>14, 16, 25, 26.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margin" w:tblpX="-162" w:tblpY="188"/>
        <w:tblW w:w="4943" w:type="pct"/>
        <w:tblLook w:val="04A0" w:firstRow="1" w:lastRow="0" w:firstColumn="1" w:lastColumn="0" w:noHBand="0" w:noVBand="1"/>
      </w:tblPr>
      <w:tblGrid>
        <w:gridCol w:w="6090"/>
        <w:gridCol w:w="4043"/>
      </w:tblGrid>
      <w:tr w:rsidR="00E23AAE" w14:paraId="3475BBE5" w14:textId="77777777" w:rsidTr="00E23AAE">
        <w:trPr>
          <w:trHeight w:val="540"/>
        </w:trPr>
        <w:tc>
          <w:tcPr>
            <w:tcW w:w="3005" w:type="pct"/>
          </w:tcPr>
          <w:p w14:paraId="6FE1D43E" w14:textId="77777777" w:rsidR="00E23AAE" w:rsidRDefault="00E23AAE" w:rsidP="00663050">
            <w:pPr>
              <w:jc w:val="center"/>
            </w:pPr>
          </w:p>
        </w:tc>
        <w:tc>
          <w:tcPr>
            <w:tcW w:w="1995" w:type="pct"/>
          </w:tcPr>
          <w:p w14:paraId="1DE079D2" w14:textId="7B5D4FA4" w:rsidR="00E23AAE" w:rsidRDefault="00E23AAE" w:rsidP="0076123B">
            <w:pPr>
              <w:jc w:val="center"/>
              <w:rPr>
                <w:b/>
              </w:rPr>
            </w:pPr>
            <w:r>
              <w:rPr>
                <w:b/>
              </w:rPr>
              <w:t xml:space="preserve">14 </w:t>
            </w:r>
            <w:proofErr w:type="gramStart"/>
            <w:r>
              <w:rPr>
                <w:b/>
              </w:rPr>
              <w:t>r</w:t>
            </w:r>
            <w:r w:rsidRPr="00930BA6">
              <w:rPr>
                <w:b/>
              </w:rPr>
              <w:t>egion</w:t>
            </w:r>
            <w:proofErr w:type="gramEnd"/>
          </w:p>
        </w:tc>
      </w:tr>
      <w:tr w:rsidR="00E23AAE" w14:paraId="38D0E478" w14:textId="77777777" w:rsidTr="00E23AAE">
        <w:trPr>
          <w:trHeight w:val="651"/>
        </w:trPr>
        <w:tc>
          <w:tcPr>
            <w:tcW w:w="3005" w:type="pct"/>
          </w:tcPr>
          <w:p w14:paraId="23B61876" w14:textId="77777777" w:rsidR="00E23AAE" w:rsidRDefault="00E23AAE" w:rsidP="00663050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5C67697F" w14:textId="1C0496DF" w:rsidR="00E23AAE" w:rsidRDefault="00EB3D8B" w:rsidP="00663050">
            <w:pPr>
              <w:jc w:val="center"/>
            </w:pPr>
            <w:r>
              <w:t>6.77</w:t>
            </w:r>
          </w:p>
        </w:tc>
      </w:tr>
      <w:tr w:rsidR="00E23AAE" w14:paraId="139B55C6" w14:textId="77777777" w:rsidTr="00E23AAE">
        <w:trPr>
          <w:trHeight w:val="543"/>
        </w:trPr>
        <w:tc>
          <w:tcPr>
            <w:tcW w:w="3005" w:type="pct"/>
          </w:tcPr>
          <w:p w14:paraId="40D9ACE1" w14:textId="77777777" w:rsidR="00E23AAE" w:rsidRDefault="00E23AAE" w:rsidP="00663050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18FFAC2C" w14:textId="0C8084F5" w:rsidR="00E23AAE" w:rsidRDefault="00EB3D8B" w:rsidP="00663050">
            <w:pPr>
              <w:jc w:val="center"/>
            </w:pPr>
            <w:r>
              <w:t>7.67</w:t>
            </w:r>
          </w:p>
        </w:tc>
      </w:tr>
      <w:tr w:rsidR="00E23AAE" w14:paraId="21CE38C6" w14:textId="77777777" w:rsidTr="00E23AAE">
        <w:trPr>
          <w:trHeight w:val="571"/>
        </w:trPr>
        <w:tc>
          <w:tcPr>
            <w:tcW w:w="3005" w:type="pct"/>
          </w:tcPr>
          <w:p w14:paraId="49363B76" w14:textId="77777777" w:rsidR="00E23AAE" w:rsidRPr="00867738" w:rsidRDefault="00E23AAE" w:rsidP="00663050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42991040" w14:textId="6E0DE9A9" w:rsidR="00E23AAE" w:rsidRDefault="00EB3D8B" w:rsidP="00663050">
            <w:pPr>
              <w:jc w:val="center"/>
            </w:pPr>
            <w:r>
              <w:t>13.45</w:t>
            </w:r>
          </w:p>
        </w:tc>
      </w:tr>
    </w:tbl>
    <w:p w14:paraId="1149542C" w14:textId="77777777" w:rsidR="0076123B" w:rsidRDefault="0076123B"/>
    <w:p w14:paraId="21BF5207" w14:textId="77777777" w:rsidR="008A5CF5" w:rsidRDefault="008A5CF5"/>
    <w:p w14:paraId="72A207C2" w14:textId="77777777" w:rsidR="002910D1" w:rsidRDefault="002910D1"/>
    <w:p w14:paraId="126C834D" w14:textId="77777777" w:rsidR="002910D1" w:rsidRDefault="002910D1"/>
    <w:tbl>
      <w:tblPr>
        <w:tblW w:w="4858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49"/>
        <w:gridCol w:w="1906"/>
        <w:gridCol w:w="1906"/>
        <w:gridCol w:w="1898"/>
      </w:tblGrid>
      <w:tr w:rsidR="00E23AAE" w14:paraId="07D306B0" w14:textId="77777777" w:rsidTr="00E23AAE">
        <w:trPr>
          <w:trHeight w:val="692"/>
        </w:trPr>
        <w:tc>
          <w:tcPr>
            <w:tcW w:w="2133" w:type="pct"/>
          </w:tcPr>
          <w:p w14:paraId="4C1A5F21" w14:textId="75E89F85" w:rsidR="00E23AAE" w:rsidRPr="0050224B" w:rsidRDefault="00E23AAE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31CD47F6" w14:textId="77777777" w:rsidR="00E23AAE" w:rsidRDefault="00E23AAE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7" w:type="pct"/>
          </w:tcPr>
          <w:p w14:paraId="2B4E6E47" w14:textId="253E01E2" w:rsidR="00E23AAE" w:rsidRDefault="00E23AAE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953" w:type="pct"/>
          </w:tcPr>
          <w:p w14:paraId="65FAE292" w14:textId="77777777" w:rsidR="00E23AAE" w:rsidRDefault="00E23AAE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E23AAE" w14:paraId="47866743" w14:textId="77777777" w:rsidTr="00E23AAE">
        <w:trPr>
          <w:trHeight w:val="808"/>
        </w:trPr>
        <w:tc>
          <w:tcPr>
            <w:tcW w:w="2133" w:type="pct"/>
          </w:tcPr>
          <w:p w14:paraId="45B450D9" w14:textId="77777777" w:rsidR="00E23AAE" w:rsidRDefault="00E23AAE" w:rsidP="002910D1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41666094" w14:textId="357E5D18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11.66</w:t>
            </w:r>
          </w:p>
        </w:tc>
        <w:tc>
          <w:tcPr>
            <w:tcW w:w="957" w:type="pct"/>
          </w:tcPr>
          <w:p w14:paraId="0F93DC72" w14:textId="6C723989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7.69</w:t>
            </w:r>
          </w:p>
        </w:tc>
        <w:tc>
          <w:tcPr>
            <w:tcW w:w="953" w:type="pct"/>
          </w:tcPr>
          <w:p w14:paraId="679C32DD" w14:textId="59F7D2D9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11.08</w:t>
            </w:r>
          </w:p>
        </w:tc>
      </w:tr>
      <w:tr w:rsidR="00E23AAE" w14:paraId="076622D8" w14:textId="77777777" w:rsidTr="00E23AAE">
        <w:trPr>
          <w:trHeight w:val="808"/>
        </w:trPr>
        <w:tc>
          <w:tcPr>
            <w:tcW w:w="2133" w:type="pct"/>
          </w:tcPr>
          <w:p w14:paraId="0A344298" w14:textId="77777777" w:rsidR="00E23AAE" w:rsidRPr="000F2EB0" w:rsidRDefault="00E23AAE" w:rsidP="002910D1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1278305D" w14:textId="233AAC8A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12.09</w:t>
            </w:r>
          </w:p>
        </w:tc>
        <w:tc>
          <w:tcPr>
            <w:tcW w:w="957" w:type="pct"/>
          </w:tcPr>
          <w:p w14:paraId="27E41570" w14:textId="7C069A05" w:rsidR="00EB3D8B" w:rsidRDefault="00EB3D8B" w:rsidP="00EB3D8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9.78</w:t>
            </w:r>
          </w:p>
        </w:tc>
        <w:tc>
          <w:tcPr>
            <w:tcW w:w="953" w:type="pct"/>
          </w:tcPr>
          <w:p w14:paraId="3617224F" w14:textId="6E6EFA66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10.89</w:t>
            </w:r>
          </w:p>
        </w:tc>
      </w:tr>
      <w:tr w:rsidR="00E23AAE" w14:paraId="05E9A6AA" w14:textId="77777777" w:rsidTr="00E23AAE">
        <w:trPr>
          <w:trHeight w:val="808"/>
        </w:trPr>
        <w:tc>
          <w:tcPr>
            <w:tcW w:w="2133" w:type="pct"/>
          </w:tcPr>
          <w:p w14:paraId="74536619" w14:textId="77777777" w:rsidR="00E23AAE" w:rsidRDefault="00E23AAE" w:rsidP="002910D1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957" w:type="pct"/>
          </w:tcPr>
          <w:p w14:paraId="6C1FB468" w14:textId="565AEB9C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4.46</w:t>
            </w:r>
          </w:p>
        </w:tc>
        <w:tc>
          <w:tcPr>
            <w:tcW w:w="957" w:type="pct"/>
          </w:tcPr>
          <w:p w14:paraId="1758F784" w14:textId="0C8371E4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18.74</w:t>
            </w:r>
          </w:p>
        </w:tc>
        <w:tc>
          <w:tcPr>
            <w:tcW w:w="953" w:type="pct"/>
          </w:tcPr>
          <w:p w14:paraId="1335F916" w14:textId="1EA6CE32" w:rsidR="00E23AAE" w:rsidRDefault="00EB3D8B" w:rsidP="002910D1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8.28</w:t>
            </w:r>
          </w:p>
        </w:tc>
      </w:tr>
    </w:tbl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3DC66090" w:rsidR="00205903" w:rsidRPr="002C2BCB" w:rsidRDefault="002C2BCB" w:rsidP="002C2BCB">
      <w:pPr>
        <w:tabs>
          <w:tab w:val="left" w:pos="10260"/>
        </w:tabs>
        <w:ind w:firstLine="450"/>
        <w:jc w:val="center"/>
        <w:rPr>
          <w:b/>
          <w:bCs/>
        </w:rPr>
      </w:pPr>
      <w:r w:rsidRPr="002C2BCB">
        <w:rPr>
          <w:b/>
          <w:bCs/>
        </w:rPr>
        <w:t>RECONSTRUCTED PANORAMIC VIEW</w:t>
      </w:r>
    </w:p>
    <w:p w14:paraId="4D635D40" w14:textId="7E735411" w:rsidR="002C2BCB" w:rsidRDefault="002C2BCB" w:rsidP="00B923B3">
      <w:pPr>
        <w:tabs>
          <w:tab w:val="left" w:pos="10260"/>
        </w:tabs>
        <w:ind w:firstLine="450"/>
        <w:jc w:val="both"/>
      </w:pPr>
      <w:r w:rsidRPr="002C2BCB">
        <w:drawing>
          <wp:anchor distT="0" distB="0" distL="114300" distR="114300" simplePos="0" relativeHeight="251752960" behindDoc="1" locked="0" layoutInCell="1" allowOverlap="1" wp14:anchorId="7F19C89C" wp14:editId="64E07DA0">
            <wp:simplePos x="0" y="0"/>
            <wp:positionH relativeFrom="margin">
              <wp:align>right</wp:align>
            </wp:positionH>
            <wp:positionV relativeFrom="paragraph">
              <wp:posOffset>251460</wp:posOffset>
            </wp:positionV>
            <wp:extent cx="6301689" cy="2562225"/>
            <wp:effectExtent l="0" t="0" r="4445" b="0"/>
            <wp:wrapTight wrapText="bothSides">
              <wp:wrapPolygon edited="0">
                <wp:start x="0" y="0"/>
                <wp:lineTo x="0" y="21359"/>
                <wp:lineTo x="21550" y="21359"/>
                <wp:lineTo x="21550" y="0"/>
                <wp:lineTo x="0" y="0"/>
              </wp:wrapPolygon>
            </wp:wrapTight>
            <wp:docPr id="18280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23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1689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2A533108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16C85E72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2FDEB479" w:rsidR="00084093" w:rsidRDefault="00597816" w:rsidP="00412911">
      <w:pPr>
        <w:tabs>
          <w:tab w:val="left" w:pos="10260"/>
        </w:tabs>
        <w:ind w:firstLine="450"/>
        <w:jc w:val="center"/>
        <w:rPr>
          <w:b/>
        </w:rPr>
      </w:pPr>
      <w:r w:rsidRPr="00597816">
        <w:rPr>
          <w:b/>
        </w:rPr>
        <w:drawing>
          <wp:inline distT="0" distB="0" distL="0" distR="0" wp14:anchorId="0DBE65B8" wp14:editId="5C50FC90">
            <wp:extent cx="4267796" cy="2105319"/>
            <wp:effectExtent l="0" t="0" r="0" b="9525"/>
            <wp:docPr id="50352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22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C3DF" w14:textId="0432B904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245F465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3D8B0A8" w:rsidR="00084093" w:rsidRDefault="00597816" w:rsidP="00412911">
      <w:pPr>
        <w:tabs>
          <w:tab w:val="left" w:pos="10260"/>
        </w:tabs>
        <w:ind w:firstLine="450"/>
        <w:jc w:val="center"/>
        <w:rPr>
          <w:b/>
        </w:rPr>
      </w:pPr>
      <w:r w:rsidRPr="00597816">
        <w:rPr>
          <w:b/>
        </w:rPr>
        <w:drawing>
          <wp:inline distT="0" distB="0" distL="0" distR="0" wp14:anchorId="0AFE1452" wp14:editId="652A6CD6">
            <wp:extent cx="4229100" cy="2457080"/>
            <wp:effectExtent l="0" t="0" r="0" b="635"/>
            <wp:docPr id="63428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833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6415" cy="246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B391" w14:textId="6D4D3CF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7F1C9914" w:rsidR="00084093" w:rsidRDefault="00597816" w:rsidP="00412911">
      <w:pPr>
        <w:tabs>
          <w:tab w:val="left" w:pos="10260"/>
        </w:tabs>
        <w:ind w:firstLine="450"/>
        <w:jc w:val="center"/>
        <w:rPr>
          <w:b/>
        </w:rPr>
      </w:pPr>
      <w:r w:rsidRPr="00597816">
        <w:rPr>
          <w:b/>
        </w:rPr>
        <w:drawing>
          <wp:anchor distT="0" distB="0" distL="114300" distR="114300" simplePos="0" relativeHeight="251753984" behindDoc="1" locked="0" layoutInCell="1" allowOverlap="1" wp14:anchorId="738898A4" wp14:editId="3DCB8B13">
            <wp:simplePos x="0" y="0"/>
            <wp:positionH relativeFrom="column">
              <wp:posOffset>1314450</wp:posOffset>
            </wp:positionH>
            <wp:positionV relativeFrom="paragraph">
              <wp:posOffset>5715</wp:posOffset>
            </wp:positionV>
            <wp:extent cx="4217670" cy="2667000"/>
            <wp:effectExtent l="0" t="0" r="0" b="0"/>
            <wp:wrapTight wrapText="bothSides">
              <wp:wrapPolygon edited="0">
                <wp:start x="0" y="0"/>
                <wp:lineTo x="0" y="21446"/>
                <wp:lineTo x="21463" y="21446"/>
                <wp:lineTo x="21463" y="0"/>
                <wp:lineTo x="0" y="0"/>
              </wp:wrapPolygon>
            </wp:wrapTight>
            <wp:docPr id="198974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1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A1BBD5" w14:textId="3C03F6B7" w:rsidR="005D6EFF" w:rsidRPr="00597816" w:rsidRDefault="00084093" w:rsidP="005D6EFF">
      <w:pPr>
        <w:rPr>
          <w:bCs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326"/>
        <w:gridCol w:w="8076"/>
      </w:tblGrid>
      <w:tr w:rsidR="00245830" w14:paraId="71016DFB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14A2C50C" w14:textId="7ABF6C94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436E13FB" w14:textId="2010B51B" w:rsidR="00245830" w:rsidRDefault="007D0B8E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7D0B8E">
              <w:rPr>
                <w:b/>
              </w:rPr>
              <w:drawing>
                <wp:inline distT="0" distB="0" distL="0" distR="0" wp14:anchorId="3C008920" wp14:editId="7B9972ED">
                  <wp:extent cx="4725059" cy="3077004"/>
                  <wp:effectExtent l="0" t="0" r="0" b="9525"/>
                  <wp:docPr id="14673469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34693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307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830" w14:paraId="221C5CC8" w14:textId="77777777" w:rsidTr="00E378C2">
        <w:trPr>
          <w:trHeight w:val="571"/>
        </w:trPr>
        <w:tc>
          <w:tcPr>
            <w:tcW w:w="2326" w:type="dxa"/>
            <w:shd w:val="clear" w:color="auto" w:fill="FFFFFF" w:themeFill="background1"/>
          </w:tcPr>
          <w:p w14:paraId="5EE5224E" w14:textId="77777777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1761E860" w14:textId="10A0518A" w:rsidR="00245830" w:rsidRDefault="007D0B8E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7D0B8E">
              <w:rPr>
                <w:b/>
              </w:rPr>
              <w:drawing>
                <wp:inline distT="0" distB="0" distL="0" distR="0" wp14:anchorId="7164E3A9" wp14:editId="467EC401">
                  <wp:extent cx="4801270" cy="2848373"/>
                  <wp:effectExtent l="0" t="0" r="0" b="9525"/>
                  <wp:docPr id="19413704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37046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2848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830" w14:paraId="43A50CFF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6C957DF6" w14:textId="77777777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3E0E3F74" w14:textId="62850D0B" w:rsidR="00245830" w:rsidRDefault="002C2BC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C2BCB">
              <w:rPr>
                <w:b/>
              </w:rPr>
              <w:drawing>
                <wp:inline distT="0" distB="0" distL="0" distR="0" wp14:anchorId="25525742" wp14:editId="62EA46E8">
                  <wp:extent cx="4696480" cy="2867425"/>
                  <wp:effectExtent l="0" t="0" r="8890" b="9525"/>
                  <wp:docPr id="1948695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955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6480" cy="286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5830" w14:paraId="5DF0BDD6" w14:textId="77777777" w:rsidTr="00E378C2">
        <w:trPr>
          <w:trHeight w:val="629"/>
        </w:trPr>
        <w:tc>
          <w:tcPr>
            <w:tcW w:w="2326" w:type="dxa"/>
            <w:shd w:val="clear" w:color="auto" w:fill="FFFFFF" w:themeFill="background1"/>
          </w:tcPr>
          <w:p w14:paraId="2DF073E5" w14:textId="77777777" w:rsidR="00245830" w:rsidRDefault="0024583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076" w:type="dxa"/>
            <w:shd w:val="clear" w:color="auto" w:fill="FFFFFF" w:themeFill="background1"/>
          </w:tcPr>
          <w:p w14:paraId="7C9AE92F" w14:textId="48647C88" w:rsidR="00245830" w:rsidRDefault="002C2BCB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2C2BCB">
              <w:rPr>
                <w:b/>
              </w:rPr>
              <w:drawing>
                <wp:inline distT="0" distB="0" distL="0" distR="0" wp14:anchorId="520A5BDA" wp14:editId="727289FE">
                  <wp:extent cx="4486901" cy="2962688"/>
                  <wp:effectExtent l="0" t="0" r="9525" b="9525"/>
                  <wp:docPr id="9403433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034339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901" cy="2962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D6186E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DA1E7" w14:textId="77777777" w:rsidR="00D6186E" w:rsidRDefault="00D6186E">
      <w:r>
        <w:separator/>
      </w:r>
    </w:p>
  </w:endnote>
  <w:endnote w:type="continuationSeparator" w:id="0">
    <w:p w14:paraId="39A2670B" w14:textId="77777777" w:rsidR="00D6186E" w:rsidRDefault="00D61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842EEC" w14:textId="77777777" w:rsidR="00D6186E" w:rsidRDefault="00D6186E">
      <w:r>
        <w:separator/>
      </w:r>
    </w:p>
  </w:footnote>
  <w:footnote w:type="continuationSeparator" w:id="0">
    <w:p w14:paraId="0C078123" w14:textId="77777777" w:rsidR="00D6186E" w:rsidRDefault="00D618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30238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220D"/>
    <w:rsid w:val="000C0BD2"/>
    <w:rsid w:val="000C617C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45830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B4007"/>
    <w:rsid w:val="002B6280"/>
    <w:rsid w:val="002B7BA4"/>
    <w:rsid w:val="002C1430"/>
    <w:rsid w:val="002C2BCB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7816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D0B8E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51321"/>
    <w:rsid w:val="00D51A5C"/>
    <w:rsid w:val="00D6186E"/>
    <w:rsid w:val="00D72677"/>
    <w:rsid w:val="00D743D1"/>
    <w:rsid w:val="00D81AAF"/>
    <w:rsid w:val="00D83470"/>
    <w:rsid w:val="00D907B5"/>
    <w:rsid w:val="00DA082D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23AAE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62CB0"/>
    <w:rsid w:val="00E9456D"/>
    <w:rsid w:val="00E973DD"/>
    <w:rsid w:val="00EA03F2"/>
    <w:rsid w:val="00EA4A36"/>
    <w:rsid w:val="00EA64E4"/>
    <w:rsid w:val="00EB3D8B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9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2024-04-14T15:36:00Z</cp:lastPrinted>
  <dcterms:created xsi:type="dcterms:W3CDTF">2024-04-14T15:37:00Z</dcterms:created>
  <dcterms:modified xsi:type="dcterms:W3CDTF">2024-04-14T15:37:00Z</dcterms:modified>
</cp:coreProperties>
</file>