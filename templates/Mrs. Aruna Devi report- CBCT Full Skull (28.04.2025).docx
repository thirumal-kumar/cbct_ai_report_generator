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140D96D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D629D0">
              <w:rPr>
                <w:sz w:val="28"/>
              </w:rPr>
              <w:t xml:space="preserve">s. </w:t>
            </w:r>
            <w:r w:rsidR="009D4E9A">
              <w:rPr>
                <w:sz w:val="28"/>
              </w:rPr>
              <w:t>Aruna Devi</w:t>
            </w:r>
          </w:p>
        </w:tc>
        <w:tc>
          <w:tcPr>
            <w:tcW w:w="2568" w:type="pct"/>
          </w:tcPr>
          <w:p w14:paraId="112E52C6" w14:textId="3ED8E7F0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9D4E9A">
              <w:rPr>
                <w:sz w:val="28"/>
              </w:rPr>
              <w:t>28.04.2025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6AC458B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9D4E9A">
              <w:rPr>
                <w:sz w:val="28"/>
              </w:rPr>
              <w:t>4</w:t>
            </w:r>
            <w:r w:rsidR="00D629D0">
              <w:rPr>
                <w:sz w:val="28"/>
              </w:rPr>
              <w:t>2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629D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60D22CE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9D4E9A">
              <w:rPr>
                <w:sz w:val="28"/>
              </w:rPr>
              <w:t>Vikram Vishwanath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7F890AA4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516C43">
        <w:rPr>
          <w:sz w:val="28"/>
        </w:rPr>
        <w:t>16, 17, 18</w:t>
      </w:r>
      <w:r w:rsidR="00BA373B">
        <w:rPr>
          <w:sz w:val="28"/>
        </w:rPr>
        <w:t>, 31, 37, 41, 42, 46.</w:t>
      </w:r>
    </w:p>
    <w:p w14:paraId="4B0E0537" w14:textId="2118EA6E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BA6DC4">
        <w:rPr>
          <w:sz w:val="28"/>
        </w:rPr>
        <w:t>resorptive changes</w:t>
      </w:r>
      <w:r w:rsidR="009302AD">
        <w:rPr>
          <w:sz w:val="28"/>
        </w:rPr>
        <w:t>.</w:t>
      </w:r>
    </w:p>
    <w:p w14:paraId="3A97F478" w14:textId="12900960" w:rsidR="00AD13EC" w:rsidRDefault="00AD13EC" w:rsidP="00AD13EC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Bone type in relation to </w:t>
      </w:r>
      <w:r w:rsidR="00835B07">
        <w:rPr>
          <w:sz w:val="28"/>
        </w:rPr>
        <w:t xml:space="preserve">11, 12, </w:t>
      </w:r>
      <w:r>
        <w:rPr>
          <w:sz w:val="28"/>
        </w:rPr>
        <w:t xml:space="preserve">13, 14, </w:t>
      </w:r>
      <w:r w:rsidR="00835B07">
        <w:rPr>
          <w:sz w:val="28"/>
        </w:rPr>
        <w:t>21, 22, 23, 24, 25</w:t>
      </w:r>
      <w:r>
        <w:rPr>
          <w:sz w:val="28"/>
        </w:rPr>
        <w:t xml:space="preserve"> region is D3 </w:t>
      </w:r>
    </w:p>
    <w:p w14:paraId="43E88A2D" w14:textId="7E4E6C91" w:rsidR="00835B07" w:rsidRDefault="00835B07" w:rsidP="00835B0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Bone type in relation to </w:t>
      </w:r>
      <w:r>
        <w:rPr>
          <w:sz w:val="28"/>
        </w:rPr>
        <w:t>16, 17, 26, 27</w:t>
      </w:r>
      <w:r>
        <w:rPr>
          <w:sz w:val="28"/>
        </w:rPr>
        <w:t xml:space="preserve"> region is D</w:t>
      </w:r>
      <w:r>
        <w:rPr>
          <w:sz w:val="28"/>
        </w:rPr>
        <w:t>4</w:t>
      </w:r>
      <w:r>
        <w:rPr>
          <w:sz w:val="28"/>
        </w:rPr>
        <w:t xml:space="preserve"> </w:t>
      </w:r>
    </w:p>
    <w:p w14:paraId="1D755DB0" w14:textId="44217415" w:rsidR="00AD13EC" w:rsidRDefault="00835B07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Bone type in relation to</w:t>
      </w:r>
      <w:r>
        <w:rPr>
          <w:sz w:val="28"/>
        </w:rPr>
        <w:t xml:space="preserve"> </w:t>
      </w:r>
      <w:r w:rsidR="00132BF7">
        <w:rPr>
          <w:sz w:val="28"/>
        </w:rPr>
        <w:t xml:space="preserve">mandibular arch </w:t>
      </w:r>
      <w:r>
        <w:rPr>
          <w:sz w:val="28"/>
        </w:rPr>
        <w:t>is D</w:t>
      </w:r>
      <w:r w:rsidR="00132BF7">
        <w:rPr>
          <w:sz w:val="28"/>
        </w:rPr>
        <w:t>4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04B34C08" w:rsidR="00BD6A11" w:rsidRDefault="00120A30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0CBFAFB3" w14:textId="37AE64A7" w:rsidR="00BD6A11" w:rsidRDefault="00120A30" w:rsidP="00BF422B">
            <w:pPr>
              <w:jc w:val="center"/>
            </w:pPr>
            <w:r>
              <w:t>5</w:t>
            </w:r>
          </w:p>
        </w:tc>
        <w:tc>
          <w:tcPr>
            <w:tcW w:w="526" w:type="pct"/>
          </w:tcPr>
          <w:p w14:paraId="30C40DD1" w14:textId="1E80AD2A" w:rsidR="00BD6A11" w:rsidRDefault="00120A30" w:rsidP="00BF422B">
            <w:pPr>
              <w:jc w:val="center"/>
            </w:pPr>
            <w:r>
              <w:t>3.2</w:t>
            </w:r>
          </w:p>
        </w:tc>
        <w:tc>
          <w:tcPr>
            <w:tcW w:w="526" w:type="pct"/>
          </w:tcPr>
          <w:p w14:paraId="6C52CFB5" w14:textId="1C663182" w:rsidR="00BD6A11" w:rsidRDefault="00120A30" w:rsidP="00BF422B">
            <w:pPr>
              <w:jc w:val="center"/>
            </w:pPr>
            <w:r>
              <w:t>4.8</w:t>
            </w:r>
          </w:p>
        </w:tc>
        <w:tc>
          <w:tcPr>
            <w:tcW w:w="526" w:type="pct"/>
          </w:tcPr>
          <w:p w14:paraId="3FF74937" w14:textId="6A953FB0" w:rsidR="00BD6A11" w:rsidRDefault="00120A30" w:rsidP="00BF422B">
            <w:pPr>
              <w:jc w:val="center"/>
            </w:pPr>
            <w:r>
              <w:t>2.7</w:t>
            </w:r>
          </w:p>
        </w:tc>
        <w:tc>
          <w:tcPr>
            <w:tcW w:w="526" w:type="pct"/>
          </w:tcPr>
          <w:p w14:paraId="0CC0A391" w14:textId="10C4B011" w:rsidR="00BD6A11" w:rsidRDefault="00120A30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554FAA52" w14:textId="6533F406" w:rsidR="00BD6A11" w:rsidRDefault="00120A30" w:rsidP="00BF422B">
            <w:pPr>
              <w:jc w:val="center"/>
            </w:pPr>
            <w:r>
              <w:t>3</w:t>
            </w:r>
          </w:p>
        </w:tc>
        <w:tc>
          <w:tcPr>
            <w:tcW w:w="526" w:type="pct"/>
          </w:tcPr>
          <w:p w14:paraId="6C45F1EA" w14:textId="13D78A29" w:rsidR="00BD6A11" w:rsidRDefault="00120A30" w:rsidP="00BF422B">
            <w:pPr>
              <w:jc w:val="center"/>
            </w:pPr>
            <w:r>
              <w:t>5.1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06F03480" w:rsidR="00BD6A11" w:rsidRDefault="00120A30" w:rsidP="00BF422B">
            <w:pPr>
              <w:jc w:val="center"/>
            </w:pPr>
            <w:r>
              <w:t>2.8</w:t>
            </w:r>
          </w:p>
        </w:tc>
        <w:tc>
          <w:tcPr>
            <w:tcW w:w="526" w:type="pct"/>
          </w:tcPr>
          <w:p w14:paraId="5CFF5A6F" w14:textId="433F7673" w:rsidR="00BD6A11" w:rsidRDefault="00120A30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4B3D4431" w14:textId="04BFD2BD" w:rsidR="00BD6A11" w:rsidRDefault="00120A30" w:rsidP="00BF422B">
            <w:pPr>
              <w:jc w:val="center"/>
            </w:pPr>
            <w:r>
              <w:t>3.9</w:t>
            </w:r>
          </w:p>
        </w:tc>
        <w:tc>
          <w:tcPr>
            <w:tcW w:w="526" w:type="pct"/>
          </w:tcPr>
          <w:p w14:paraId="086DECE9" w14:textId="7DE9EE3D" w:rsidR="00BD6A11" w:rsidRDefault="00120A30" w:rsidP="00BF422B">
            <w:pPr>
              <w:jc w:val="center"/>
            </w:pPr>
            <w:r>
              <w:t>4.1</w:t>
            </w:r>
          </w:p>
        </w:tc>
        <w:tc>
          <w:tcPr>
            <w:tcW w:w="526" w:type="pct"/>
          </w:tcPr>
          <w:p w14:paraId="7C2669B4" w14:textId="7B09B8D1" w:rsidR="00BD6A11" w:rsidRDefault="00120A30" w:rsidP="00BF422B">
            <w:pPr>
              <w:jc w:val="center"/>
            </w:pPr>
            <w:r>
              <w:t>3.8</w:t>
            </w:r>
          </w:p>
        </w:tc>
        <w:tc>
          <w:tcPr>
            <w:tcW w:w="526" w:type="pct"/>
          </w:tcPr>
          <w:p w14:paraId="68B20E08" w14:textId="46488A26" w:rsidR="00BD6A11" w:rsidRDefault="00120A30" w:rsidP="00BF422B">
            <w:pPr>
              <w:jc w:val="center"/>
            </w:pPr>
            <w:r>
              <w:t>4.7</w:t>
            </w:r>
          </w:p>
        </w:tc>
        <w:tc>
          <w:tcPr>
            <w:tcW w:w="526" w:type="pct"/>
          </w:tcPr>
          <w:p w14:paraId="11D13BA0" w14:textId="64562519" w:rsidR="00BD6A11" w:rsidRDefault="00120A30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22E92020" w14:textId="3ABDE63A" w:rsidR="00BD6A11" w:rsidRDefault="00120A30" w:rsidP="00BF422B">
            <w:pPr>
              <w:jc w:val="center"/>
            </w:pPr>
            <w:r>
              <w:t>6.1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74D5586E" w:rsidR="00BD6A11" w:rsidRDefault="00120A30" w:rsidP="00BF422B">
            <w:pPr>
              <w:jc w:val="center"/>
            </w:pPr>
            <w:r>
              <w:t>16.6</w:t>
            </w:r>
          </w:p>
        </w:tc>
        <w:tc>
          <w:tcPr>
            <w:tcW w:w="526" w:type="pct"/>
          </w:tcPr>
          <w:p w14:paraId="72EE28D7" w14:textId="5E6EB7A3" w:rsidR="00BD6A11" w:rsidRDefault="00120A30" w:rsidP="00BF422B">
            <w:pPr>
              <w:jc w:val="center"/>
            </w:pPr>
            <w:r>
              <w:t>12.8</w:t>
            </w:r>
          </w:p>
        </w:tc>
        <w:tc>
          <w:tcPr>
            <w:tcW w:w="526" w:type="pct"/>
          </w:tcPr>
          <w:p w14:paraId="35A1B00D" w14:textId="13BFE5F7" w:rsidR="00BD6A11" w:rsidRDefault="00120A30" w:rsidP="00BF422B">
            <w:pPr>
              <w:jc w:val="center"/>
            </w:pPr>
            <w:r>
              <w:t>14.5</w:t>
            </w:r>
          </w:p>
        </w:tc>
        <w:tc>
          <w:tcPr>
            <w:tcW w:w="526" w:type="pct"/>
          </w:tcPr>
          <w:p w14:paraId="16EBA496" w14:textId="5C81510A" w:rsidR="00BD6A11" w:rsidRDefault="00120A30" w:rsidP="00BF422B">
            <w:pPr>
              <w:jc w:val="center"/>
            </w:pPr>
            <w:r>
              <w:t>10.4</w:t>
            </w:r>
          </w:p>
        </w:tc>
        <w:tc>
          <w:tcPr>
            <w:tcW w:w="526" w:type="pct"/>
          </w:tcPr>
          <w:p w14:paraId="6915DB5E" w14:textId="23EFDF26" w:rsidR="00BD6A11" w:rsidRDefault="00120A30" w:rsidP="00BF422B">
            <w:pPr>
              <w:jc w:val="center"/>
            </w:pPr>
            <w:r>
              <w:t>13.5</w:t>
            </w:r>
          </w:p>
        </w:tc>
        <w:tc>
          <w:tcPr>
            <w:tcW w:w="526" w:type="pct"/>
          </w:tcPr>
          <w:p w14:paraId="068D8CEE" w14:textId="2728D9B0" w:rsidR="00BD6A11" w:rsidRDefault="00120A30" w:rsidP="00BF422B">
            <w:pPr>
              <w:jc w:val="center"/>
            </w:pPr>
            <w:r>
              <w:t>12.4</w:t>
            </w:r>
          </w:p>
        </w:tc>
        <w:tc>
          <w:tcPr>
            <w:tcW w:w="526" w:type="pct"/>
          </w:tcPr>
          <w:p w14:paraId="7F642986" w14:textId="4D68A72F" w:rsidR="00BD6A11" w:rsidRDefault="00120A30" w:rsidP="00BF422B">
            <w:pPr>
              <w:jc w:val="center"/>
            </w:pPr>
            <w:r>
              <w:t>10.9</w:t>
            </w:r>
          </w:p>
        </w:tc>
        <w:tc>
          <w:tcPr>
            <w:tcW w:w="526" w:type="pct"/>
          </w:tcPr>
          <w:p w14:paraId="4099FA2F" w14:textId="2215F499" w:rsidR="00BD6A11" w:rsidRDefault="00120A30" w:rsidP="00BF422B">
            <w:pPr>
              <w:jc w:val="center"/>
            </w:pPr>
            <w:r>
              <w:t>9.8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407CB192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608" w:type="pct"/>
          </w:tcPr>
          <w:p w14:paraId="04968D7D" w14:textId="1A1C764B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  <w:tc>
          <w:tcPr>
            <w:tcW w:w="608" w:type="pct"/>
          </w:tcPr>
          <w:p w14:paraId="1EBEA066" w14:textId="78E39D35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11.1</w:t>
            </w:r>
          </w:p>
        </w:tc>
        <w:tc>
          <w:tcPr>
            <w:tcW w:w="608" w:type="pct"/>
          </w:tcPr>
          <w:p w14:paraId="121C1C72" w14:textId="6BE6A686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</w:t>
            </w:r>
          </w:p>
        </w:tc>
        <w:tc>
          <w:tcPr>
            <w:tcW w:w="608" w:type="pct"/>
          </w:tcPr>
          <w:p w14:paraId="5B7BF53A" w14:textId="1D0197A8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  <w:tc>
          <w:tcPr>
            <w:tcW w:w="606" w:type="pct"/>
          </w:tcPr>
          <w:p w14:paraId="3D7B8FEB" w14:textId="575AF71D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9.7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77A0357B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  <w:tc>
          <w:tcPr>
            <w:tcW w:w="608" w:type="pct"/>
          </w:tcPr>
          <w:p w14:paraId="755F7143" w14:textId="1B5095FA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4F12F3A3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27D2B26D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  <w:tc>
          <w:tcPr>
            <w:tcW w:w="608" w:type="pct"/>
          </w:tcPr>
          <w:p w14:paraId="6659DBBE" w14:textId="6123DA27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6" w:type="pct"/>
          </w:tcPr>
          <w:p w14:paraId="204FF0B3" w14:textId="57C6F29E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42619891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13.7</w:t>
            </w:r>
          </w:p>
        </w:tc>
        <w:tc>
          <w:tcPr>
            <w:tcW w:w="608" w:type="pct"/>
          </w:tcPr>
          <w:p w14:paraId="27F23230" w14:textId="7D965F4C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  <w:tc>
          <w:tcPr>
            <w:tcW w:w="608" w:type="pct"/>
          </w:tcPr>
          <w:p w14:paraId="117C1A28" w14:textId="7386056E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608" w:type="pct"/>
          </w:tcPr>
          <w:p w14:paraId="61042547" w14:textId="06275A63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</w:t>
            </w:r>
          </w:p>
        </w:tc>
        <w:tc>
          <w:tcPr>
            <w:tcW w:w="608" w:type="pct"/>
          </w:tcPr>
          <w:p w14:paraId="77171032" w14:textId="0F6F9813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6.4</w:t>
            </w:r>
          </w:p>
        </w:tc>
        <w:tc>
          <w:tcPr>
            <w:tcW w:w="606" w:type="pct"/>
          </w:tcPr>
          <w:p w14:paraId="4AD55496" w14:textId="0380CCAC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0344DF53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508B96B9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3E123B43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418C4F18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5EC56B71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029BE29B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4.6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7C97D58E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674293E4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758A9951" w:rsidR="00BD6A11" w:rsidRDefault="00120A30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2255D518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2A728236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51D4D178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22.7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17F07009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</w:t>
            </w:r>
          </w:p>
        </w:tc>
        <w:tc>
          <w:tcPr>
            <w:tcW w:w="803" w:type="pct"/>
            <w:vAlign w:val="center"/>
          </w:tcPr>
          <w:p w14:paraId="5F015D67" w14:textId="5792CFBE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803" w:type="pct"/>
            <w:vAlign w:val="center"/>
          </w:tcPr>
          <w:p w14:paraId="52691122" w14:textId="070EFC4F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800" w:type="pct"/>
            <w:vAlign w:val="center"/>
          </w:tcPr>
          <w:p w14:paraId="23C32197" w14:textId="4371C48D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147BC1F0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3.5</w:t>
            </w:r>
          </w:p>
        </w:tc>
        <w:tc>
          <w:tcPr>
            <w:tcW w:w="803" w:type="pct"/>
            <w:vAlign w:val="center"/>
          </w:tcPr>
          <w:p w14:paraId="3EE86883" w14:textId="36388E08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803" w:type="pct"/>
            <w:vAlign w:val="center"/>
          </w:tcPr>
          <w:p w14:paraId="74FE2E5F" w14:textId="64F20431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800" w:type="pct"/>
            <w:vAlign w:val="center"/>
          </w:tcPr>
          <w:p w14:paraId="5645E8F9" w14:textId="248FA8F9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0A2B577E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3" w:type="pct"/>
            <w:vAlign w:val="center"/>
          </w:tcPr>
          <w:p w14:paraId="34160956" w14:textId="56F13658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21.4</w:t>
            </w:r>
          </w:p>
        </w:tc>
        <w:tc>
          <w:tcPr>
            <w:tcW w:w="803" w:type="pct"/>
            <w:vAlign w:val="center"/>
          </w:tcPr>
          <w:p w14:paraId="4C70E9F4" w14:textId="4E3A9BE0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22.5</w:t>
            </w:r>
          </w:p>
        </w:tc>
        <w:tc>
          <w:tcPr>
            <w:tcW w:w="800" w:type="pct"/>
            <w:vAlign w:val="center"/>
          </w:tcPr>
          <w:p w14:paraId="22CC1AF2" w14:textId="280670E9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1EC0B007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865" w:type="pct"/>
            <w:vAlign w:val="center"/>
          </w:tcPr>
          <w:p w14:paraId="4968D433" w14:textId="569524B2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741" w:type="pct"/>
            <w:vAlign w:val="center"/>
          </w:tcPr>
          <w:p w14:paraId="55A18164" w14:textId="078295FB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8.6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487B8DBC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  <w:tc>
          <w:tcPr>
            <w:tcW w:w="865" w:type="pct"/>
            <w:vAlign w:val="center"/>
          </w:tcPr>
          <w:p w14:paraId="79389FA4" w14:textId="636B751B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741" w:type="pct"/>
            <w:vAlign w:val="center"/>
          </w:tcPr>
          <w:p w14:paraId="0C51483F" w14:textId="6CDDD1AD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1BF02D01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  <w:tc>
          <w:tcPr>
            <w:tcW w:w="865" w:type="pct"/>
            <w:vAlign w:val="center"/>
          </w:tcPr>
          <w:p w14:paraId="630FBA98" w14:textId="7CF4A0C9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</w:t>
            </w:r>
          </w:p>
        </w:tc>
        <w:tc>
          <w:tcPr>
            <w:tcW w:w="741" w:type="pct"/>
            <w:vAlign w:val="center"/>
          </w:tcPr>
          <w:p w14:paraId="6D764FD4" w14:textId="14C1CD3D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67FE7E00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23.4</w:t>
            </w:r>
          </w:p>
        </w:tc>
        <w:tc>
          <w:tcPr>
            <w:tcW w:w="865" w:type="pct"/>
            <w:vAlign w:val="center"/>
          </w:tcPr>
          <w:p w14:paraId="2B91C84B" w14:textId="621DE314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741" w:type="pct"/>
            <w:vAlign w:val="center"/>
          </w:tcPr>
          <w:p w14:paraId="12BDA444" w14:textId="2402B237" w:rsidR="00BD6A11" w:rsidRDefault="00BA28E7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19.1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0DBDC56F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803" w:type="pct"/>
            <w:vAlign w:val="center"/>
          </w:tcPr>
          <w:p w14:paraId="098543B6" w14:textId="5D673B40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802" w:type="pct"/>
            <w:vAlign w:val="center"/>
          </w:tcPr>
          <w:p w14:paraId="58835B9B" w14:textId="5135EE4E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444BDA49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803" w:type="pct"/>
            <w:vAlign w:val="center"/>
          </w:tcPr>
          <w:p w14:paraId="2651EE09" w14:textId="561DE99F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802" w:type="pct"/>
            <w:vAlign w:val="center"/>
          </w:tcPr>
          <w:p w14:paraId="30259CF9" w14:textId="7B57C2D6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42D60917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</w:t>
            </w:r>
          </w:p>
        </w:tc>
        <w:tc>
          <w:tcPr>
            <w:tcW w:w="803" w:type="pct"/>
            <w:vAlign w:val="center"/>
          </w:tcPr>
          <w:p w14:paraId="35D558C8" w14:textId="30AFA662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  <w:tc>
          <w:tcPr>
            <w:tcW w:w="802" w:type="pct"/>
            <w:vAlign w:val="center"/>
          </w:tcPr>
          <w:p w14:paraId="54BBBD15" w14:textId="626E9050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7CBAC878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3" w:type="pct"/>
            <w:vAlign w:val="center"/>
          </w:tcPr>
          <w:p w14:paraId="31072268" w14:textId="48F5247A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19.1</w:t>
            </w:r>
          </w:p>
        </w:tc>
        <w:tc>
          <w:tcPr>
            <w:tcW w:w="802" w:type="pct"/>
            <w:vAlign w:val="center"/>
          </w:tcPr>
          <w:p w14:paraId="79BFC832" w14:textId="32F65F8D" w:rsidR="00BD6A11" w:rsidRDefault="007520E9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23.3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106781B" w14:textId="7FA78218" w:rsidR="002D68AA" w:rsidRDefault="00BD6A11" w:rsidP="002451E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491B86EE" w14:textId="69914145" w:rsidR="002451E3" w:rsidRPr="002451E3" w:rsidRDefault="002451E3" w:rsidP="002451E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5E8805B8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3E24E3D9" w:rsidR="00BD6A11" w:rsidRDefault="00BA6DC4" w:rsidP="00BD6A11">
      <w:pPr>
        <w:tabs>
          <w:tab w:val="left" w:pos="10260"/>
        </w:tabs>
        <w:ind w:firstLine="450"/>
        <w:jc w:val="both"/>
      </w:pPr>
      <w:r w:rsidRPr="00BA6DC4">
        <w:drawing>
          <wp:inline distT="0" distB="0" distL="0" distR="0" wp14:anchorId="2845C87C" wp14:editId="18290FEC">
            <wp:extent cx="6192114" cy="2781688"/>
            <wp:effectExtent l="0" t="0" r="0" b="0"/>
            <wp:docPr id="145873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33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1865040D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4D9030D1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2B41B5F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7C71332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10163E4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35A3289D" w:rsidR="00BD6A11" w:rsidRDefault="006C4EE0" w:rsidP="00BD6A11">
      <w:pPr>
        <w:tabs>
          <w:tab w:val="left" w:pos="10260"/>
        </w:tabs>
        <w:ind w:firstLine="450"/>
        <w:jc w:val="center"/>
        <w:rPr>
          <w:b/>
        </w:rPr>
      </w:pPr>
      <w:r w:rsidRPr="006C4EE0">
        <w:rPr>
          <w:b/>
        </w:rPr>
        <w:drawing>
          <wp:inline distT="0" distB="0" distL="0" distR="0" wp14:anchorId="4F59CD73" wp14:editId="432B9A61">
            <wp:extent cx="3591426" cy="3010320"/>
            <wp:effectExtent l="0" t="0" r="9525" b="0"/>
            <wp:docPr id="98720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05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CA4E" w14:textId="5645C60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6F00E5C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0A24BFCF" w:rsidR="00BD6A11" w:rsidRDefault="00E7300C" w:rsidP="00BD6A11">
      <w:pPr>
        <w:tabs>
          <w:tab w:val="left" w:pos="10260"/>
        </w:tabs>
        <w:ind w:firstLine="450"/>
        <w:jc w:val="center"/>
        <w:rPr>
          <w:b/>
        </w:rPr>
      </w:pPr>
      <w:r w:rsidRPr="00E7300C">
        <w:rPr>
          <w:b/>
        </w:rPr>
        <w:drawing>
          <wp:anchor distT="0" distB="0" distL="114300" distR="114300" simplePos="0" relativeHeight="251742720" behindDoc="1" locked="0" layoutInCell="1" allowOverlap="1" wp14:anchorId="379FDE5C" wp14:editId="179429E0">
            <wp:simplePos x="0" y="0"/>
            <wp:positionH relativeFrom="column">
              <wp:posOffset>3324225</wp:posOffset>
            </wp:positionH>
            <wp:positionV relativeFrom="paragraph">
              <wp:posOffset>205740</wp:posOffset>
            </wp:positionV>
            <wp:extent cx="3316605" cy="2532380"/>
            <wp:effectExtent l="0" t="0" r="0" b="1270"/>
            <wp:wrapTight wrapText="bothSides">
              <wp:wrapPolygon edited="0">
                <wp:start x="0" y="0"/>
                <wp:lineTo x="0" y="21448"/>
                <wp:lineTo x="21464" y="21448"/>
                <wp:lineTo x="21464" y="0"/>
                <wp:lineTo x="0" y="0"/>
              </wp:wrapPolygon>
            </wp:wrapTight>
            <wp:docPr id="193135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56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EE0" w:rsidRPr="006C4EE0">
        <w:rPr>
          <w:b/>
        </w:rPr>
        <w:drawing>
          <wp:anchor distT="0" distB="0" distL="114300" distR="114300" simplePos="0" relativeHeight="251741696" behindDoc="1" locked="0" layoutInCell="1" allowOverlap="1" wp14:anchorId="7AE9B0DC" wp14:editId="0897A272">
            <wp:simplePos x="0" y="0"/>
            <wp:positionH relativeFrom="column">
              <wp:posOffset>-114300</wp:posOffset>
            </wp:positionH>
            <wp:positionV relativeFrom="paragraph">
              <wp:posOffset>205740</wp:posOffset>
            </wp:positionV>
            <wp:extent cx="3324689" cy="2572109"/>
            <wp:effectExtent l="0" t="0" r="9525" b="0"/>
            <wp:wrapTight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ight>
            <wp:docPr id="135586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1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D14834" w14:textId="3B4611C6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lastRenderedPageBreak/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549" w:type="dxa"/>
        <w:tblInd w:w="-147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452"/>
        <w:gridCol w:w="9097"/>
      </w:tblGrid>
      <w:tr w:rsidR="003D4FC9" w14:paraId="26DD9FD5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9097" w:type="dxa"/>
            <w:shd w:val="clear" w:color="auto" w:fill="FFFFFF" w:themeFill="background1"/>
          </w:tcPr>
          <w:p w14:paraId="5CD9B410" w14:textId="2AB30B4D" w:rsidR="00BD6A11" w:rsidRDefault="00B24FB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24FBF">
              <w:rPr>
                <w:b/>
              </w:rPr>
              <w:drawing>
                <wp:inline distT="0" distB="0" distL="0" distR="0" wp14:anchorId="31C55D6B" wp14:editId="7B9DA08B">
                  <wp:extent cx="5391902" cy="3277057"/>
                  <wp:effectExtent l="0" t="0" r="0" b="0"/>
                  <wp:docPr id="1006737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7377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E7300C">
        <w:trPr>
          <w:trHeight w:val="571"/>
        </w:trPr>
        <w:tc>
          <w:tcPr>
            <w:tcW w:w="1452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603E3D92" w14:textId="2D35AE2C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7F6791A4" wp14:editId="434B419B">
                  <wp:extent cx="5401429" cy="3210373"/>
                  <wp:effectExtent l="0" t="0" r="8890" b="9525"/>
                  <wp:docPr id="827831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8316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13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52DDC661" w14:textId="7805575D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7FF57C26" wp14:editId="07A8B744">
                  <wp:extent cx="5439534" cy="3267531"/>
                  <wp:effectExtent l="0" t="0" r="8890" b="9525"/>
                  <wp:docPr id="709518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5183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E7300C">
        <w:trPr>
          <w:trHeight w:val="571"/>
        </w:trPr>
        <w:tc>
          <w:tcPr>
            <w:tcW w:w="1452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2510D0C4" w14:textId="705E11F4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63E39F6C" wp14:editId="2E67CDB9">
                  <wp:extent cx="5553850" cy="3267531"/>
                  <wp:effectExtent l="0" t="0" r="8890" b="9525"/>
                  <wp:docPr id="1709938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9387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15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0A687C4F" w14:textId="63454D86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74BBF946" wp14:editId="6A56EC56">
                  <wp:extent cx="5468113" cy="3277057"/>
                  <wp:effectExtent l="0" t="0" r="0" b="0"/>
                  <wp:docPr id="1740391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39189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E7300C">
        <w:trPr>
          <w:trHeight w:val="571"/>
        </w:trPr>
        <w:tc>
          <w:tcPr>
            <w:tcW w:w="1452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50C3B61F" w14:textId="6A2A005E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685D051D" wp14:editId="539A2A1C">
                  <wp:extent cx="5268060" cy="2905530"/>
                  <wp:effectExtent l="0" t="0" r="8890" b="9525"/>
                  <wp:docPr id="587039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0393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060" cy="29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4D9EF7D1" w14:textId="62CBE3D8" w:rsidR="00BD6A11" w:rsidRDefault="009B3769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B3769">
              <w:rPr>
                <w:b/>
              </w:rPr>
              <w:drawing>
                <wp:inline distT="0" distB="0" distL="0" distR="0" wp14:anchorId="42F0CF9A" wp14:editId="2B5923A2">
                  <wp:extent cx="5506218" cy="3057952"/>
                  <wp:effectExtent l="0" t="0" r="0" b="9525"/>
                  <wp:docPr id="1871449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44945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3BDED843" w14:textId="41EF0FBA" w:rsidR="00BD6A11" w:rsidRDefault="001526D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26DA">
              <w:rPr>
                <w:b/>
              </w:rPr>
              <w:drawing>
                <wp:inline distT="0" distB="0" distL="0" distR="0" wp14:anchorId="0B3B1D94" wp14:editId="75EA636C">
                  <wp:extent cx="5372850" cy="3200847"/>
                  <wp:effectExtent l="0" t="0" r="0" b="0"/>
                  <wp:docPr id="19791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162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850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22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70457381" w14:textId="0796A9BF" w:rsidR="00BD6A11" w:rsidRDefault="001526D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26DA">
              <w:rPr>
                <w:b/>
              </w:rPr>
              <w:drawing>
                <wp:inline distT="0" distB="0" distL="0" distR="0" wp14:anchorId="39FAC114" wp14:editId="63CDFB0C">
                  <wp:extent cx="5239481" cy="3305636"/>
                  <wp:effectExtent l="0" t="0" r="0" b="9525"/>
                  <wp:docPr id="672824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82481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30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7707176E" w14:textId="5FF01267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17FED4C2" wp14:editId="2634DA10">
                  <wp:extent cx="5353797" cy="3191320"/>
                  <wp:effectExtent l="0" t="0" r="0" b="9525"/>
                  <wp:docPr id="341503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50335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319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24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3695BBE6" w14:textId="111C9E1B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11EA3D6A" wp14:editId="6242C98C">
                  <wp:extent cx="5229955" cy="3105583"/>
                  <wp:effectExtent l="0" t="0" r="8890" b="0"/>
                  <wp:docPr id="1757504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0437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6193FA11" w14:textId="3271C059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50ECDA71" wp14:editId="2984FF2A">
                  <wp:extent cx="5315692" cy="3115110"/>
                  <wp:effectExtent l="0" t="0" r="0" b="9525"/>
                  <wp:docPr id="1686029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02934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1DBFFF81" w14:textId="431AF8BF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7CC59172" wp14:editId="4269CF5B">
                  <wp:extent cx="5439534" cy="3286584"/>
                  <wp:effectExtent l="0" t="0" r="0" b="9525"/>
                  <wp:docPr id="1555267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26748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3A03C38E" w14:textId="45993E03" w:rsidR="00BD6A11" w:rsidRDefault="006314D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314D8">
              <w:rPr>
                <w:b/>
              </w:rPr>
              <w:drawing>
                <wp:inline distT="0" distB="0" distL="0" distR="0" wp14:anchorId="22ECD3D5" wp14:editId="72874494">
                  <wp:extent cx="5382376" cy="3277057"/>
                  <wp:effectExtent l="0" t="0" r="8890" b="0"/>
                  <wp:docPr id="208649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49634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376" cy="327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31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543B044A" w14:textId="457DB429" w:rsidR="00BD6A11" w:rsidRDefault="00B4010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40100">
              <w:rPr>
                <w:b/>
              </w:rPr>
              <w:drawing>
                <wp:inline distT="0" distB="0" distL="0" distR="0" wp14:anchorId="02757086" wp14:editId="7F1DAF4D">
                  <wp:extent cx="5338406" cy="3276600"/>
                  <wp:effectExtent l="0" t="0" r="0" b="0"/>
                  <wp:docPr id="498878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7860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308" cy="327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601C0639" w14:textId="3DAE6958" w:rsidR="00BD6A11" w:rsidRDefault="00B4010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40100">
              <w:rPr>
                <w:b/>
              </w:rPr>
              <w:drawing>
                <wp:inline distT="0" distB="0" distL="0" distR="0" wp14:anchorId="670C1AA6" wp14:editId="56674FA9">
                  <wp:extent cx="5439534" cy="3200847"/>
                  <wp:effectExtent l="0" t="0" r="0" b="0"/>
                  <wp:docPr id="259551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55199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33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3E31E73C" w14:textId="4C2E5568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288F4C20" wp14:editId="1C683D32">
                  <wp:extent cx="5334744" cy="3229426"/>
                  <wp:effectExtent l="0" t="0" r="0" b="9525"/>
                  <wp:docPr id="324454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4546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322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548920EA" w14:textId="5E5745F1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5523241D" wp14:editId="402D4626">
                  <wp:extent cx="5115639" cy="3134162"/>
                  <wp:effectExtent l="0" t="0" r="8890" b="9525"/>
                  <wp:docPr id="188373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7373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251A8887" w14:textId="4D4AEEB1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4EB3CE32" wp14:editId="62FA4275">
                  <wp:extent cx="5182323" cy="3219899"/>
                  <wp:effectExtent l="0" t="0" r="0" b="0"/>
                  <wp:docPr id="472663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6631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1BC09299" w14:textId="0FE1CA12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6411BE7F" wp14:editId="17C6038D">
                  <wp:extent cx="5239481" cy="3219899"/>
                  <wp:effectExtent l="0" t="0" r="0" b="0"/>
                  <wp:docPr id="287505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0566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1A78F907" w14:textId="1F0B4680" w:rsidR="00BD6A11" w:rsidRDefault="00375866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75866">
              <w:rPr>
                <w:b/>
              </w:rPr>
              <w:drawing>
                <wp:inline distT="0" distB="0" distL="0" distR="0" wp14:anchorId="0E9C5EE4" wp14:editId="1FF101C2">
                  <wp:extent cx="5020376" cy="3258005"/>
                  <wp:effectExtent l="0" t="0" r="8890" b="0"/>
                  <wp:docPr id="866230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23042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41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4CA19D90" w14:textId="2BFB4D71" w:rsidR="00BD6A11" w:rsidRDefault="006C4EE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6C4EE0">
              <w:rPr>
                <w:b/>
              </w:rPr>
              <w:drawing>
                <wp:inline distT="0" distB="0" distL="0" distR="0" wp14:anchorId="62D6C316" wp14:editId="6407176E">
                  <wp:extent cx="4877481" cy="2867425"/>
                  <wp:effectExtent l="0" t="0" r="0" b="9525"/>
                  <wp:docPr id="1676116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1617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42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01102A45" w14:textId="0D2E5CC9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46AA3AD3" wp14:editId="0B9F8626">
                  <wp:extent cx="5334744" cy="3210373"/>
                  <wp:effectExtent l="0" t="0" r="0" b="9525"/>
                  <wp:docPr id="239642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64236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4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0DF892C7" w14:textId="60F18E82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2DF4E8AB" wp14:editId="278EC0FD">
                  <wp:extent cx="5639587" cy="3210373"/>
                  <wp:effectExtent l="0" t="0" r="0" b="9525"/>
                  <wp:docPr id="648183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8351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44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0B3D3598" w14:textId="7063E1AE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42D5D668" wp14:editId="208F39E9">
                  <wp:extent cx="5534797" cy="3200847"/>
                  <wp:effectExtent l="0" t="0" r="0" b="0"/>
                  <wp:docPr id="213607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07406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5A3656BF" w14:textId="3577CF2A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5053612A" wp14:editId="29C3591B">
                  <wp:extent cx="5344271" cy="3258005"/>
                  <wp:effectExtent l="0" t="0" r="8890" b="0"/>
                  <wp:docPr id="785054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05487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03A15C14" w14:textId="3169D574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442EA406" wp14:editId="4C574EB3">
                  <wp:extent cx="5534797" cy="3286584"/>
                  <wp:effectExtent l="0" t="0" r="0" b="9525"/>
                  <wp:docPr id="2024013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1320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E7300C">
        <w:trPr>
          <w:trHeight w:val="629"/>
        </w:trPr>
        <w:tc>
          <w:tcPr>
            <w:tcW w:w="1452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9097" w:type="dxa"/>
            <w:shd w:val="clear" w:color="auto" w:fill="FFFFFF" w:themeFill="background1"/>
          </w:tcPr>
          <w:p w14:paraId="34061329" w14:textId="7E0F5F4C" w:rsidR="00BD6A11" w:rsidRDefault="00F6562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6562F">
              <w:rPr>
                <w:b/>
              </w:rPr>
              <w:drawing>
                <wp:inline distT="0" distB="0" distL="0" distR="0" wp14:anchorId="2EC7EC6F" wp14:editId="46C621AF">
                  <wp:extent cx="5191850" cy="3200847"/>
                  <wp:effectExtent l="0" t="0" r="8890" b="0"/>
                  <wp:docPr id="1019172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17245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67C46EDC" w:rsidR="00AD13EC" w:rsidRDefault="00AD13EC">
      <w:pPr>
        <w:rPr>
          <w:b/>
        </w:rPr>
      </w:pPr>
      <w:r>
        <w:rPr>
          <w:b/>
        </w:rPr>
        <w:br w:type="page"/>
      </w:r>
    </w:p>
    <w:p w14:paraId="6443BDF3" w14:textId="77777777" w:rsidR="00AD13EC" w:rsidRDefault="00AD13EC" w:rsidP="00AD13EC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AFFD616" w14:textId="0A366816" w:rsidR="00AD13EC" w:rsidRDefault="00AD13EC" w:rsidP="00AD13EC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A1593E">
        <w:rPr>
          <w:b/>
          <w:noProof/>
          <w:sz w:val="28"/>
        </w:rPr>
        <w:drawing>
          <wp:anchor distT="0" distB="0" distL="114300" distR="114300" simplePos="0" relativeHeight="251744768" behindDoc="1" locked="0" layoutInCell="1" allowOverlap="1" wp14:anchorId="52BE7B8D" wp14:editId="7096B273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6515100" cy="5213350"/>
            <wp:effectExtent l="0" t="0" r="0" b="6350"/>
            <wp:wrapTight wrapText="bothSides">
              <wp:wrapPolygon edited="0">
                <wp:start x="0" y="0"/>
                <wp:lineTo x="0" y="21547"/>
                <wp:lineTo x="21537" y="21547"/>
                <wp:lineTo x="21537" y="0"/>
                <wp:lineTo x="0" y="0"/>
              </wp:wrapPolygon>
            </wp:wrapTight>
            <wp:docPr id="113811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108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REFERENCE</w:t>
      </w:r>
    </w:p>
    <w:p w14:paraId="23C4DF7D" w14:textId="77777777" w:rsidR="00AD13EC" w:rsidRDefault="00AD13EC" w:rsidP="00AD13EC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75DDD9F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8"/>
      <w:footerReference w:type="default" r:id="rId4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5390" w14:textId="77777777" w:rsidR="00325E9E" w:rsidRDefault="00325E9E">
      <w:r>
        <w:separator/>
      </w:r>
    </w:p>
  </w:endnote>
  <w:endnote w:type="continuationSeparator" w:id="0">
    <w:p w14:paraId="0DEB653A" w14:textId="77777777" w:rsidR="00325E9E" w:rsidRDefault="00325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13BCA" w14:textId="77777777" w:rsidR="00325E9E" w:rsidRDefault="00325E9E">
      <w:r>
        <w:separator/>
      </w:r>
    </w:p>
  </w:footnote>
  <w:footnote w:type="continuationSeparator" w:id="0">
    <w:p w14:paraId="4962158E" w14:textId="77777777" w:rsidR="00325E9E" w:rsidRDefault="00325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41DC5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0D146C"/>
    <w:rsid w:val="00104F54"/>
    <w:rsid w:val="0010514A"/>
    <w:rsid w:val="00112B87"/>
    <w:rsid w:val="00113A6F"/>
    <w:rsid w:val="00120A30"/>
    <w:rsid w:val="0013289A"/>
    <w:rsid w:val="00132BF7"/>
    <w:rsid w:val="001351ED"/>
    <w:rsid w:val="001359B6"/>
    <w:rsid w:val="00136BD2"/>
    <w:rsid w:val="001526DA"/>
    <w:rsid w:val="00161AB6"/>
    <w:rsid w:val="001678CD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A4ACD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05B5"/>
    <w:rsid w:val="00237BF6"/>
    <w:rsid w:val="00240ACE"/>
    <w:rsid w:val="002451E3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25E9E"/>
    <w:rsid w:val="0034376D"/>
    <w:rsid w:val="003445DE"/>
    <w:rsid w:val="00375866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3F77D1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32D2"/>
    <w:rsid w:val="00486629"/>
    <w:rsid w:val="00490C12"/>
    <w:rsid w:val="00491DA2"/>
    <w:rsid w:val="00496929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6C43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7247A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314D8"/>
    <w:rsid w:val="00636F0A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6C15"/>
    <w:rsid w:val="006877B6"/>
    <w:rsid w:val="006A2C9B"/>
    <w:rsid w:val="006B053E"/>
    <w:rsid w:val="006B7E77"/>
    <w:rsid w:val="006C3FF6"/>
    <w:rsid w:val="006C4051"/>
    <w:rsid w:val="006C4EE0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4720"/>
    <w:rsid w:val="0071567B"/>
    <w:rsid w:val="00716637"/>
    <w:rsid w:val="00716DC1"/>
    <w:rsid w:val="0071799F"/>
    <w:rsid w:val="00722F6F"/>
    <w:rsid w:val="00734513"/>
    <w:rsid w:val="007362D6"/>
    <w:rsid w:val="00736734"/>
    <w:rsid w:val="00751400"/>
    <w:rsid w:val="007520E9"/>
    <w:rsid w:val="0076123B"/>
    <w:rsid w:val="0076567C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35B07"/>
    <w:rsid w:val="00850708"/>
    <w:rsid w:val="00861F16"/>
    <w:rsid w:val="008629CB"/>
    <w:rsid w:val="00867EFA"/>
    <w:rsid w:val="008804B8"/>
    <w:rsid w:val="008854AD"/>
    <w:rsid w:val="0088740C"/>
    <w:rsid w:val="008946D5"/>
    <w:rsid w:val="008A29F7"/>
    <w:rsid w:val="008B3849"/>
    <w:rsid w:val="008B4812"/>
    <w:rsid w:val="008C0DA3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769"/>
    <w:rsid w:val="009B3B92"/>
    <w:rsid w:val="009C02E9"/>
    <w:rsid w:val="009D11EB"/>
    <w:rsid w:val="009D2477"/>
    <w:rsid w:val="009D2FF7"/>
    <w:rsid w:val="009D3274"/>
    <w:rsid w:val="009D4E9A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0AF1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D13EC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4FBF"/>
    <w:rsid w:val="00B267F5"/>
    <w:rsid w:val="00B26F9A"/>
    <w:rsid w:val="00B3059B"/>
    <w:rsid w:val="00B30707"/>
    <w:rsid w:val="00B30918"/>
    <w:rsid w:val="00B3676B"/>
    <w:rsid w:val="00B40100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4786"/>
    <w:rsid w:val="00B9764F"/>
    <w:rsid w:val="00BA018F"/>
    <w:rsid w:val="00BA28E7"/>
    <w:rsid w:val="00BA373B"/>
    <w:rsid w:val="00BA6C23"/>
    <w:rsid w:val="00BA6DC4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189E"/>
    <w:rsid w:val="00D278F8"/>
    <w:rsid w:val="00D3445C"/>
    <w:rsid w:val="00D348B0"/>
    <w:rsid w:val="00D4686C"/>
    <w:rsid w:val="00D46A65"/>
    <w:rsid w:val="00D47256"/>
    <w:rsid w:val="00D47363"/>
    <w:rsid w:val="00D51321"/>
    <w:rsid w:val="00D51A5C"/>
    <w:rsid w:val="00D54586"/>
    <w:rsid w:val="00D621A6"/>
    <w:rsid w:val="00D629D0"/>
    <w:rsid w:val="00D72677"/>
    <w:rsid w:val="00D743D1"/>
    <w:rsid w:val="00D83470"/>
    <w:rsid w:val="00D84C9B"/>
    <w:rsid w:val="00D90653"/>
    <w:rsid w:val="00D93B61"/>
    <w:rsid w:val="00D97A34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55BDA"/>
    <w:rsid w:val="00E62678"/>
    <w:rsid w:val="00E7300C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6562F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E53BA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28</TotalTime>
  <Pages>23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2024-03-04T16:43:00Z</cp:lastPrinted>
  <dcterms:created xsi:type="dcterms:W3CDTF">2025-04-28T00:54:00Z</dcterms:created>
  <dcterms:modified xsi:type="dcterms:W3CDTF">2025-04-28T01:22:00Z</dcterms:modified>
</cp:coreProperties>
</file>