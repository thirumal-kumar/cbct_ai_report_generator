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100"/>
        <w:gridCol w:w="5386"/>
      </w:tblGrid>
      <w:tr w:rsidR="001F7F01" w:rsidRPr="004730D8" w14:paraId="392A2775" w14:textId="77777777" w:rsidTr="00782565">
        <w:trPr>
          <w:trHeight w:val="553"/>
        </w:trPr>
        <w:tc>
          <w:tcPr>
            <w:tcW w:w="2432" w:type="pct"/>
          </w:tcPr>
          <w:p w14:paraId="4D354F41" w14:textId="430D62F6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61568E">
              <w:rPr>
                <w:sz w:val="28"/>
              </w:rPr>
              <w:t xml:space="preserve">s. </w:t>
            </w:r>
            <w:r w:rsidR="001C7B82">
              <w:rPr>
                <w:sz w:val="28"/>
              </w:rPr>
              <w:t>Santhanalakshmi</w:t>
            </w:r>
          </w:p>
        </w:tc>
        <w:tc>
          <w:tcPr>
            <w:tcW w:w="2568" w:type="pct"/>
          </w:tcPr>
          <w:p w14:paraId="112E52C6" w14:textId="210135A8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0E06E5">
              <w:rPr>
                <w:sz w:val="28"/>
              </w:rPr>
              <w:t>11</w:t>
            </w:r>
            <w:r w:rsidR="0061568E">
              <w:rPr>
                <w:sz w:val="28"/>
              </w:rPr>
              <w:t>.08</w:t>
            </w:r>
            <w:r w:rsidR="009E21AF">
              <w:rPr>
                <w:sz w:val="28"/>
              </w:rPr>
              <w:t>.</w:t>
            </w:r>
            <w:r w:rsidR="00B45382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82565">
        <w:trPr>
          <w:trHeight w:val="553"/>
        </w:trPr>
        <w:tc>
          <w:tcPr>
            <w:tcW w:w="2432" w:type="pct"/>
          </w:tcPr>
          <w:p w14:paraId="21388FD1" w14:textId="024F8E40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1C7B82">
              <w:rPr>
                <w:sz w:val="28"/>
              </w:rPr>
              <w:t>7</w:t>
            </w:r>
            <w:r w:rsidR="0061568E">
              <w:rPr>
                <w:sz w:val="28"/>
              </w:rPr>
              <w:t>3</w:t>
            </w:r>
            <w:r w:rsidR="00BC2346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61568E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68" w:type="pct"/>
          </w:tcPr>
          <w:p w14:paraId="11F21660" w14:textId="36AD62A6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BD055E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782565">
        <w:trPr>
          <w:trHeight w:val="553"/>
        </w:trPr>
        <w:tc>
          <w:tcPr>
            <w:tcW w:w="2432" w:type="pct"/>
          </w:tcPr>
          <w:p w14:paraId="37131503" w14:textId="5C20111D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</w:t>
            </w:r>
            <w:r w:rsidR="00B0454E">
              <w:rPr>
                <w:sz w:val="28"/>
              </w:rPr>
              <w:t xml:space="preserve">. </w:t>
            </w:r>
            <w:r w:rsidR="000E06E5">
              <w:rPr>
                <w:sz w:val="28"/>
              </w:rPr>
              <w:t>S. Selvaganesh</w:t>
            </w:r>
          </w:p>
        </w:tc>
        <w:tc>
          <w:tcPr>
            <w:tcW w:w="2568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82565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708F4AB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BD055E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708F4AB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BD055E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2E0B0752" w14:textId="77777777" w:rsidR="00542D35" w:rsidRDefault="00542D35"/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4640BE9" w14:textId="4637BFDB" w:rsidR="00EE553B" w:rsidRDefault="00EE553B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 loss of crown and root structure in relation </w:t>
      </w:r>
      <w:r w:rsidR="00EF761E">
        <w:rPr>
          <w:sz w:val="28"/>
        </w:rPr>
        <w:t>to</w:t>
      </w:r>
      <w:r w:rsidR="00C34B26">
        <w:rPr>
          <w:sz w:val="28"/>
        </w:rPr>
        <w:t xml:space="preserve"> </w:t>
      </w:r>
      <w:r w:rsidR="00631578">
        <w:rPr>
          <w:sz w:val="28"/>
        </w:rPr>
        <w:t xml:space="preserve">16, 17, 18, 21, 22, 25, 26, 27, 28, 31, 32, 37, 38, </w:t>
      </w:r>
      <w:r w:rsidR="005F3AF1">
        <w:rPr>
          <w:sz w:val="28"/>
        </w:rPr>
        <w:t>41, 42, 46, 48.</w:t>
      </w:r>
      <w:r w:rsidR="00EF761E">
        <w:rPr>
          <w:sz w:val="28"/>
        </w:rPr>
        <w:t xml:space="preserve"> </w:t>
      </w:r>
    </w:p>
    <w:p w14:paraId="4B0E0537" w14:textId="4471D6D7" w:rsidR="00D4686C" w:rsidRDefault="006E015D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alveolar ridge in relation to the </w:t>
      </w:r>
      <w:r w:rsidR="001C448E">
        <w:rPr>
          <w:sz w:val="28"/>
        </w:rPr>
        <w:t>maxillary and mandibular</w:t>
      </w:r>
      <w:r>
        <w:rPr>
          <w:sz w:val="28"/>
        </w:rPr>
        <w:t xml:space="preserve"> alveolar ridge is present with normal tra</w:t>
      </w:r>
      <w:r w:rsidR="00D05CCC">
        <w:rPr>
          <w:sz w:val="28"/>
        </w:rPr>
        <w:t>becular pattern</w:t>
      </w:r>
      <w:r w:rsidR="009302AD">
        <w:rPr>
          <w:sz w:val="28"/>
        </w:rPr>
        <w:t>.</w:t>
      </w:r>
    </w:p>
    <w:p w14:paraId="247E3A41" w14:textId="0E790B4A" w:rsidR="005F3AF1" w:rsidRDefault="005F3AF1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Presence of bone loss extending upto the middle third of all </w:t>
      </w:r>
      <w:r w:rsidR="00B66F7F">
        <w:rPr>
          <w:sz w:val="28"/>
        </w:rPr>
        <w:t>the</w:t>
      </w:r>
      <w:r>
        <w:rPr>
          <w:sz w:val="28"/>
        </w:rPr>
        <w:t xml:space="preserve"> teeth </w:t>
      </w:r>
      <w:r w:rsidR="00B66F7F">
        <w:rPr>
          <w:sz w:val="28"/>
        </w:rPr>
        <w:t xml:space="preserve">that are present </w:t>
      </w:r>
      <w:r>
        <w:rPr>
          <w:sz w:val="28"/>
        </w:rPr>
        <w:t>is noted.</w:t>
      </w:r>
    </w:p>
    <w:p w14:paraId="1A1118DB" w14:textId="77777777" w:rsidR="006F5EC4" w:rsidRDefault="006F5EC4" w:rsidP="007B11E7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5BB38D94" w14:textId="77777777" w:rsidR="00BD6A11" w:rsidRDefault="006D3FEC" w:rsidP="00BD6A11">
      <w:r>
        <w:br w:type="page"/>
      </w:r>
    </w:p>
    <w:p w14:paraId="124B481A" w14:textId="77777777" w:rsidR="00BD6A11" w:rsidRDefault="00BD6A11" w:rsidP="00BD6A11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3DEAA75E" wp14:editId="6E239930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881AF5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EAA75E" id="Text Box 255" o:spid="_x0000_s1033" type="#_x0000_t202" style="position:absolute;margin-left:104.5pt;margin-top:10.15pt;width:350.3pt;height:37.6pt;z-index:251739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74881AF5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6D19BF0C" w14:textId="77777777" w:rsidR="00BD6A11" w:rsidRDefault="00BD6A11" w:rsidP="00BD6A11"/>
    <w:p w14:paraId="0FC312A5" w14:textId="77777777" w:rsidR="00BD6A11" w:rsidRDefault="00BD6A11" w:rsidP="00BD6A11"/>
    <w:p w14:paraId="49AEEAFB" w14:textId="77777777" w:rsidR="00BD6A11" w:rsidRDefault="00BD6A11" w:rsidP="00BD6A11"/>
    <w:p w14:paraId="56796B03" w14:textId="77777777" w:rsidR="00BD6A11" w:rsidRDefault="00BD6A11" w:rsidP="00BD6A11"/>
    <w:tbl>
      <w:tblPr>
        <w:tblStyle w:val="TableGrid"/>
        <w:tblpPr w:leftFromText="180" w:rightFromText="180" w:vertAnchor="text" w:horzAnchor="margin" w:tblpX="-162" w:tblpY="188"/>
        <w:tblW w:w="5204" w:type="pct"/>
        <w:tblLook w:val="04A0" w:firstRow="1" w:lastRow="0" w:firstColumn="1" w:lastColumn="0" w:noHBand="0" w:noVBand="1"/>
      </w:tblPr>
      <w:tblGrid>
        <w:gridCol w:w="4585"/>
        <w:gridCol w:w="3043"/>
        <w:gridCol w:w="3040"/>
      </w:tblGrid>
      <w:tr w:rsidR="00B66F7F" w14:paraId="2C057385" w14:textId="77777777" w:rsidTr="00B66F7F">
        <w:trPr>
          <w:trHeight w:val="753"/>
        </w:trPr>
        <w:tc>
          <w:tcPr>
            <w:tcW w:w="2149" w:type="pct"/>
          </w:tcPr>
          <w:p w14:paraId="0B0B250A" w14:textId="77777777" w:rsidR="00B66F7F" w:rsidRDefault="00B66F7F" w:rsidP="00BF422B">
            <w:pPr>
              <w:jc w:val="center"/>
            </w:pPr>
          </w:p>
        </w:tc>
        <w:tc>
          <w:tcPr>
            <w:tcW w:w="1426" w:type="pct"/>
          </w:tcPr>
          <w:p w14:paraId="0FFA5D07" w14:textId="77777777" w:rsidR="00B66F7F" w:rsidRDefault="00B66F7F" w:rsidP="00BF422B">
            <w:pPr>
              <w:jc w:val="center"/>
              <w:rPr>
                <w:b/>
              </w:rPr>
            </w:pPr>
            <w:r>
              <w:rPr>
                <w:b/>
              </w:rPr>
              <w:t>21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1425" w:type="pct"/>
          </w:tcPr>
          <w:p w14:paraId="12CF8427" w14:textId="77777777" w:rsidR="00B66F7F" w:rsidRDefault="00B66F7F" w:rsidP="00BF422B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</w:tr>
      <w:tr w:rsidR="00B66F7F" w14:paraId="525E8DF3" w14:textId="77777777" w:rsidTr="00B66F7F">
        <w:trPr>
          <w:trHeight w:val="907"/>
        </w:trPr>
        <w:tc>
          <w:tcPr>
            <w:tcW w:w="2149" w:type="pct"/>
          </w:tcPr>
          <w:p w14:paraId="682D7FCB" w14:textId="77777777" w:rsidR="00B66F7F" w:rsidRDefault="00B66F7F" w:rsidP="00BF422B">
            <w:pPr>
              <w:jc w:val="center"/>
            </w:pPr>
            <w:r w:rsidRPr="00867738">
              <w:t>Sub-Crestal</w:t>
            </w:r>
          </w:p>
        </w:tc>
        <w:tc>
          <w:tcPr>
            <w:tcW w:w="1426" w:type="pct"/>
          </w:tcPr>
          <w:p w14:paraId="3FF74937" w14:textId="114630E3" w:rsidR="00B66F7F" w:rsidRDefault="00783633" w:rsidP="00BF422B">
            <w:pPr>
              <w:jc w:val="center"/>
            </w:pPr>
            <w:r>
              <w:t>2.7</w:t>
            </w:r>
          </w:p>
        </w:tc>
        <w:tc>
          <w:tcPr>
            <w:tcW w:w="1425" w:type="pct"/>
          </w:tcPr>
          <w:p w14:paraId="0CC0A391" w14:textId="645054E2" w:rsidR="00B66F7F" w:rsidRDefault="00783633" w:rsidP="00BF422B">
            <w:pPr>
              <w:jc w:val="center"/>
            </w:pPr>
            <w:r>
              <w:t>2.1</w:t>
            </w:r>
          </w:p>
        </w:tc>
      </w:tr>
      <w:tr w:rsidR="00B66F7F" w14:paraId="64822B89" w14:textId="77777777" w:rsidTr="00B66F7F">
        <w:trPr>
          <w:trHeight w:val="759"/>
        </w:trPr>
        <w:tc>
          <w:tcPr>
            <w:tcW w:w="2149" w:type="pct"/>
          </w:tcPr>
          <w:p w14:paraId="10788B81" w14:textId="77777777" w:rsidR="00B66F7F" w:rsidRDefault="00B66F7F" w:rsidP="00BF422B">
            <w:pPr>
              <w:jc w:val="center"/>
            </w:pPr>
            <w:r>
              <w:t>Mid- Crestal</w:t>
            </w:r>
          </w:p>
        </w:tc>
        <w:tc>
          <w:tcPr>
            <w:tcW w:w="1426" w:type="pct"/>
          </w:tcPr>
          <w:p w14:paraId="7C2669B4" w14:textId="0C8F956A" w:rsidR="00B66F7F" w:rsidRDefault="00783633" w:rsidP="00BF422B">
            <w:pPr>
              <w:jc w:val="center"/>
            </w:pPr>
            <w:r>
              <w:t>3.9</w:t>
            </w:r>
          </w:p>
        </w:tc>
        <w:tc>
          <w:tcPr>
            <w:tcW w:w="1425" w:type="pct"/>
          </w:tcPr>
          <w:p w14:paraId="68B20E08" w14:textId="046ABD71" w:rsidR="00B66F7F" w:rsidRDefault="00783633" w:rsidP="00BF422B">
            <w:pPr>
              <w:jc w:val="center"/>
            </w:pPr>
            <w:r>
              <w:t>3.1</w:t>
            </w:r>
          </w:p>
        </w:tc>
      </w:tr>
      <w:tr w:rsidR="00B66F7F" w14:paraId="6E1FA454" w14:textId="77777777" w:rsidTr="00B66F7F">
        <w:trPr>
          <w:trHeight w:val="798"/>
        </w:trPr>
        <w:tc>
          <w:tcPr>
            <w:tcW w:w="2149" w:type="pct"/>
          </w:tcPr>
          <w:p w14:paraId="70CD24A5" w14:textId="77777777" w:rsidR="00B66F7F" w:rsidRPr="00867738" w:rsidRDefault="00B66F7F" w:rsidP="00BF422B">
            <w:pPr>
              <w:jc w:val="center"/>
            </w:pPr>
            <w:r>
              <w:t>Distance between the alveolar ridge and Floor of the Nasal cavity (in mm)</w:t>
            </w:r>
          </w:p>
        </w:tc>
        <w:tc>
          <w:tcPr>
            <w:tcW w:w="1426" w:type="pct"/>
          </w:tcPr>
          <w:p w14:paraId="6915DB5E" w14:textId="1E9E0AF3" w:rsidR="00B66F7F" w:rsidRDefault="00783633" w:rsidP="00BF422B">
            <w:pPr>
              <w:jc w:val="center"/>
            </w:pPr>
            <w:r>
              <w:t>14.4</w:t>
            </w:r>
          </w:p>
        </w:tc>
        <w:tc>
          <w:tcPr>
            <w:tcW w:w="1425" w:type="pct"/>
          </w:tcPr>
          <w:p w14:paraId="068D8CEE" w14:textId="39C38F68" w:rsidR="00B66F7F" w:rsidRDefault="00783633" w:rsidP="00BF422B">
            <w:pPr>
              <w:jc w:val="center"/>
            </w:pPr>
            <w:r>
              <w:t>8.9</w:t>
            </w:r>
          </w:p>
        </w:tc>
      </w:tr>
    </w:tbl>
    <w:p w14:paraId="4EF020C0" w14:textId="77777777" w:rsidR="00BD6A11" w:rsidRDefault="00BD6A11" w:rsidP="00BD6A11"/>
    <w:p w14:paraId="6D2557DD" w14:textId="77777777" w:rsidR="00BD6A11" w:rsidRDefault="00BD6A11" w:rsidP="00BD6A11"/>
    <w:p w14:paraId="4CA8ABA0" w14:textId="77777777" w:rsidR="00BD6A11" w:rsidRDefault="00BD6A11" w:rsidP="00BD6A11"/>
    <w:p w14:paraId="7DCCFA27" w14:textId="77777777" w:rsidR="00BD6A11" w:rsidRDefault="00BD6A11" w:rsidP="00BD6A11"/>
    <w:tbl>
      <w:tblPr>
        <w:tblW w:w="5803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72"/>
        <w:gridCol w:w="1647"/>
        <w:gridCol w:w="1646"/>
        <w:gridCol w:w="1646"/>
        <w:gridCol w:w="1646"/>
        <w:gridCol w:w="1639"/>
      </w:tblGrid>
      <w:tr w:rsidR="00783633" w14:paraId="761AF6DD" w14:textId="77777777" w:rsidTr="00783633">
        <w:trPr>
          <w:trHeight w:val="747"/>
          <w:jc w:val="center"/>
        </w:trPr>
        <w:tc>
          <w:tcPr>
            <w:tcW w:w="1543" w:type="pct"/>
          </w:tcPr>
          <w:p w14:paraId="3BA5B2FD" w14:textId="77777777" w:rsidR="00783633" w:rsidRPr="0050224B" w:rsidRDefault="00783633" w:rsidP="00783633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692" w:type="pct"/>
          </w:tcPr>
          <w:p w14:paraId="7B37C5A1" w14:textId="77777777" w:rsidR="00783633" w:rsidRDefault="00783633" w:rsidP="00783633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92" w:type="pct"/>
          </w:tcPr>
          <w:p w14:paraId="25A5A28F" w14:textId="77777777" w:rsidR="00783633" w:rsidRDefault="00783633" w:rsidP="00783633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92" w:type="pct"/>
          </w:tcPr>
          <w:p w14:paraId="0E7D0745" w14:textId="337B3600" w:rsidR="00783633" w:rsidRDefault="00783633" w:rsidP="00783633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2</w:t>
            </w:r>
            <w:r>
              <w:rPr>
                <w:b/>
                <w:spacing w:val="-1"/>
                <w:sz w:val="24"/>
              </w:rPr>
              <w:t>5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92" w:type="pct"/>
          </w:tcPr>
          <w:p w14:paraId="3D9F0FCE" w14:textId="51D90AB8" w:rsidR="00783633" w:rsidRDefault="00783633" w:rsidP="00783633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89" w:type="pct"/>
          </w:tcPr>
          <w:p w14:paraId="1A2E1CFE" w14:textId="77777777" w:rsidR="00783633" w:rsidRDefault="00783633" w:rsidP="00783633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783633" w14:paraId="484D046F" w14:textId="77777777" w:rsidTr="00783633">
        <w:trPr>
          <w:trHeight w:val="872"/>
          <w:jc w:val="center"/>
        </w:trPr>
        <w:tc>
          <w:tcPr>
            <w:tcW w:w="1543" w:type="pct"/>
          </w:tcPr>
          <w:p w14:paraId="037D7E24" w14:textId="77777777" w:rsidR="00783633" w:rsidRDefault="00783633" w:rsidP="00783633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92" w:type="pct"/>
          </w:tcPr>
          <w:p w14:paraId="04968D7D" w14:textId="5D385A9C" w:rsidR="00783633" w:rsidRDefault="00783633" w:rsidP="0078363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92" w:type="pct"/>
          </w:tcPr>
          <w:p w14:paraId="1EBEA066" w14:textId="5AA350B9" w:rsidR="00783633" w:rsidRDefault="00783633" w:rsidP="0078363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92" w:type="pct"/>
          </w:tcPr>
          <w:p w14:paraId="46461C2D" w14:textId="26DE6EDD" w:rsidR="00783633" w:rsidRDefault="00FA53C0" w:rsidP="0078363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692" w:type="pct"/>
          </w:tcPr>
          <w:p w14:paraId="5B7BF53A" w14:textId="2A4499DC" w:rsidR="00783633" w:rsidRDefault="00FA53C0" w:rsidP="0078363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89" w:type="pct"/>
          </w:tcPr>
          <w:p w14:paraId="3D7B8FEB" w14:textId="46FFF0B3" w:rsidR="00783633" w:rsidRDefault="00FA53C0" w:rsidP="0078363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783633" w14:paraId="35D1D35A" w14:textId="77777777" w:rsidTr="00783633">
        <w:trPr>
          <w:trHeight w:val="872"/>
          <w:jc w:val="center"/>
        </w:trPr>
        <w:tc>
          <w:tcPr>
            <w:tcW w:w="1543" w:type="pct"/>
          </w:tcPr>
          <w:p w14:paraId="4DAFFCE7" w14:textId="77777777" w:rsidR="00783633" w:rsidRPr="000F2EB0" w:rsidRDefault="00783633" w:rsidP="00783633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92" w:type="pct"/>
          </w:tcPr>
          <w:p w14:paraId="755F7143" w14:textId="55F9047D" w:rsidR="00783633" w:rsidRDefault="00783633" w:rsidP="0078363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92" w:type="pct"/>
          </w:tcPr>
          <w:p w14:paraId="6988FEF7" w14:textId="465CC058" w:rsidR="00783633" w:rsidRDefault="00783633" w:rsidP="0078363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92" w:type="pct"/>
          </w:tcPr>
          <w:p w14:paraId="2CAB406C" w14:textId="3E4FEE6D" w:rsidR="00783633" w:rsidRDefault="00FA53C0" w:rsidP="0078363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92" w:type="pct"/>
          </w:tcPr>
          <w:p w14:paraId="6659DBBE" w14:textId="24CF4D23" w:rsidR="00783633" w:rsidRDefault="00FA53C0" w:rsidP="0078363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89" w:type="pct"/>
          </w:tcPr>
          <w:p w14:paraId="204FF0B3" w14:textId="63C1E987" w:rsidR="00783633" w:rsidRDefault="00FA53C0" w:rsidP="0078363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</w:tr>
      <w:tr w:rsidR="00783633" w14:paraId="751AD33C" w14:textId="77777777" w:rsidTr="00783633">
        <w:trPr>
          <w:trHeight w:val="872"/>
          <w:jc w:val="center"/>
        </w:trPr>
        <w:tc>
          <w:tcPr>
            <w:tcW w:w="1543" w:type="pct"/>
          </w:tcPr>
          <w:p w14:paraId="4DA5F2BF" w14:textId="77777777" w:rsidR="00783633" w:rsidRDefault="00783633" w:rsidP="00783633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 xml:space="preserve">Distance between the alveolar ridge and floor of the maxillary </w:t>
            </w:r>
            <w:proofErr w:type="gramStart"/>
            <w:r>
              <w:rPr>
                <w:sz w:val="24"/>
              </w:rPr>
              <w:t>sinus  (</w:t>
            </w:r>
            <w:proofErr w:type="gramEnd"/>
            <w:r>
              <w:rPr>
                <w:sz w:val="24"/>
              </w:rPr>
              <w:t>in mm)</w:t>
            </w:r>
          </w:p>
        </w:tc>
        <w:tc>
          <w:tcPr>
            <w:tcW w:w="692" w:type="pct"/>
          </w:tcPr>
          <w:p w14:paraId="27F23230" w14:textId="302D730C" w:rsidR="00783633" w:rsidRDefault="00783633" w:rsidP="0078363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0.9</w:t>
            </w:r>
          </w:p>
        </w:tc>
        <w:tc>
          <w:tcPr>
            <w:tcW w:w="692" w:type="pct"/>
          </w:tcPr>
          <w:p w14:paraId="117C1A28" w14:textId="11D04A1F" w:rsidR="00783633" w:rsidRDefault="00783633" w:rsidP="0078363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0.7</w:t>
            </w:r>
          </w:p>
        </w:tc>
        <w:tc>
          <w:tcPr>
            <w:tcW w:w="692" w:type="pct"/>
          </w:tcPr>
          <w:p w14:paraId="030F01F1" w14:textId="16E7F44D" w:rsidR="00783633" w:rsidRDefault="00FA53C0" w:rsidP="0078363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3.5-</w:t>
            </w:r>
          </w:p>
        </w:tc>
        <w:tc>
          <w:tcPr>
            <w:tcW w:w="692" w:type="pct"/>
          </w:tcPr>
          <w:p w14:paraId="77171032" w14:textId="05487011" w:rsidR="00783633" w:rsidRDefault="00FA53C0" w:rsidP="0078363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0.6</w:t>
            </w:r>
          </w:p>
        </w:tc>
        <w:tc>
          <w:tcPr>
            <w:tcW w:w="689" w:type="pct"/>
          </w:tcPr>
          <w:p w14:paraId="4AD55496" w14:textId="5DDEEE34" w:rsidR="00783633" w:rsidRDefault="00FA53C0" w:rsidP="0078363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0.7</w:t>
            </w:r>
          </w:p>
        </w:tc>
      </w:tr>
    </w:tbl>
    <w:p w14:paraId="21268F59" w14:textId="77777777" w:rsidR="00BD6A11" w:rsidRDefault="00BD6A11" w:rsidP="00BD6A11"/>
    <w:p w14:paraId="5F560832" w14:textId="77777777" w:rsidR="00BD6A11" w:rsidRDefault="00BD6A11" w:rsidP="00BD6A11">
      <w:r>
        <w:br w:type="page"/>
      </w:r>
    </w:p>
    <w:p w14:paraId="02854F38" w14:textId="77777777" w:rsidR="00BD6A11" w:rsidRDefault="00BD6A11" w:rsidP="00BD6A11"/>
    <w:p w14:paraId="4F3CBDC8" w14:textId="77777777" w:rsidR="00BD6A11" w:rsidRDefault="00BD6A11" w:rsidP="00BD6A11"/>
    <w:tbl>
      <w:tblPr>
        <w:tblpPr w:leftFromText="180" w:rightFromText="180" w:vertAnchor="page" w:horzAnchor="margin" w:tblpXSpec="center" w:tblpY="2881"/>
        <w:tblW w:w="557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9"/>
        <w:gridCol w:w="1834"/>
        <w:gridCol w:w="1834"/>
        <w:gridCol w:w="1834"/>
        <w:gridCol w:w="1830"/>
      </w:tblGrid>
      <w:tr w:rsidR="00784A32" w14:paraId="35AA2952" w14:textId="77777777" w:rsidTr="003A1A87">
        <w:trPr>
          <w:trHeight w:val="787"/>
        </w:trPr>
        <w:tc>
          <w:tcPr>
            <w:tcW w:w="1790" w:type="pct"/>
            <w:vAlign w:val="center"/>
          </w:tcPr>
          <w:p w14:paraId="684504DB" w14:textId="77777777" w:rsidR="00784A32" w:rsidRPr="0050224B" w:rsidRDefault="00784A32" w:rsidP="003A1A87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vAlign w:val="center"/>
          </w:tcPr>
          <w:p w14:paraId="3AD83EF1" w14:textId="77777777" w:rsidR="00784A32" w:rsidRDefault="00784A32" w:rsidP="003A1A87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31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vAlign w:val="center"/>
          </w:tcPr>
          <w:p w14:paraId="14F38749" w14:textId="77777777" w:rsidR="00784A32" w:rsidRDefault="00784A32" w:rsidP="003A1A87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32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vAlign w:val="center"/>
          </w:tcPr>
          <w:p w14:paraId="5D99A5ED" w14:textId="77777777" w:rsidR="00784A32" w:rsidRDefault="00784A32" w:rsidP="003A1A87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41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1" w:type="pct"/>
            <w:vAlign w:val="center"/>
          </w:tcPr>
          <w:p w14:paraId="6A7F6DF4" w14:textId="77777777" w:rsidR="00784A32" w:rsidRDefault="00784A32" w:rsidP="003A1A87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42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784A32" w14:paraId="2B175D42" w14:textId="77777777" w:rsidTr="003A1A87">
        <w:trPr>
          <w:trHeight w:val="918"/>
        </w:trPr>
        <w:tc>
          <w:tcPr>
            <w:tcW w:w="1790" w:type="pct"/>
            <w:vAlign w:val="center"/>
          </w:tcPr>
          <w:p w14:paraId="5BFFF60B" w14:textId="77777777" w:rsidR="00784A32" w:rsidRDefault="00784A32" w:rsidP="003A1A87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058EFA3D" w14:textId="553ED407" w:rsidR="00784A32" w:rsidRDefault="00FA53C0" w:rsidP="003A1A87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4.8</w:t>
            </w:r>
          </w:p>
        </w:tc>
        <w:tc>
          <w:tcPr>
            <w:tcW w:w="803" w:type="pct"/>
            <w:vAlign w:val="center"/>
          </w:tcPr>
          <w:p w14:paraId="59229B66" w14:textId="00A01217" w:rsidR="00784A32" w:rsidRDefault="00FA53C0" w:rsidP="003A1A87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4.2</w:t>
            </w:r>
          </w:p>
        </w:tc>
        <w:tc>
          <w:tcPr>
            <w:tcW w:w="803" w:type="pct"/>
            <w:vAlign w:val="center"/>
          </w:tcPr>
          <w:p w14:paraId="1FB07C76" w14:textId="5283EBAA" w:rsidR="00784A32" w:rsidRDefault="00FA53C0" w:rsidP="003A1A87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4.2</w:t>
            </w:r>
          </w:p>
        </w:tc>
        <w:tc>
          <w:tcPr>
            <w:tcW w:w="801" w:type="pct"/>
            <w:vAlign w:val="center"/>
          </w:tcPr>
          <w:p w14:paraId="50A37DA1" w14:textId="357F4A21" w:rsidR="00784A32" w:rsidRDefault="00FA53C0" w:rsidP="003A1A87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4.4</w:t>
            </w:r>
          </w:p>
        </w:tc>
      </w:tr>
      <w:tr w:rsidR="00784A32" w14:paraId="7AE32EEF" w14:textId="77777777" w:rsidTr="003A1A87">
        <w:trPr>
          <w:trHeight w:val="918"/>
        </w:trPr>
        <w:tc>
          <w:tcPr>
            <w:tcW w:w="1790" w:type="pct"/>
            <w:vAlign w:val="center"/>
          </w:tcPr>
          <w:p w14:paraId="3A6189AA" w14:textId="77777777" w:rsidR="00784A32" w:rsidRPr="000F2EB0" w:rsidRDefault="00784A32" w:rsidP="003A1A87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4AEB0CAF" w14:textId="3D0EF96B" w:rsidR="00784A32" w:rsidRDefault="00FA53C0" w:rsidP="003A1A8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7.3</w:t>
            </w:r>
          </w:p>
        </w:tc>
        <w:tc>
          <w:tcPr>
            <w:tcW w:w="803" w:type="pct"/>
            <w:vAlign w:val="center"/>
          </w:tcPr>
          <w:p w14:paraId="36526BD1" w14:textId="7EF0E2FB" w:rsidR="00784A32" w:rsidRDefault="00FA53C0" w:rsidP="003A1A8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5.7</w:t>
            </w:r>
          </w:p>
        </w:tc>
        <w:tc>
          <w:tcPr>
            <w:tcW w:w="803" w:type="pct"/>
            <w:vAlign w:val="center"/>
          </w:tcPr>
          <w:p w14:paraId="12FF0D64" w14:textId="063F5467" w:rsidR="00784A32" w:rsidRDefault="00FA53C0" w:rsidP="003A1A8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7.1</w:t>
            </w:r>
          </w:p>
        </w:tc>
        <w:tc>
          <w:tcPr>
            <w:tcW w:w="801" w:type="pct"/>
            <w:vAlign w:val="center"/>
          </w:tcPr>
          <w:p w14:paraId="5DB16E59" w14:textId="2470C468" w:rsidR="00784A32" w:rsidRDefault="00FA53C0" w:rsidP="003A1A8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5.2</w:t>
            </w:r>
          </w:p>
        </w:tc>
      </w:tr>
      <w:tr w:rsidR="00784A32" w14:paraId="6A4A7C2F" w14:textId="77777777" w:rsidTr="003A1A87">
        <w:trPr>
          <w:trHeight w:val="918"/>
        </w:trPr>
        <w:tc>
          <w:tcPr>
            <w:tcW w:w="1790" w:type="pct"/>
            <w:vAlign w:val="center"/>
          </w:tcPr>
          <w:p w14:paraId="788C8886" w14:textId="77777777" w:rsidR="00784A32" w:rsidRDefault="00784A32" w:rsidP="003A1A87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vAlign w:val="center"/>
          </w:tcPr>
          <w:p w14:paraId="425E66B4" w14:textId="41CB7B95" w:rsidR="00784A32" w:rsidRDefault="00FA53C0" w:rsidP="003A1A8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21.8</w:t>
            </w:r>
          </w:p>
        </w:tc>
        <w:tc>
          <w:tcPr>
            <w:tcW w:w="803" w:type="pct"/>
            <w:vAlign w:val="center"/>
          </w:tcPr>
          <w:p w14:paraId="3A96E221" w14:textId="71BB1930" w:rsidR="00784A32" w:rsidRDefault="00FA53C0" w:rsidP="003A1A8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21.5</w:t>
            </w:r>
          </w:p>
        </w:tc>
        <w:tc>
          <w:tcPr>
            <w:tcW w:w="803" w:type="pct"/>
            <w:vAlign w:val="center"/>
          </w:tcPr>
          <w:p w14:paraId="496DE48E" w14:textId="335EA221" w:rsidR="00784A32" w:rsidRDefault="00FA53C0" w:rsidP="003A1A8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22.1</w:t>
            </w:r>
          </w:p>
        </w:tc>
        <w:tc>
          <w:tcPr>
            <w:tcW w:w="801" w:type="pct"/>
            <w:vAlign w:val="center"/>
          </w:tcPr>
          <w:p w14:paraId="17E5E9E4" w14:textId="702DC395" w:rsidR="00784A32" w:rsidRDefault="00FA53C0" w:rsidP="003A1A8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23.6</w:t>
            </w:r>
          </w:p>
        </w:tc>
      </w:tr>
    </w:tbl>
    <w:p w14:paraId="3A0FFF6B" w14:textId="77777777" w:rsidR="00BD6A11" w:rsidRDefault="00BD6A11" w:rsidP="00BD6A11"/>
    <w:p w14:paraId="6BD4BE4A" w14:textId="77777777" w:rsidR="00BD6A11" w:rsidRDefault="00BD6A11" w:rsidP="00BD6A11"/>
    <w:tbl>
      <w:tblPr>
        <w:tblpPr w:leftFromText="180" w:rightFromText="180" w:vertAnchor="page" w:horzAnchor="margin" w:tblpXSpec="center" w:tblpY="7981"/>
        <w:tblW w:w="469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3"/>
        <w:gridCol w:w="1840"/>
        <w:gridCol w:w="1838"/>
      </w:tblGrid>
      <w:tr w:rsidR="00FA53C0" w14:paraId="0F159A10" w14:textId="77777777" w:rsidTr="00FA53C0">
        <w:trPr>
          <w:trHeight w:val="676"/>
        </w:trPr>
        <w:tc>
          <w:tcPr>
            <w:tcW w:w="3091" w:type="pct"/>
            <w:vAlign w:val="center"/>
          </w:tcPr>
          <w:p w14:paraId="462B68F4" w14:textId="77777777" w:rsidR="00FA53C0" w:rsidRPr="0050224B" w:rsidRDefault="00FA53C0" w:rsidP="003A1A87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955" w:type="pct"/>
            <w:vAlign w:val="center"/>
          </w:tcPr>
          <w:p w14:paraId="70BB11D7" w14:textId="4B6BDFCF" w:rsidR="00FA53C0" w:rsidRDefault="00FA53C0" w:rsidP="003A1A87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5" w:type="pct"/>
            <w:vAlign w:val="center"/>
          </w:tcPr>
          <w:p w14:paraId="1926FC40" w14:textId="05C1A3F1" w:rsidR="00FA53C0" w:rsidRDefault="00FA53C0" w:rsidP="003A1A87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FA53C0" w14:paraId="141D029D" w14:textId="77777777" w:rsidTr="00FA53C0">
        <w:trPr>
          <w:trHeight w:val="789"/>
        </w:trPr>
        <w:tc>
          <w:tcPr>
            <w:tcW w:w="3091" w:type="pct"/>
            <w:vAlign w:val="center"/>
          </w:tcPr>
          <w:p w14:paraId="4AC41CAC" w14:textId="77777777" w:rsidR="00FA53C0" w:rsidRDefault="00FA53C0" w:rsidP="003A1A87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5" w:type="pct"/>
            <w:vAlign w:val="center"/>
          </w:tcPr>
          <w:p w14:paraId="7BDC351E" w14:textId="6688DD07" w:rsidR="00FA53C0" w:rsidRDefault="00FA53C0" w:rsidP="003A1A87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10.5</w:t>
            </w:r>
          </w:p>
        </w:tc>
        <w:tc>
          <w:tcPr>
            <w:tcW w:w="955" w:type="pct"/>
            <w:vAlign w:val="center"/>
          </w:tcPr>
          <w:p w14:paraId="6BB59C29" w14:textId="2FD3F3F6" w:rsidR="00FA53C0" w:rsidRDefault="00FA53C0" w:rsidP="003A1A87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3.9</w:t>
            </w:r>
          </w:p>
        </w:tc>
      </w:tr>
      <w:tr w:rsidR="00FA53C0" w14:paraId="201D62CF" w14:textId="77777777" w:rsidTr="00FA53C0">
        <w:trPr>
          <w:trHeight w:val="789"/>
        </w:trPr>
        <w:tc>
          <w:tcPr>
            <w:tcW w:w="3091" w:type="pct"/>
            <w:vAlign w:val="center"/>
          </w:tcPr>
          <w:p w14:paraId="37F9F317" w14:textId="77777777" w:rsidR="00FA53C0" w:rsidRPr="000F2EB0" w:rsidRDefault="00FA53C0" w:rsidP="003A1A87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5" w:type="pct"/>
            <w:vAlign w:val="center"/>
          </w:tcPr>
          <w:p w14:paraId="68354CA4" w14:textId="029E8476" w:rsidR="00FA53C0" w:rsidRDefault="00FA53C0" w:rsidP="003A1A8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13.2</w:t>
            </w:r>
          </w:p>
        </w:tc>
        <w:tc>
          <w:tcPr>
            <w:tcW w:w="955" w:type="pct"/>
            <w:vAlign w:val="center"/>
          </w:tcPr>
          <w:p w14:paraId="4EADCBB1" w14:textId="662FD382" w:rsidR="00FA53C0" w:rsidRDefault="00FA53C0" w:rsidP="003A1A8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4.5</w:t>
            </w:r>
          </w:p>
        </w:tc>
      </w:tr>
      <w:tr w:rsidR="00FA53C0" w14:paraId="53C68F0F" w14:textId="77777777" w:rsidTr="00FA53C0">
        <w:trPr>
          <w:trHeight w:val="789"/>
        </w:trPr>
        <w:tc>
          <w:tcPr>
            <w:tcW w:w="3091" w:type="pct"/>
            <w:vAlign w:val="center"/>
          </w:tcPr>
          <w:p w14:paraId="2264664F" w14:textId="77777777" w:rsidR="00FA53C0" w:rsidRDefault="00FA53C0" w:rsidP="003A1A87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955" w:type="pct"/>
            <w:vAlign w:val="center"/>
          </w:tcPr>
          <w:p w14:paraId="667EAC88" w14:textId="744E5576" w:rsidR="00FA53C0" w:rsidRDefault="00FA53C0" w:rsidP="003A1A8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6.6</w:t>
            </w:r>
          </w:p>
        </w:tc>
        <w:tc>
          <w:tcPr>
            <w:tcW w:w="955" w:type="pct"/>
            <w:vAlign w:val="center"/>
          </w:tcPr>
          <w:p w14:paraId="7704A91A" w14:textId="0A2746AA" w:rsidR="00FA53C0" w:rsidRDefault="00FA53C0" w:rsidP="003A1A8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10.4</w:t>
            </w:r>
          </w:p>
        </w:tc>
      </w:tr>
      <w:tr w:rsidR="00FA53C0" w14:paraId="19E9D0DE" w14:textId="77777777" w:rsidTr="00FA53C0">
        <w:trPr>
          <w:trHeight w:val="789"/>
        </w:trPr>
        <w:tc>
          <w:tcPr>
            <w:tcW w:w="3091" w:type="pct"/>
            <w:vAlign w:val="center"/>
          </w:tcPr>
          <w:p w14:paraId="036B161C" w14:textId="77777777" w:rsidR="00FA53C0" w:rsidRDefault="00FA53C0" w:rsidP="003A1A87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955" w:type="pct"/>
            <w:vAlign w:val="center"/>
          </w:tcPr>
          <w:p w14:paraId="387E107F" w14:textId="11EA1176" w:rsidR="00FA53C0" w:rsidRDefault="00FA53C0" w:rsidP="003A1A8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18</w:t>
            </w:r>
          </w:p>
        </w:tc>
        <w:tc>
          <w:tcPr>
            <w:tcW w:w="955" w:type="pct"/>
            <w:vAlign w:val="center"/>
          </w:tcPr>
          <w:p w14:paraId="120F8AC0" w14:textId="49251E1D" w:rsidR="00FA53C0" w:rsidRDefault="00FA53C0" w:rsidP="003A1A8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23.7</w:t>
            </w:r>
          </w:p>
        </w:tc>
      </w:tr>
    </w:tbl>
    <w:p w14:paraId="5EAB61DD" w14:textId="77777777" w:rsidR="00BD6A11" w:rsidRDefault="00BD6A11" w:rsidP="00BD6A11">
      <w:r>
        <w:br w:type="page"/>
      </w:r>
    </w:p>
    <w:p w14:paraId="6FD64FB9" w14:textId="77777777" w:rsidR="00BD6A11" w:rsidRDefault="00BD6A11" w:rsidP="00BD6A11"/>
    <w:p w14:paraId="0BBD5064" w14:textId="77777777" w:rsidR="00BD6A11" w:rsidRDefault="00BD6A11" w:rsidP="00BD6A11"/>
    <w:p w14:paraId="78C1BA42" w14:textId="77777777" w:rsidR="00BD6A11" w:rsidRDefault="00BD6A11" w:rsidP="00BD6A11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66B8B0AF" wp14:editId="565F194B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7F2DDB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B8B0AF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247F2DDB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3B135D14" w14:textId="77777777" w:rsidR="00BD6A11" w:rsidRDefault="00BD6A11" w:rsidP="00BD6A11"/>
    <w:p w14:paraId="70E69FB4" w14:textId="77777777" w:rsidR="00BD6A11" w:rsidRDefault="00BD6A11" w:rsidP="00BD6A11"/>
    <w:p w14:paraId="5A89BB9E" w14:textId="77777777" w:rsidR="00BD6A11" w:rsidRPr="00565CF2" w:rsidRDefault="00BD6A11" w:rsidP="00BD6A11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0EF86B8" w14:textId="77777777" w:rsidR="00BD6A11" w:rsidRDefault="00BD6A11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edentulous maxillary and mandibular arch.</w:t>
      </w:r>
    </w:p>
    <w:p w14:paraId="64A81863" w14:textId="41AB8F38" w:rsidR="00CB290D" w:rsidRDefault="00B10F65" w:rsidP="00CB290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Generalized chronic periodontitis.</w:t>
      </w:r>
    </w:p>
    <w:p w14:paraId="27AE4C0B" w14:textId="77777777" w:rsidR="00CB290D" w:rsidRDefault="00CB290D" w:rsidP="00CB290D">
      <w:pPr>
        <w:pStyle w:val="ListParagraph"/>
        <w:spacing w:line="600" w:lineRule="auto"/>
        <w:jc w:val="both"/>
        <w:rPr>
          <w:sz w:val="28"/>
        </w:rPr>
      </w:pPr>
    </w:p>
    <w:p w14:paraId="594C4A9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5ED7170A" w14:textId="77777777" w:rsidR="00BD6A11" w:rsidRDefault="00BD6A11" w:rsidP="00BD6A11">
      <w:pPr>
        <w:tabs>
          <w:tab w:val="left" w:pos="10260"/>
        </w:tabs>
        <w:jc w:val="both"/>
      </w:pPr>
    </w:p>
    <w:p w14:paraId="7C9BC8B3" w14:textId="77777777" w:rsidR="00BD6A11" w:rsidRPr="0062612D" w:rsidRDefault="00BD6A11" w:rsidP="00BD6A11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7F6F74B5" w14:textId="77777777" w:rsidR="00BD6A11" w:rsidRDefault="00BD6A11" w:rsidP="00BD6A11">
      <w:r w:rsidRPr="000B5469">
        <w:rPr>
          <w:noProof/>
        </w:rPr>
        <w:drawing>
          <wp:anchor distT="0" distB="0" distL="114300" distR="114300" simplePos="0" relativeHeight="251740672" behindDoc="1" locked="0" layoutInCell="1" allowOverlap="1" wp14:anchorId="195A256B" wp14:editId="325A452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1DD435B" w14:textId="77777777" w:rsidR="00BD6A11" w:rsidRDefault="00BD6A11" w:rsidP="00BD6A11"/>
    <w:p w14:paraId="506DE0C9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22555A0F" w14:textId="77777777" w:rsidR="00BD6A11" w:rsidRDefault="00BD6A11" w:rsidP="00BD6A11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4C1C97E1" wp14:editId="7FFB65FB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EDFFC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1C97E1" id="Text Box 216" o:spid="_x0000_s1035" type="#_x0000_t202" style="position:absolute;left:0;text-align:left;margin-left:84pt;margin-top:10.95pt;width:350.3pt;height:37.6pt;z-index:251738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3E0EDFFC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3F6CBF8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49FC5BD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5CDB23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24FD437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B8CF742" w14:textId="77777777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  <w:r w:rsidRPr="007E3542">
        <w:rPr>
          <w:b/>
          <w:bCs/>
        </w:rPr>
        <w:t>RECONSTRUCTED PANORAMIC VIEW</w:t>
      </w:r>
    </w:p>
    <w:p w14:paraId="09F65813" w14:textId="6DA21E13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1A47F3C1" w14:textId="43AB96AA" w:rsidR="00BD6A11" w:rsidRDefault="00BD6A11" w:rsidP="00BD6A11">
      <w:pPr>
        <w:tabs>
          <w:tab w:val="left" w:pos="10260"/>
        </w:tabs>
        <w:ind w:firstLine="450"/>
        <w:jc w:val="both"/>
      </w:pPr>
    </w:p>
    <w:p w14:paraId="555EF713" w14:textId="3F927641" w:rsidR="00BD6A11" w:rsidRDefault="00783633" w:rsidP="00BD6A11">
      <w:pPr>
        <w:tabs>
          <w:tab w:val="left" w:pos="10260"/>
        </w:tabs>
        <w:ind w:firstLine="450"/>
        <w:jc w:val="both"/>
      </w:pPr>
      <w:r w:rsidRPr="00783633">
        <w:drawing>
          <wp:inline distT="0" distB="0" distL="0" distR="0" wp14:anchorId="70CF76CC" wp14:editId="620D727C">
            <wp:extent cx="5649113" cy="2686425"/>
            <wp:effectExtent l="0" t="0" r="0" b="0"/>
            <wp:docPr id="10924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14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96414" w14:textId="22DAE71D" w:rsidR="00BD6A11" w:rsidRDefault="00BD6A11" w:rsidP="00BD6A11">
      <w:pPr>
        <w:tabs>
          <w:tab w:val="left" w:pos="10260"/>
        </w:tabs>
        <w:ind w:firstLine="450"/>
        <w:jc w:val="both"/>
      </w:pPr>
    </w:p>
    <w:p w14:paraId="2FC1146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D37A129" w14:textId="14135681" w:rsidR="00BD6A11" w:rsidRDefault="00BD6A11" w:rsidP="00BD6A11">
      <w:pPr>
        <w:tabs>
          <w:tab w:val="left" w:pos="10260"/>
        </w:tabs>
        <w:ind w:firstLine="450"/>
        <w:jc w:val="both"/>
      </w:pPr>
    </w:p>
    <w:p w14:paraId="7A2E6627" w14:textId="29D2A002" w:rsidR="00BD6A11" w:rsidRDefault="00BD6A11" w:rsidP="00BD6A11">
      <w:pPr>
        <w:tabs>
          <w:tab w:val="left" w:pos="10260"/>
        </w:tabs>
        <w:ind w:firstLine="450"/>
        <w:jc w:val="both"/>
      </w:pPr>
    </w:p>
    <w:p w14:paraId="6111D23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03BA5F20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FE00B9E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2A80B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2D20719" w14:textId="5AC4FABD" w:rsidR="00BD6A11" w:rsidRDefault="00BD6A11" w:rsidP="00BD6A11">
      <w:pPr>
        <w:rPr>
          <w:b/>
        </w:rPr>
      </w:pPr>
    </w:p>
    <w:p w14:paraId="7E673BBF" w14:textId="0B285423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E37839" w14:textId="77777777" w:rsidR="00D54586" w:rsidRDefault="00D54586">
      <w:pPr>
        <w:rPr>
          <w:b/>
        </w:rPr>
      </w:pPr>
      <w:r>
        <w:rPr>
          <w:b/>
        </w:rPr>
        <w:br w:type="page"/>
      </w:r>
    </w:p>
    <w:p w14:paraId="693E4C0F" w14:textId="77777777" w:rsidR="00D54586" w:rsidRDefault="00D54586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596BFD5B" w14:textId="3B87F13C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 VIEW</w:t>
      </w:r>
    </w:p>
    <w:p w14:paraId="1EE36659" w14:textId="4515E9D4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4DA3974" w14:textId="7933390E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DAD7CF" w14:textId="3D20B5B6" w:rsidR="00BD6A11" w:rsidRDefault="00176048" w:rsidP="00BD6A11">
      <w:pPr>
        <w:tabs>
          <w:tab w:val="left" w:pos="10260"/>
        </w:tabs>
        <w:ind w:firstLine="450"/>
        <w:rPr>
          <w:b/>
        </w:rPr>
      </w:pPr>
      <w:r w:rsidRPr="00176048">
        <w:rPr>
          <w:b/>
        </w:rPr>
        <w:drawing>
          <wp:anchor distT="0" distB="0" distL="114300" distR="114300" simplePos="0" relativeHeight="251741696" behindDoc="1" locked="0" layoutInCell="1" allowOverlap="1" wp14:anchorId="5EE26774" wp14:editId="3B2F4CEB">
            <wp:simplePos x="0" y="0"/>
            <wp:positionH relativeFrom="margin">
              <wp:align>center</wp:align>
            </wp:positionH>
            <wp:positionV relativeFrom="paragraph">
              <wp:posOffset>16510</wp:posOffset>
            </wp:positionV>
            <wp:extent cx="3362794" cy="2505425"/>
            <wp:effectExtent l="0" t="0" r="0" b="9525"/>
            <wp:wrapTight wrapText="bothSides">
              <wp:wrapPolygon edited="0">
                <wp:start x="0" y="0"/>
                <wp:lineTo x="0" y="21518"/>
                <wp:lineTo x="21416" y="21518"/>
                <wp:lineTo x="21416" y="0"/>
                <wp:lineTo x="0" y="0"/>
              </wp:wrapPolygon>
            </wp:wrapTight>
            <wp:docPr id="142764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491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95CA4E" w14:textId="4FF48BC6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D7F15B0" w14:textId="5FC83ED1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4F6FC473" w14:textId="73A2FD46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DD03C82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8ADFAB5" w14:textId="01BCB1FB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28D14834" w14:textId="74B843B4" w:rsidR="00BD6A11" w:rsidRDefault="00BD6A11" w:rsidP="00BD6A11">
      <w:pPr>
        <w:rPr>
          <w:b/>
        </w:rPr>
      </w:pPr>
    </w:p>
    <w:p w14:paraId="79581FA7" w14:textId="77777777" w:rsidR="00D02DB2" w:rsidRDefault="00D02DB2" w:rsidP="00BD6A11">
      <w:pPr>
        <w:jc w:val="center"/>
        <w:rPr>
          <w:b/>
        </w:rPr>
      </w:pPr>
    </w:p>
    <w:p w14:paraId="11047836" w14:textId="77777777" w:rsidR="00D02DB2" w:rsidRDefault="00D02DB2" w:rsidP="00BD6A11">
      <w:pPr>
        <w:jc w:val="center"/>
        <w:rPr>
          <w:b/>
        </w:rPr>
      </w:pPr>
    </w:p>
    <w:p w14:paraId="387B85A9" w14:textId="77777777" w:rsidR="00D02DB2" w:rsidRDefault="00D02DB2" w:rsidP="00BD6A11">
      <w:pPr>
        <w:jc w:val="center"/>
        <w:rPr>
          <w:b/>
        </w:rPr>
      </w:pPr>
    </w:p>
    <w:p w14:paraId="6522743F" w14:textId="77777777" w:rsidR="00D02DB2" w:rsidRDefault="00D02DB2" w:rsidP="00BD6A11">
      <w:pPr>
        <w:jc w:val="center"/>
        <w:rPr>
          <w:b/>
        </w:rPr>
      </w:pPr>
    </w:p>
    <w:p w14:paraId="281F0284" w14:textId="77777777" w:rsidR="00D02DB2" w:rsidRDefault="00D02DB2" w:rsidP="00BD6A11">
      <w:pPr>
        <w:jc w:val="center"/>
        <w:rPr>
          <w:b/>
        </w:rPr>
      </w:pPr>
    </w:p>
    <w:p w14:paraId="2DC76E90" w14:textId="77777777" w:rsidR="00D02DB2" w:rsidRDefault="00D02DB2" w:rsidP="00BD6A11">
      <w:pPr>
        <w:jc w:val="center"/>
        <w:rPr>
          <w:b/>
        </w:rPr>
      </w:pPr>
    </w:p>
    <w:p w14:paraId="4EF3E909" w14:textId="77777777" w:rsidR="00D02DB2" w:rsidRDefault="00D02DB2" w:rsidP="00BD6A11">
      <w:pPr>
        <w:jc w:val="center"/>
        <w:rPr>
          <w:b/>
        </w:rPr>
      </w:pPr>
    </w:p>
    <w:p w14:paraId="718F04A3" w14:textId="7C5B76C1" w:rsidR="00D02DB2" w:rsidRDefault="00D02DB2" w:rsidP="00BD6A11">
      <w:pPr>
        <w:jc w:val="center"/>
        <w:rPr>
          <w:b/>
        </w:rPr>
      </w:pPr>
    </w:p>
    <w:p w14:paraId="3D16C62D" w14:textId="01047622" w:rsidR="00D02DB2" w:rsidRDefault="00D02DB2" w:rsidP="00BD6A11">
      <w:pPr>
        <w:jc w:val="center"/>
        <w:rPr>
          <w:b/>
        </w:rPr>
      </w:pPr>
    </w:p>
    <w:p w14:paraId="59E8DB95" w14:textId="77777777" w:rsidR="00D02DB2" w:rsidRDefault="00D02DB2" w:rsidP="00BD6A11">
      <w:pPr>
        <w:jc w:val="center"/>
        <w:rPr>
          <w:b/>
        </w:rPr>
      </w:pPr>
    </w:p>
    <w:p w14:paraId="1A20FA1E" w14:textId="027E3A37" w:rsidR="00D02DB2" w:rsidRDefault="00D02DB2" w:rsidP="00BD6A11">
      <w:pPr>
        <w:jc w:val="center"/>
        <w:rPr>
          <w:b/>
        </w:rPr>
      </w:pPr>
    </w:p>
    <w:p w14:paraId="1EF22872" w14:textId="6E248031" w:rsidR="00D02DB2" w:rsidRDefault="00D02DB2" w:rsidP="00BD6A11">
      <w:pPr>
        <w:jc w:val="center"/>
        <w:rPr>
          <w:b/>
        </w:rPr>
      </w:pPr>
    </w:p>
    <w:p w14:paraId="4E25F7CF" w14:textId="628FA021" w:rsidR="00D02DB2" w:rsidRDefault="00783633" w:rsidP="00BD6A11">
      <w:pPr>
        <w:jc w:val="center"/>
        <w:rPr>
          <w:b/>
        </w:rPr>
      </w:pPr>
      <w:r w:rsidRPr="00783633">
        <w:rPr>
          <w:b/>
        </w:rPr>
        <w:drawing>
          <wp:anchor distT="0" distB="0" distL="114300" distR="114300" simplePos="0" relativeHeight="251742720" behindDoc="1" locked="0" layoutInCell="1" allowOverlap="1" wp14:anchorId="0ADE8573" wp14:editId="742F07BE">
            <wp:simplePos x="0" y="0"/>
            <wp:positionH relativeFrom="margin">
              <wp:posOffset>266700</wp:posOffset>
            </wp:positionH>
            <wp:positionV relativeFrom="paragraph">
              <wp:posOffset>14605</wp:posOffset>
            </wp:positionV>
            <wp:extent cx="2806700" cy="2438400"/>
            <wp:effectExtent l="0" t="0" r="0" b="0"/>
            <wp:wrapTight wrapText="bothSides">
              <wp:wrapPolygon edited="0">
                <wp:start x="0" y="0"/>
                <wp:lineTo x="0" y="21431"/>
                <wp:lineTo x="21405" y="21431"/>
                <wp:lineTo x="21405" y="0"/>
                <wp:lineTo x="0" y="0"/>
              </wp:wrapPolygon>
            </wp:wrapTight>
            <wp:docPr id="102041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102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3633">
        <w:rPr>
          <w:b/>
        </w:rPr>
        <w:drawing>
          <wp:anchor distT="0" distB="0" distL="114300" distR="114300" simplePos="0" relativeHeight="251743744" behindDoc="1" locked="0" layoutInCell="1" allowOverlap="1" wp14:anchorId="448D3509" wp14:editId="12F08D92">
            <wp:simplePos x="0" y="0"/>
            <wp:positionH relativeFrom="margin">
              <wp:posOffset>3587750</wp:posOffset>
            </wp:positionH>
            <wp:positionV relativeFrom="paragraph">
              <wp:posOffset>14605</wp:posOffset>
            </wp:positionV>
            <wp:extent cx="2662555" cy="2463800"/>
            <wp:effectExtent l="0" t="0" r="4445" b="0"/>
            <wp:wrapTight wrapText="bothSides">
              <wp:wrapPolygon edited="0">
                <wp:start x="0" y="0"/>
                <wp:lineTo x="0" y="21377"/>
                <wp:lineTo x="21482" y="21377"/>
                <wp:lineTo x="21482" y="0"/>
                <wp:lineTo x="0" y="0"/>
              </wp:wrapPolygon>
            </wp:wrapTight>
            <wp:docPr id="80914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474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62555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1D107F" w14:textId="79BD6093" w:rsidR="00D02DB2" w:rsidRDefault="00D02DB2" w:rsidP="00BD6A11">
      <w:pPr>
        <w:jc w:val="center"/>
        <w:rPr>
          <w:b/>
        </w:rPr>
      </w:pPr>
    </w:p>
    <w:p w14:paraId="147E191E" w14:textId="77777777" w:rsidR="00D02DB2" w:rsidRDefault="00D02DB2" w:rsidP="00BD6A11">
      <w:pPr>
        <w:jc w:val="center"/>
        <w:rPr>
          <w:b/>
        </w:rPr>
      </w:pPr>
    </w:p>
    <w:p w14:paraId="543CFF8C" w14:textId="37C66DE9" w:rsidR="00D02DB2" w:rsidRDefault="00D02DB2" w:rsidP="00BD6A11">
      <w:pPr>
        <w:jc w:val="center"/>
        <w:rPr>
          <w:b/>
        </w:rPr>
      </w:pPr>
    </w:p>
    <w:p w14:paraId="68FFA079" w14:textId="77777777" w:rsidR="00D02DB2" w:rsidRDefault="00D02DB2" w:rsidP="00BD6A11">
      <w:pPr>
        <w:jc w:val="center"/>
        <w:rPr>
          <w:b/>
        </w:rPr>
      </w:pPr>
    </w:p>
    <w:p w14:paraId="1C2688E2" w14:textId="77777777" w:rsidR="00D02DB2" w:rsidRDefault="00D02DB2" w:rsidP="00BD6A11">
      <w:pPr>
        <w:jc w:val="center"/>
        <w:rPr>
          <w:b/>
        </w:rPr>
      </w:pPr>
    </w:p>
    <w:p w14:paraId="6A4AA847" w14:textId="77777777" w:rsidR="00D02DB2" w:rsidRDefault="00D02DB2" w:rsidP="00BD6A11">
      <w:pPr>
        <w:jc w:val="center"/>
        <w:rPr>
          <w:b/>
        </w:rPr>
      </w:pPr>
    </w:p>
    <w:p w14:paraId="5F002E8D" w14:textId="7EC08972" w:rsidR="00D02DB2" w:rsidRDefault="00D02DB2" w:rsidP="00BD6A11">
      <w:pPr>
        <w:jc w:val="center"/>
        <w:rPr>
          <w:b/>
        </w:rPr>
      </w:pPr>
    </w:p>
    <w:p w14:paraId="0CC9443B" w14:textId="77777777" w:rsidR="00D02DB2" w:rsidRDefault="00D02DB2" w:rsidP="00BD6A11">
      <w:pPr>
        <w:jc w:val="center"/>
        <w:rPr>
          <w:b/>
        </w:rPr>
      </w:pPr>
    </w:p>
    <w:p w14:paraId="006BD153" w14:textId="6B9C9C29" w:rsidR="00D02DB2" w:rsidRDefault="00D02DB2" w:rsidP="00BD6A11">
      <w:pPr>
        <w:jc w:val="center"/>
        <w:rPr>
          <w:b/>
        </w:rPr>
      </w:pPr>
    </w:p>
    <w:p w14:paraId="084226A3" w14:textId="77777777" w:rsidR="00D02DB2" w:rsidRDefault="00D02DB2" w:rsidP="00BD6A11">
      <w:pPr>
        <w:jc w:val="center"/>
        <w:rPr>
          <w:b/>
        </w:rPr>
      </w:pPr>
    </w:p>
    <w:p w14:paraId="23F7C9C8" w14:textId="77777777" w:rsidR="00D02DB2" w:rsidRDefault="00D02DB2" w:rsidP="00BD6A11">
      <w:pPr>
        <w:jc w:val="center"/>
        <w:rPr>
          <w:b/>
        </w:rPr>
      </w:pPr>
    </w:p>
    <w:p w14:paraId="738AB155" w14:textId="77777777" w:rsidR="00D02DB2" w:rsidRDefault="00D02DB2" w:rsidP="00BD6A11">
      <w:pPr>
        <w:jc w:val="center"/>
        <w:rPr>
          <w:b/>
        </w:rPr>
      </w:pPr>
    </w:p>
    <w:p w14:paraId="6CD0CA00" w14:textId="77777777" w:rsidR="00D02DB2" w:rsidRDefault="00D02DB2" w:rsidP="00BD6A11">
      <w:pPr>
        <w:jc w:val="center"/>
        <w:rPr>
          <w:b/>
        </w:rPr>
      </w:pPr>
    </w:p>
    <w:p w14:paraId="255773D0" w14:textId="77777777" w:rsidR="00D02DB2" w:rsidRDefault="00D02DB2" w:rsidP="00BD6A11">
      <w:pPr>
        <w:jc w:val="center"/>
        <w:rPr>
          <w:b/>
        </w:rPr>
      </w:pPr>
    </w:p>
    <w:p w14:paraId="2EA81CC7" w14:textId="77777777" w:rsidR="00D02DB2" w:rsidRDefault="00D02DB2" w:rsidP="00BD6A11">
      <w:pPr>
        <w:jc w:val="center"/>
        <w:rPr>
          <w:b/>
        </w:rPr>
      </w:pPr>
    </w:p>
    <w:p w14:paraId="6DC7EFEE" w14:textId="77777777" w:rsidR="00D02DB2" w:rsidRDefault="00D02DB2" w:rsidP="00BD6A11">
      <w:pPr>
        <w:jc w:val="center"/>
        <w:rPr>
          <w:b/>
        </w:rPr>
      </w:pPr>
    </w:p>
    <w:p w14:paraId="5432E35C" w14:textId="1C294ED1" w:rsidR="00D02DB2" w:rsidRDefault="00D02DB2">
      <w:pPr>
        <w:rPr>
          <w:b/>
        </w:rPr>
      </w:pPr>
      <w:r>
        <w:rPr>
          <w:b/>
        </w:rPr>
        <w:br w:type="page"/>
      </w:r>
    </w:p>
    <w:p w14:paraId="7375A304" w14:textId="2A8A5B04" w:rsidR="00D02DB2" w:rsidRDefault="00D02DB2" w:rsidP="00BD6A11">
      <w:pPr>
        <w:jc w:val="center"/>
        <w:rPr>
          <w:b/>
        </w:rPr>
      </w:pPr>
    </w:p>
    <w:p w14:paraId="7FCBC11D" w14:textId="3F4920A1" w:rsidR="00BD6A11" w:rsidRDefault="00BD6A11" w:rsidP="00BD6A11">
      <w:pPr>
        <w:jc w:val="center"/>
        <w:rPr>
          <w:b/>
        </w:rPr>
      </w:pPr>
      <w:r>
        <w:rPr>
          <w:b/>
        </w:rPr>
        <w:t>CROSS SECTIONAL VIEW</w:t>
      </w:r>
    </w:p>
    <w:p w14:paraId="46BC67A7" w14:textId="39F0F645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176"/>
        <w:gridCol w:w="8226"/>
      </w:tblGrid>
      <w:tr w:rsidR="003D4FC9" w14:paraId="7F2EA87C" w14:textId="77777777" w:rsidTr="007402A8">
        <w:trPr>
          <w:trHeight w:val="571"/>
        </w:trPr>
        <w:tc>
          <w:tcPr>
            <w:tcW w:w="2176" w:type="dxa"/>
            <w:shd w:val="clear" w:color="auto" w:fill="FFFFFF" w:themeFill="background1"/>
          </w:tcPr>
          <w:p w14:paraId="6E0BAB9E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 xml:space="preserve">16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8226" w:type="dxa"/>
            <w:shd w:val="clear" w:color="auto" w:fill="FFFFFF" w:themeFill="background1"/>
          </w:tcPr>
          <w:p w14:paraId="50C3B61F" w14:textId="3C3B6909" w:rsidR="00BD6A11" w:rsidRDefault="00C60E4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C60E49">
              <w:rPr>
                <w:b/>
              </w:rPr>
              <w:drawing>
                <wp:inline distT="0" distB="0" distL="0" distR="0" wp14:anchorId="4E39576F" wp14:editId="08DC1D03">
                  <wp:extent cx="4467849" cy="2810267"/>
                  <wp:effectExtent l="0" t="0" r="9525" b="9525"/>
                  <wp:docPr id="1498201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20116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849" cy="2810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695FBAB" w14:textId="77777777" w:rsidTr="007402A8">
        <w:trPr>
          <w:trHeight w:val="629"/>
        </w:trPr>
        <w:tc>
          <w:tcPr>
            <w:tcW w:w="2176" w:type="dxa"/>
            <w:shd w:val="clear" w:color="auto" w:fill="FFFFFF" w:themeFill="background1"/>
          </w:tcPr>
          <w:p w14:paraId="3C02AC7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8226" w:type="dxa"/>
            <w:shd w:val="clear" w:color="auto" w:fill="FFFFFF" w:themeFill="background1"/>
          </w:tcPr>
          <w:p w14:paraId="4D9EF7D1" w14:textId="4486F3F0" w:rsidR="00BD6A11" w:rsidRDefault="00C60E4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C60E49">
              <w:rPr>
                <w:b/>
              </w:rPr>
              <w:drawing>
                <wp:inline distT="0" distB="0" distL="0" distR="0" wp14:anchorId="084915A2" wp14:editId="76CF9A5A">
                  <wp:extent cx="4534533" cy="2581635"/>
                  <wp:effectExtent l="0" t="0" r="0" b="9525"/>
                  <wp:docPr id="5350398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03988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4533" cy="258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F1B45FF" w14:textId="77777777" w:rsidTr="007402A8">
        <w:trPr>
          <w:trHeight w:val="629"/>
        </w:trPr>
        <w:tc>
          <w:tcPr>
            <w:tcW w:w="2176" w:type="dxa"/>
            <w:shd w:val="clear" w:color="auto" w:fill="FFFFFF" w:themeFill="background1"/>
          </w:tcPr>
          <w:p w14:paraId="22E4BACC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21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8226" w:type="dxa"/>
            <w:shd w:val="clear" w:color="auto" w:fill="FFFFFF" w:themeFill="background1"/>
          </w:tcPr>
          <w:p w14:paraId="3BDED843" w14:textId="7102626E" w:rsidR="00BD6A11" w:rsidRDefault="00487D8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487D89">
              <w:rPr>
                <w:b/>
              </w:rPr>
              <w:drawing>
                <wp:inline distT="0" distB="0" distL="0" distR="0" wp14:anchorId="0386FCD7" wp14:editId="6C9E86B7">
                  <wp:extent cx="4515480" cy="2514951"/>
                  <wp:effectExtent l="0" t="0" r="0" b="0"/>
                  <wp:docPr id="4727679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76790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5480" cy="2514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336CFC39" w14:textId="77777777" w:rsidTr="007402A8">
        <w:trPr>
          <w:trHeight w:val="629"/>
        </w:trPr>
        <w:tc>
          <w:tcPr>
            <w:tcW w:w="2176" w:type="dxa"/>
            <w:shd w:val="clear" w:color="auto" w:fill="FFFFFF" w:themeFill="background1"/>
          </w:tcPr>
          <w:p w14:paraId="045948AB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8226" w:type="dxa"/>
            <w:shd w:val="clear" w:color="auto" w:fill="FFFFFF" w:themeFill="background1"/>
          </w:tcPr>
          <w:p w14:paraId="70457381" w14:textId="0BB56A19" w:rsidR="00BD6A11" w:rsidRDefault="00487D8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487D89">
              <w:rPr>
                <w:b/>
              </w:rPr>
              <w:drawing>
                <wp:inline distT="0" distB="0" distL="0" distR="0" wp14:anchorId="49B4044B" wp14:editId="1A159F75">
                  <wp:extent cx="4324954" cy="2343477"/>
                  <wp:effectExtent l="0" t="0" r="0" b="0"/>
                  <wp:docPr id="8827876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78768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954" cy="2343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04ED39BE" w14:textId="77777777" w:rsidTr="007402A8">
        <w:trPr>
          <w:trHeight w:val="629"/>
        </w:trPr>
        <w:tc>
          <w:tcPr>
            <w:tcW w:w="2176" w:type="dxa"/>
            <w:shd w:val="clear" w:color="auto" w:fill="FFFFFF" w:themeFill="background1"/>
          </w:tcPr>
          <w:p w14:paraId="68BE24BB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8226" w:type="dxa"/>
            <w:shd w:val="clear" w:color="auto" w:fill="FFFFFF" w:themeFill="background1"/>
          </w:tcPr>
          <w:p w14:paraId="6193FA11" w14:textId="43FA8A6B" w:rsidR="00BD6A11" w:rsidRDefault="00787F05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787F05">
              <w:rPr>
                <w:b/>
              </w:rPr>
              <w:drawing>
                <wp:inline distT="0" distB="0" distL="0" distR="0" wp14:anchorId="7D9D0442" wp14:editId="0BB94C92">
                  <wp:extent cx="4153480" cy="2381582"/>
                  <wp:effectExtent l="0" t="0" r="0" b="0"/>
                  <wp:docPr id="20039279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92794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480" cy="2381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9B9A857" w14:textId="77777777" w:rsidTr="007402A8">
        <w:trPr>
          <w:trHeight w:val="629"/>
        </w:trPr>
        <w:tc>
          <w:tcPr>
            <w:tcW w:w="2176" w:type="dxa"/>
            <w:shd w:val="clear" w:color="auto" w:fill="FFFFFF" w:themeFill="background1"/>
          </w:tcPr>
          <w:p w14:paraId="1BCCE027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26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8226" w:type="dxa"/>
            <w:shd w:val="clear" w:color="auto" w:fill="FFFFFF" w:themeFill="background1"/>
          </w:tcPr>
          <w:p w14:paraId="1DBFFF81" w14:textId="5EF41438" w:rsidR="00BD6A11" w:rsidRDefault="00787F05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787F05">
              <w:rPr>
                <w:b/>
              </w:rPr>
              <w:drawing>
                <wp:inline distT="0" distB="0" distL="0" distR="0" wp14:anchorId="54B89883" wp14:editId="48BFB035">
                  <wp:extent cx="3982006" cy="2400635"/>
                  <wp:effectExtent l="0" t="0" r="0" b="0"/>
                  <wp:docPr id="9853524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35243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2006" cy="2400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3D720430" w14:textId="77777777" w:rsidTr="007402A8">
        <w:trPr>
          <w:trHeight w:val="629"/>
        </w:trPr>
        <w:tc>
          <w:tcPr>
            <w:tcW w:w="2176" w:type="dxa"/>
            <w:shd w:val="clear" w:color="auto" w:fill="FFFFFF" w:themeFill="background1"/>
          </w:tcPr>
          <w:p w14:paraId="127BFF7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8226" w:type="dxa"/>
            <w:shd w:val="clear" w:color="auto" w:fill="FFFFFF" w:themeFill="background1"/>
          </w:tcPr>
          <w:p w14:paraId="3A03C38E" w14:textId="4510AA5E" w:rsidR="00BD6A11" w:rsidRDefault="00787F05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787F05">
              <w:rPr>
                <w:b/>
              </w:rPr>
              <w:drawing>
                <wp:inline distT="0" distB="0" distL="0" distR="0" wp14:anchorId="2B64AAA5" wp14:editId="1CDD6F5E">
                  <wp:extent cx="4039449" cy="2336800"/>
                  <wp:effectExtent l="0" t="0" r="0" b="6350"/>
                  <wp:docPr id="11364890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48907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3040" cy="2338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77206D8F" w14:textId="77777777" w:rsidTr="007402A8">
        <w:trPr>
          <w:trHeight w:val="629"/>
        </w:trPr>
        <w:tc>
          <w:tcPr>
            <w:tcW w:w="2176" w:type="dxa"/>
            <w:shd w:val="clear" w:color="auto" w:fill="FFFFFF" w:themeFill="background1"/>
          </w:tcPr>
          <w:p w14:paraId="5A178AF7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8226" w:type="dxa"/>
            <w:shd w:val="clear" w:color="auto" w:fill="FFFFFF" w:themeFill="background1"/>
          </w:tcPr>
          <w:p w14:paraId="543B044A" w14:textId="51FF06F3" w:rsidR="00BD6A11" w:rsidRDefault="0091283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912839">
              <w:rPr>
                <w:b/>
              </w:rPr>
              <w:drawing>
                <wp:inline distT="0" distB="0" distL="0" distR="0" wp14:anchorId="3FBA7C02" wp14:editId="7034297F">
                  <wp:extent cx="4020111" cy="2505425"/>
                  <wp:effectExtent l="0" t="0" r="0" b="9525"/>
                  <wp:docPr id="1485749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574986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0111" cy="250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E27B324" w14:textId="77777777" w:rsidTr="007402A8">
        <w:trPr>
          <w:trHeight w:val="629"/>
        </w:trPr>
        <w:tc>
          <w:tcPr>
            <w:tcW w:w="2176" w:type="dxa"/>
            <w:shd w:val="clear" w:color="auto" w:fill="FFFFFF" w:themeFill="background1"/>
          </w:tcPr>
          <w:p w14:paraId="32180F9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8226" w:type="dxa"/>
            <w:shd w:val="clear" w:color="auto" w:fill="FFFFFF" w:themeFill="background1"/>
          </w:tcPr>
          <w:p w14:paraId="601C0639" w14:textId="79509982" w:rsidR="00BD6A11" w:rsidRDefault="0091283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912839">
              <w:rPr>
                <w:b/>
              </w:rPr>
              <w:drawing>
                <wp:inline distT="0" distB="0" distL="0" distR="0" wp14:anchorId="241E0C3C" wp14:editId="2FC824F4">
                  <wp:extent cx="4134427" cy="2553056"/>
                  <wp:effectExtent l="0" t="0" r="0" b="0"/>
                  <wp:docPr id="33821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2101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4427" cy="2553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DF64BCC" w14:textId="77777777" w:rsidTr="007402A8">
        <w:trPr>
          <w:trHeight w:val="629"/>
        </w:trPr>
        <w:tc>
          <w:tcPr>
            <w:tcW w:w="2176" w:type="dxa"/>
            <w:shd w:val="clear" w:color="auto" w:fill="FFFFFF" w:themeFill="background1"/>
          </w:tcPr>
          <w:p w14:paraId="295E1C86" w14:textId="181D5FE9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8226" w:type="dxa"/>
            <w:shd w:val="clear" w:color="auto" w:fill="FFFFFF" w:themeFill="background1"/>
          </w:tcPr>
          <w:p w14:paraId="1A78F907" w14:textId="6E207891" w:rsidR="00BD6A11" w:rsidRDefault="00E74D3C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E74D3C">
              <w:rPr>
                <w:b/>
              </w:rPr>
              <w:drawing>
                <wp:inline distT="0" distB="0" distL="0" distR="0" wp14:anchorId="6EBE398D" wp14:editId="02171511">
                  <wp:extent cx="4160227" cy="2374900"/>
                  <wp:effectExtent l="0" t="0" r="0" b="6350"/>
                  <wp:docPr id="12969984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6998466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4691" cy="2377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F266A56" w14:textId="77777777" w:rsidTr="007402A8">
        <w:trPr>
          <w:trHeight w:val="629"/>
        </w:trPr>
        <w:tc>
          <w:tcPr>
            <w:tcW w:w="2176" w:type="dxa"/>
            <w:shd w:val="clear" w:color="auto" w:fill="FFFFFF" w:themeFill="background1"/>
          </w:tcPr>
          <w:p w14:paraId="5CC6AB2C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8226" w:type="dxa"/>
            <w:shd w:val="clear" w:color="auto" w:fill="FFFFFF" w:themeFill="background1"/>
          </w:tcPr>
          <w:p w14:paraId="4CA19D90" w14:textId="3633EE47" w:rsidR="00BD6A11" w:rsidRDefault="0091283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912839">
              <w:rPr>
                <w:b/>
              </w:rPr>
              <w:drawing>
                <wp:inline distT="0" distB="0" distL="0" distR="0" wp14:anchorId="0148ED6B" wp14:editId="65C8CA41">
                  <wp:extent cx="4324954" cy="2781688"/>
                  <wp:effectExtent l="0" t="0" r="0" b="0"/>
                  <wp:docPr id="140943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9431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954" cy="2781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432548F" w14:textId="77777777" w:rsidTr="007402A8">
        <w:trPr>
          <w:trHeight w:val="629"/>
        </w:trPr>
        <w:tc>
          <w:tcPr>
            <w:tcW w:w="2176" w:type="dxa"/>
            <w:shd w:val="clear" w:color="auto" w:fill="FFFFFF" w:themeFill="background1"/>
          </w:tcPr>
          <w:p w14:paraId="2FCA5AF5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42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8226" w:type="dxa"/>
            <w:shd w:val="clear" w:color="auto" w:fill="FFFFFF" w:themeFill="background1"/>
          </w:tcPr>
          <w:p w14:paraId="01102A45" w14:textId="2CB4CA29" w:rsidR="00BD6A11" w:rsidRDefault="0091283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912839">
              <w:rPr>
                <w:b/>
              </w:rPr>
              <w:drawing>
                <wp:inline distT="0" distB="0" distL="0" distR="0" wp14:anchorId="2EBC47A2" wp14:editId="0814E94C">
                  <wp:extent cx="4382112" cy="2734057"/>
                  <wp:effectExtent l="0" t="0" r="0" b="9525"/>
                  <wp:docPr id="12974962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49627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2112" cy="2734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05619DF" w14:textId="77777777" w:rsidTr="007402A8">
        <w:trPr>
          <w:trHeight w:val="629"/>
        </w:trPr>
        <w:tc>
          <w:tcPr>
            <w:tcW w:w="2176" w:type="dxa"/>
            <w:shd w:val="clear" w:color="auto" w:fill="FFFFFF" w:themeFill="background1"/>
          </w:tcPr>
          <w:p w14:paraId="407FD87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8226" w:type="dxa"/>
            <w:shd w:val="clear" w:color="auto" w:fill="FFFFFF" w:themeFill="background1"/>
          </w:tcPr>
          <w:p w14:paraId="03A15C14" w14:textId="13B72536" w:rsidR="00BD6A11" w:rsidRDefault="00176048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176048">
              <w:rPr>
                <w:b/>
              </w:rPr>
              <w:drawing>
                <wp:inline distT="0" distB="0" distL="0" distR="0" wp14:anchorId="741B3D5D" wp14:editId="540E1431">
                  <wp:extent cx="4725059" cy="2857899"/>
                  <wp:effectExtent l="0" t="0" r="0" b="0"/>
                  <wp:docPr id="14428786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2878676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5059" cy="2857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44EB2AD5" w14:textId="5958D2BA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CD6F5FD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2DA79EC3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826CFE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09C110F" w14:textId="77777777" w:rsidR="00BD6A11" w:rsidRPr="00565CF2" w:rsidRDefault="00BD6A11" w:rsidP="00BD6A11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p w14:paraId="61D5E7F3" w14:textId="26F57BCC" w:rsidR="00205903" w:rsidRDefault="00205903"/>
    <w:sectPr w:rsidR="00205903" w:rsidSect="00736734">
      <w:headerReference w:type="default" r:id="rId32"/>
      <w:footerReference w:type="default" r:id="rId33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87CEA0" w14:textId="77777777" w:rsidR="005B55B1" w:rsidRDefault="005B55B1">
      <w:r>
        <w:separator/>
      </w:r>
    </w:p>
  </w:endnote>
  <w:endnote w:type="continuationSeparator" w:id="0">
    <w:p w14:paraId="20283F94" w14:textId="77777777" w:rsidR="005B55B1" w:rsidRDefault="005B55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E5E9DB" w14:textId="77777777" w:rsidR="005B55B1" w:rsidRDefault="005B55B1">
      <w:r>
        <w:separator/>
      </w:r>
    </w:p>
  </w:footnote>
  <w:footnote w:type="continuationSeparator" w:id="0">
    <w:p w14:paraId="038F9FDE" w14:textId="77777777" w:rsidR="005B55B1" w:rsidRDefault="005B55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4A2"/>
    <w:rsid w:val="00000E96"/>
    <w:rsid w:val="000015D9"/>
    <w:rsid w:val="000058F1"/>
    <w:rsid w:val="00007BD1"/>
    <w:rsid w:val="00022AD6"/>
    <w:rsid w:val="00025F25"/>
    <w:rsid w:val="0003291E"/>
    <w:rsid w:val="0005275C"/>
    <w:rsid w:val="000571FA"/>
    <w:rsid w:val="000653EE"/>
    <w:rsid w:val="000700BE"/>
    <w:rsid w:val="00084093"/>
    <w:rsid w:val="00086D56"/>
    <w:rsid w:val="0009047C"/>
    <w:rsid w:val="0009145E"/>
    <w:rsid w:val="00092409"/>
    <w:rsid w:val="00092E9B"/>
    <w:rsid w:val="000963EE"/>
    <w:rsid w:val="00096BDA"/>
    <w:rsid w:val="00097CA5"/>
    <w:rsid w:val="000A0B9C"/>
    <w:rsid w:val="000A1444"/>
    <w:rsid w:val="000C594D"/>
    <w:rsid w:val="000C6CA1"/>
    <w:rsid w:val="000C7B39"/>
    <w:rsid w:val="000D032F"/>
    <w:rsid w:val="000E06E5"/>
    <w:rsid w:val="00104F54"/>
    <w:rsid w:val="0010514A"/>
    <w:rsid w:val="00112B87"/>
    <w:rsid w:val="00113A6F"/>
    <w:rsid w:val="0013289A"/>
    <w:rsid w:val="001351ED"/>
    <w:rsid w:val="001359B6"/>
    <w:rsid w:val="00136BD2"/>
    <w:rsid w:val="00161AB6"/>
    <w:rsid w:val="00170756"/>
    <w:rsid w:val="00170787"/>
    <w:rsid w:val="00172597"/>
    <w:rsid w:val="00172736"/>
    <w:rsid w:val="00176048"/>
    <w:rsid w:val="001808EC"/>
    <w:rsid w:val="001839DB"/>
    <w:rsid w:val="00183A64"/>
    <w:rsid w:val="0018526A"/>
    <w:rsid w:val="001955E9"/>
    <w:rsid w:val="001A17BC"/>
    <w:rsid w:val="001A3104"/>
    <w:rsid w:val="001B6AD0"/>
    <w:rsid w:val="001C2B99"/>
    <w:rsid w:val="001C2E05"/>
    <w:rsid w:val="001C38FE"/>
    <w:rsid w:val="001C3E2F"/>
    <w:rsid w:val="001C448E"/>
    <w:rsid w:val="001C7B82"/>
    <w:rsid w:val="001D4728"/>
    <w:rsid w:val="001D5764"/>
    <w:rsid w:val="001D7B59"/>
    <w:rsid w:val="001E0398"/>
    <w:rsid w:val="001E2877"/>
    <w:rsid w:val="001E2F23"/>
    <w:rsid w:val="001F230C"/>
    <w:rsid w:val="001F7F01"/>
    <w:rsid w:val="0020576F"/>
    <w:rsid w:val="00205903"/>
    <w:rsid w:val="002102C9"/>
    <w:rsid w:val="002208D0"/>
    <w:rsid w:val="00220A22"/>
    <w:rsid w:val="002218C4"/>
    <w:rsid w:val="002238EA"/>
    <w:rsid w:val="00223A0A"/>
    <w:rsid w:val="00233143"/>
    <w:rsid w:val="00237BF6"/>
    <w:rsid w:val="00240ACE"/>
    <w:rsid w:val="00250CA9"/>
    <w:rsid w:val="00251B35"/>
    <w:rsid w:val="00251FCD"/>
    <w:rsid w:val="00252EBF"/>
    <w:rsid w:val="00253233"/>
    <w:rsid w:val="00261796"/>
    <w:rsid w:val="00263157"/>
    <w:rsid w:val="0026372E"/>
    <w:rsid w:val="002723DF"/>
    <w:rsid w:val="00273C4B"/>
    <w:rsid w:val="002766FD"/>
    <w:rsid w:val="00277ADB"/>
    <w:rsid w:val="00282151"/>
    <w:rsid w:val="002824AE"/>
    <w:rsid w:val="002842E0"/>
    <w:rsid w:val="00284CD0"/>
    <w:rsid w:val="00290938"/>
    <w:rsid w:val="0029317B"/>
    <w:rsid w:val="002A4885"/>
    <w:rsid w:val="002B4007"/>
    <w:rsid w:val="002C7FAA"/>
    <w:rsid w:val="002D2E2F"/>
    <w:rsid w:val="002D68AA"/>
    <w:rsid w:val="002E3EDC"/>
    <w:rsid w:val="002F648C"/>
    <w:rsid w:val="00300B6A"/>
    <w:rsid w:val="00302558"/>
    <w:rsid w:val="0030370F"/>
    <w:rsid w:val="00317C46"/>
    <w:rsid w:val="00321111"/>
    <w:rsid w:val="0034376D"/>
    <w:rsid w:val="00361572"/>
    <w:rsid w:val="0038057F"/>
    <w:rsid w:val="00386F89"/>
    <w:rsid w:val="00387279"/>
    <w:rsid w:val="003875D7"/>
    <w:rsid w:val="00387FCB"/>
    <w:rsid w:val="00395555"/>
    <w:rsid w:val="003A1A87"/>
    <w:rsid w:val="003A3D91"/>
    <w:rsid w:val="003A7519"/>
    <w:rsid w:val="003A78C1"/>
    <w:rsid w:val="003A7A03"/>
    <w:rsid w:val="003B06ED"/>
    <w:rsid w:val="003D1FF7"/>
    <w:rsid w:val="003D4FC9"/>
    <w:rsid w:val="003E46D9"/>
    <w:rsid w:val="003F320B"/>
    <w:rsid w:val="00404578"/>
    <w:rsid w:val="004060E8"/>
    <w:rsid w:val="0041151D"/>
    <w:rsid w:val="00412911"/>
    <w:rsid w:val="00415A1D"/>
    <w:rsid w:val="00416318"/>
    <w:rsid w:val="00416DBA"/>
    <w:rsid w:val="00417ED0"/>
    <w:rsid w:val="00426A38"/>
    <w:rsid w:val="0043082C"/>
    <w:rsid w:val="004336DB"/>
    <w:rsid w:val="00433A9E"/>
    <w:rsid w:val="004413B9"/>
    <w:rsid w:val="004478A2"/>
    <w:rsid w:val="004556E3"/>
    <w:rsid w:val="004569BD"/>
    <w:rsid w:val="00456B8A"/>
    <w:rsid w:val="00462A92"/>
    <w:rsid w:val="00470948"/>
    <w:rsid w:val="004730D8"/>
    <w:rsid w:val="0047690D"/>
    <w:rsid w:val="00477C96"/>
    <w:rsid w:val="00486629"/>
    <w:rsid w:val="00487D89"/>
    <w:rsid w:val="00490C12"/>
    <w:rsid w:val="00491DA2"/>
    <w:rsid w:val="00497BED"/>
    <w:rsid w:val="004A2231"/>
    <w:rsid w:val="004A61C2"/>
    <w:rsid w:val="004A73BF"/>
    <w:rsid w:val="004B32C5"/>
    <w:rsid w:val="004B5F1D"/>
    <w:rsid w:val="004B7C69"/>
    <w:rsid w:val="004C4F8E"/>
    <w:rsid w:val="004C5451"/>
    <w:rsid w:val="004D44B1"/>
    <w:rsid w:val="004D6D17"/>
    <w:rsid w:val="004D7965"/>
    <w:rsid w:val="004E18FD"/>
    <w:rsid w:val="004E77A8"/>
    <w:rsid w:val="004F0B10"/>
    <w:rsid w:val="004F35D5"/>
    <w:rsid w:val="004F6FD5"/>
    <w:rsid w:val="00504BA3"/>
    <w:rsid w:val="0051244E"/>
    <w:rsid w:val="0051759D"/>
    <w:rsid w:val="005245F8"/>
    <w:rsid w:val="00527D32"/>
    <w:rsid w:val="005372FC"/>
    <w:rsid w:val="00542D35"/>
    <w:rsid w:val="005521D8"/>
    <w:rsid w:val="0056063E"/>
    <w:rsid w:val="00561C3C"/>
    <w:rsid w:val="005659D2"/>
    <w:rsid w:val="00565CF2"/>
    <w:rsid w:val="005700FE"/>
    <w:rsid w:val="00580A29"/>
    <w:rsid w:val="00592170"/>
    <w:rsid w:val="005A26D2"/>
    <w:rsid w:val="005B2FBF"/>
    <w:rsid w:val="005B397D"/>
    <w:rsid w:val="005B55B1"/>
    <w:rsid w:val="005D4644"/>
    <w:rsid w:val="005D5995"/>
    <w:rsid w:val="005E3BF5"/>
    <w:rsid w:val="005F3AF1"/>
    <w:rsid w:val="005F5AE4"/>
    <w:rsid w:val="006001D2"/>
    <w:rsid w:val="006104B1"/>
    <w:rsid w:val="00612F56"/>
    <w:rsid w:val="00613870"/>
    <w:rsid w:val="00613D04"/>
    <w:rsid w:val="0061568E"/>
    <w:rsid w:val="00620AD1"/>
    <w:rsid w:val="006226CE"/>
    <w:rsid w:val="00622FDF"/>
    <w:rsid w:val="00631578"/>
    <w:rsid w:val="00640C1A"/>
    <w:rsid w:val="00646800"/>
    <w:rsid w:val="006526C7"/>
    <w:rsid w:val="00652C74"/>
    <w:rsid w:val="0065314E"/>
    <w:rsid w:val="00655EED"/>
    <w:rsid w:val="00663050"/>
    <w:rsid w:val="00664743"/>
    <w:rsid w:val="0066658E"/>
    <w:rsid w:val="006744BD"/>
    <w:rsid w:val="006877B6"/>
    <w:rsid w:val="006A2C9B"/>
    <w:rsid w:val="006B053E"/>
    <w:rsid w:val="006B7E77"/>
    <w:rsid w:val="006C7324"/>
    <w:rsid w:val="006D03D8"/>
    <w:rsid w:val="006D1175"/>
    <w:rsid w:val="006D1AD3"/>
    <w:rsid w:val="006D3317"/>
    <w:rsid w:val="006D3FEC"/>
    <w:rsid w:val="006D7D65"/>
    <w:rsid w:val="006E015D"/>
    <w:rsid w:val="006E1F30"/>
    <w:rsid w:val="006E6711"/>
    <w:rsid w:val="006F4158"/>
    <w:rsid w:val="006F5EC4"/>
    <w:rsid w:val="006F7203"/>
    <w:rsid w:val="00701D8A"/>
    <w:rsid w:val="0071567B"/>
    <w:rsid w:val="00716637"/>
    <w:rsid w:val="00716DC1"/>
    <w:rsid w:val="0071799F"/>
    <w:rsid w:val="00722F6F"/>
    <w:rsid w:val="00734513"/>
    <w:rsid w:val="007362D6"/>
    <w:rsid w:val="00736734"/>
    <w:rsid w:val="007402A8"/>
    <w:rsid w:val="00751400"/>
    <w:rsid w:val="0076123B"/>
    <w:rsid w:val="007665F6"/>
    <w:rsid w:val="00771302"/>
    <w:rsid w:val="007765FC"/>
    <w:rsid w:val="00782565"/>
    <w:rsid w:val="00783633"/>
    <w:rsid w:val="00784A32"/>
    <w:rsid w:val="00785EF6"/>
    <w:rsid w:val="00786C53"/>
    <w:rsid w:val="00787F05"/>
    <w:rsid w:val="00796281"/>
    <w:rsid w:val="007A1ED6"/>
    <w:rsid w:val="007A4792"/>
    <w:rsid w:val="007A4F1D"/>
    <w:rsid w:val="007B09BB"/>
    <w:rsid w:val="007B11E7"/>
    <w:rsid w:val="007B53B8"/>
    <w:rsid w:val="007B7D0C"/>
    <w:rsid w:val="007C61A8"/>
    <w:rsid w:val="007C6BC2"/>
    <w:rsid w:val="007D5AC1"/>
    <w:rsid w:val="007D69E5"/>
    <w:rsid w:val="007E313E"/>
    <w:rsid w:val="007E6CCD"/>
    <w:rsid w:val="007F6981"/>
    <w:rsid w:val="008044D0"/>
    <w:rsid w:val="00815DCC"/>
    <w:rsid w:val="00824AB2"/>
    <w:rsid w:val="00827355"/>
    <w:rsid w:val="00830F1B"/>
    <w:rsid w:val="00832378"/>
    <w:rsid w:val="00833A90"/>
    <w:rsid w:val="00850708"/>
    <w:rsid w:val="00861F16"/>
    <w:rsid w:val="008629CB"/>
    <w:rsid w:val="00863A4E"/>
    <w:rsid w:val="00867EFA"/>
    <w:rsid w:val="008854AD"/>
    <w:rsid w:val="0088740C"/>
    <w:rsid w:val="008946D5"/>
    <w:rsid w:val="008A29F7"/>
    <w:rsid w:val="008B3849"/>
    <w:rsid w:val="008B4812"/>
    <w:rsid w:val="008C507E"/>
    <w:rsid w:val="008C7428"/>
    <w:rsid w:val="008D3BE5"/>
    <w:rsid w:val="008D5AE9"/>
    <w:rsid w:val="008E522A"/>
    <w:rsid w:val="008F250D"/>
    <w:rsid w:val="008F3B12"/>
    <w:rsid w:val="008F5D7D"/>
    <w:rsid w:val="009065E7"/>
    <w:rsid w:val="00911927"/>
    <w:rsid w:val="00912839"/>
    <w:rsid w:val="00916CC1"/>
    <w:rsid w:val="00925CAA"/>
    <w:rsid w:val="009302AD"/>
    <w:rsid w:val="0093292F"/>
    <w:rsid w:val="00935A4B"/>
    <w:rsid w:val="009501E4"/>
    <w:rsid w:val="00951419"/>
    <w:rsid w:val="009525C4"/>
    <w:rsid w:val="00953CB3"/>
    <w:rsid w:val="00956FD3"/>
    <w:rsid w:val="00957114"/>
    <w:rsid w:val="00971CA2"/>
    <w:rsid w:val="0097289A"/>
    <w:rsid w:val="00983AE3"/>
    <w:rsid w:val="00983B8E"/>
    <w:rsid w:val="00994265"/>
    <w:rsid w:val="009A0EA9"/>
    <w:rsid w:val="009A5839"/>
    <w:rsid w:val="009B3B92"/>
    <w:rsid w:val="009C02E9"/>
    <w:rsid w:val="009D11EB"/>
    <w:rsid w:val="009D2477"/>
    <w:rsid w:val="009D2FF7"/>
    <w:rsid w:val="009D3274"/>
    <w:rsid w:val="009E21AF"/>
    <w:rsid w:val="009E3D6E"/>
    <w:rsid w:val="009F1CD1"/>
    <w:rsid w:val="009F282A"/>
    <w:rsid w:val="009F2DC1"/>
    <w:rsid w:val="00A041D5"/>
    <w:rsid w:val="00A057F1"/>
    <w:rsid w:val="00A123C9"/>
    <w:rsid w:val="00A13DC5"/>
    <w:rsid w:val="00A16C13"/>
    <w:rsid w:val="00A31738"/>
    <w:rsid w:val="00A3257C"/>
    <w:rsid w:val="00A37E8F"/>
    <w:rsid w:val="00A564F8"/>
    <w:rsid w:val="00A574CD"/>
    <w:rsid w:val="00A61293"/>
    <w:rsid w:val="00A62FE4"/>
    <w:rsid w:val="00A700D4"/>
    <w:rsid w:val="00A73731"/>
    <w:rsid w:val="00A74C20"/>
    <w:rsid w:val="00A80198"/>
    <w:rsid w:val="00A826FE"/>
    <w:rsid w:val="00A847D5"/>
    <w:rsid w:val="00A87BD2"/>
    <w:rsid w:val="00A87CEC"/>
    <w:rsid w:val="00A92C90"/>
    <w:rsid w:val="00A93039"/>
    <w:rsid w:val="00AE7140"/>
    <w:rsid w:val="00AF0D0A"/>
    <w:rsid w:val="00AF3BBF"/>
    <w:rsid w:val="00B0454E"/>
    <w:rsid w:val="00B10F65"/>
    <w:rsid w:val="00B11C41"/>
    <w:rsid w:val="00B17236"/>
    <w:rsid w:val="00B1748C"/>
    <w:rsid w:val="00B20B3E"/>
    <w:rsid w:val="00B24CA3"/>
    <w:rsid w:val="00B267F5"/>
    <w:rsid w:val="00B26F9A"/>
    <w:rsid w:val="00B3059B"/>
    <w:rsid w:val="00B30707"/>
    <w:rsid w:val="00B30918"/>
    <w:rsid w:val="00B34C26"/>
    <w:rsid w:val="00B3676B"/>
    <w:rsid w:val="00B4127A"/>
    <w:rsid w:val="00B45382"/>
    <w:rsid w:val="00B62F80"/>
    <w:rsid w:val="00B6419A"/>
    <w:rsid w:val="00B66F7F"/>
    <w:rsid w:val="00B70876"/>
    <w:rsid w:val="00B73862"/>
    <w:rsid w:val="00B85D01"/>
    <w:rsid w:val="00B87990"/>
    <w:rsid w:val="00B911C0"/>
    <w:rsid w:val="00B923B3"/>
    <w:rsid w:val="00B9764F"/>
    <w:rsid w:val="00BA018F"/>
    <w:rsid w:val="00BA6C23"/>
    <w:rsid w:val="00BB7100"/>
    <w:rsid w:val="00BC2346"/>
    <w:rsid w:val="00BC3FE5"/>
    <w:rsid w:val="00BD055E"/>
    <w:rsid w:val="00BD0E53"/>
    <w:rsid w:val="00BD1006"/>
    <w:rsid w:val="00BD4E6B"/>
    <w:rsid w:val="00BD6627"/>
    <w:rsid w:val="00BD6A11"/>
    <w:rsid w:val="00BE34C5"/>
    <w:rsid w:val="00BF43E0"/>
    <w:rsid w:val="00BF6EF8"/>
    <w:rsid w:val="00C065C4"/>
    <w:rsid w:val="00C065D9"/>
    <w:rsid w:val="00C11243"/>
    <w:rsid w:val="00C25407"/>
    <w:rsid w:val="00C31F53"/>
    <w:rsid w:val="00C34B26"/>
    <w:rsid w:val="00C3734D"/>
    <w:rsid w:val="00C5125F"/>
    <w:rsid w:val="00C60E49"/>
    <w:rsid w:val="00C643F8"/>
    <w:rsid w:val="00C751CB"/>
    <w:rsid w:val="00C875D7"/>
    <w:rsid w:val="00C91E9E"/>
    <w:rsid w:val="00C9369F"/>
    <w:rsid w:val="00C95267"/>
    <w:rsid w:val="00C95C4F"/>
    <w:rsid w:val="00CA064E"/>
    <w:rsid w:val="00CA76DD"/>
    <w:rsid w:val="00CA7B07"/>
    <w:rsid w:val="00CB0577"/>
    <w:rsid w:val="00CB290D"/>
    <w:rsid w:val="00CB48F8"/>
    <w:rsid w:val="00CB5F47"/>
    <w:rsid w:val="00CC03B3"/>
    <w:rsid w:val="00CD0FBE"/>
    <w:rsid w:val="00CD15E6"/>
    <w:rsid w:val="00CD72D8"/>
    <w:rsid w:val="00CE017E"/>
    <w:rsid w:val="00CE24B5"/>
    <w:rsid w:val="00CE537A"/>
    <w:rsid w:val="00CF22DA"/>
    <w:rsid w:val="00CF32F1"/>
    <w:rsid w:val="00CF6B3F"/>
    <w:rsid w:val="00D00BB9"/>
    <w:rsid w:val="00D02DB2"/>
    <w:rsid w:val="00D03C7B"/>
    <w:rsid w:val="00D05CCC"/>
    <w:rsid w:val="00D05F95"/>
    <w:rsid w:val="00D17977"/>
    <w:rsid w:val="00D278F8"/>
    <w:rsid w:val="00D3445C"/>
    <w:rsid w:val="00D348B0"/>
    <w:rsid w:val="00D4686C"/>
    <w:rsid w:val="00D46A65"/>
    <w:rsid w:val="00D47363"/>
    <w:rsid w:val="00D51321"/>
    <w:rsid w:val="00D51A5C"/>
    <w:rsid w:val="00D54586"/>
    <w:rsid w:val="00D621A6"/>
    <w:rsid w:val="00D72677"/>
    <w:rsid w:val="00D73198"/>
    <w:rsid w:val="00D743D1"/>
    <w:rsid w:val="00D83470"/>
    <w:rsid w:val="00D84C9B"/>
    <w:rsid w:val="00D90653"/>
    <w:rsid w:val="00D93B61"/>
    <w:rsid w:val="00DA082D"/>
    <w:rsid w:val="00DB4667"/>
    <w:rsid w:val="00DC216E"/>
    <w:rsid w:val="00DC280D"/>
    <w:rsid w:val="00DD04C0"/>
    <w:rsid w:val="00DD6337"/>
    <w:rsid w:val="00DE1645"/>
    <w:rsid w:val="00DF2D91"/>
    <w:rsid w:val="00DF6111"/>
    <w:rsid w:val="00DF7688"/>
    <w:rsid w:val="00E053FE"/>
    <w:rsid w:val="00E05802"/>
    <w:rsid w:val="00E06F59"/>
    <w:rsid w:val="00E1590E"/>
    <w:rsid w:val="00E21304"/>
    <w:rsid w:val="00E228D6"/>
    <w:rsid w:val="00E325F1"/>
    <w:rsid w:val="00E41C09"/>
    <w:rsid w:val="00E50A29"/>
    <w:rsid w:val="00E51191"/>
    <w:rsid w:val="00E55666"/>
    <w:rsid w:val="00E62678"/>
    <w:rsid w:val="00E74D3C"/>
    <w:rsid w:val="00E823AD"/>
    <w:rsid w:val="00E86C01"/>
    <w:rsid w:val="00E870D1"/>
    <w:rsid w:val="00E9456D"/>
    <w:rsid w:val="00EA03F2"/>
    <w:rsid w:val="00EA4886"/>
    <w:rsid w:val="00EA4A36"/>
    <w:rsid w:val="00EA64E4"/>
    <w:rsid w:val="00EB51BE"/>
    <w:rsid w:val="00EB593B"/>
    <w:rsid w:val="00EB6E26"/>
    <w:rsid w:val="00EC1F96"/>
    <w:rsid w:val="00EC40BC"/>
    <w:rsid w:val="00ED3AF2"/>
    <w:rsid w:val="00ED3F46"/>
    <w:rsid w:val="00ED79E9"/>
    <w:rsid w:val="00EE553B"/>
    <w:rsid w:val="00EE6C78"/>
    <w:rsid w:val="00EF22F1"/>
    <w:rsid w:val="00EF761E"/>
    <w:rsid w:val="00F0441F"/>
    <w:rsid w:val="00F30135"/>
    <w:rsid w:val="00F33635"/>
    <w:rsid w:val="00F34524"/>
    <w:rsid w:val="00F360ED"/>
    <w:rsid w:val="00F406CE"/>
    <w:rsid w:val="00F56394"/>
    <w:rsid w:val="00F610A9"/>
    <w:rsid w:val="00F635DA"/>
    <w:rsid w:val="00F9296A"/>
    <w:rsid w:val="00FA42E4"/>
    <w:rsid w:val="00FA53C0"/>
    <w:rsid w:val="00FB40E4"/>
    <w:rsid w:val="00FB435D"/>
    <w:rsid w:val="00FC6C37"/>
    <w:rsid w:val="00FD5515"/>
    <w:rsid w:val="00FD6427"/>
    <w:rsid w:val="00FD7487"/>
    <w:rsid w:val="00FE45F6"/>
    <w:rsid w:val="00FE506B"/>
    <w:rsid w:val="00FF347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29</TotalTime>
  <Pages>13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6</cp:revision>
  <cp:lastPrinted>2024-03-04T16:43:00Z</cp:lastPrinted>
  <dcterms:created xsi:type="dcterms:W3CDTF">2024-08-11T18:18:00Z</dcterms:created>
  <dcterms:modified xsi:type="dcterms:W3CDTF">2024-08-11T18:37:00Z</dcterms:modified>
</cp:coreProperties>
</file>