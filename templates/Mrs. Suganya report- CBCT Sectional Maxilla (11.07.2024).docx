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4"/>
        <w:gridCol w:w="6102"/>
      </w:tblGrid>
      <w:tr w:rsidR="001F7F01" w:rsidRPr="004730D8" w14:paraId="392A2775" w14:textId="77777777" w:rsidTr="00561F4A">
        <w:trPr>
          <w:trHeight w:val="553"/>
        </w:trPr>
        <w:tc>
          <w:tcPr>
            <w:tcW w:w="2205" w:type="pct"/>
          </w:tcPr>
          <w:p w14:paraId="4D354F41" w14:textId="757FD5B8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0A14DC">
              <w:rPr>
                <w:sz w:val="28"/>
              </w:rPr>
              <w:t>s. Suganya</w:t>
            </w:r>
          </w:p>
        </w:tc>
        <w:tc>
          <w:tcPr>
            <w:tcW w:w="2795" w:type="pct"/>
          </w:tcPr>
          <w:p w14:paraId="112E52C6" w14:textId="2F485A15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9D189C">
              <w:rPr>
                <w:sz w:val="28"/>
              </w:rPr>
              <w:t>1</w:t>
            </w:r>
            <w:r w:rsidR="00287592">
              <w:rPr>
                <w:sz w:val="28"/>
              </w:rPr>
              <w:t>1.07</w:t>
            </w:r>
            <w:r w:rsidR="00DC47F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561F4A">
        <w:trPr>
          <w:trHeight w:val="553"/>
        </w:trPr>
        <w:tc>
          <w:tcPr>
            <w:tcW w:w="2205" w:type="pct"/>
          </w:tcPr>
          <w:p w14:paraId="21388FD1" w14:textId="3672889F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074B9A" w:rsidRPr="00074B9A">
              <w:rPr>
                <w:sz w:val="28"/>
              </w:rPr>
              <w:t>2</w:t>
            </w:r>
            <w:r w:rsidR="00576940">
              <w:rPr>
                <w:sz w:val="28"/>
              </w:rPr>
              <w:t>5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074B9A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95" w:type="pct"/>
          </w:tcPr>
          <w:p w14:paraId="11F21660" w14:textId="05B4AE40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9D189C">
              <w:rPr>
                <w:sz w:val="28"/>
              </w:rPr>
              <w:t>Maxilla Sectional</w:t>
            </w:r>
          </w:p>
        </w:tc>
      </w:tr>
      <w:tr w:rsidR="001F7F01" w:rsidRPr="004730D8" w14:paraId="65820F62" w14:textId="77777777" w:rsidTr="00561F4A">
        <w:trPr>
          <w:trHeight w:val="553"/>
        </w:trPr>
        <w:tc>
          <w:tcPr>
            <w:tcW w:w="2205" w:type="pct"/>
          </w:tcPr>
          <w:p w14:paraId="37131503" w14:textId="2AC56486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063C1B">
              <w:rPr>
                <w:sz w:val="28"/>
              </w:rPr>
              <w:t xml:space="preserve">Dr. </w:t>
            </w:r>
            <w:r w:rsidR="00074B9A">
              <w:rPr>
                <w:sz w:val="28"/>
              </w:rPr>
              <w:t>S. Santhosh</w:t>
            </w:r>
          </w:p>
        </w:tc>
        <w:tc>
          <w:tcPr>
            <w:tcW w:w="2795" w:type="pct"/>
          </w:tcPr>
          <w:p w14:paraId="7219DEB7" w14:textId="12776619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287592">
              <w:rPr>
                <w:noProof/>
                <w:sz w:val="28"/>
              </w:rPr>
              <w:t>Assessment of periapical lesion in 11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18EB088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40BB">
                              <w:rPr>
                                <w:sz w:val="28"/>
                              </w:rPr>
                              <w:t xml:space="preserve">Sectional Maxilla </w:t>
                            </w:r>
                            <w:r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18EB088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40BB">
                        <w:rPr>
                          <w:sz w:val="28"/>
                        </w:rPr>
                        <w:t xml:space="preserve">Sectional Maxilla </w:t>
                      </w:r>
                      <w:r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54905F2E" w14:textId="16EA50E2" w:rsidR="0057659D" w:rsidRDefault="00A622BC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tooth 26 is present with </w:t>
      </w:r>
      <w:r w:rsidR="003E3635">
        <w:rPr>
          <w:sz w:val="28"/>
        </w:rPr>
        <w:t xml:space="preserve">hyperdense restorative material involving the pulp canal extending upto the apical third of the roots. </w:t>
      </w:r>
    </w:p>
    <w:p w14:paraId="42C41E05" w14:textId="794F338F" w:rsidR="00F94807" w:rsidRDefault="00F94807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Presence of hypodense area evident in the periapical region of </w:t>
      </w:r>
      <w:r w:rsidR="00B127E6">
        <w:rPr>
          <w:sz w:val="28"/>
        </w:rPr>
        <w:t>2</w:t>
      </w:r>
      <w:r>
        <w:rPr>
          <w:sz w:val="28"/>
        </w:rPr>
        <w:t>6</w:t>
      </w:r>
      <w:r w:rsidR="00B127E6">
        <w:rPr>
          <w:sz w:val="28"/>
        </w:rPr>
        <w:t xml:space="preserve"> in relation to the palatal root</w:t>
      </w:r>
      <w:r w:rsidR="005F548B">
        <w:rPr>
          <w:sz w:val="28"/>
        </w:rPr>
        <w:t xml:space="preserve"> measuring 4.12 x 4.18 x 4.08 mm in dimension with irregular borders.</w:t>
      </w:r>
    </w:p>
    <w:p w14:paraId="1449991B" w14:textId="1B547142" w:rsidR="005F548B" w:rsidRDefault="008B7428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portion in relation to </w:t>
      </w:r>
      <w:r w:rsidR="00033AFA">
        <w:rPr>
          <w:sz w:val="28"/>
        </w:rPr>
        <w:t>46.</w:t>
      </w:r>
    </w:p>
    <w:p w14:paraId="698D9B44" w14:textId="039AEE03" w:rsidR="00033AFA" w:rsidRDefault="00033AFA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alveolar ridge in relation to 46 is present with normal trabecular pattern.</w:t>
      </w:r>
    </w:p>
    <w:p w14:paraId="663037E2" w14:textId="5F6B3B55" w:rsidR="003A59AE" w:rsidRDefault="003A59AE"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481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2"/>
        <w:gridCol w:w="3057"/>
      </w:tblGrid>
      <w:tr w:rsidR="00BF2C04" w14:paraId="4F1E535A" w14:textId="77777777" w:rsidTr="00BF2C04">
        <w:trPr>
          <w:trHeight w:val="855"/>
        </w:trPr>
        <w:tc>
          <w:tcPr>
            <w:tcW w:w="3453" w:type="pct"/>
            <w:vAlign w:val="center"/>
          </w:tcPr>
          <w:p w14:paraId="0B775AD8" w14:textId="77777777" w:rsidR="00BF2C04" w:rsidRPr="0050224B" w:rsidRDefault="00BF2C04" w:rsidP="005B772D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47" w:type="pct"/>
            <w:vAlign w:val="center"/>
          </w:tcPr>
          <w:p w14:paraId="71561ACE" w14:textId="44A1F883" w:rsidR="00BF2C04" w:rsidRDefault="00D62DDE" w:rsidP="005B772D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4</w:t>
            </w:r>
            <w:r w:rsidR="00E53793">
              <w:rPr>
                <w:b/>
                <w:spacing w:val="-1"/>
                <w:sz w:val="24"/>
              </w:rPr>
              <w:t>6</w:t>
            </w:r>
            <w:r w:rsidR="00BF2C04">
              <w:rPr>
                <w:b/>
                <w:spacing w:val="-1"/>
                <w:sz w:val="24"/>
              </w:rPr>
              <w:t xml:space="preserve"> </w:t>
            </w:r>
            <w:r w:rsidR="00BF2C04">
              <w:rPr>
                <w:b/>
                <w:sz w:val="24"/>
              </w:rPr>
              <w:t>region</w:t>
            </w:r>
          </w:p>
        </w:tc>
      </w:tr>
      <w:tr w:rsidR="00BF2C04" w14:paraId="65B7A720" w14:textId="77777777" w:rsidTr="00BF2C04">
        <w:trPr>
          <w:trHeight w:val="997"/>
        </w:trPr>
        <w:tc>
          <w:tcPr>
            <w:tcW w:w="3453" w:type="pct"/>
            <w:vAlign w:val="center"/>
          </w:tcPr>
          <w:p w14:paraId="59708F37" w14:textId="77777777" w:rsidR="00BF2C04" w:rsidRDefault="00BF2C04" w:rsidP="005B772D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7" w:type="pct"/>
            <w:vAlign w:val="center"/>
          </w:tcPr>
          <w:p w14:paraId="6CF0EBE6" w14:textId="5B93B41B" w:rsidR="00BF2C04" w:rsidRDefault="00033AFA" w:rsidP="005B772D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4.61</w:t>
            </w:r>
          </w:p>
        </w:tc>
      </w:tr>
      <w:tr w:rsidR="00BF2C04" w14:paraId="4EDB2A7F" w14:textId="77777777" w:rsidTr="00BF2C04">
        <w:trPr>
          <w:trHeight w:val="997"/>
        </w:trPr>
        <w:tc>
          <w:tcPr>
            <w:tcW w:w="3453" w:type="pct"/>
            <w:vAlign w:val="center"/>
          </w:tcPr>
          <w:p w14:paraId="519375A1" w14:textId="77777777" w:rsidR="00BF2C04" w:rsidRPr="000F2EB0" w:rsidRDefault="00BF2C04" w:rsidP="005B772D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7" w:type="pct"/>
            <w:vAlign w:val="center"/>
          </w:tcPr>
          <w:p w14:paraId="429FC376" w14:textId="4437A9B4" w:rsidR="00BF2C04" w:rsidRDefault="00033AFA" w:rsidP="005B772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6.26</w:t>
            </w:r>
          </w:p>
        </w:tc>
      </w:tr>
      <w:tr w:rsidR="00BF2C04" w14:paraId="39B98A07" w14:textId="77777777" w:rsidTr="00BF2C04">
        <w:trPr>
          <w:trHeight w:val="997"/>
        </w:trPr>
        <w:tc>
          <w:tcPr>
            <w:tcW w:w="3453" w:type="pct"/>
            <w:vAlign w:val="center"/>
          </w:tcPr>
          <w:p w14:paraId="48FA27DF" w14:textId="12BFA1C3" w:rsidR="00BF2C04" w:rsidRDefault="00BF2C04" w:rsidP="005B772D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547" w:type="pct"/>
            <w:vAlign w:val="center"/>
          </w:tcPr>
          <w:p w14:paraId="3EADDF37" w14:textId="577CD830" w:rsidR="00BF2C04" w:rsidRDefault="00033AFA" w:rsidP="005B772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17.32</w:t>
            </w:r>
          </w:p>
        </w:tc>
      </w:tr>
      <w:tr w:rsidR="00BF2C04" w14:paraId="370346DE" w14:textId="77777777" w:rsidTr="00BF2C04">
        <w:trPr>
          <w:trHeight w:val="997"/>
        </w:trPr>
        <w:tc>
          <w:tcPr>
            <w:tcW w:w="3453" w:type="pct"/>
            <w:vAlign w:val="center"/>
          </w:tcPr>
          <w:p w14:paraId="0EE20272" w14:textId="7F5D0101" w:rsidR="00BF2C04" w:rsidRDefault="00BF2C04" w:rsidP="005B772D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547" w:type="pct"/>
            <w:vAlign w:val="center"/>
          </w:tcPr>
          <w:p w14:paraId="0A88E364" w14:textId="4395A86D" w:rsidR="00BF2C04" w:rsidRDefault="00033AFA" w:rsidP="005B772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28.46</w:t>
            </w: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9FBDC22" w14:textId="4B3B7C15" w:rsidR="003B303F" w:rsidRDefault="00D05165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edentulous </w:t>
      </w:r>
      <w:r w:rsidR="001A05A7">
        <w:rPr>
          <w:sz w:val="28"/>
        </w:rPr>
        <w:t>region: 46</w:t>
      </w:r>
    </w:p>
    <w:p w14:paraId="590E2EE8" w14:textId="0CF23410" w:rsidR="009B2AB3" w:rsidRDefault="009B2AB3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Periapical pathology in </w:t>
      </w:r>
      <w:r w:rsidR="001A05A7">
        <w:rPr>
          <w:sz w:val="28"/>
        </w:rPr>
        <w:t>root canal treated tooth: 2</w:t>
      </w:r>
      <w:r>
        <w:rPr>
          <w:sz w:val="28"/>
        </w:rPr>
        <w:t>6</w:t>
      </w:r>
    </w:p>
    <w:p w14:paraId="61467F2E" w14:textId="77777777" w:rsidR="003A59AE" w:rsidRDefault="003A59AE" w:rsidP="003A59AE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E358C82" w:rsidR="00953CB3" w:rsidRDefault="00953CB3"/>
    <w:p w14:paraId="74918168" w14:textId="5F00D1B5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7020838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2C94A364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4E0A060C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0CC40980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182EA753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6BA9E665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0D31EE1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4F8782F4" w:rsidR="00205903" w:rsidRDefault="00F3109A" w:rsidP="00B923B3">
      <w:pPr>
        <w:tabs>
          <w:tab w:val="left" w:pos="10260"/>
        </w:tabs>
        <w:ind w:firstLine="450"/>
        <w:jc w:val="both"/>
      </w:pPr>
      <w:r w:rsidRPr="00F3109A">
        <w:rPr>
          <w:noProof/>
        </w:rPr>
        <w:drawing>
          <wp:anchor distT="0" distB="0" distL="114300" distR="114300" simplePos="0" relativeHeight="251769344" behindDoc="1" locked="0" layoutInCell="1" allowOverlap="1" wp14:anchorId="537B8766" wp14:editId="114FEC7F">
            <wp:simplePos x="0" y="0"/>
            <wp:positionH relativeFrom="column">
              <wp:posOffset>3765550</wp:posOffset>
            </wp:positionH>
            <wp:positionV relativeFrom="paragraph">
              <wp:posOffset>13970</wp:posOffset>
            </wp:positionV>
            <wp:extent cx="2387600" cy="1988185"/>
            <wp:effectExtent l="0" t="0" r="0" b="0"/>
            <wp:wrapTight wrapText="bothSides">
              <wp:wrapPolygon edited="0">
                <wp:start x="0" y="0"/>
                <wp:lineTo x="0" y="21317"/>
                <wp:lineTo x="21370" y="21317"/>
                <wp:lineTo x="21370" y="0"/>
                <wp:lineTo x="0" y="0"/>
              </wp:wrapPolygon>
            </wp:wrapTight>
            <wp:docPr id="17985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02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BE2" w:rsidRPr="00A17BE2">
        <w:rPr>
          <w:noProof/>
        </w:rPr>
        <w:drawing>
          <wp:anchor distT="0" distB="0" distL="114300" distR="114300" simplePos="0" relativeHeight="251762176" behindDoc="1" locked="0" layoutInCell="1" allowOverlap="1" wp14:anchorId="458E5F18" wp14:editId="32321DC5">
            <wp:simplePos x="0" y="0"/>
            <wp:positionH relativeFrom="column">
              <wp:posOffset>285750</wp:posOffset>
            </wp:positionH>
            <wp:positionV relativeFrom="paragraph">
              <wp:posOffset>1270</wp:posOffset>
            </wp:positionV>
            <wp:extent cx="2921000" cy="2028471"/>
            <wp:effectExtent l="0" t="0" r="0" b="0"/>
            <wp:wrapTight wrapText="bothSides">
              <wp:wrapPolygon edited="0">
                <wp:start x="0" y="0"/>
                <wp:lineTo x="0" y="21302"/>
                <wp:lineTo x="21412" y="21302"/>
                <wp:lineTo x="21412" y="0"/>
                <wp:lineTo x="0" y="0"/>
              </wp:wrapPolygon>
            </wp:wrapTight>
            <wp:docPr id="13345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4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2028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51917" w14:textId="002B54E1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15066734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1929A5F8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5F93C808" w:rsidR="00205903" w:rsidRDefault="00205903" w:rsidP="00B923B3">
      <w:pPr>
        <w:tabs>
          <w:tab w:val="left" w:pos="10260"/>
        </w:tabs>
        <w:ind w:firstLine="450"/>
        <w:jc w:val="both"/>
      </w:pPr>
    </w:p>
    <w:p w14:paraId="5B02D69A" w14:textId="6AB79102" w:rsidR="00EA03F2" w:rsidRDefault="00EA03F2" w:rsidP="00AA4D9E">
      <w:pPr>
        <w:tabs>
          <w:tab w:val="left" w:pos="10260"/>
        </w:tabs>
        <w:ind w:firstLine="450"/>
        <w:jc w:val="both"/>
      </w:pPr>
    </w:p>
    <w:p w14:paraId="04AD7B62" w14:textId="22A957E2" w:rsidR="008F5BBA" w:rsidRDefault="008F5BBA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8305D40" w14:textId="77777777" w:rsidR="006074D5" w:rsidRDefault="006074D5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031A418" w14:textId="77777777" w:rsidR="009B4D07" w:rsidRDefault="009B4D0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7AB010C4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6591C6BE" w:rsidR="0083504C" w:rsidRDefault="0083504C" w:rsidP="00A2470C">
      <w:pPr>
        <w:rPr>
          <w:b/>
        </w:rPr>
      </w:pPr>
    </w:p>
    <w:p w14:paraId="7A10B4CC" w14:textId="1A0FCB94" w:rsidR="0083504C" w:rsidRDefault="0083504C" w:rsidP="00A2470C">
      <w:pPr>
        <w:rPr>
          <w:b/>
        </w:rPr>
      </w:pPr>
    </w:p>
    <w:p w14:paraId="6B21D343" w14:textId="0D2DCE43" w:rsidR="0083504C" w:rsidRDefault="00A17BE2" w:rsidP="002E7609">
      <w:pPr>
        <w:jc w:val="center"/>
        <w:rPr>
          <w:b/>
        </w:rPr>
      </w:pPr>
      <w:r w:rsidRPr="00A17BE2">
        <w:rPr>
          <w:b/>
          <w:noProof/>
        </w:rPr>
        <w:drawing>
          <wp:anchor distT="0" distB="0" distL="114300" distR="114300" simplePos="0" relativeHeight="251763200" behindDoc="1" locked="0" layoutInCell="1" allowOverlap="1" wp14:anchorId="5C9ABDB5" wp14:editId="2CB21FCF">
            <wp:simplePos x="0" y="0"/>
            <wp:positionH relativeFrom="column">
              <wp:posOffset>369994</wp:posOffset>
            </wp:positionH>
            <wp:positionV relativeFrom="paragraph">
              <wp:posOffset>122555</wp:posOffset>
            </wp:positionV>
            <wp:extent cx="2912534" cy="2375417"/>
            <wp:effectExtent l="0" t="0" r="2540" b="6350"/>
            <wp:wrapTight wrapText="bothSides">
              <wp:wrapPolygon edited="0">
                <wp:start x="0" y="0"/>
                <wp:lineTo x="0" y="21484"/>
                <wp:lineTo x="21478" y="21484"/>
                <wp:lineTo x="21478" y="0"/>
                <wp:lineTo x="0" y="0"/>
              </wp:wrapPolygon>
            </wp:wrapTight>
            <wp:docPr id="87156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676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2534" cy="2375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CDEB0" w14:textId="0769175F" w:rsidR="00AA4D9E" w:rsidRDefault="00F3109A" w:rsidP="00AA4D9E">
      <w:pPr>
        <w:rPr>
          <w:b/>
        </w:rPr>
      </w:pPr>
      <w:r w:rsidRPr="00F3109A">
        <w:rPr>
          <w:b/>
          <w:noProof/>
        </w:rPr>
        <w:drawing>
          <wp:anchor distT="0" distB="0" distL="114300" distR="114300" simplePos="0" relativeHeight="251770368" behindDoc="1" locked="0" layoutInCell="1" allowOverlap="1" wp14:anchorId="3A30DA80" wp14:editId="0BA4ED1A">
            <wp:simplePos x="0" y="0"/>
            <wp:positionH relativeFrom="column">
              <wp:posOffset>3638550</wp:posOffset>
            </wp:positionH>
            <wp:positionV relativeFrom="paragraph">
              <wp:posOffset>17145</wp:posOffset>
            </wp:positionV>
            <wp:extent cx="2781300" cy="2252345"/>
            <wp:effectExtent l="0" t="0" r="0" b="0"/>
            <wp:wrapTight wrapText="bothSides">
              <wp:wrapPolygon edited="0">
                <wp:start x="0" y="0"/>
                <wp:lineTo x="0" y="21375"/>
                <wp:lineTo x="21452" y="21375"/>
                <wp:lineTo x="21452" y="0"/>
                <wp:lineTo x="0" y="0"/>
              </wp:wrapPolygon>
            </wp:wrapTight>
            <wp:docPr id="71279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955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DBD5E0" w14:textId="77777777" w:rsidR="00AA4D9E" w:rsidRDefault="00AA4D9E" w:rsidP="00AA4D9E">
      <w:pPr>
        <w:rPr>
          <w:b/>
        </w:rPr>
      </w:pPr>
    </w:p>
    <w:p w14:paraId="4B9AEA6F" w14:textId="60AA7C22" w:rsidR="009B4D07" w:rsidRDefault="009B4D07" w:rsidP="00AA4D9E">
      <w:pPr>
        <w:rPr>
          <w:b/>
        </w:rPr>
      </w:pPr>
    </w:p>
    <w:p w14:paraId="2610A8E1" w14:textId="77777777" w:rsidR="009B4D07" w:rsidRDefault="009B4D07" w:rsidP="00AA4D9E">
      <w:pPr>
        <w:rPr>
          <w:b/>
        </w:rPr>
      </w:pPr>
    </w:p>
    <w:p w14:paraId="6B481917" w14:textId="68264A60" w:rsidR="009B4D07" w:rsidRDefault="009B4D07" w:rsidP="00AA4D9E">
      <w:pPr>
        <w:rPr>
          <w:b/>
        </w:rPr>
      </w:pPr>
    </w:p>
    <w:p w14:paraId="7D439443" w14:textId="77777777" w:rsidR="009B4D07" w:rsidRDefault="009B4D07" w:rsidP="00AA4D9E">
      <w:pPr>
        <w:rPr>
          <w:b/>
        </w:rPr>
      </w:pPr>
    </w:p>
    <w:p w14:paraId="791BBA40" w14:textId="77777777" w:rsidR="009B4D07" w:rsidRDefault="009B4D07" w:rsidP="00AA4D9E">
      <w:pPr>
        <w:rPr>
          <w:b/>
        </w:rPr>
      </w:pPr>
    </w:p>
    <w:p w14:paraId="2360C70B" w14:textId="77777777" w:rsidR="009B4D07" w:rsidRDefault="009B4D07" w:rsidP="00AA4D9E">
      <w:pPr>
        <w:rPr>
          <w:b/>
        </w:rPr>
      </w:pPr>
    </w:p>
    <w:p w14:paraId="456F50BD" w14:textId="77777777" w:rsidR="009B4D07" w:rsidRDefault="009B4D07" w:rsidP="00AA4D9E">
      <w:pPr>
        <w:rPr>
          <w:b/>
        </w:rPr>
      </w:pPr>
    </w:p>
    <w:p w14:paraId="08FED448" w14:textId="77777777" w:rsidR="009B4D07" w:rsidRDefault="009B4D07" w:rsidP="00AA4D9E">
      <w:pPr>
        <w:rPr>
          <w:b/>
        </w:rPr>
      </w:pPr>
    </w:p>
    <w:p w14:paraId="5054F8AF" w14:textId="357EFFB3" w:rsidR="00A17BE2" w:rsidRDefault="00A17BE2">
      <w:pPr>
        <w:rPr>
          <w:b/>
        </w:rPr>
      </w:pPr>
      <w:r>
        <w:rPr>
          <w:b/>
        </w:rPr>
        <w:br w:type="page"/>
      </w:r>
    </w:p>
    <w:p w14:paraId="64244F6A" w14:textId="138C0084" w:rsidR="009B4D07" w:rsidRDefault="009B4D07" w:rsidP="00AA4D9E">
      <w:pPr>
        <w:rPr>
          <w:b/>
        </w:rPr>
      </w:pPr>
    </w:p>
    <w:p w14:paraId="03472DC8" w14:textId="2E95D27B" w:rsidR="00AA4D9E" w:rsidRDefault="00AA4D9E" w:rsidP="00AA4D9E">
      <w:pPr>
        <w:rPr>
          <w:b/>
        </w:rPr>
      </w:pPr>
    </w:p>
    <w:p w14:paraId="3E65905B" w14:textId="394A60D3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6D9EC1FB" w14:textId="5D141929" w:rsidR="00565CF2" w:rsidRDefault="00756C3E" w:rsidP="006B70CE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68673A1E" wp14:editId="7BBFDAEF">
                <wp:simplePos x="0" y="0"/>
                <wp:positionH relativeFrom="column">
                  <wp:posOffset>2647950</wp:posOffset>
                </wp:positionH>
                <wp:positionV relativeFrom="paragraph">
                  <wp:posOffset>4323080</wp:posOffset>
                </wp:positionV>
                <wp:extent cx="1540933" cy="330200"/>
                <wp:effectExtent l="0" t="0" r="21590" b="12700"/>
                <wp:wrapNone/>
                <wp:docPr id="7535423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0933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55CE8E" w14:textId="7CCCE3BD" w:rsidR="00756C3E" w:rsidRPr="00756C3E" w:rsidRDefault="00756C3E" w:rsidP="00756C3E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IN"/>
                              </w:rPr>
                              <w:t>4</w:t>
                            </w:r>
                            <w:r w:rsidRPr="00756C3E">
                              <w:rPr>
                                <w:b/>
                                <w:bCs/>
                                <w:lang w:val="en-IN"/>
                              </w:rPr>
                              <w:t>6 region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73A1E" id="Text Box 1" o:spid="_x0000_s1036" type="#_x0000_t202" style="position:absolute;margin-left:208.5pt;margin-top:340.4pt;width:121.35pt;height:26pt;z-index:2517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" fillcolor="white [3201]" strokeweight=".5pt">
                <v:textbox>
                  <w:txbxContent>
                    <w:p w14:paraId="6955CE8E" w14:textId="7CCCE3BD" w:rsidR="00756C3E" w:rsidRPr="00756C3E" w:rsidRDefault="00756C3E" w:rsidP="00756C3E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>
                        <w:rPr>
                          <w:b/>
                          <w:bCs/>
                          <w:lang w:val="en-IN"/>
                        </w:rPr>
                        <w:t>4</w:t>
                      </w:r>
                      <w:r w:rsidRPr="00756C3E">
                        <w:rPr>
                          <w:b/>
                          <w:bCs/>
                          <w:lang w:val="en-IN"/>
                        </w:rPr>
                        <w:t>6 region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4D229EDD" wp14:editId="33E3625E">
                <wp:simplePos x="0" y="0"/>
                <wp:positionH relativeFrom="column">
                  <wp:posOffset>2571538</wp:posOffset>
                </wp:positionH>
                <wp:positionV relativeFrom="paragraph">
                  <wp:posOffset>284903</wp:posOffset>
                </wp:positionV>
                <wp:extent cx="1540933" cy="330200"/>
                <wp:effectExtent l="0" t="0" r="21590" b="12700"/>
                <wp:wrapNone/>
                <wp:docPr id="10359489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0933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AFC918" w14:textId="05ED2DAD" w:rsidR="00756C3E" w:rsidRPr="00756C3E" w:rsidRDefault="00756C3E" w:rsidP="00756C3E">
                            <w:pPr>
                              <w:jc w:val="center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756C3E">
                              <w:rPr>
                                <w:b/>
                                <w:bCs/>
                                <w:lang w:val="en-IN"/>
                              </w:rPr>
                              <w:t>26 region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29EDD" id="_x0000_s1037" type="#_x0000_t202" style="position:absolute;margin-left:202.5pt;margin-top:22.45pt;width:121.35pt;height:26pt;z-index:2517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" fillcolor="white [3201]" strokeweight=".5pt">
                <v:textbox>
                  <w:txbxContent>
                    <w:p w14:paraId="78AFC918" w14:textId="05ED2DAD" w:rsidR="00756C3E" w:rsidRPr="00756C3E" w:rsidRDefault="00756C3E" w:rsidP="00756C3E">
                      <w:pPr>
                        <w:jc w:val="center"/>
                        <w:rPr>
                          <w:b/>
                          <w:bCs/>
                          <w:lang w:val="en-IN"/>
                        </w:rPr>
                      </w:pPr>
                      <w:r w:rsidRPr="00756C3E">
                        <w:rPr>
                          <w:b/>
                          <w:bCs/>
                          <w:lang w:val="en-IN"/>
                        </w:rPr>
                        <w:t>26 region</w:t>
                      </w:r>
                    </w:p>
                  </w:txbxContent>
                </v:textbox>
              </v:shape>
            </w:pict>
          </mc:Fallback>
        </mc:AlternateContent>
      </w:r>
      <w:r w:rsidRPr="007025BD">
        <w:rPr>
          <w:b/>
          <w:noProof/>
        </w:rPr>
        <w:drawing>
          <wp:anchor distT="0" distB="0" distL="114300" distR="114300" simplePos="0" relativeHeight="251764224" behindDoc="1" locked="0" layoutInCell="1" allowOverlap="1" wp14:anchorId="67A56C1E" wp14:editId="22CD80A6">
            <wp:simplePos x="0" y="0"/>
            <wp:positionH relativeFrom="margin">
              <wp:posOffset>203623</wp:posOffset>
            </wp:positionH>
            <wp:positionV relativeFrom="paragraph">
              <wp:posOffset>496146</wp:posOffset>
            </wp:positionV>
            <wp:extent cx="6193155" cy="3124200"/>
            <wp:effectExtent l="0" t="0" r="0" b="0"/>
            <wp:wrapTight wrapText="bothSides">
              <wp:wrapPolygon edited="0">
                <wp:start x="0" y="0"/>
                <wp:lineTo x="0" y="21468"/>
                <wp:lineTo x="21527" y="21468"/>
                <wp:lineTo x="21527" y="0"/>
                <wp:lineTo x="0" y="0"/>
              </wp:wrapPolygon>
            </wp:wrapTight>
            <wp:docPr id="194371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148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6C3E">
        <w:rPr>
          <w:b/>
          <w:noProof/>
        </w:rPr>
        <w:drawing>
          <wp:anchor distT="0" distB="0" distL="114300" distR="114300" simplePos="0" relativeHeight="251765248" behindDoc="1" locked="0" layoutInCell="1" allowOverlap="1" wp14:anchorId="58A049B4" wp14:editId="704B8047">
            <wp:simplePos x="0" y="0"/>
            <wp:positionH relativeFrom="margin">
              <wp:align>center</wp:align>
            </wp:positionH>
            <wp:positionV relativeFrom="paragraph">
              <wp:posOffset>4478020</wp:posOffset>
            </wp:positionV>
            <wp:extent cx="4315427" cy="2600688"/>
            <wp:effectExtent l="0" t="0" r="9525" b="9525"/>
            <wp:wrapTight wrapText="bothSides">
              <wp:wrapPolygon edited="0">
                <wp:start x="0" y="0"/>
                <wp:lineTo x="0" y="21521"/>
                <wp:lineTo x="21552" y="21521"/>
                <wp:lineTo x="21552" y="0"/>
                <wp:lineTo x="0" y="0"/>
              </wp:wrapPolygon>
            </wp:wrapTight>
            <wp:docPr id="205338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866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39C7D" w14:textId="77777777" w:rsidR="006B70CE" w:rsidRDefault="006B70CE" w:rsidP="006B70CE">
      <w:pPr>
        <w:rPr>
          <w:b/>
        </w:rPr>
      </w:pPr>
    </w:p>
    <w:p w14:paraId="35488DBD" w14:textId="77777777" w:rsidR="006B70CE" w:rsidRDefault="006B70CE" w:rsidP="006B70CE">
      <w:pPr>
        <w:rPr>
          <w:b/>
        </w:rPr>
      </w:pPr>
    </w:p>
    <w:p w14:paraId="2E1A17C5" w14:textId="77777777" w:rsidR="006B70CE" w:rsidRDefault="006B70CE" w:rsidP="006B70CE">
      <w:pPr>
        <w:rPr>
          <w:b/>
        </w:rPr>
      </w:pPr>
    </w:p>
    <w:p w14:paraId="5F013CC2" w14:textId="77777777" w:rsidR="006B70CE" w:rsidRDefault="006B70CE" w:rsidP="006B70CE">
      <w:pPr>
        <w:rPr>
          <w:b/>
        </w:rPr>
      </w:pPr>
    </w:p>
    <w:p w14:paraId="796E9846" w14:textId="77777777" w:rsidR="006B70CE" w:rsidRDefault="006B70CE" w:rsidP="006B70CE">
      <w:pPr>
        <w:rPr>
          <w:b/>
        </w:rPr>
      </w:pPr>
    </w:p>
    <w:p w14:paraId="53858DFA" w14:textId="77777777" w:rsidR="006B70CE" w:rsidRDefault="006B70CE" w:rsidP="006B70CE">
      <w:pPr>
        <w:rPr>
          <w:b/>
        </w:rPr>
      </w:pPr>
    </w:p>
    <w:p w14:paraId="5580FBB6" w14:textId="77777777" w:rsidR="006B70CE" w:rsidRDefault="006B70CE" w:rsidP="006B70CE">
      <w:pPr>
        <w:rPr>
          <w:b/>
        </w:rPr>
      </w:pPr>
    </w:p>
    <w:p w14:paraId="0E51BA69" w14:textId="77777777" w:rsidR="006B70CE" w:rsidRDefault="006B70CE" w:rsidP="006B70CE">
      <w:pPr>
        <w:rPr>
          <w:b/>
        </w:rPr>
      </w:pPr>
    </w:p>
    <w:p w14:paraId="09FC8515" w14:textId="77777777" w:rsidR="006B70CE" w:rsidRDefault="006B70CE" w:rsidP="006B70CE">
      <w:pPr>
        <w:rPr>
          <w:b/>
        </w:rPr>
      </w:pPr>
    </w:p>
    <w:p w14:paraId="4839799B" w14:textId="77777777" w:rsidR="006B70CE" w:rsidRDefault="006B70CE" w:rsidP="006B70CE">
      <w:pPr>
        <w:rPr>
          <w:b/>
        </w:rPr>
      </w:pPr>
    </w:p>
    <w:p w14:paraId="3ACEDD2B" w14:textId="77777777" w:rsidR="006B70CE" w:rsidRDefault="006B70CE" w:rsidP="006B70CE">
      <w:pPr>
        <w:rPr>
          <w:b/>
        </w:rPr>
      </w:pPr>
    </w:p>
    <w:p w14:paraId="17D9F8E7" w14:textId="77777777" w:rsidR="006B70CE" w:rsidRDefault="006B70CE" w:rsidP="006B70CE">
      <w:pPr>
        <w:rPr>
          <w:b/>
        </w:rPr>
      </w:pPr>
    </w:p>
    <w:p w14:paraId="31658428" w14:textId="77777777" w:rsidR="006B70CE" w:rsidRDefault="006B70CE" w:rsidP="006B70CE">
      <w:pPr>
        <w:rPr>
          <w:b/>
        </w:rPr>
      </w:pPr>
    </w:p>
    <w:p w14:paraId="708E93D3" w14:textId="77777777" w:rsidR="006B70CE" w:rsidRDefault="006B70CE" w:rsidP="006B70CE">
      <w:pPr>
        <w:rPr>
          <w:b/>
        </w:rPr>
      </w:pPr>
    </w:p>
    <w:p w14:paraId="66E2903D" w14:textId="77777777" w:rsidR="006B70CE" w:rsidRDefault="006B70CE" w:rsidP="006B70CE">
      <w:pPr>
        <w:rPr>
          <w:b/>
        </w:rPr>
      </w:pPr>
    </w:p>
    <w:p w14:paraId="34162EF9" w14:textId="77777777" w:rsidR="006B70CE" w:rsidRDefault="006B70CE" w:rsidP="006B70CE">
      <w:pPr>
        <w:rPr>
          <w:b/>
        </w:rPr>
      </w:pPr>
    </w:p>
    <w:p w14:paraId="02E29855" w14:textId="77777777" w:rsidR="006B70CE" w:rsidRDefault="006B70CE" w:rsidP="006B70CE">
      <w:pPr>
        <w:rPr>
          <w:b/>
        </w:rPr>
      </w:pPr>
    </w:p>
    <w:p w14:paraId="30AC1623" w14:textId="77777777" w:rsidR="006B70CE" w:rsidRDefault="006B70CE" w:rsidP="006B70CE">
      <w:pPr>
        <w:rPr>
          <w:b/>
        </w:rPr>
      </w:pPr>
    </w:p>
    <w:p w14:paraId="4E411004" w14:textId="77777777" w:rsidR="006B70CE" w:rsidRDefault="006B70CE" w:rsidP="006B70CE">
      <w:pPr>
        <w:rPr>
          <w:b/>
        </w:rPr>
      </w:pPr>
    </w:p>
    <w:p w14:paraId="57CA27BA" w14:textId="77777777" w:rsidR="006B70CE" w:rsidRDefault="006B70CE" w:rsidP="006B70CE">
      <w:pPr>
        <w:rPr>
          <w:b/>
        </w:rPr>
      </w:pPr>
    </w:p>
    <w:p w14:paraId="4CB5C13A" w14:textId="77777777" w:rsidR="006B70CE" w:rsidRDefault="006B70CE" w:rsidP="006B70CE">
      <w:pPr>
        <w:rPr>
          <w:b/>
        </w:rPr>
      </w:pPr>
    </w:p>
    <w:p w14:paraId="0D37B837" w14:textId="77777777" w:rsidR="006B70CE" w:rsidRDefault="006B70CE" w:rsidP="006B70CE">
      <w:pPr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17015B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004C64" w14:textId="77777777" w:rsidR="008355CE" w:rsidRDefault="008355CE">
      <w:r>
        <w:separator/>
      </w:r>
    </w:p>
  </w:endnote>
  <w:endnote w:type="continuationSeparator" w:id="0">
    <w:p w14:paraId="2D92B096" w14:textId="77777777" w:rsidR="008355CE" w:rsidRDefault="00835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9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0F4E40" w14:textId="77777777" w:rsidR="008355CE" w:rsidRDefault="008355CE">
      <w:r>
        <w:separator/>
      </w:r>
    </w:p>
  </w:footnote>
  <w:footnote w:type="continuationSeparator" w:id="0">
    <w:p w14:paraId="23AF930E" w14:textId="77777777" w:rsidR="008355CE" w:rsidRDefault="008355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22531"/>
    <w:rsid w:val="00025F25"/>
    <w:rsid w:val="00031723"/>
    <w:rsid w:val="00033AFA"/>
    <w:rsid w:val="0004215C"/>
    <w:rsid w:val="0005275C"/>
    <w:rsid w:val="000571FA"/>
    <w:rsid w:val="00063C1B"/>
    <w:rsid w:val="000700AE"/>
    <w:rsid w:val="000700BE"/>
    <w:rsid w:val="00074B9A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A14DC"/>
    <w:rsid w:val="000A1569"/>
    <w:rsid w:val="000A7A51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5E9A"/>
    <w:rsid w:val="0013289A"/>
    <w:rsid w:val="001351ED"/>
    <w:rsid w:val="00135698"/>
    <w:rsid w:val="00145316"/>
    <w:rsid w:val="00147DBA"/>
    <w:rsid w:val="00160B72"/>
    <w:rsid w:val="0017015B"/>
    <w:rsid w:val="00170756"/>
    <w:rsid w:val="0018343F"/>
    <w:rsid w:val="00183A64"/>
    <w:rsid w:val="001938AA"/>
    <w:rsid w:val="00193949"/>
    <w:rsid w:val="001955E9"/>
    <w:rsid w:val="001A05A7"/>
    <w:rsid w:val="001A17BC"/>
    <w:rsid w:val="001A65AB"/>
    <w:rsid w:val="001B619F"/>
    <w:rsid w:val="001C2B99"/>
    <w:rsid w:val="001C3E2F"/>
    <w:rsid w:val="001D4728"/>
    <w:rsid w:val="001E0398"/>
    <w:rsid w:val="001E11E3"/>
    <w:rsid w:val="001E2690"/>
    <w:rsid w:val="001E2F23"/>
    <w:rsid w:val="001E3849"/>
    <w:rsid w:val="001E6504"/>
    <w:rsid w:val="001F158A"/>
    <w:rsid w:val="001F230C"/>
    <w:rsid w:val="001F4A3D"/>
    <w:rsid w:val="001F7F01"/>
    <w:rsid w:val="00205903"/>
    <w:rsid w:val="0021011C"/>
    <w:rsid w:val="00213238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61796"/>
    <w:rsid w:val="00264805"/>
    <w:rsid w:val="00272B53"/>
    <w:rsid w:val="002737FD"/>
    <w:rsid w:val="00277ADB"/>
    <w:rsid w:val="00277B01"/>
    <w:rsid w:val="002824AE"/>
    <w:rsid w:val="002824C9"/>
    <w:rsid w:val="0028298F"/>
    <w:rsid w:val="00284CD0"/>
    <w:rsid w:val="00287592"/>
    <w:rsid w:val="00290938"/>
    <w:rsid w:val="00295CE0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5305"/>
    <w:rsid w:val="0036712C"/>
    <w:rsid w:val="00367DCA"/>
    <w:rsid w:val="0038057F"/>
    <w:rsid w:val="00386F89"/>
    <w:rsid w:val="00392811"/>
    <w:rsid w:val="00395555"/>
    <w:rsid w:val="003A1CF8"/>
    <w:rsid w:val="003A5940"/>
    <w:rsid w:val="003A59AE"/>
    <w:rsid w:val="003A6E87"/>
    <w:rsid w:val="003A78C1"/>
    <w:rsid w:val="003A7A03"/>
    <w:rsid w:val="003B06ED"/>
    <w:rsid w:val="003B303F"/>
    <w:rsid w:val="003C7105"/>
    <w:rsid w:val="003C7AE0"/>
    <w:rsid w:val="003D2DD4"/>
    <w:rsid w:val="003E017A"/>
    <w:rsid w:val="003E3635"/>
    <w:rsid w:val="003E46D9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268A7"/>
    <w:rsid w:val="004323B0"/>
    <w:rsid w:val="004336DB"/>
    <w:rsid w:val="004413B9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1CC"/>
    <w:rsid w:val="004B5F1D"/>
    <w:rsid w:val="004C4441"/>
    <w:rsid w:val="004D24C1"/>
    <w:rsid w:val="004D6D17"/>
    <w:rsid w:val="004E0AD7"/>
    <w:rsid w:val="004E18FD"/>
    <w:rsid w:val="004E6DE5"/>
    <w:rsid w:val="004E7745"/>
    <w:rsid w:val="004F2AFB"/>
    <w:rsid w:val="004F35D5"/>
    <w:rsid w:val="004F6FD5"/>
    <w:rsid w:val="005108D5"/>
    <w:rsid w:val="005245F8"/>
    <w:rsid w:val="00534451"/>
    <w:rsid w:val="00535200"/>
    <w:rsid w:val="005372FC"/>
    <w:rsid w:val="00547F7D"/>
    <w:rsid w:val="0055175D"/>
    <w:rsid w:val="005521A0"/>
    <w:rsid w:val="005521D8"/>
    <w:rsid w:val="0055535D"/>
    <w:rsid w:val="0056063E"/>
    <w:rsid w:val="00561F4A"/>
    <w:rsid w:val="005651C7"/>
    <w:rsid w:val="005659D2"/>
    <w:rsid w:val="00565CF2"/>
    <w:rsid w:val="00566BC0"/>
    <w:rsid w:val="005711B5"/>
    <w:rsid w:val="0057659D"/>
    <w:rsid w:val="00576940"/>
    <w:rsid w:val="00580A29"/>
    <w:rsid w:val="00592170"/>
    <w:rsid w:val="005A2CE8"/>
    <w:rsid w:val="005B397D"/>
    <w:rsid w:val="005B772D"/>
    <w:rsid w:val="005D4644"/>
    <w:rsid w:val="005D486D"/>
    <w:rsid w:val="005D5995"/>
    <w:rsid w:val="005E17DC"/>
    <w:rsid w:val="005E3BF5"/>
    <w:rsid w:val="005F548B"/>
    <w:rsid w:val="005F5AE4"/>
    <w:rsid w:val="006001D2"/>
    <w:rsid w:val="0060067E"/>
    <w:rsid w:val="006074D5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15A4"/>
    <w:rsid w:val="006A3EBA"/>
    <w:rsid w:val="006B053E"/>
    <w:rsid w:val="006B70C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25BD"/>
    <w:rsid w:val="00716637"/>
    <w:rsid w:val="0071799F"/>
    <w:rsid w:val="007340BB"/>
    <w:rsid w:val="00734513"/>
    <w:rsid w:val="007362D6"/>
    <w:rsid w:val="00737008"/>
    <w:rsid w:val="00741EE8"/>
    <w:rsid w:val="00751400"/>
    <w:rsid w:val="0075576E"/>
    <w:rsid w:val="00756C3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B1570"/>
    <w:rsid w:val="007B53B8"/>
    <w:rsid w:val="007B7ABE"/>
    <w:rsid w:val="007B7D0C"/>
    <w:rsid w:val="007C263E"/>
    <w:rsid w:val="007C61A8"/>
    <w:rsid w:val="007C6AAD"/>
    <w:rsid w:val="007D5AC1"/>
    <w:rsid w:val="007D69E5"/>
    <w:rsid w:val="007E7436"/>
    <w:rsid w:val="007F5F20"/>
    <w:rsid w:val="0080300C"/>
    <w:rsid w:val="00815DCC"/>
    <w:rsid w:val="00824AB2"/>
    <w:rsid w:val="00827355"/>
    <w:rsid w:val="00832378"/>
    <w:rsid w:val="00833356"/>
    <w:rsid w:val="0083504C"/>
    <w:rsid w:val="008355CE"/>
    <w:rsid w:val="00840C51"/>
    <w:rsid w:val="00850708"/>
    <w:rsid w:val="00861F16"/>
    <w:rsid w:val="00877669"/>
    <w:rsid w:val="00881926"/>
    <w:rsid w:val="008871B1"/>
    <w:rsid w:val="0088740C"/>
    <w:rsid w:val="00890B23"/>
    <w:rsid w:val="008946D5"/>
    <w:rsid w:val="008A29F7"/>
    <w:rsid w:val="008B2053"/>
    <w:rsid w:val="008B7428"/>
    <w:rsid w:val="008C2959"/>
    <w:rsid w:val="008C6002"/>
    <w:rsid w:val="008C616A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A0EA9"/>
    <w:rsid w:val="009B2AB3"/>
    <w:rsid w:val="009B4D07"/>
    <w:rsid w:val="009C2EF4"/>
    <w:rsid w:val="009C6272"/>
    <w:rsid w:val="009C6647"/>
    <w:rsid w:val="009D189C"/>
    <w:rsid w:val="009D2477"/>
    <w:rsid w:val="009D3274"/>
    <w:rsid w:val="009F1CD1"/>
    <w:rsid w:val="009F2DC1"/>
    <w:rsid w:val="00A00F16"/>
    <w:rsid w:val="00A057F1"/>
    <w:rsid w:val="00A123C9"/>
    <w:rsid w:val="00A13375"/>
    <w:rsid w:val="00A13DC5"/>
    <w:rsid w:val="00A15FB1"/>
    <w:rsid w:val="00A17BE2"/>
    <w:rsid w:val="00A2470C"/>
    <w:rsid w:val="00A2549F"/>
    <w:rsid w:val="00A31738"/>
    <w:rsid w:val="00A37E8F"/>
    <w:rsid w:val="00A574CD"/>
    <w:rsid w:val="00A61293"/>
    <w:rsid w:val="00A622BC"/>
    <w:rsid w:val="00A65D9D"/>
    <w:rsid w:val="00A666F0"/>
    <w:rsid w:val="00A700D4"/>
    <w:rsid w:val="00A745A7"/>
    <w:rsid w:val="00A80198"/>
    <w:rsid w:val="00A826FE"/>
    <w:rsid w:val="00A87BD2"/>
    <w:rsid w:val="00A87CEC"/>
    <w:rsid w:val="00A92C90"/>
    <w:rsid w:val="00A93039"/>
    <w:rsid w:val="00AA4D9E"/>
    <w:rsid w:val="00AE0034"/>
    <w:rsid w:val="00AE6C62"/>
    <w:rsid w:val="00AE72C0"/>
    <w:rsid w:val="00AF01E2"/>
    <w:rsid w:val="00AF0D0A"/>
    <w:rsid w:val="00AF2DB4"/>
    <w:rsid w:val="00AF3BBF"/>
    <w:rsid w:val="00B11C41"/>
    <w:rsid w:val="00B127E6"/>
    <w:rsid w:val="00B17236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62F80"/>
    <w:rsid w:val="00B70876"/>
    <w:rsid w:val="00B7152F"/>
    <w:rsid w:val="00B73862"/>
    <w:rsid w:val="00B85D01"/>
    <w:rsid w:val="00B911C0"/>
    <w:rsid w:val="00B923B3"/>
    <w:rsid w:val="00B93AAF"/>
    <w:rsid w:val="00B9764F"/>
    <w:rsid w:val="00B97F19"/>
    <w:rsid w:val="00BA018F"/>
    <w:rsid w:val="00BA3372"/>
    <w:rsid w:val="00BA6A5D"/>
    <w:rsid w:val="00BB7100"/>
    <w:rsid w:val="00BC3FE5"/>
    <w:rsid w:val="00BC4D6F"/>
    <w:rsid w:val="00BD1006"/>
    <w:rsid w:val="00BD6627"/>
    <w:rsid w:val="00BE0FC1"/>
    <w:rsid w:val="00BE34C5"/>
    <w:rsid w:val="00BF2C04"/>
    <w:rsid w:val="00C065D9"/>
    <w:rsid w:val="00C119B0"/>
    <w:rsid w:val="00C25407"/>
    <w:rsid w:val="00C279C9"/>
    <w:rsid w:val="00C3734D"/>
    <w:rsid w:val="00C4216E"/>
    <w:rsid w:val="00C52F92"/>
    <w:rsid w:val="00C714FB"/>
    <w:rsid w:val="00C72020"/>
    <w:rsid w:val="00C751CB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C03B3"/>
    <w:rsid w:val="00CC0744"/>
    <w:rsid w:val="00CC4EF4"/>
    <w:rsid w:val="00CD15E6"/>
    <w:rsid w:val="00CD5B35"/>
    <w:rsid w:val="00CE6C50"/>
    <w:rsid w:val="00CF32F1"/>
    <w:rsid w:val="00CF6B3F"/>
    <w:rsid w:val="00D05165"/>
    <w:rsid w:val="00D05E23"/>
    <w:rsid w:val="00D1098A"/>
    <w:rsid w:val="00D10C58"/>
    <w:rsid w:val="00D278F8"/>
    <w:rsid w:val="00D334BC"/>
    <w:rsid w:val="00D3445C"/>
    <w:rsid w:val="00D348B0"/>
    <w:rsid w:val="00D41A2D"/>
    <w:rsid w:val="00D50376"/>
    <w:rsid w:val="00D51321"/>
    <w:rsid w:val="00D51A5C"/>
    <w:rsid w:val="00D5706F"/>
    <w:rsid w:val="00D62DDE"/>
    <w:rsid w:val="00D66588"/>
    <w:rsid w:val="00D72677"/>
    <w:rsid w:val="00D743D1"/>
    <w:rsid w:val="00D83470"/>
    <w:rsid w:val="00D90593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D04C0"/>
    <w:rsid w:val="00DD6337"/>
    <w:rsid w:val="00DE1645"/>
    <w:rsid w:val="00DE6BBF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6C78"/>
    <w:rsid w:val="00EE75DB"/>
    <w:rsid w:val="00F02B03"/>
    <w:rsid w:val="00F0441F"/>
    <w:rsid w:val="00F300FA"/>
    <w:rsid w:val="00F3109A"/>
    <w:rsid w:val="00F33635"/>
    <w:rsid w:val="00F34524"/>
    <w:rsid w:val="00F360ED"/>
    <w:rsid w:val="00F406CE"/>
    <w:rsid w:val="00F43127"/>
    <w:rsid w:val="00F4458A"/>
    <w:rsid w:val="00F5439E"/>
    <w:rsid w:val="00F55B29"/>
    <w:rsid w:val="00F56394"/>
    <w:rsid w:val="00F605BA"/>
    <w:rsid w:val="00F6126E"/>
    <w:rsid w:val="00F622AA"/>
    <w:rsid w:val="00F627A7"/>
    <w:rsid w:val="00F635DA"/>
    <w:rsid w:val="00F65A03"/>
    <w:rsid w:val="00F67740"/>
    <w:rsid w:val="00F76899"/>
    <w:rsid w:val="00F9296A"/>
    <w:rsid w:val="00F94807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6</TotalTime>
  <Pages>7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3</cp:revision>
  <cp:lastPrinted>2023-11-30T11:44:00Z</cp:lastPrinted>
  <dcterms:created xsi:type="dcterms:W3CDTF">2024-07-11T16:02:00Z</dcterms:created>
  <dcterms:modified xsi:type="dcterms:W3CDTF">2024-07-11T16:02:00Z</dcterms:modified>
</cp:coreProperties>
</file>