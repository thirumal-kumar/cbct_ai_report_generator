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011915D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A670C">
              <w:rPr>
                <w:sz w:val="28"/>
              </w:rPr>
              <w:t>s. Veeramani</w:t>
            </w:r>
          </w:p>
        </w:tc>
        <w:tc>
          <w:tcPr>
            <w:tcW w:w="2725" w:type="pct"/>
          </w:tcPr>
          <w:p w14:paraId="112E52C6" w14:textId="39C2E31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A670C">
              <w:rPr>
                <w:sz w:val="28"/>
              </w:rPr>
              <w:t>16.06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1CE7999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A670C">
              <w:rPr>
                <w:sz w:val="28"/>
              </w:rPr>
              <w:t>7</w:t>
            </w:r>
            <w:r w:rsidR="001109CF">
              <w:rPr>
                <w:sz w:val="28"/>
              </w:rPr>
              <w:t>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A670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6582DC3E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2C1A98F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8A670C">
              <w:rPr>
                <w:sz w:val="28"/>
              </w:rPr>
              <w:t>Hemachandran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D41F8A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8A670C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D41F8A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8A670C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919ED8D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D447D8">
        <w:rPr>
          <w:sz w:val="28"/>
        </w:rPr>
        <w:t>16, 17,</w:t>
      </w:r>
      <w:r w:rsidR="00F6068C">
        <w:rPr>
          <w:sz w:val="28"/>
        </w:rPr>
        <w:t xml:space="preserve"> 26, 27, 28.</w:t>
      </w:r>
    </w:p>
    <w:p w14:paraId="57F5771A" w14:textId="0F78DC2F" w:rsidR="00D447D8" w:rsidRDefault="00D447D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18, </w:t>
      </w:r>
      <w:r w:rsidR="00F6068C">
        <w:rPr>
          <w:sz w:val="28"/>
        </w:rPr>
        <w:t>24, 25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6655AFF0" w:rsidR="00DA6172" w:rsidRDefault="00DA617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14, 15 presence of hyperdense restorative material involving the crown and extending into the pulp canal upto the middle third of the roots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4404"/>
        <w:gridCol w:w="2923"/>
        <w:gridCol w:w="2923"/>
      </w:tblGrid>
      <w:tr w:rsidR="00F55C83" w14:paraId="3475BBE5" w14:textId="77777777" w:rsidTr="00F55C83">
        <w:trPr>
          <w:trHeight w:val="516"/>
        </w:trPr>
        <w:tc>
          <w:tcPr>
            <w:tcW w:w="2148" w:type="pct"/>
          </w:tcPr>
          <w:p w14:paraId="6FE1D43E" w14:textId="77777777" w:rsidR="00F55C83" w:rsidRDefault="00F55C83" w:rsidP="00F55C83">
            <w:pPr>
              <w:jc w:val="center"/>
            </w:pPr>
          </w:p>
        </w:tc>
        <w:tc>
          <w:tcPr>
            <w:tcW w:w="1426" w:type="pct"/>
          </w:tcPr>
          <w:p w14:paraId="34C056FB" w14:textId="69CDF5BC" w:rsidR="00F55C83" w:rsidRPr="00F8308B" w:rsidRDefault="00F55C83" w:rsidP="00F55C83">
            <w:pPr>
              <w:jc w:val="center"/>
              <w:rPr>
                <w:b/>
              </w:rPr>
            </w:pPr>
            <w:r w:rsidRPr="00F8308B">
              <w:rPr>
                <w:b/>
              </w:rPr>
              <w:t>2</w:t>
            </w:r>
            <w:r>
              <w:rPr>
                <w:b/>
              </w:rPr>
              <w:t>1</w:t>
            </w:r>
            <w:r w:rsidRPr="00F8308B">
              <w:rPr>
                <w:b/>
              </w:rPr>
              <w:t xml:space="preserve"> region</w:t>
            </w:r>
          </w:p>
        </w:tc>
        <w:tc>
          <w:tcPr>
            <w:tcW w:w="1426" w:type="pct"/>
          </w:tcPr>
          <w:p w14:paraId="1DE079D2" w14:textId="2ED822EB" w:rsidR="00F55C83" w:rsidRDefault="00F55C83" w:rsidP="00F55C83">
            <w:pPr>
              <w:jc w:val="center"/>
              <w:rPr>
                <w:b/>
              </w:rPr>
            </w:pPr>
            <w:r w:rsidRPr="00F8308B">
              <w:rPr>
                <w:b/>
              </w:rPr>
              <w:t>24 region</w:t>
            </w:r>
          </w:p>
        </w:tc>
      </w:tr>
      <w:tr w:rsidR="00F55C83" w14:paraId="38D0E478" w14:textId="77777777" w:rsidTr="00F55C83">
        <w:trPr>
          <w:trHeight w:val="622"/>
        </w:trPr>
        <w:tc>
          <w:tcPr>
            <w:tcW w:w="2148" w:type="pct"/>
          </w:tcPr>
          <w:p w14:paraId="23B61876" w14:textId="77777777" w:rsidR="00F55C83" w:rsidRDefault="00F55C83" w:rsidP="00F55C83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0D15E9CC" w14:textId="7D6E4B1F" w:rsidR="00F55C83" w:rsidRDefault="00763205" w:rsidP="00F55C83">
            <w:pPr>
              <w:jc w:val="center"/>
            </w:pPr>
            <w:r>
              <w:t>4.2</w:t>
            </w:r>
          </w:p>
        </w:tc>
        <w:tc>
          <w:tcPr>
            <w:tcW w:w="1426" w:type="pct"/>
          </w:tcPr>
          <w:p w14:paraId="5C67697F" w14:textId="1C3E532F" w:rsidR="00F55C83" w:rsidRDefault="008652A3" w:rsidP="00F55C83">
            <w:pPr>
              <w:jc w:val="center"/>
            </w:pPr>
            <w:r>
              <w:t>8.17</w:t>
            </w:r>
          </w:p>
        </w:tc>
      </w:tr>
      <w:tr w:rsidR="00F55C83" w14:paraId="139B55C6" w14:textId="77777777" w:rsidTr="00F55C83">
        <w:trPr>
          <w:trHeight w:val="519"/>
        </w:trPr>
        <w:tc>
          <w:tcPr>
            <w:tcW w:w="2148" w:type="pct"/>
          </w:tcPr>
          <w:p w14:paraId="40D9ACE1" w14:textId="77777777" w:rsidR="00F55C83" w:rsidRDefault="00F55C83" w:rsidP="00F55C83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30AB6A28" w14:textId="7B28FD85" w:rsidR="00F55C83" w:rsidRDefault="00763205" w:rsidP="00F55C83">
            <w:pPr>
              <w:jc w:val="center"/>
            </w:pPr>
            <w:r>
              <w:t>4.15</w:t>
            </w:r>
          </w:p>
        </w:tc>
        <w:tc>
          <w:tcPr>
            <w:tcW w:w="1426" w:type="pct"/>
          </w:tcPr>
          <w:p w14:paraId="18FFAC2C" w14:textId="5204354A" w:rsidR="00F55C83" w:rsidRDefault="008652A3" w:rsidP="00F55C83">
            <w:pPr>
              <w:jc w:val="center"/>
            </w:pPr>
            <w:r>
              <w:t>7.48</w:t>
            </w:r>
          </w:p>
        </w:tc>
      </w:tr>
      <w:tr w:rsidR="00F55C83" w14:paraId="21CE38C6" w14:textId="77777777" w:rsidTr="00F55C83">
        <w:trPr>
          <w:trHeight w:val="546"/>
        </w:trPr>
        <w:tc>
          <w:tcPr>
            <w:tcW w:w="2148" w:type="pct"/>
          </w:tcPr>
          <w:p w14:paraId="49363B76" w14:textId="77777777" w:rsidR="00F55C83" w:rsidRPr="00867738" w:rsidRDefault="00F55C83" w:rsidP="00F55C83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14E4B6D2" w14:textId="1F58AE17" w:rsidR="00F55C83" w:rsidRDefault="00763205" w:rsidP="00F55C83">
            <w:pPr>
              <w:jc w:val="center"/>
            </w:pPr>
            <w:r>
              <w:t>20.68</w:t>
            </w:r>
          </w:p>
        </w:tc>
        <w:tc>
          <w:tcPr>
            <w:tcW w:w="1426" w:type="pct"/>
          </w:tcPr>
          <w:p w14:paraId="42991040" w14:textId="13397B1E" w:rsidR="00F55C83" w:rsidRDefault="008652A3" w:rsidP="00F55C83">
            <w:pPr>
              <w:jc w:val="center"/>
            </w:pPr>
            <w:r>
              <w:t>16.88</w:t>
            </w: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tbl>
      <w:tblPr>
        <w:tblW w:w="5402" w:type="pct"/>
        <w:tblInd w:w="-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2"/>
        <w:gridCol w:w="1535"/>
        <w:gridCol w:w="1535"/>
        <w:gridCol w:w="1528"/>
        <w:gridCol w:w="1528"/>
        <w:gridCol w:w="1526"/>
      </w:tblGrid>
      <w:tr w:rsidR="002A7914" w14:paraId="07D306B0" w14:textId="77777777" w:rsidTr="002A7914">
        <w:trPr>
          <w:trHeight w:val="670"/>
        </w:trPr>
        <w:tc>
          <w:tcPr>
            <w:tcW w:w="1545" w:type="pct"/>
          </w:tcPr>
          <w:p w14:paraId="4C1A5F21" w14:textId="75E89F85" w:rsidR="002A7914" w:rsidRPr="0050224B" w:rsidRDefault="002A7914" w:rsidP="002A791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3" w:type="pct"/>
          </w:tcPr>
          <w:p w14:paraId="31CD47F6" w14:textId="77777777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3" w:type="pct"/>
          </w:tcPr>
          <w:p w14:paraId="2B4E6E47" w14:textId="77777777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0" w:type="pct"/>
          </w:tcPr>
          <w:p w14:paraId="34BC8AD9" w14:textId="6D721785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0" w:type="pct"/>
          </w:tcPr>
          <w:p w14:paraId="00747571" w14:textId="6A4002E9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89" w:type="pct"/>
          </w:tcPr>
          <w:p w14:paraId="65FAE292" w14:textId="27A796EE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2A7914" w14:paraId="47866743" w14:textId="77777777" w:rsidTr="002A7914">
        <w:trPr>
          <w:trHeight w:val="782"/>
        </w:trPr>
        <w:tc>
          <w:tcPr>
            <w:tcW w:w="1545" w:type="pct"/>
          </w:tcPr>
          <w:p w14:paraId="45B450D9" w14:textId="77777777" w:rsidR="002A7914" w:rsidRDefault="002A7914" w:rsidP="002A791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3" w:type="pct"/>
          </w:tcPr>
          <w:p w14:paraId="41666094" w14:textId="453EA9A5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693" w:type="pct"/>
          </w:tcPr>
          <w:p w14:paraId="0F93DC72" w14:textId="073FD5EF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8.22</w:t>
            </w:r>
          </w:p>
        </w:tc>
        <w:tc>
          <w:tcPr>
            <w:tcW w:w="690" w:type="pct"/>
          </w:tcPr>
          <w:p w14:paraId="451BA831" w14:textId="538C42FC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8.57</w:t>
            </w:r>
          </w:p>
        </w:tc>
        <w:tc>
          <w:tcPr>
            <w:tcW w:w="690" w:type="pct"/>
          </w:tcPr>
          <w:p w14:paraId="7B93C5C8" w14:textId="01D0D00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6.77</w:t>
            </w:r>
          </w:p>
        </w:tc>
        <w:tc>
          <w:tcPr>
            <w:tcW w:w="689" w:type="pct"/>
          </w:tcPr>
          <w:p w14:paraId="679C32DD" w14:textId="58F972D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9.94</w:t>
            </w:r>
          </w:p>
        </w:tc>
      </w:tr>
      <w:tr w:rsidR="002A7914" w14:paraId="076622D8" w14:textId="77777777" w:rsidTr="002A7914">
        <w:trPr>
          <w:trHeight w:val="782"/>
        </w:trPr>
        <w:tc>
          <w:tcPr>
            <w:tcW w:w="1545" w:type="pct"/>
          </w:tcPr>
          <w:p w14:paraId="0A344298" w14:textId="77777777" w:rsidR="002A7914" w:rsidRPr="000F2EB0" w:rsidRDefault="002A7914" w:rsidP="002A791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3" w:type="pct"/>
          </w:tcPr>
          <w:p w14:paraId="1278305D" w14:textId="73FDB996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9.17</w:t>
            </w:r>
          </w:p>
        </w:tc>
        <w:tc>
          <w:tcPr>
            <w:tcW w:w="693" w:type="pct"/>
          </w:tcPr>
          <w:p w14:paraId="27E41570" w14:textId="01943E0C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10.62</w:t>
            </w:r>
          </w:p>
        </w:tc>
        <w:tc>
          <w:tcPr>
            <w:tcW w:w="690" w:type="pct"/>
          </w:tcPr>
          <w:p w14:paraId="784645D0" w14:textId="2ECA47CC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9.34</w:t>
            </w:r>
          </w:p>
        </w:tc>
        <w:tc>
          <w:tcPr>
            <w:tcW w:w="690" w:type="pct"/>
          </w:tcPr>
          <w:p w14:paraId="751A9E40" w14:textId="0E8BB64D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9.72</w:t>
            </w:r>
          </w:p>
        </w:tc>
        <w:tc>
          <w:tcPr>
            <w:tcW w:w="689" w:type="pct"/>
          </w:tcPr>
          <w:p w14:paraId="3617224F" w14:textId="74B734AF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2A7914" w14:paraId="05E9A6AA" w14:textId="77777777" w:rsidTr="002A7914">
        <w:trPr>
          <w:trHeight w:val="782"/>
        </w:trPr>
        <w:tc>
          <w:tcPr>
            <w:tcW w:w="1545" w:type="pct"/>
          </w:tcPr>
          <w:p w14:paraId="74536619" w14:textId="77777777" w:rsidR="002A7914" w:rsidRDefault="002A7914" w:rsidP="002A791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93" w:type="pct"/>
          </w:tcPr>
          <w:p w14:paraId="6C1FB468" w14:textId="0D4CF99A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5.55</w:t>
            </w:r>
          </w:p>
        </w:tc>
        <w:tc>
          <w:tcPr>
            <w:tcW w:w="693" w:type="pct"/>
          </w:tcPr>
          <w:p w14:paraId="1758F784" w14:textId="2FB25B9A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7.76</w:t>
            </w:r>
          </w:p>
        </w:tc>
        <w:tc>
          <w:tcPr>
            <w:tcW w:w="690" w:type="pct"/>
          </w:tcPr>
          <w:p w14:paraId="53CBFBEA" w14:textId="1028E59D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8.37</w:t>
            </w:r>
          </w:p>
        </w:tc>
        <w:tc>
          <w:tcPr>
            <w:tcW w:w="690" w:type="pct"/>
          </w:tcPr>
          <w:p w14:paraId="46A26463" w14:textId="7FF3586B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689" w:type="pct"/>
          </w:tcPr>
          <w:p w14:paraId="1335F916" w14:textId="3305376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5.47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61EC055B" w14:textId="6545BEF6" w:rsidR="0046665A" w:rsidRDefault="0046665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>
        <w:rPr>
          <w:sz w:val="28"/>
        </w:rPr>
        <w:t>18, 24, 25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B7FEA40" w:rsidR="00205903" w:rsidRDefault="002A7914" w:rsidP="00B923B3">
      <w:pPr>
        <w:tabs>
          <w:tab w:val="left" w:pos="10260"/>
        </w:tabs>
        <w:ind w:firstLine="450"/>
        <w:jc w:val="both"/>
      </w:pPr>
      <w:r w:rsidRPr="002A7914">
        <w:drawing>
          <wp:anchor distT="0" distB="0" distL="114300" distR="114300" simplePos="0" relativeHeight="251755008" behindDoc="1" locked="0" layoutInCell="1" allowOverlap="1" wp14:anchorId="754A8080" wp14:editId="14386623">
            <wp:simplePos x="0" y="0"/>
            <wp:positionH relativeFrom="column">
              <wp:posOffset>-628650</wp:posOffset>
            </wp:positionH>
            <wp:positionV relativeFrom="paragraph">
              <wp:posOffset>-1905</wp:posOffset>
            </wp:positionV>
            <wp:extent cx="8082882" cy="2419350"/>
            <wp:effectExtent l="0" t="0" r="0" b="0"/>
            <wp:wrapTight wrapText="bothSides">
              <wp:wrapPolygon edited="0">
                <wp:start x="0" y="0"/>
                <wp:lineTo x="0" y="21430"/>
                <wp:lineTo x="21536" y="21430"/>
                <wp:lineTo x="21536" y="0"/>
                <wp:lineTo x="0" y="0"/>
              </wp:wrapPolygon>
            </wp:wrapTight>
            <wp:docPr id="7093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288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82AE3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8B65CE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3716D752" w:rsidR="00084093" w:rsidRDefault="00547B11" w:rsidP="002C1430">
      <w:pPr>
        <w:tabs>
          <w:tab w:val="left" w:pos="10260"/>
        </w:tabs>
        <w:ind w:firstLine="450"/>
        <w:rPr>
          <w:b/>
        </w:rPr>
      </w:pPr>
      <w:r w:rsidRPr="00547B11">
        <w:rPr>
          <w:b/>
        </w:rPr>
        <w:drawing>
          <wp:anchor distT="0" distB="0" distL="114300" distR="114300" simplePos="0" relativeHeight="251756032" behindDoc="1" locked="0" layoutInCell="1" allowOverlap="1" wp14:anchorId="304F8527" wp14:editId="56641F97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3696532" cy="2499360"/>
            <wp:effectExtent l="0" t="0" r="0" b="0"/>
            <wp:wrapTight wrapText="bothSides">
              <wp:wrapPolygon edited="0">
                <wp:start x="0" y="0"/>
                <wp:lineTo x="0" y="21402"/>
                <wp:lineTo x="21485" y="21402"/>
                <wp:lineTo x="21485" y="0"/>
                <wp:lineTo x="0" y="0"/>
              </wp:wrapPolygon>
            </wp:wrapTight>
            <wp:docPr id="20811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3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532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2B9D21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0E8F8D54" w:rsidR="005D6EFF" w:rsidRDefault="00547B11" w:rsidP="005D6EFF">
      <w:pPr>
        <w:rPr>
          <w:b/>
        </w:rPr>
      </w:pPr>
      <w:r w:rsidRPr="00547B11">
        <w:rPr>
          <w:b/>
        </w:rPr>
        <w:drawing>
          <wp:anchor distT="0" distB="0" distL="114300" distR="114300" simplePos="0" relativeHeight="251758080" behindDoc="1" locked="0" layoutInCell="1" allowOverlap="1" wp14:anchorId="324EE307" wp14:editId="6FC508FA">
            <wp:simplePos x="0" y="0"/>
            <wp:positionH relativeFrom="column">
              <wp:posOffset>1428750</wp:posOffset>
            </wp:positionH>
            <wp:positionV relativeFrom="paragraph">
              <wp:posOffset>4271010</wp:posOffset>
            </wp:positionV>
            <wp:extent cx="3658870" cy="1889760"/>
            <wp:effectExtent l="0" t="0" r="0" b="0"/>
            <wp:wrapTight wrapText="bothSides">
              <wp:wrapPolygon edited="0">
                <wp:start x="0" y="0"/>
                <wp:lineTo x="0" y="21339"/>
                <wp:lineTo x="21480" y="21339"/>
                <wp:lineTo x="21480" y="0"/>
                <wp:lineTo x="0" y="0"/>
              </wp:wrapPolygon>
            </wp:wrapTight>
            <wp:docPr id="222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B11">
        <w:rPr>
          <w:b/>
        </w:rPr>
        <w:drawing>
          <wp:anchor distT="0" distB="0" distL="114300" distR="114300" simplePos="0" relativeHeight="251757056" behindDoc="1" locked="0" layoutInCell="1" allowOverlap="1" wp14:anchorId="561F5040" wp14:editId="1471FC6D">
            <wp:simplePos x="0" y="0"/>
            <wp:positionH relativeFrom="margin">
              <wp:align>center</wp:align>
            </wp:positionH>
            <wp:positionV relativeFrom="paragraph">
              <wp:posOffset>1924050</wp:posOffset>
            </wp:positionV>
            <wp:extent cx="3703320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444" y="21466"/>
                <wp:lineTo x="21444" y="0"/>
                <wp:lineTo x="0" y="0"/>
              </wp:wrapPolygon>
            </wp:wrapTight>
            <wp:docPr id="18934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3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001E8F" w14:paraId="03B90247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C1FAD60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064AEED5" w14:textId="4A129B29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</w:rPr>
              <w:drawing>
                <wp:inline distT="0" distB="0" distL="0" distR="0" wp14:anchorId="46D74844" wp14:editId="4BFC2069">
                  <wp:extent cx="5077534" cy="2829320"/>
                  <wp:effectExtent l="0" t="0" r="8890" b="9525"/>
                  <wp:docPr id="31498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875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43A909AB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6B99074D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68BA06F0" w14:textId="5E22D7F6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</w:rPr>
              <w:drawing>
                <wp:inline distT="0" distB="0" distL="0" distR="0" wp14:anchorId="79C3DEA4" wp14:editId="6A413775">
                  <wp:extent cx="5125165" cy="2943636"/>
                  <wp:effectExtent l="0" t="0" r="0" b="9525"/>
                  <wp:docPr id="133274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7410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C83" w14:paraId="4A49AAA6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E942E71" w14:textId="69AEC8EB" w:rsidR="00F55C83" w:rsidRDefault="00F55C83" w:rsidP="00F55C83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D86B2A">
              <w:rPr>
                <w:b/>
              </w:rPr>
              <w:lastRenderedPageBreak/>
              <w:t>2</w:t>
            </w:r>
            <w:r w:rsidR="00F26C1C">
              <w:rPr>
                <w:b/>
              </w:rPr>
              <w:t>1</w:t>
            </w:r>
            <w:r w:rsidRPr="00D86B2A">
              <w:rPr>
                <w:b/>
              </w:rPr>
              <w:t xml:space="preserve">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25C67A2C" w14:textId="1D4856DB" w:rsidR="00F55C83" w:rsidRDefault="00D5423E" w:rsidP="00F55C83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423E">
              <w:rPr>
                <w:b/>
              </w:rPr>
              <w:drawing>
                <wp:inline distT="0" distB="0" distL="0" distR="0" wp14:anchorId="7B38E220" wp14:editId="2A15C34B">
                  <wp:extent cx="4434840" cy="2776007"/>
                  <wp:effectExtent l="0" t="0" r="3810" b="5715"/>
                  <wp:docPr id="187004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405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258" cy="278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9ACEDF1" w14:textId="4CE48775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116D0DD2" w14:textId="0F69AE4E" w:rsidR="00824AB2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</w:rPr>
              <w:drawing>
                <wp:inline distT="0" distB="0" distL="0" distR="0" wp14:anchorId="645097DD" wp14:editId="6B11039B">
                  <wp:extent cx="4328160" cy="2643493"/>
                  <wp:effectExtent l="0" t="0" r="0" b="5080"/>
                  <wp:docPr id="1307754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54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011" cy="264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DE97B87" w14:textId="56144D53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>5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43F1E04D" w14:textId="43F75BA9" w:rsidR="00824AB2" w:rsidRDefault="00F26C1C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</w:rPr>
              <w:drawing>
                <wp:inline distT="0" distB="0" distL="0" distR="0" wp14:anchorId="03844155" wp14:editId="449C7B8F">
                  <wp:extent cx="4291964" cy="2413682"/>
                  <wp:effectExtent l="0" t="0" r="0" b="5715"/>
                  <wp:docPr id="458293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932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813" cy="241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AD12B8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6E4AEDA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4E14B0D8" w14:textId="774C26FC" w:rsidR="00001E8F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</w:rPr>
              <w:drawing>
                <wp:inline distT="0" distB="0" distL="0" distR="0" wp14:anchorId="3F808217" wp14:editId="400B7F9A">
                  <wp:extent cx="4677428" cy="2610214"/>
                  <wp:effectExtent l="0" t="0" r="8890" b="0"/>
                  <wp:docPr id="43192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9237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79BD516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001E8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12C9FFFD" w14:textId="46EB9A25" w:rsidR="00824AB2" w:rsidRDefault="0050013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0134">
              <w:rPr>
                <w:b/>
              </w:rPr>
              <w:drawing>
                <wp:inline distT="0" distB="0" distL="0" distR="0" wp14:anchorId="57856657" wp14:editId="33B3FCD6">
                  <wp:extent cx="4839375" cy="2762636"/>
                  <wp:effectExtent l="0" t="0" r="0" b="0"/>
                  <wp:docPr id="196972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7242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1BFAB" w14:textId="77777777" w:rsidR="00CC64C8" w:rsidRDefault="00CC64C8">
      <w:r>
        <w:separator/>
      </w:r>
    </w:p>
  </w:endnote>
  <w:endnote w:type="continuationSeparator" w:id="0">
    <w:p w14:paraId="3894833E" w14:textId="77777777" w:rsidR="00CC64C8" w:rsidRDefault="00CC6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379D4" w14:textId="77777777" w:rsidR="00CC64C8" w:rsidRDefault="00CC64C8">
      <w:r>
        <w:separator/>
      </w:r>
    </w:p>
  </w:footnote>
  <w:footnote w:type="continuationSeparator" w:id="0">
    <w:p w14:paraId="3F3EEC0F" w14:textId="77777777" w:rsidR="00CC64C8" w:rsidRDefault="00CC6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16</TotalTime>
  <Pages>10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2024-06-16T05:03:00Z</dcterms:created>
  <dcterms:modified xsi:type="dcterms:W3CDTF">2024-06-16T05:20:00Z</dcterms:modified>
</cp:coreProperties>
</file>