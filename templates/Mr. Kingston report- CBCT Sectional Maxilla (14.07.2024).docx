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456"/>
      </w:tblGrid>
      <w:tr w:rsidR="001F7F01" w:rsidRPr="004730D8" w14:paraId="392A2775" w14:textId="77777777" w:rsidTr="00F17B13">
        <w:trPr>
          <w:trHeight w:val="553"/>
        </w:trPr>
        <w:tc>
          <w:tcPr>
            <w:tcW w:w="2344" w:type="pct"/>
          </w:tcPr>
          <w:p w14:paraId="4D354F41" w14:textId="4D2185E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74A04">
              <w:rPr>
                <w:sz w:val="28"/>
              </w:rPr>
              <w:t xml:space="preserve">. </w:t>
            </w:r>
            <w:r w:rsidR="00FF5492">
              <w:rPr>
                <w:sz w:val="28"/>
              </w:rPr>
              <w:t>Kingston</w:t>
            </w:r>
          </w:p>
        </w:tc>
        <w:tc>
          <w:tcPr>
            <w:tcW w:w="2656" w:type="pct"/>
          </w:tcPr>
          <w:p w14:paraId="112E52C6" w14:textId="45F00FB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F5492">
              <w:rPr>
                <w:sz w:val="28"/>
              </w:rPr>
              <w:t>14.07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F17B13">
        <w:trPr>
          <w:trHeight w:val="553"/>
        </w:trPr>
        <w:tc>
          <w:tcPr>
            <w:tcW w:w="2344" w:type="pct"/>
          </w:tcPr>
          <w:p w14:paraId="21388FD1" w14:textId="4069E538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D0175C">
              <w:rPr>
                <w:b/>
                <w:bCs/>
                <w:sz w:val="28"/>
              </w:rPr>
              <w:t xml:space="preserve"> </w:t>
            </w:r>
            <w:r w:rsidR="00FF5492">
              <w:rPr>
                <w:sz w:val="28"/>
              </w:rPr>
              <w:t>3</w:t>
            </w:r>
            <w:r w:rsidR="00D0175C">
              <w:rPr>
                <w:sz w:val="28"/>
              </w:rPr>
              <w:t>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74A04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6" w:type="pct"/>
          </w:tcPr>
          <w:p w14:paraId="11F21660" w14:textId="2012AFD3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F17B13">
        <w:trPr>
          <w:trHeight w:val="553"/>
        </w:trPr>
        <w:tc>
          <w:tcPr>
            <w:tcW w:w="2344" w:type="pct"/>
          </w:tcPr>
          <w:p w14:paraId="37131503" w14:textId="34E7AB5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674A04">
              <w:rPr>
                <w:sz w:val="28"/>
              </w:rPr>
              <w:t>S</w:t>
            </w:r>
            <w:r w:rsidR="00F17B13">
              <w:rPr>
                <w:sz w:val="28"/>
              </w:rPr>
              <w:t>.M.M. Moulvi</w:t>
            </w:r>
          </w:p>
        </w:tc>
        <w:tc>
          <w:tcPr>
            <w:tcW w:w="2656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5D287178" w:rsidR="001C66CD" w:rsidRDefault="001C66C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to: </w:t>
      </w:r>
      <w:r w:rsidR="00094B6E">
        <w:rPr>
          <w:sz w:val="28"/>
        </w:rPr>
        <w:t>15</w:t>
      </w:r>
      <w:r>
        <w:rPr>
          <w:sz w:val="28"/>
        </w:rPr>
        <w:t>.</w:t>
      </w:r>
    </w:p>
    <w:p w14:paraId="553B5FC5" w14:textId="60649587" w:rsidR="006D3FEC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DF6AE96" w14:textId="6C429DAB" w:rsidR="004433BF" w:rsidRPr="00906350" w:rsidRDefault="00B832BF" w:rsidP="00906350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36, </w:t>
      </w:r>
      <w:r w:rsidR="00232020">
        <w:rPr>
          <w:sz w:val="28"/>
        </w:rPr>
        <w:t xml:space="preserve">presence of hyperdense restorative material within the pulp canals extending upto the apical third of the roots is evident. </w:t>
      </w:r>
      <w:r w:rsidR="00CE6CC2">
        <w:rPr>
          <w:sz w:val="28"/>
        </w:rPr>
        <w:t>Presence of mild hypodensity in the furcation region is also evident.</w:t>
      </w:r>
    </w:p>
    <w:tbl>
      <w:tblPr>
        <w:tblpPr w:leftFromText="180" w:rightFromText="180" w:vertAnchor="text" w:horzAnchor="margin" w:tblpXSpec="center" w:tblpY="2639"/>
        <w:tblW w:w="416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86"/>
        <w:gridCol w:w="2642"/>
      </w:tblGrid>
      <w:tr w:rsidR="00DD0817" w14:paraId="260D2650" w14:textId="77777777" w:rsidTr="00DD0817">
        <w:trPr>
          <w:trHeight w:val="775"/>
        </w:trPr>
        <w:tc>
          <w:tcPr>
            <w:tcW w:w="3451" w:type="pct"/>
          </w:tcPr>
          <w:p w14:paraId="794E5FAA" w14:textId="77777777" w:rsidR="00DD0817" w:rsidRPr="0050224B" w:rsidRDefault="00DD0817" w:rsidP="00DD081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549" w:type="pct"/>
          </w:tcPr>
          <w:p w14:paraId="4EB8E3EF" w14:textId="77777777" w:rsidR="00DD0817" w:rsidRDefault="00DD0817" w:rsidP="00DD081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</w:tr>
      <w:tr w:rsidR="00DD0817" w14:paraId="5A55207E" w14:textId="77777777" w:rsidTr="00DD0817">
        <w:trPr>
          <w:trHeight w:val="904"/>
        </w:trPr>
        <w:tc>
          <w:tcPr>
            <w:tcW w:w="3451" w:type="pct"/>
          </w:tcPr>
          <w:p w14:paraId="61838069" w14:textId="77777777" w:rsidR="00DD0817" w:rsidRDefault="00DD0817" w:rsidP="00DD081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9" w:type="pct"/>
          </w:tcPr>
          <w:p w14:paraId="0CE22293" w14:textId="77777777" w:rsidR="00DD0817" w:rsidRDefault="00DD0817" w:rsidP="00DD081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4.6</w:t>
            </w:r>
          </w:p>
        </w:tc>
      </w:tr>
      <w:tr w:rsidR="00DD0817" w14:paraId="52CDFB6C" w14:textId="77777777" w:rsidTr="00DD0817">
        <w:trPr>
          <w:trHeight w:val="904"/>
        </w:trPr>
        <w:tc>
          <w:tcPr>
            <w:tcW w:w="3451" w:type="pct"/>
          </w:tcPr>
          <w:p w14:paraId="0ECC595E" w14:textId="77777777" w:rsidR="00DD0817" w:rsidRPr="000F2EB0" w:rsidRDefault="00DD0817" w:rsidP="00DD081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9" w:type="pct"/>
          </w:tcPr>
          <w:p w14:paraId="508D2B96" w14:textId="77777777" w:rsidR="00DD0817" w:rsidRDefault="00DD0817" w:rsidP="00DD08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</w:t>
            </w:r>
          </w:p>
        </w:tc>
      </w:tr>
      <w:tr w:rsidR="00DD0817" w14:paraId="498E3A29" w14:textId="77777777" w:rsidTr="00DD0817">
        <w:trPr>
          <w:trHeight w:val="904"/>
        </w:trPr>
        <w:tc>
          <w:tcPr>
            <w:tcW w:w="3451" w:type="pct"/>
          </w:tcPr>
          <w:p w14:paraId="43334795" w14:textId="77777777" w:rsidR="00DD0817" w:rsidRDefault="00DD0817" w:rsidP="00DD081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1549" w:type="pct"/>
          </w:tcPr>
          <w:p w14:paraId="214E07CE" w14:textId="77777777" w:rsidR="00DD0817" w:rsidRDefault="00DD0817" w:rsidP="00DD08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11.9</w:t>
            </w:r>
          </w:p>
        </w:tc>
      </w:tr>
    </w:tbl>
    <w:p w14:paraId="0C4045E6" w14:textId="7A16F6D9" w:rsidR="008A5CF5" w:rsidRDefault="007F66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E4E17B0">
                <wp:simplePos x="0" y="0"/>
                <wp:positionH relativeFrom="margin">
                  <wp:align>center</wp:align>
                </wp:positionH>
                <wp:positionV relativeFrom="paragraph">
                  <wp:posOffset>934085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73.5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Pt6rHeAAAACAEAAA8AAABkcnMvZG93bnJldi54&#10;bWxMj8FOwzAQRO9I/IO1SNyoU4MopHEqhMQF0UNLhdSbG2/jqPE6xE4T/p7lRI+7M5p5U6wm34oz&#10;9rEJpGE+y0AgVcE2VGvYfb7dPYGIyZA1bSDU8IMRVuX1VWFyG0ba4HmbasEhFHOjwaXU5VLGyqE3&#10;cRY6JNaOofcm8dnX0vZm5HDfSpVlj9KbhrjBmQ5fHVan7eA1kNp/D1/P7/vTbnRerZ37aNcbrW9v&#10;ppcliIRT+jfDHz6jQ8lMhzCQjaLVwEMSfx8WcxAsL7gMxEGDUuoeZFnIywHlL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CT7eqx3gAAAAg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1C08E2DA" w14:textId="217D8E6D" w:rsidR="00663050" w:rsidRDefault="00663050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48ED8FD0" w14:textId="75E961F8" w:rsidR="00906350" w:rsidRDefault="00906350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tooth: 36.</w:t>
      </w:r>
    </w:p>
    <w:p w14:paraId="3AD95291" w14:textId="46E9E2D9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2B2763FE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200ED3CA" w:rsidR="00876ADE" w:rsidRDefault="001F0D59" w:rsidP="00876ADE">
      <w:pPr>
        <w:jc w:val="center"/>
        <w:rPr>
          <w:b/>
        </w:rPr>
      </w:pPr>
      <w:r>
        <w:rPr>
          <w:b/>
        </w:rPr>
        <w:t>RECONSTRUCTED PANORAMIC VIEW</w:t>
      </w:r>
    </w:p>
    <w:p w14:paraId="12C6183E" w14:textId="3B70B6E0" w:rsidR="00876ADE" w:rsidRDefault="001F0D59" w:rsidP="00876ADE">
      <w:pPr>
        <w:jc w:val="center"/>
        <w:rPr>
          <w:b/>
        </w:rPr>
      </w:pPr>
      <w:r w:rsidRPr="001F0D59">
        <w:rPr>
          <w:b/>
        </w:rPr>
        <w:drawing>
          <wp:inline distT="0" distB="0" distL="0" distR="0" wp14:anchorId="6E24920E" wp14:editId="0C040565">
            <wp:extent cx="5096586" cy="2734057"/>
            <wp:effectExtent l="0" t="0" r="0" b="9525"/>
            <wp:docPr id="7818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9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285" w14:textId="77777777" w:rsidR="00876ADE" w:rsidRDefault="00876ADE" w:rsidP="00876ADE">
      <w:pPr>
        <w:jc w:val="center"/>
        <w:rPr>
          <w:b/>
        </w:rPr>
      </w:pPr>
    </w:p>
    <w:p w14:paraId="3998D99A" w14:textId="77777777" w:rsidR="001F0D59" w:rsidRDefault="001F0D59" w:rsidP="00876ADE">
      <w:pPr>
        <w:jc w:val="center"/>
        <w:rPr>
          <w:b/>
        </w:rPr>
      </w:pPr>
    </w:p>
    <w:p w14:paraId="71EA2704" w14:textId="77777777" w:rsidR="00895475" w:rsidRDefault="00895475" w:rsidP="00876ADE">
      <w:pPr>
        <w:jc w:val="center"/>
        <w:rPr>
          <w:b/>
        </w:rPr>
      </w:pPr>
    </w:p>
    <w:p w14:paraId="16EFC56A" w14:textId="5D4D19F8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AEC3DF" w14:textId="5C11571F" w:rsidR="00084093" w:rsidRDefault="00895475" w:rsidP="00895475">
      <w:pPr>
        <w:tabs>
          <w:tab w:val="left" w:pos="4265"/>
          <w:tab w:val="left" w:pos="10260"/>
        </w:tabs>
        <w:rPr>
          <w:b/>
        </w:rPr>
      </w:pPr>
      <w:r w:rsidRPr="00895475">
        <w:rPr>
          <w:b/>
        </w:rPr>
        <w:drawing>
          <wp:anchor distT="0" distB="0" distL="114300" distR="114300" simplePos="0" relativeHeight="251753984" behindDoc="1" locked="0" layoutInCell="1" allowOverlap="1" wp14:anchorId="2E4F431F" wp14:editId="4F268B5A">
            <wp:simplePos x="0" y="0"/>
            <wp:positionH relativeFrom="column">
              <wp:posOffset>3326708</wp:posOffset>
            </wp:positionH>
            <wp:positionV relativeFrom="paragraph">
              <wp:posOffset>230505</wp:posOffset>
            </wp:positionV>
            <wp:extent cx="3063875" cy="2368550"/>
            <wp:effectExtent l="0" t="0" r="3175" b="0"/>
            <wp:wrapTight wrapText="bothSides">
              <wp:wrapPolygon edited="0">
                <wp:start x="0" y="0"/>
                <wp:lineTo x="0" y="21368"/>
                <wp:lineTo x="21488" y="21368"/>
                <wp:lineTo x="21488" y="0"/>
                <wp:lineTo x="0" y="0"/>
              </wp:wrapPolygon>
            </wp:wrapTight>
            <wp:docPr id="74759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99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0D59">
        <w:rPr>
          <w:b/>
        </w:rPr>
        <w:drawing>
          <wp:anchor distT="0" distB="0" distL="114300" distR="114300" simplePos="0" relativeHeight="251752960" behindDoc="1" locked="0" layoutInCell="1" allowOverlap="1" wp14:anchorId="3F1F32C7" wp14:editId="54AC0E3F">
            <wp:simplePos x="0" y="0"/>
            <wp:positionH relativeFrom="column">
              <wp:posOffset>139584</wp:posOffset>
            </wp:positionH>
            <wp:positionV relativeFrom="paragraph">
              <wp:posOffset>202392</wp:posOffset>
            </wp:positionV>
            <wp:extent cx="2971800" cy="2428240"/>
            <wp:effectExtent l="0" t="0" r="0" b="0"/>
            <wp:wrapTight wrapText="bothSides">
              <wp:wrapPolygon edited="0">
                <wp:start x="0" y="0"/>
                <wp:lineTo x="0" y="21351"/>
                <wp:lineTo x="21462" y="21351"/>
                <wp:lineTo x="21462" y="0"/>
                <wp:lineTo x="0" y="0"/>
              </wp:wrapPolygon>
            </wp:wrapTight>
            <wp:docPr id="42512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28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7E662D2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156DCF9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76A3FC4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3E038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66B252C5" w:rsidR="005D6EFF" w:rsidRDefault="005D6EFF" w:rsidP="005D6EFF">
      <w:pPr>
        <w:rPr>
          <w:b/>
        </w:rPr>
      </w:pP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76"/>
        <w:gridCol w:w="7326"/>
      </w:tblGrid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5146906E" w:rsidR="00824AB2" w:rsidRDefault="0049732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15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35482612" w:rsidR="00824AB2" w:rsidRDefault="003149E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3149EB">
              <w:rPr>
                <w:b/>
              </w:rPr>
              <w:drawing>
                <wp:inline distT="0" distB="0" distL="0" distR="0" wp14:anchorId="2BE961DF" wp14:editId="335C7FFB">
                  <wp:extent cx="4515480" cy="2591162"/>
                  <wp:effectExtent l="0" t="0" r="0" b="0"/>
                  <wp:docPr id="1661529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52971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F95A4E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CCD0A" w14:textId="77777777" w:rsidR="00915D09" w:rsidRDefault="00915D09">
      <w:r>
        <w:separator/>
      </w:r>
    </w:p>
  </w:endnote>
  <w:endnote w:type="continuationSeparator" w:id="0">
    <w:p w14:paraId="642D24B0" w14:textId="77777777" w:rsidR="00915D09" w:rsidRDefault="0091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B2F1F0" w14:textId="77777777" w:rsidR="00915D09" w:rsidRDefault="00915D09">
      <w:r>
        <w:separator/>
      </w:r>
    </w:p>
  </w:footnote>
  <w:footnote w:type="continuationSeparator" w:id="0">
    <w:p w14:paraId="2513437F" w14:textId="77777777" w:rsidR="00915D09" w:rsidRDefault="00915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4B6E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0D59"/>
    <w:rsid w:val="001F230C"/>
    <w:rsid w:val="001F7F01"/>
    <w:rsid w:val="00205903"/>
    <w:rsid w:val="00212486"/>
    <w:rsid w:val="0021592F"/>
    <w:rsid w:val="002208D0"/>
    <w:rsid w:val="00220A22"/>
    <w:rsid w:val="002238EA"/>
    <w:rsid w:val="00225CDD"/>
    <w:rsid w:val="00232020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7FAA"/>
    <w:rsid w:val="002D2E2F"/>
    <w:rsid w:val="002D4A06"/>
    <w:rsid w:val="002D6806"/>
    <w:rsid w:val="002D72BA"/>
    <w:rsid w:val="002F2F31"/>
    <w:rsid w:val="003149EB"/>
    <w:rsid w:val="00321111"/>
    <w:rsid w:val="00340754"/>
    <w:rsid w:val="0034376D"/>
    <w:rsid w:val="00344664"/>
    <w:rsid w:val="0038057F"/>
    <w:rsid w:val="00386F89"/>
    <w:rsid w:val="003938D3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33BF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C12"/>
    <w:rsid w:val="00497324"/>
    <w:rsid w:val="00497BED"/>
    <w:rsid w:val="004A0468"/>
    <w:rsid w:val="004A61C2"/>
    <w:rsid w:val="004A73BF"/>
    <w:rsid w:val="004B32C5"/>
    <w:rsid w:val="004B5F1D"/>
    <w:rsid w:val="004B7C69"/>
    <w:rsid w:val="004D0FED"/>
    <w:rsid w:val="004D6869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72FC"/>
    <w:rsid w:val="00540F43"/>
    <w:rsid w:val="00545AD4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00C3"/>
    <w:rsid w:val="006526C7"/>
    <w:rsid w:val="00652C74"/>
    <w:rsid w:val="0065314E"/>
    <w:rsid w:val="00663050"/>
    <w:rsid w:val="00664743"/>
    <w:rsid w:val="0066658E"/>
    <w:rsid w:val="00674A04"/>
    <w:rsid w:val="006877B6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95475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350"/>
    <w:rsid w:val="009065E7"/>
    <w:rsid w:val="00911927"/>
    <w:rsid w:val="00915361"/>
    <w:rsid w:val="00915D09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B396D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32B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51FD"/>
    <w:rsid w:val="00CD15E6"/>
    <w:rsid w:val="00CD72D8"/>
    <w:rsid w:val="00CE2EFF"/>
    <w:rsid w:val="00CE6CC2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56937"/>
    <w:rsid w:val="00D72677"/>
    <w:rsid w:val="00D73477"/>
    <w:rsid w:val="00D743D1"/>
    <w:rsid w:val="00D81AAF"/>
    <w:rsid w:val="00D83470"/>
    <w:rsid w:val="00DA082D"/>
    <w:rsid w:val="00DA4200"/>
    <w:rsid w:val="00DB1300"/>
    <w:rsid w:val="00DB4077"/>
    <w:rsid w:val="00DB4667"/>
    <w:rsid w:val="00DC216E"/>
    <w:rsid w:val="00DC634F"/>
    <w:rsid w:val="00DD04C0"/>
    <w:rsid w:val="00DD0817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EF24B7"/>
    <w:rsid w:val="00F0441F"/>
    <w:rsid w:val="00F17B13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95A4E"/>
    <w:rsid w:val="00FA42E4"/>
    <w:rsid w:val="00FB40E4"/>
    <w:rsid w:val="00FB435D"/>
    <w:rsid w:val="00FC6C37"/>
    <w:rsid w:val="00FC7F13"/>
    <w:rsid w:val="00FD5515"/>
    <w:rsid w:val="00FD6427"/>
    <w:rsid w:val="00FD7487"/>
    <w:rsid w:val="00FE45F6"/>
    <w:rsid w:val="00FE506B"/>
    <w:rsid w:val="00FF3840"/>
    <w:rsid w:val="00FF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64</TotalTime>
  <Pages>6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2024-07-14T13:14:00Z</dcterms:created>
  <dcterms:modified xsi:type="dcterms:W3CDTF">2024-07-14T14:16:00Z</dcterms:modified>
</cp:coreProperties>
</file>