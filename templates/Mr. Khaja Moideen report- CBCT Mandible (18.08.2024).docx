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32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240"/>
        <w:gridCol w:w="5676"/>
      </w:tblGrid>
      <w:tr w:rsidR="001F7F01" w:rsidRPr="004730D8" w14:paraId="392A2775" w14:textId="77777777" w:rsidTr="00764059">
        <w:trPr>
          <w:trHeight w:val="553"/>
        </w:trPr>
        <w:tc>
          <w:tcPr>
            <w:tcW w:w="2400" w:type="pct"/>
          </w:tcPr>
          <w:p w14:paraId="4D354F41" w14:textId="25174139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="00564524">
              <w:rPr>
                <w:sz w:val="28"/>
              </w:rPr>
              <w:t>Mr</w:t>
            </w:r>
            <w:r w:rsidR="00546645">
              <w:rPr>
                <w:sz w:val="28"/>
              </w:rPr>
              <w:t>. Khaja Moideen</w:t>
            </w:r>
          </w:p>
        </w:tc>
        <w:tc>
          <w:tcPr>
            <w:tcW w:w="2600" w:type="pct"/>
          </w:tcPr>
          <w:p w14:paraId="112E52C6" w14:textId="4A18CF22" w:rsidR="001F7F01" w:rsidRPr="004730D8" w:rsidRDefault="001F7F01" w:rsidP="00764059">
            <w:pPr>
              <w:spacing w:line="600" w:lineRule="auto"/>
              <w:rPr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546645">
              <w:rPr>
                <w:sz w:val="28"/>
              </w:rPr>
              <w:t>18.08</w:t>
            </w:r>
            <w:r w:rsidR="005660EC">
              <w:rPr>
                <w:sz w:val="28"/>
              </w:rPr>
              <w:t>.</w:t>
            </w:r>
            <w:r w:rsidR="00DC47FD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64059">
        <w:trPr>
          <w:trHeight w:val="553"/>
        </w:trPr>
        <w:tc>
          <w:tcPr>
            <w:tcW w:w="2400" w:type="pct"/>
          </w:tcPr>
          <w:p w14:paraId="21388FD1" w14:textId="6678B4F4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1E2700">
              <w:rPr>
                <w:sz w:val="28"/>
              </w:rPr>
              <w:t>3</w:t>
            </w:r>
            <w:r w:rsidR="00546645">
              <w:rPr>
                <w:sz w:val="28"/>
              </w:rPr>
              <w:t>8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546645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00" w:type="pct"/>
          </w:tcPr>
          <w:p w14:paraId="11F21660" w14:textId="34CF31EE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8C6002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764059">
        <w:trPr>
          <w:trHeight w:val="553"/>
        </w:trPr>
        <w:tc>
          <w:tcPr>
            <w:tcW w:w="2400" w:type="pct"/>
          </w:tcPr>
          <w:p w14:paraId="37131503" w14:textId="6CBD6838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46645">
              <w:rPr>
                <w:sz w:val="28"/>
              </w:rPr>
              <w:t>Dr. M. Balamurali Sai</w:t>
            </w:r>
          </w:p>
        </w:tc>
        <w:tc>
          <w:tcPr>
            <w:tcW w:w="2600" w:type="pct"/>
          </w:tcPr>
          <w:p w14:paraId="7219DEB7" w14:textId="788CF7AC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  <w:r w:rsidR="009C65AD">
              <w:rPr>
                <w:noProof/>
                <w:sz w:val="28"/>
              </w:rPr>
              <w:t>- 35, 36, 37 and detection of proximal caries in 4</w:t>
            </w:r>
            <w:r w:rsidR="009C65AD" w:rsidRPr="009C65AD">
              <w:rPr>
                <w:noProof/>
                <w:sz w:val="28"/>
                <w:vertAlign w:val="superscript"/>
              </w:rPr>
              <w:t>th</w:t>
            </w:r>
            <w:r w:rsidR="009C65AD">
              <w:rPr>
                <w:noProof/>
                <w:sz w:val="28"/>
              </w:rPr>
              <w:t xml:space="preserve"> quadrant.</w:t>
            </w:r>
          </w:p>
        </w:tc>
      </w:tr>
      <w:tr w:rsidR="001F7F01" w:rsidRPr="004730D8" w14:paraId="783A17F4" w14:textId="77777777" w:rsidTr="00764059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508DC9E9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F265EC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508DC9E9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F265EC">
                        <w:rPr>
                          <w:sz w:val="28"/>
                        </w:rPr>
                        <w:t xml:space="preserve">Sectional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F74CE15" w14:textId="281561E1" w:rsidR="00795D3A" w:rsidRDefault="00795D3A" w:rsidP="000D770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Presence of hyperdense crown structure in relation to 34, 35, 36.</w:t>
      </w:r>
    </w:p>
    <w:p w14:paraId="003B75ED" w14:textId="3212372B" w:rsidR="00E647AA" w:rsidRDefault="00710993" w:rsidP="000D770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Complete loss of crown and root structure in relation to</w:t>
      </w:r>
      <w:r w:rsidR="00A80F05">
        <w:rPr>
          <w:sz w:val="28"/>
        </w:rPr>
        <w:t xml:space="preserve"> </w:t>
      </w:r>
      <w:r w:rsidR="00E647AA">
        <w:rPr>
          <w:sz w:val="28"/>
        </w:rPr>
        <w:t>37</w:t>
      </w:r>
      <w:r w:rsidR="001E4447">
        <w:rPr>
          <w:sz w:val="28"/>
        </w:rPr>
        <w:t>.</w:t>
      </w:r>
    </w:p>
    <w:p w14:paraId="0C5281E2" w14:textId="0EDEFBF1" w:rsidR="00E647AA" w:rsidRDefault="00B71972" w:rsidP="000D770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 w:rsidRPr="00E647AA">
        <w:rPr>
          <w:sz w:val="28"/>
        </w:rPr>
        <w:t xml:space="preserve">Presence of </w:t>
      </w:r>
      <w:r w:rsidR="008A7EAE" w:rsidRPr="00E647AA">
        <w:rPr>
          <w:sz w:val="28"/>
        </w:rPr>
        <w:t>hyperdense restorative material within the pulp canal of 3</w:t>
      </w:r>
      <w:r w:rsidR="00E647AA" w:rsidRPr="00E647AA">
        <w:rPr>
          <w:sz w:val="28"/>
        </w:rPr>
        <w:t>5</w:t>
      </w:r>
      <w:r w:rsidR="008A7EAE" w:rsidRPr="00E647AA">
        <w:rPr>
          <w:sz w:val="28"/>
        </w:rPr>
        <w:t xml:space="preserve"> extending upto the apical third of the root is evident</w:t>
      </w:r>
      <w:r w:rsidR="004C1A53">
        <w:rPr>
          <w:sz w:val="28"/>
        </w:rPr>
        <w:t>; in addition, a diffuse hypodensity i</w:t>
      </w:r>
      <w:r w:rsidR="00F46D67">
        <w:rPr>
          <w:sz w:val="28"/>
        </w:rPr>
        <w:t>s</w:t>
      </w:r>
      <w:r w:rsidR="004C1A53">
        <w:rPr>
          <w:sz w:val="28"/>
        </w:rPr>
        <w:t xml:space="preserve"> present in the </w:t>
      </w:r>
      <w:r w:rsidR="00F46D67">
        <w:rPr>
          <w:sz w:val="28"/>
        </w:rPr>
        <w:t>periapical region of</w:t>
      </w:r>
      <w:r w:rsidR="004C1A53">
        <w:rPr>
          <w:sz w:val="28"/>
        </w:rPr>
        <w:t xml:space="preserve"> 35</w:t>
      </w:r>
      <w:r w:rsidR="00F46D67">
        <w:rPr>
          <w:sz w:val="28"/>
        </w:rPr>
        <w:t>.</w:t>
      </w:r>
    </w:p>
    <w:p w14:paraId="198A8361" w14:textId="23ADAB6C" w:rsidR="002962BD" w:rsidRDefault="002962BD" w:rsidP="000D770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The alveolar ridge in relation the mandibular alveolar ridge is present with normal trabecular pattern.</w:t>
      </w:r>
    </w:p>
    <w:p w14:paraId="663037E2" w14:textId="0E4C49DC" w:rsidR="003A59AE" w:rsidRDefault="003A59AE" w:rsidP="004D7232">
      <w:pPr>
        <w:pStyle w:val="ListParagraph"/>
        <w:numPr>
          <w:ilvl w:val="0"/>
          <w:numId w:val="7"/>
        </w:numPr>
        <w:spacing w:line="600" w:lineRule="auto"/>
        <w:jc w:val="both"/>
      </w:pPr>
      <w:r>
        <w:br w:type="page"/>
      </w:r>
    </w:p>
    <w:p w14:paraId="307BC2F3" w14:textId="77777777" w:rsidR="009D2477" w:rsidRDefault="009D2477"/>
    <w:p w14:paraId="79E45E73" w14:textId="77777777" w:rsidR="002737FD" w:rsidRDefault="002737FD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44D7F135" w14:textId="77777777" w:rsidR="006E50B3" w:rsidRDefault="006E50B3"/>
    <w:p w14:paraId="52337723" w14:textId="77777777" w:rsidR="006E50B3" w:rsidRDefault="006E50B3"/>
    <w:tbl>
      <w:tblPr>
        <w:tblpPr w:leftFromText="180" w:rightFromText="180" w:vertAnchor="page" w:horzAnchor="margin" w:tblpY="348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76"/>
        <w:gridCol w:w="1958"/>
        <w:gridCol w:w="1958"/>
        <w:gridCol w:w="1958"/>
      </w:tblGrid>
      <w:tr w:rsidR="004C1A53" w14:paraId="4F1E535A" w14:textId="77777777" w:rsidTr="004C1A53">
        <w:trPr>
          <w:trHeight w:val="974"/>
        </w:trPr>
        <w:tc>
          <w:tcPr>
            <w:tcW w:w="2134" w:type="pct"/>
            <w:vAlign w:val="center"/>
          </w:tcPr>
          <w:p w14:paraId="0B775AD8" w14:textId="77777777" w:rsidR="004C1A53" w:rsidRPr="0050224B" w:rsidRDefault="004C1A53" w:rsidP="004C1A53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955" w:type="pct"/>
            <w:vAlign w:val="center"/>
          </w:tcPr>
          <w:p w14:paraId="5476A342" w14:textId="2DEF3658" w:rsidR="004C1A53" w:rsidRDefault="004C1A53" w:rsidP="004C1A53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z w:val="24"/>
              </w:rPr>
              <w:t>35 region</w:t>
            </w:r>
          </w:p>
        </w:tc>
        <w:tc>
          <w:tcPr>
            <w:tcW w:w="955" w:type="pct"/>
            <w:vAlign w:val="center"/>
          </w:tcPr>
          <w:p w14:paraId="573BBA05" w14:textId="29E86BA7" w:rsidR="004C1A53" w:rsidRDefault="004C1A53" w:rsidP="004C1A53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z w:val="24"/>
              </w:rPr>
              <w:t>36 region</w:t>
            </w:r>
          </w:p>
        </w:tc>
        <w:tc>
          <w:tcPr>
            <w:tcW w:w="955" w:type="pct"/>
            <w:vAlign w:val="center"/>
          </w:tcPr>
          <w:p w14:paraId="3A5436F0" w14:textId="4BDC231C" w:rsidR="004C1A53" w:rsidRDefault="004C1A53" w:rsidP="004C1A5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z w:val="24"/>
              </w:rPr>
              <w:t>37 region</w:t>
            </w:r>
          </w:p>
        </w:tc>
      </w:tr>
      <w:tr w:rsidR="004C1A53" w14:paraId="65B7A720" w14:textId="77777777" w:rsidTr="004C1A53">
        <w:trPr>
          <w:trHeight w:val="1136"/>
        </w:trPr>
        <w:tc>
          <w:tcPr>
            <w:tcW w:w="2134" w:type="pct"/>
            <w:vAlign w:val="center"/>
          </w:tcPr>
          <w:p w14:paraId="59708F37" w14:textId="77777777" w:rsidR="004C1A53" w:rsidRDefault="004C1A53" w:rsidP="004C1A53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5" w:type="pct"/>
            <w:vAlign w:val="center"/>
          </w:tcPr>
          <w:p w14:paraId="58BFF32A" w14:textId="7AD409B5" w:rsidR="004C1A53" w:rsidRDefault="004C1A53" w:rsidP="004C1A5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  <w:tc>
          <w:tcPr>
            <w:tcW w:w="955" w:type="pct"/>
            <w:vAlign w:val="center"/>
          </w:tcPr>
          <w:p w14:paraId="4FF53E59" w14:textId="6FD93506" w:rsidR="004C1A53" w:rsidRDefault="004C1A53" w:rsidP="004C1A5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  <w:tc>
          <w:tcPr>
            <w:tcW w:w="955" w:type="pct"/>
            <w:vAlign w:val="center"/>
          </w:tcPr>
          <w:p w14:paraId="7A25CFBC" w14:textId="5B769905" w:rsidR="004C1A53" w:rsidRDefault="004C1A53" w:rsidP="004C1A5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</w:tr>
      <w:tr w:rsidR="004C1A53" w14:paraId="4EDB2A7F" w14:textId="77777777" w:rsidTr="004C1A53">
        <w:trPr>
          <w:trHeight w:val="1136"/>
        </w:trPr>
        <w:tc>
          <w:tcPr>
            <w:tcW w:w="2134" w:type="pct"/>
            <w:vAlign w:val="center"/>
          </w:tcPr>
          <w:p w14:paraId="66803CF8" w14:textId="77777777" w:rsidR="004C1A53" w:rsidRDefault="004C1A53" w:rsidP="004C1A53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Width along the middle third of alveolar ridge</w:t>
            </w:r>
          </w:p>
          <w:p w14:paraId="519375A1" w14:textId="45F018DA" w:rsidR="004C1A53" w:rsidRPr="000F2EB0" w:rsidRDefault="004C1A53" w:rsidP="004C1A53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5" w:type="pct"/>
            <w:vAlign w:val="center"/>
          </w:tcPr>
          <w:p w14:paraId="7AB6CBB7" w14:textId="5D19C9FB" w:rsidR="004C1A53" w:rsidRDefault="004C1A53" w:rsidP="004C1A5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955" w:type="pct"/>
            <w:vAlign w:val="center"/>
          </w:tcPr>
          <w:p w14:paraId="720FC4DD" w14:textId="1EAFE611" w:rsidR="004C1A53" w:rsidRDefault="004C1A53" w:rsidP="004C1A5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955" w:type="pct"/>
            <w:vAlign w:val="center"/>
          </w:tcPr>
          <w:p w14:paraId="5453EEF5" w14:textId="33855F90" w:rsidR="004C1A53" w:rsidRDefault="004C1A53" w:rsidP="004C1A5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</w:tr>
      <w:tr w:rsidR="004C1A53" w14:paraId="39B98A07" w14:textId="77777777" w:rsidTr="004C1A53">
        <w:trPr>
          <w:trHeight w:val="1136"/>
        </w:trPr>
        <w:tc>
          <w:tcPr>
            <w:tcW w:w="2134" w:type="pct"/>
            <w:vAlign w:val="center"/>
          </w:tcPr>
          <w:p w14:paraId="48FA27DF" w14:textId="12BFA1C3" w:rsidR="004C1A53" w:rsidRDefault="004C1A53" w:rsidP="004C1A53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955" w:type="pct"/>
            <w:vAlign w:val="center"/>
          </w:tcPr>
          <w:p w14:paraId="3C0061C9" w14:textId="03625DEE" w:rsidR="004C1A53" w:rsidRDefault="004C1A53" w:rsidP="004C1A5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955" w:type="pct"/>
            <w:vAlign w:val="center"/>
          </w:tcPr>
          <w:p w14:paraId="41F07127" w14:textId="130A0B5B" w:rsidR="004C1A53" w:rsidRDefault="004C1A53" w:rsidP="004C1A5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955" w:type="pct"/>
            <w:vAlign w:val="center"/>
          </w:tcPr>
          <w:p w14:paraId="18EA9E75" w14:textId="416677AD" w:rsidR="004C1A53" w:rsidRDefault="004C1A53" w:rsidP="004C1A5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</w:tr>
      <w:tr w:rsidR="004C1A53" w14:paraId="370346DE" w14:textId="77777777" w:rsidTr="004C1A53">
        <w:trPr>
          <w:trHeight w:val="1136"/>
        </w:trPr>
        <w:tc>
          <w:tcPr>
            <w:tcW w:w="2134" w:type="pct"/>
            <w:vAlign w:val="center"/>
          </w:tcPr>
          <w:p w14:paraId="0EE20272" w14:textId="7F5D0101" w:rsidR="004C1A53" w:rsidRDefault="004C1A53" w:rsidP="004C1A53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955" w:type="pct"/>
            <w:vAlign w:val="center"/>
          </w:tcPr>
          <w:p w14:paraId="1DF8E54B" w14:textId="173A0610" w:rsidR="004C1A53" w:rsidRDefault="004C1A53" w:rsidP="004C1A5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955" w:type="pct"/>
            <w:vAlign w:val="center"/>
          </w:tcPr>
          <w:p w14:paraId="51370D5A" w14:textId="54352E32" w:rsidR="004C1A53" w:rsidRDefault="004C1A53" w:rsidP="004C1A5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955" w:type="pct"/>
            <w:vAlign w:val="center"/>
          </w:tcPr>
          <w:p w14:paraId="1EA5DF80" w14:textId="6FBA2BF4" w:rsidR="004C1A53" w:rsidRDefault="004C1A53" w:rsidP="004C1A5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</w:tr>
    </w:tbl>
    <w:p w14:paraId="7639F5B5" w14:textId="6B14E1D4" w:rsidR="006E50B3" w:rsidRDefault="006E50B3"/>
    <w:p w14:paraId="42222C2D" w14:textId="2D3A15E6" w:rsidR="00E92ADD" w:rsidRDefault="00E92ADD"/>
    <w:p w14:paraId="73C7CECC" w14:textId="79390765" w:rsidR="00663050" w:rsidRDefault="00663050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4205286B" w14:textId="58662F0A" w:rsidR="00025498" w:rsidRDefault="00611E04" w:rsidP="00025498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canal treated</w:t>
      </w:r>
      <w:r w:rsidR="000954DA">
        <w:rPr>
          <w:sz w:val="28"/>
        </w:rPr>
        <w:t xml:space="preserve"> with interdental pathology</w:t>
      </w:r>
      <w:r>
        <w:rPr>
          <w:sz w:val="28"/>
        </w:rPr>
        <w:t>: 3</w:t>
      </w:r>
      <w:r w:rsidR="004C1A53">
        <w:rPr>
          <w:sz w:val="28"/>
        </w:rPr>
        <w:t>5</w:t>
      </w:r>
    </w:p>
    <w:p w14:paraId="7E30A4D2" w14:textId="6B809D16" w:rsidR="000954DA" w:rsidRDefault="00294A79" w:rsidP="00025498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Crown</w:t>
      </w:r>
      <w:r w:rsidR="000954DA">
        <w:rPr>
          <w:sz w:val="28"/>
        </w:rPr>
        <w:t xml:space="preserve">: </w:t>
      </w:r>
      <w:r>
        <w:rPr>
          <w:sz w:val="28"/>
        </w:rPr>
        <w:t xml:space="preserve">35, </w:t>
      </w:r>
      <w:r w:rsidR="000954DA">
        <w:rPr>
          <w:sz w:val="28"/>
        </w:rPr>
        <w:t>36, 37.</w:t>
      </w:r>
    </w:p>
    <w:p w14:paraId="4BB9425C" w14:textId="40175498" w:rsidR="00294A79" w:rsidRDefault="00294A79" w:rsidP="00294A79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region: 37.</w:t>
      </w: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6AC5E2A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25605C1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3321513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1F47EF6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0E55D4A8" w:rsidR="00205903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D60C94">
        <w:rPr>
          <w:b/>
          <w:bCs/>
        </w:rPr>
        <w:t>RECONSTRUCTED PANORAMIC VIEW</w:t>
      </w:r>
    </w:p>
    <w:p w14:paraId="64685BDE" w14:textId="49D83625" w:rsidR="00D60C94" w:rsidRPr="00D60C94" w:rsidRDefault="00C16BC9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C16BC9">
        <w:rPr>
          <w:b/>
        </w:rPr>
        <w:drawing>
          <wp:anchor distT="0" distB="0" distL="114300" distR="114300" simplePos="0" relativeHeight="251762176" behindDoc="1" locked="0" layoutInCell="1" allowOverlap="1" wp14:anchorId="2A07DFA9" wp14:editId="06A205E8">
            <wp:simplePos x="0" y="0"/>
            <wp:positionH relativeFrom="margin">
              <wp:align>center</wp:align>
            </wp:positionH>
            <wp:positionV relativeFrom="paragraph">
              <wp:posOffset>147048</wp:posOffset>
            </wp:positionV>
            <wp:extent cx="4667901" cy="2762636"/>
            <wp:effectExtent l="0" t="0" r="0" b="0"/>
            <wp:wrapTight wrapText="bothSides">
              <wp:wrapPolygon edited="0">
                <wp:start x="0" y="0"/>
                <wp:lineTo x="0" y="21451"/>
                <wp:lineTo x="21509" y="21451"/>
                <wp:lineTo x="21509" y="0"/>
                <wp:lineTo x="0" y="0"/>
              </wp:wrapPolygon>
            </wp:wrapTight>
            <wp:docPr id="62751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136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305D40" w14:textId="09743314" w:rsidR="006074D5" w:rsidRDefault="006074D5" w:rsidP="00FB3083">
      <w:pPr>
        <w:tabs>
          <w:tab w:val="left" w:pos="10260"/>
        </w:tabs>
        <w:ind w:firstLine="450"/>
        <w:jc w:val="both"/>
        <w:rPr>
          <w:b/>
        </w:rPr>
      </w:pPr>
    </w:p>
    <w:p w14:paraId="35B07A2A" w14:textId="7A983773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5CDC295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EE86664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C8E1FC2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BB56985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B99FE1A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AFE32CD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FEC4EA2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4913E4E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C2F2A2A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098BDC1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4A52249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AFAD275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385A82C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DE15AFA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F944AF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5783A44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306018F2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28DEB130" w:rsidR="0083504C" w:rsidRDefault="0083504C" w:rsidP="00A2470C">
      <w:pPr>
        <w:rPr>
          <w:b/>
        </w:rPr>
      </w:pPr>
    </w:p>
    <w:p w14:paraId="7A10B4CC" w14:textId="02403D15" w:rsidR="0083504C" w:rsidRDefault="00795D3A" w:rsidP="00A2470C">
      <w:pPr>
        <w:rPr>
          <w:b/>
        </w:rPr>
      </w:pPr>
      <w:r w:rsidRPr="00795D3A">
        <w:rPr>
          <w:b/>
        </w:rPr>
        <w:drawing>
          <wp:anchor distT="0" distB="0" distL="114300" distR="114300" simplePos="0" relativeHeight="251763200" behindDoc="1" locked="0" layoutInCell="1" allowOverlap="1" wp14:anchorId="3FE25678" wp14:editId="563CFC20">
            <wp:simplePos x="0" y="0"/>
            <wp:positionH relativeFrom="column">
              <wp:posOffset>1058545</wp:posOffset>
            </wp:positionH>
            <wp:positionV relativeFrom="paragraph">
              <wp:posOffset>70485</wp:posOffset>
            </wp:positionV>
            <wp:extent cx="4549775" cy="3131185"/>
            <wp:effectExtent l="0" t="0" r="3175" b="0"/>
            <wp:wrapTight wrapText="bothSides">
              <wp:wrapPolygon edited="0">
                <wp:start x="0" y="0"/>
                <wp:lineTo x="0" y="21420"/>
                <wp:lineTo x="21525" y="21420"/>
                <wp:lineTo x="21525" y="0"/>
                <wp:lineTo x="0" y="0"/>
              </wp:wrapPolygon>
            </wp:wrapTight>
            <wp:docPr id="107317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749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9775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21D343" w14:textId="3BBCC0C4" w:rsidR="0083504C" w:rsidRDefault="0083504C" w:rsidP="002E7609">
      <w:pPr>
        <w:jc w:val="center"/>
        <w:rPr>
          <w:b/>
        </w:rPr>
      </w:pPr>
    </w:p>
    <w:p w14:paraId="708CDEB0" w14:textId="6926C82C" w:rsidR="00AA4D9E" w:rsidRDefault="00AA4D9E" w:rsidP="00AA4D9E">
      <w:pPr>
        <w:rPr>
          <w:b/>
        </w:rPr>
      </w:pPr>
    </w:p>
    <w:p w14:paraId="6C07B2C8" w14:textId="77777777" w:rsidR="007C6AAD" w:rsidRDefault="007C6AAD" w:rsidP="00AA4D9E">
      <w:pPr>
        <w:jc w:val="center"/>
        <w:rPr>
          <w:b/>
        </w:rPr>
      </w:pPr>
    </w:p>
    <w:p w14:paraId="5C225D4E" w14:textId="51183B31" w:rsidR="007E46FB" w:rsidRPr="001F7321" w:rsidRDefault="00AF7FB6" w:rsidP="00824343">
      <w:pPr>
        <w:rPr>
          <w:b/>
          <w:lang w:val="en-IN"/>
        </w:rPr>
      </w:pPr>
      <w:r>
        <w:rPr>
          <w:b/>
        </w:rPr>
        <w:br w:type="page"/>
      </w:r>
    </w:p>
    <w:p w14:paraId="3C01B33B" w14:textId="77777777" w:rsidR="001F7321" w:rsidRDefault="001F7321" w:rsidP="00AA4D9E">
      <w:pPr>
        <w:jc w:val="center"/>
        <w:rPr>
          <w:b/>
        </w:rPr>
      </w:pPr>
    </w:p>
    <w:p w14:paraId="3E65905B" w14:textId="208F7ED7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046"/>
        <w:gridCol w:w="7356"/>
      </w:tblGrid>
      <w:tr w:rsidR="001F7321" w14:paraId="2A728AE8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4C57D2EF" w14:textId="77777777" w:rsidR="001F7321" w:rsidRDefault="001F7321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60727489"/>
            <w:bookmarkStart w:id="1" w:name="_Hlk174916175"/>
            <w:r>
              <w:rPr>
                <w:b/>
                <w:bCs/>
                <w:sz w:val="28"/>
                <w:szCs w:val="28"/>
              </w:rPr>
              <w:t>35 region</w:t>
            </w:r>
          </w:p>
        </w:tc>
        <w:tc>
          <w:tcPr>
            <w:tcW w:w="7356" w:type="dxa"/>
            <w:shd w:val="clear" w:color="auto" w:fill="FFFFFF" w:themeFill="background1"/>
          </w:tcPr>
          <w:p w14:paraId="6043F749" w14:textId="78A85386" w:rsidR="001F7321" w:rsidRDefault="00A62814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A62814">
              <w:rPr>
                <w:b/>
              </w:rPr>
              <w:drawing>
                <wp:inline distT="0" distB="0" distL="0" distR="0" wp14:anchorId="6C992C98" wp14:editId="74C9199F">
                  <wp:extent cx="3211285" cy="2115491"/>
                  <wp:effectExtent l="0" t="0" r="8255" b="0"/>
                  <wp:docPr id="5825980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59800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0592" cy="2121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4E3F" w14:paraId="6F5E4D16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75ADAE5F" w14:textId="77777777" w:rsidR="00DB4E3F" w:rsidRDefault="00DB4E3F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36 region</w:t>
            </w:r>
          </w:p>
        </w:tc>
        <w:tc>
          <w:tcPr>
            <w:tcW w:w="7356" w:type="dxa"/>
            <w:shd w:val="clear" w:color="auto" w:fill="FFFFFF" w:themeFill="background1"/>
          </w:tcPr>
          <w:p w14:paraId="23076FF2" w14:textId="196246FD" w:rsidR="00DB4E3F" w:rsidRPr="00BB7A9F" w:rsidRDefault="00A62814" w:rsidP="00793580">
            <w:pPr>
              <w:tabs>
                <w:tab w:val="left" w:pos="10260"/>
              </w:tabs>
              <w:jc w:val="center"/>
              <w:rPr>
                <w:b/>
                <w:noProof/>
              </w:rPr>
            </w:pPr>
            <w:r w:rsidRPr="00A62814">
              <w:rPr>
                <w:b/>
                <w:noProof/>
              </w:rPr>
              <w:drawing>
                <wp:inline distT="0" distB="0" distL="0" distR="0" wp14:anchorId="6A4A064A" wp14:editId="0CEF0583">
                  <wp:extent cx="3211286" cy="2104484"/>
                  <wp:effectExtent l="0" t="0" r="8255" b="0"/>
                  <wp:docPr id="1613438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43882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4007" cy="2112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  <w:tr w:rsidR="001F7321" w14:paraId="517CE567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0747A287" w14:textId="77777777" w:rsidR="001F7321" w:rsidRDefault="001F7321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37 region</w:t>
            </w:r>
          </w:p>
        </w:tc>
        <w:tc>
          <w:tcPr>
            <w:tcW w:w="7356" w:type="dxa"/>
            <w:shd w:val="clear" w:color="auto" w:fill="FFFFFF" w:themeFill="background1"/>
          </w:tcPr>
          <w:p w14:paraId="6232CA04" w14:textId="1FC1B168" w:rsidR="001F7321" w:rsidRDefault="00A62814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A62814">
              <w:rPr>
                <w:b/>
              </w:rPr>
              <w:drawing>
                <wp:inline distT="0" distB="0" distL="0" distR="0" wp14:anchorId="64BFADC8" wp14:editId="2850F202">
                  <wp:extent cx="3254828" cy="2224820"/>
                  <wp:effectExtent l="0" t="0" r="3175" b="4445"/>
                  <wp:docPr id="14197660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976603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448" cy="2233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1"/>
    </w:tbl>
    <w:p w14:paraId="6D9EC1FB" w14:textId="77777777" w:rsidR="00565CF2" w:rsidRDefault="00565CF2" w:rsidP="00603FA9">
      <w:pPr>
        <w:tabs>
          <w:tab w:val="left" w:pos="10260"/>
        </w:tabs>
        <w:rPr>
          <w:b/>
        </w:rPr>
      </w:pPr>
    </w:p>
    <w:p w14:paraId="56AD0AD2" w14:textId="6CD5078E" w:rsidR="003803C8" w:rsidRPr="00C16BC9" w:rsidRDefault="003803C8" w:rsidP="003803C8">
      <w:pPr>
        <w:rPr>
          <w:b/>
          <w:sz w:val="28"/>
        </w:rPr>
      </w:pPr>
    </w:p>
    <w:p w14:paraId="53683E38" w14:textId="77777777" w:rsidR="003803C8" w:rsidRDefault="003803C8" w:rsidP="003803C8">
      <w:pPr>
        <w:rPr>
          <w:b/>
        </w:rPr>
      </w:pPr>
    </w:p>
    <w:p w14:paraId="23121F80" w14:textId="4784F999" w:rsidR="00565CF2" w:rsidRPr="00565CF2" w:rsidRDefault="00565CF2" w:rsidP="003803C8">
      <w:pPr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AC784A">
      <w:headerReference w:type="default" r:id="rId20"/>
      <w:footerReference w:type="default" r:id="rId21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0037FE" w14:textId="77777777" w:rsidR="008D3BDD" w:rsidRDefault="008D3BDD">
      <w:r>
        <w:separator/>
      </w:r>
    </w:p>
  </w:endnote>
  <w:endnote w:type="continuationSeparator" w:id="0">
    <w:p w14:paraId="218ABEC2" w14:textId="77777777" w:rsidR="008D3BDD" w:rsidRDefault="008D3B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E57EC3" w14:textId="77777777" w:rsidR="008D3BDD" w:rsidRDefault="008D3BDD">
      <w:r>
        <w:separator/>
      </w:r>
    </w:p>
  </w:footnote>
  <w:footnote w:type="continuationSeparator" w:id="0">
    <w:p w14:paraId="2E7CA674" w14:textId="77777777" w:rsidR="008D3BDD" w:rsidRDefault="008D3B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4ACB"/>
    <w:rsid w:val="000058F1"/>
    <w:rsid w:val="00010700"/>
    <w:rsid w:val="00011EC8"/>
    <w:rsid w:val="00015D43"/>
    <w:rsid w:val="00022531"/>
    <w:rsid w:val="00025498"/>
    <w:rsid w:val="00025F25"/>
    <w:rsid w:val="00031723"/>
    <w:rsid w:val="0004215C"/>
    <w:rsid w:val="0005275C"/>
    <w:rsid w:val="00053025"/>
    <w:rsid w:val="00053BC3"/>
    <w:rsid w:val="00055C95"/>
    <w:rsid w:val="000571FA"/>
    <w:rsid w:val="00067334"/>
    <w:rsid w:val="000700AE"/>
    <w:rsid w:val="000700BE"/>
    <w:rsid w:val="00084093"/>
    <w:rsid w:val="00084AF4"/>
    <w:rsid w:val="00086D56"/>
    <w:rsid w:val="0009047C"/>
    <w:rsid w:val="00092409"/>
    <w:rsid w:val="00095387"/>
    <w:rsid w:val="000954DA"/>
    <w:rsid w:val="000963EE"/>
    <w:rsid w:val="00096BDA"/>
    <w:rsid w:val="000976EC"/>
    <w:rsid w:val="00097CA5"/>
    <w:rsid w:val="000A0B9C"/>
    <w:rsid w:val="000A1444"/>
    <w:rsid w:val="000A1569"/>
    <w:rsid w:val="000A7A40"/>
    <w:rsid w:val="000A7A51"/>
    <w:rsid w:val="000B5264"/>
    <w:rsid w:val="000C1220"/>
    <w:rsid w:val="000C6CA1"/>
    <w:rsid w:val="000C7B39"/>
    <w:rsid w:val="000D0227"/>
    <w:rsid w:val="000D576B"/>
    <w:rsid w:val="000D6A89"/>
    <w:rsid w:val="000D7707"/>
    <w:rsid w:val="000E2458"/>
    <w:rsid w:val="000F0BE4"/>
    <w:rsid w:val="000F1069"/>
    <w:rsid w:val="0010514A"/>
    <w:rsid w:val="00112B87"/>
    <w:rsid w:val="00113A6F"/>
    <w:rsid w:val="00123C86"/>
    <w:rsid w:val="00123E36"/>
    <w:rsid w:val="00125E9A"/>
    <w:rsid w:val="0013289A"/>
    <w:rsid w:val="001351ED"/>
    <w:rsid w:val="00135698"/>
    <w:rsid w:val="001357FC"/>
    <w:rsid w:val="00142911"/>
    <w:rsid w:val="00145316"/>
    <w:rsid w:val="00147DBA"/>
    <w:rsid w:val="00160B72"/>
    <w:rsid w:val="00170756"/>
    <w:rsid w:val="00170AAF"/>
    <w:rsid w:val="0018343F"/>
    <w:rsid w:val="00183A64"/>
    <w:rsid w:val="00190C9A"/>
    <w:rsid w:val="001938AA"/>
    <w:rsid w:val="00193949"/>
    <w:rsid w:val="001955E9"/>
    <w:rsid w:val="001A13E0"/>
    <w:rsid w:val="001A17BC"/>
    <w:rsid w:val="001A2928"/>
    <w:rsid w:val="001A65AB"/>
    <w:rsid w:val="001B43D6"/>
    <w:rsid w:val="001B619F"/>
    <w:rsid w:val="001B6B46"/>
    <w:rsid w:val="001C2B99"/>
    <w:rsid w:val="001C3E2F"/>
    <w:rsid w:val="001D2D11"/>
    <w:rsid w:val="001D4728"/>
    <w:rsid w:val="001D5FE0"/>
    <w:rsid w:val="001E0398"/>
    <w:rsid w:val="001E11E3"/>
    <w:rsid w:val="001E2690"/>
    <w:rsid w:val="001E2700"/>
    <w:rsid w:val="001E2DA8"/>
    <w:rsid w:val="001E2F23"/>
    <w:rsid w:val="001E4447"/>
    <w:rsid w:val="001E6504"/>
    <w:rsid w:val="001E6726"/>
    <w:rsid w:val="001F158A"/>
    <w:rsid w:val="001F230C"/>
    <w:rsid w:val="001F7321"/>
    <w:rsid w:val="001F7F01"/>
    <w:rsid w:val="00205903"/>
    <w:rsid w:val="0021011C"/>
    <w:rsid w:val="00213238"/>
    <w:rsid w:val="00213A9B"/>
    <w:rsid w:val="00214500"/>
    <w:rsid w:val="00214BDB"/>
    <w:rsid w:val="00215ABF"/>
    <w:rsid w:val="0021692A"/>
    <w:rsid w:val="002208D0"/>
    <w:rsid w:val="00220A22"/>
    <w:rsid w:val="002213B8"/>
    <w:rsid w:val="002238EA"/>
    <w:rsid w:val="00235A79"/>
    <w:rsid w:val="00240B07"/>
    <w:rsid w:val="00246A43"/>
    <w:rsid w:val="00246BA0"/>
    <w:rsid w:val="00251B35"/>
    <w:rsid w:val="00251FCD"/>
    <w:rsid w:val="00253233"/>
    <w:rsid w:val="00257331"/>
    <w:rsid w:val="00261796"/>
    <w:rsid w:val="00264805"/>
    <w:rsid w:val="00272B53"/>
    <w:rsid w:val="002737FD"/>
    <w:rsid w:val="00276A31"/>
    <w:rsid w:val="00277ADB"/>
    <w:rsid w:val="00277B01"/>
    <w:rsid w:val="002824AE"/>
    <w:rsid w:val="002824C9"/>
    <w:rsid w:val="0028298F"/>
    <w:rsid w:val="00284CD0"/>
    <w:rsid w:val="00290938"/>
    <w:rsid w:val="0029175E"/>
    <w:rsid w:val="00294A79"/>
    <w:rsid w:val="00295CE0"/>
    <w:rsid w:val="002962BD"/>
    <w:rsid w:val="002A096E"/>
    <w:rsid w:val="002A1A5D"/>
    <w:rsid w:val="002B2E7D"/>
    <w:rsid w:val="002B4007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780D"/>
    <w:rsid w:val="00307BC6"/>
    <w:rsid w:val="00321111"/>
    <w:rsid w:val="00340614"/>
    <w:rsid w:val="00345305"/>
    <w:rsid w:val="0036125E"/>
    <w:rsid w:val="0036712C"/>
    <w:rsid w:val="00367DCA"/>
    <w:rsid w:val="003803C8"/>
    <w:rsid w:val="0038057F"/>
    <w:rsid w:val="00386190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B134B"/>
    <w:rsid w:val="003B303F"/>
    <w:rsid w:val="003C4092"/>
    <w:rsid w:val="003C7105"/>
    <w:rsid w:val="003C7AE0"/>
    <w:rsid w:val="003D2DD4"/>
    <w:rsid w:val="003E017A"/>
    <w:rsid w:val="003E24B3"/>
    <w:rsid w:val="003E46D9"/>
    <w:rsid w:val="003E7708"/>
    <w:rsid w:val="003F25CB"/>
    <w:rsid w:val="003F320B"/>
    <w:rsid w:val="003F3783"/>
    <w:rsid w:val="004060E8"/>
    <w:rsid w:val="0041151D"/>
    <w:rsid w:val="00412911"/>
    <w:rsid w:val="004130D3"/>
    <w:rsid w:val="00413D74"/>
    <w:rsid w:val="00416318"/>
    <w:rsid w:val="00417ED0"/>
    <w:rsid w:val="00420E60"/>
    <w:rsid w:val="00426650"/>
    <w:rsid w:val="004268A7"/>
    <w:rsid w:val="004323B0"/>
    <w:rsid w:val="00432CE9"/>
    <w:rsid w:val="004336DB"/>
    <w:rsid w:val="0043450A"/>
    <w:rsid w:val="004413B9"/>
    <w:rsid w:val="004478A2"/>
    <w:rsid w:val="00454C65"/>
    <w:rsid w:val="004556E3"/>
    <w:rsid w:val="004569BD"/>
    <w:rsid w:val="00456B8A"/>
    <w:rsid w:val="0046124E"/>
    <w:rsid w:val="00464F3C"/>
    <w:rsid w:val="004730D8"/>
    <w:rsid w:val="00474DE7"/>
    <w:rsid w:val="00477C96"/>
    <w:rsid w:val="00486304"/>
    <w:rsid w:val="00486629"/>
    <w:rsid w:val="00490C12"/>
    <w:rsid w:val="00497BED"/>
    <w:rsid w:val="004A32DB"/>
    <w:rsid w:val="004A61C2"/>
    <w:rsid w:val="004A73BF"/>
    <w:rsid w:val="004A7DBA"/>
    <w:rsid w:val="004B32C5"/>
    <w:rsid w:val="004B5F1D"/>
    <w:rsid w:val="004B6835"/>
    <w:rsid w:val="004C1A53"/>
    <w:rsid w:val="004C4441"/>
    <w:rsid w:val="004D24C1"/>
    <w:rsid w:val="004D6D17"/>
    <w:rsid w:val="004D7232"/>
    <w:rsid w:val="004E0AD7"/>
    <w:rsid w:val="004E18FD"/>
    <w:rsid w:val="004E6DE5"/>
    <w:rsid w:val="004E7745"/>
    <w:rsid w:val="004F2AFB"/>
    <w:rsid w:val="004F35D5"/>
    <w:rsid w:val="004F6FD5"/>
    <w:rsid w:val="00501CB9"/>
    <w:rsid w:val="005108D5"/>
    <w:rsid w:val="00512E63"/>
    <w:rsid w:val="005245F8"/>
    <w:rsid w:val="00524DFE"/>
    <w:rsid w:val="00534451"/>
    <w:rsid w:val="00535200"/>
    <w:rsid w:val="005372FC"/>
    <w:rsid w:val="00537756"/>
    <w:rsid w:val="00546645"/>
    <w:rsid w:val="00547E89"/>
    <w:rsid w:val="00547F7D"/>
    <w:rsid w:val="0055175D"/>
    <w:rsid w:val="005521A0"/>
    <w:rsid w:val="005521D8"/>
    <w:rsid w:val="0055535D"/>
    <w:rsid w:val="00557D85"/>
    <w:rsid w:val="0056063E"/>
    <w:rsid w:val="00564524"/>
    <w:rsid w:val="005651C7"/>
    <w:rsid w:val="005659D2"/>
    <w:rsid w:val="00565CF2"/>
    <w:rsid w:val="005660EC"/>
    <w:rsid w:val="00566BC0"/>
    <w:rsid w:val="005711B5"/>
    <w:rsid w:val="0057122A"/>
    <w:rsid w:val="00573F04"/>
    <w:rsid w:val="0057659D"/>
    <w:rsid w:val="00580A29"/>
    <w:rsid w:val="00592170"/>
    <w:rsid w:val="005968DD"/>
    <w:rsid w:val="005A2CE8"/>
    <w:rsid w:val="005B397D"/>
    <w:rsid w:val="005B4BC4"/>
    <w:rsid w:val="005B772D"/>
    <w:rsid w:val="005C252C"/>
    <w:rsid w:val="005D1364"/>
    <w:rsid w:val="005D4644"/>
    <w:rsid w:val="005D486D"/>
    <w:rsid w:val="005D5995"/>
    <w:rsid w:val="005E1514"/>
    <w:rsid w:val="005E17DC"/>
    <w:rsid w:val="005E3BF5"/>
    <w:rsid w:val="005F5AE4"/>
    <w:rsid w:val="006001D2"/>
    <w:rsid w:val="0060067E"/>
    <w:rsid w:val="00603FA9"/>
    <w:rsid w:val="006074D5"/>
    <w:rsid w:val="006078B2"/>
    <w:rsid w:val="00611E04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33F7"/>
    <w:rsid w:val="00624694"/>
    <w:rsid w:val="00640B01"/>
    <w:rsid w:val="006526C7"/>
    <w:rsid w:val="00652C74"/>
    <w:rsid w:val="0065314E"/>
    <w:rsid w:val="006538B5"/>
    <w:rsid w:val="00663050"/>
    <w:rsid w:val="00664743"/>
    <w:rsid w:val="00664E7C"/>
    <w:rsid w:val="0066658E"/>
    <w:rsid w:val="00673A9A"/>
    <w:rsid w:val="00676C4C"/>
    <w:rsid w:val="00682796"/>
    <w:rsid w:val="00686BDA"/>
    <w:rsid w:val="006877B6"/>
    <w:rsid w:val="00694ADE"/>
    <w:rsid w:val="00695118"/>
    <w:rsid w:val="006952D2"/>
    <w:rsid w:val="006A14D4"/>
    <w:rsid w:val="006A15A4"/>
    <w:rsid w:val="006A388C"/>
    <w:rsid w:val="006A3EBA"/>
    <w:rsid w:val="006B053E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6E6A8B"/>
    <w:rsid w:val="006F40E2"/>
    <w:rsid w:val="00706C8F"/>
    <w:rsid w:val="00710993"/>
    <w:rsid w:val="007130A8"/>
    <w:rsid w:val="007157AE"/>
    <w:rsid w:val="00716637"/>
    <w:rsid w:val="0071799F"/>
    <w:rsid w:val="00734513"/>
    <w:rsid w:val="00734CDA"/>
    <w:rsid w:val="007362D6"/>
    <w:rsid w:val="00737008"/>
    <w:rsid w:val="00737CE9"/>
    <w:rsid w:val="00741EE8"/>
    <w:rsid w:val="00751400"/>
    <w:rsid w:val="0075576E"/>
    <w:rsid w:val="0076123B"/>
    <w:rsid w:val="00761986"/>
    <w:rsid w:val="00764059"/>
    <w:rsid w:val="007665F6"/>
    <w:rsid w:val="00771302"/>
    <w:rsid w:val="00785EF6"/>
    <w:rsid w:val="00786C53"/>
    <w:rsid w:val="00791B29"/>
    <w:rsid w:val="00793580"/>
    <w:rsid w:val="00795D3A"/>
    <w:rsid w:val="007A06A5"/>
    <w:rsid w:val="007A1ED6"/>
    <w:rsid w:val="007A4F1D"/>
    <w:rsid w:val="007B53B8"/>
    <w:rsid w:val="007B7ABE"/>
    <w:rsid w:val="007B7D0C"/>
    <w:rsid w:val="007C263E"/>
    <w:rsid w:val="007C3597"/>
    <w:rsid w:val="007C61A8"/>
    <w:rsid w:val="007C6AAD"/>
    <w:rsid w:val="007D10DC"/>
    <w:rsid w:val="007D42D5"/>
    <w:rsid w:val="007D5AC1"/>
    <w:rsid w:val="007D69E5"/>
    <w:rsid w:val="007E1A92"/>
    <w:rsid w:val="007E46FB"/>
    <w:rsid w:val="007F5F20"/>
    <w:rsid w:val="0080300C"/>
    <w:rsid w:val="00815DCC"/>
    <w:rsid w:val="00822254"/>
    <w:rsid w:val="00824343"/>
    <w:rsid w:val="00824AB2"/>
    <w:rsid w:val="00827355"/>
    <w:rsid w:val="00832378"/>
    <w:rsid w:val="0083281A"/>
    <w:rsid w:val="00832CBD"/>
    <w:rsid w:val="00833356"/>
    <w:rsid w:val="0083504C"/>
    <w:rsid w:val="00840C51"/>
    <w:rsid w:val="00850708"/>
    <w:rsid w:val="00855576"/>
    <w:rsid w:val="00861F16"/>
    <w:rsid w:val="00862F57"/>
    <w:rsid w:val="00863ED4"/>
    <w:rsid w:val="00873B03"/>
    <w:rsid w:val="00877669"/>
    <w:rsid w:val="00881926"/>
    <w:rsid w:val="0088340C"/>
    <w:rsid w:val="008871B1"/>
    <w:rsid w:val="0088740C"/>
    <w:rsid w:val="00890B23"/>
    <w:rsid w:val="008946D5"/>
    <w:rsid w:val="008A29F7"/>
    <w:rsid w:val="008A7EAE"/>
    <w:rsid w:val="008B2053"/>
    <w:rsid w:val="008C2959"/>
    <w:rsid w:val="008C6002"/>
    <w:rsid w:val="008C602A"/>
    <w:rsid w:val="008C616A"/>
    <w:rsid w:val="008D00C3"/>
    <w:rsid w:val="008D2796"/>
    <w:rsid w:val="008D3BDD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1783E"/>
    <w:rsid w:val="00925CAA"/>
    <w:rsid w:val="00940FAC"/>
    <w:rsid w:val="009416BE"/>
    <w:rsid w:val="009455A5"/>
    <w:rsid w:val="00951419"/>
    <w:rsid w:val="00953CB3"/>
    <w:rsid w:val="00957114"/>
    <w:rsid w:val="00971CA2"/>
    <w:rsid w:val="0097289A"/>
    <w:rsid w:val="00983AE3"/>
    <w:rsid w:val="009945AD"/>
    <w:rsid w:val="009A0EA9"/>
    <w:rsid w:val="009B4D07"/>
    <w:rsid w:val="009C2EF4"/>
    <w:rsid w:val="009C6272"/>
    <w:rsid w:val="009C65AD"/>
    <w:rsid w:val="009C6647"/>
    <w:rsid w:val="009C7CB7"/>
    <w:rsid w:val="009D2477"/>
    <w:rsid w:val="009D247B"/>
    <w:rsid w:val="009D3274"/>
    <w:rsid w:val="009E200D"/>
    <w:rsid w:val="009F1CD1"/>
    <w:rsid w:val="009F2DC1"/>
    <w:rsid w:val="009F6F5C"/>
    <w:rsid w:val="00A00F16"/>
    <w:rsid w:val="00A057F1"/>
    <w:rsid w:val="00A123C9"/>
    <w:rsid w:val="00A12E02"/>
    <w:rsid w:val="00A13375"/>
    <w:rsid w:val="00A13DC5"/>
    <w:rsid w:val="00A15FB1"/>
    <w:rsid w:val="00A2470C"/>
    <w:rsid w:val="00A2549F"/>
    <w:rsid w:val="00A31738"/>
    <w:rsid w:val="00A37E8F"/>
    <w:rsid w:val="00A509CB"/>
    <w:rsid w:val="00A534A1"/>
    <w:rsid w:val="00A564A9"/>
    <w:rsid w:val="00A574CD"/>
    <w:rsid w:val="00A61293"/>
    <w:rsid w:val="00A62814"/>
    <w:rsid w:val="00A65D9D"/>
    <w:rsid w:val="00A666F0"/>
    <w:rsid w:val="00A700D4"/>
    <w:rsid w:val="00A7041B"/>
    <w:rsid w:val="00A745A7"/>
    <w:rsid w:val="00A80198"/>
    <w:rsid w:val="00A80F05"/>
    <w:rsid w:val="00A826FE"/>
    <w:rsid w:val="00A87BD2"/>
    <w:rsid w:val="00A87CEC"/>
    <w:rsid w:val="00A92C90"/>
    <w:rsid w:val="00A93039"/>
    <w:rsid w:val="00A94B79"/>
    <w:rsid w:val="00AA4D9E"/>
    <w:rsid w:val="00AB209A"/>
    <w:rsid w:val="00AC784A"/>
    <w:rsid w:val="00AE0034"/>
    <w:rsid w:val="00AE72C0"/>
    <w:rsid w:val="00AF01E2"/>
    <w:rsid w:val="00AF0D0A"/>
    <w:rsid w:val="00AF2DB4"/>
    <w:rsid w:val="00AF3BBF"/>
    <w:rsid w:val="00AF7D38"/>
    <w:rsid w:val="00AF7FB6"/>
    <w:rsid w:val="00B11C41"/>
    <w:rsid w:val="00B17236"/>
    <w:rsid w:val="00B20B3E"/>
    <w:rsid w:val="00B24CA3"/>
    <w:rsid w:val="00B267F5"/>
    <w:rsid w:val="00B26A5A"/>
    <w:rsid w:val="00B3059B"/>
    <w:rsid w:val="00B30707"/>
    <w:rsid w:val="00B30918"/>
    <w:rsid w:val="00B34E62"/>
    <w:rsid w:val="00B40C55"/>
    <w:rsid w:val="00B4127A"/>
    <w:rsid w:val="00B62F80"/>
    <w:rsid w:val="00B63133"/>
    <w:rsid w:val="00B64589"/>
    <w:rsid w:val="00B70876"/>
    <w:rsid w:val="00B7152F"/>
    <w:rsid w:val="00B71972"/>
    <w:rsid w:val="00B73862"/>
    <w:rsid w:val="00B84C69"/>
    <w:rsid w:val="00B85D01"/>
    <w:rsid w:val="00B911C0"/>
    <w:rsid w:val="00B9148F"/>
    <w:rsid w:val="00B923B3"/>
    <w:rsid w:val="00B93AAF"/>
    <w:rsid w:val="00B9764F"/>
    <w:rsid w:val="00B97F19"/>
    <w:rsid w:val="00BA018F"/>
    <w:rsid w:val="00BA3372"/>
    <w:rsid w:val="00BA6A5D"/>
    <w:rsid w:val="00BB6406"/>
    <w:rsid w:val="00BB7100"/>
    <w:rsid w:val="00BB7A9F"/>
    <w:rsid w:val="00BC3FE5"/>
    <w:rsid w:val="00BC4D6F"/>
    <w:rsid w:val="00BC5075"/>
    <w:rsid w:val="00BD1006"/>
    <w:rsid w:val="00BD6627"/>
    <w:rsid w:val="00BE0FC1"/>
    <w:rsid w:val="00BE34C5"/>
    <w:rsid w:val="00BF2C04"/>
    <w:rsid w:val="00C065D9"/>
    <w:rsid w:val="00C07260"/>
    <w:rsid w:val="00C119B0"/>
    <w:rsid w:val="00C160A5"/>
    <w:rsid w:val="00C16BC9"/>
    <w:rsid w:val="00C16E1A"/>
    <w:rsid w:val="00C25407"/>
    <w:rsid w:val="00C279C9"/>
    <w:rsid w:val="00C3734D"/>
    <w:rsid w:val="00C4216E"/>
    <w:rsid w:val="00C50DBB"/>
    <w:rsid w:val="00C52F92"/>
    <w:rsid w:val="00C714FB"/>
    <w:rsid w:val="00C72020"/>
    <w:rsid w:val="00C751CB"/>
    <w:rsid w:val="00C75EC8"/>
    <w:rsid w:val="00C83DC0"/>
    <w:rsid w:val="00C857D4"/>
    <w:rsid w:val="00C875D7"/>
    <w:rsid w:val="00C91E9E"/>
    <w:rsid w:val="00C96836"/>
    <w:rsid w:val="00CA645B"/>
    <w:rsid w:val="00CA7B07"/>
    <w:rsid w:val="00CB0577"/>
    <w:rsid w:val="00CB1357"/>
    <w:rsid w:val="00CB48F8"/>
    <w:rsid w:val="00CB5B69"/>
    <w:rsid w:val="00CB5F47"/>
    <w:rsid w:val="00CC03B3"/>
    <w:rsid w:val="00CC0744"/>
    <w:rsid w:val="00CC6FE0"/>
    <w:rsid w:val="00CD15E6"/>
    <w:rsid w:val="00CD5B35"/>
    <w:rsid w:val="00CE0ACC"/>
    <w:rsid w:val="00CE6C50"/>
    <w:rsid w:val="00CF179B"/>
    <w:rsid w:val="00CF32F1"/>
    <w:rsid w:val="00CF43D9"/>
    <w:rsid w:val="00CF6B3F"/>
    <w:rsid w:val="00D05E23"/>
    <w:rsid w:val="00D1098A"/>
    <w:rsid w:val="00D10C58"/>
    <w:rsid w:val="00D278F8"/>
    <w:rsid w:val="00D334BC"/>
    <w:rsid w:val="00D3445C"/>
    <w:rsid w:val="00D348B0"/>
    <w:rsid w:val="00D3670C"/>
    <w:rsid w:val="00D418DD"/>
    <w:rsid w:val="00D41A2D"/>
    <w:rsid w:val="00D50376"/>
    <w:rsid w:val="00D51321"/>
    <w:rsid w:val="00D51A5C"/>
    <w:rsid w:val="00D5706F"/>
    <w:rsid w:val="00D60C94"/>
    <w:rsid w:val="00D6463C"/>
    <w:rsid w:val="00D652E5"/>
    <w:rsid w:val="00D66588"/>
    <w:rsid w:val="00D72677"/>
    <w:rsid w:val="00D743D1"/>
    <w:rsid w:val="00D83470"/>
    <w:rsid w:val="00D90593"/>
    <w:rsid w:val="00D90F8D"/>
    <w:rsid w:val="00D943D7"/>
    <w:rsid w:val="00D977C5"/>
    <w:rsid w:val="00D97C9E"/>
    <w:rsid w:val="00DA082D"/>
    <w:rsid w:val="00DB07B5"/>
    <w:rsid w:val="00DB4667"/>
    <w:rsid w:val="00DB4E3F"/>
    <w:rsid w:val="00DB5673"/>
    <w:rsid w:val="00DB612E"/>
    <w:rsid w:val="00DC216E"/>
    <w:rsid w:val="00DC2A4A"/>
    <w:rsid w:val="00DC47FD"/>
    <w:rsid w:val="00DC782D"/>
    <w:rsid w:val="00DC7ACA"/>
    <w:rsid w:val="00DD04C0"/>
    <w:rsid w:val="00DD6337"/>
    <w:rsid w:val="00DE1645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374C"/>
    <w:rsid w:val="00E37B5E"/>
    <w:rsid w:val="00E41C09"/>
    <w:rsid w:val="00E473EB"/>
    <w:rsid w:val="00E50A29"/>
    <w:rsid w:val="00E53793"/>
    <w:rsid w:val="00E5421D"/>
    <w:rsid w:val="00E55666"/>
    <w:rsid w:val="00E62678"/>
    <w:rsid w:val="00E647AA"/>
    <w:rsid w:val="00E775E2"/>
    <w:rsid w:val="00E85A23"/>
    <w:rsid w:val="00E92ADD"/>
    <w:rsid w:val="00E93F24"/>
    <w:rsid w:val="00E9456D"/>
    <w:rsid w:val="00E966D7"/>
    <w:rsid w:val="00EA03F2"/>
    <w:rsid w:val="00EA4A36"/>
    <w:rsid w:val="00EA64E4"/>
    <w:rsid w:val="00EB51BE"/>
    <w:rsid w:val="00EB593B"/>
    <w:rsid w:val="00EC3280"/>
    <w:rsid w:val="00EC57DD"/>
    <w:rsid w:val="00EC7734"/>
    <w:rsid w:val="00ED3AF2"/>
    <w:rsid w:val="00ED79E9"/>
    <w:rsid w:val="00EE00BA"/>
    <w:rsid w:val="00EE6C78"/>
    <w:rsid w:val="00EE75DB"/>
    <w:rsid w:val="00F02B03"/>
    <w:rsid w:val="00F0441F"/>
    <w:rsid w:val="00F265EC"/>
    <w:rsid w:val="00F300FA"/>
    <w:rsid w:val="00F33635"/>
    <w:rsid w:val="00F34524"/>
    <w:rsid w:val="00F360ED"/>
    <w:rsid w:val="00F375FD"/>
    <w:rsid w:val="00F406CE"/>
    <w:rsid w:val="00F43127"/>
    <w:rsid w:val="00F4458A"/>
    <w:rsid w:val="00F46D67"/>
    <w:rsid w:val="00F5318E"/>
    <w:rsid w:val="00F53C9E"/>
    <w:rsid w:val="00F5439E"/>
    <w:rsid w:val="00F55B29"/>
    <w:rsid w:val="00F56394"/>
    <w:rsid w:val="00F605BA"/>
    <w:rsid w:val="00F6126E"/>
    <w:rsid w:val="00F622AA"/>
    <w:rsid w:val="00F627A7"/>
    <w:rsid w:val="00F635DA"/>
    <w:rsid w:val="00F64D57"/>
    <w:rsid w:val="00F65A03"/>
    <w:rsid w:val="00F67740"/>
    <w:rsid w:val="00F70809"/>
    <w:rsid w:val="00F75AFA"/>
    <w:rsid w:val="00F76899"/>
    <w:rsid w:val="00F9296A"/>
    <w:rsid w:val="00FA42E4"/>
    <w:rsid w:val="00FA5BEE"/>
    <w:rsid w:val="00FB3083"/>
    <w:rsid w:val="00FB40E4"/>
    <w:rsid w:val="00FB435D"/>
    <w:rsid w:val="00FC3CD1"/>
    <w:rsid w:val="00FC6C37"/>
    <w:rsid w:val="00FC7B9B"/>
    <w:rsid w:val="00FD4470"/>
    <w:rsid w:val="00FD5515"/>
    <w:rsid w:val="00FD7487"/>
    <w:rsid w:val="00FE45F6"/>
    <w:rsid w:val="00FE506B"/>
    <w:rsid w:val="00FF3840"/>
    <w:rsid w:val="00FF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E1514"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32</TotalTime>
  <Pages>7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7</cp:revision>
  <cp:lastPrinted>2024-03-18T17:20:00Z</cp:lastPrinted>
  <dcterms:created xsi:type="dcterms:W3CDTF">2024-08-18T17:41:00Z</dcterms:created>
  <dcterms:modified xsi:type="dcterms:W3CDTF">2024-09-10T19:22:00Z</dcterms:modified>
</cp:coreProperties>
</file>