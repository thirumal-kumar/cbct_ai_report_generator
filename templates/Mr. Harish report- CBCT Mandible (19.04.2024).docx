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4"/>
        <w:gridCol w:w="5597"/>
      </w:tblGrid>
      <w:tr w:rsidR="001F7F01" w:rsidRPr="004730D8" w14:paraId="392A2775" w14:textId="77777777" w:rsidTr="00712953">
        <w:trPr>
          <w:trHeight w:val="553"/>
        </w:trPr>
        <w:tc>
          <w:tcPr>
            <w:tcW w:w="2385" w:type="pct"/>
          </w:tcPr>
          <w:p w14:paraId="4D354F41" w14:textId="2462D1B4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B4DB9">
              <w:rPr>
                <w:sz w:val="28"/>
              </w:rPr>
              <w:t>Mr. Harish</w:t>
            </w:r>
          </w:p>
        </w:tc>
        <w:tc>
          <w:tcPr>
            <w:tcW w:w="2615" w:type="pct"/>
          </w:tcPr>
          <w:p w14:paraId="112E52C6" w14:textId="1C33D717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E3DB8">
              <w:rPr>
                <w:sz w:val="28"/>
              </w:rPr>
              <w:t>19.04</w:t>
            </w:r>
            <w:r w:rsidR="006B074A">
              <w:rPr>
                <w:sz w:val="28"/>
              </w:rPr>
              <w:t>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12953">
        <w:trPr>
          <w:trHeight w:val="553"/>
        </w:trPr>
        <w:tc>
          <w:tcPr>
            <w:tcW w:w="2385" w:type="pct"/>
          </w:tcPr>
          <w:p w14:paraId="21388FD1" w14:textId="0640C929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B4DB9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B4DB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1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12953">
        <w:trPr>
          <w:trHeight w:val="553"/>
        </w:trPr>
        <w:tc>
          <w:tcPr>
            <w:tcW w:w="2385" w:type="pct"/>
          </w:tcPr>
          <w:p w14:paraId="37131503" w14:textId="60938746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DB4DB9">
              <w:rPr>
                <w:sz w:val="28"/>
              </w:rPr>
              <w:t>32 Dental Care</w:t>
            </w:r>
          </w:p>
        </w:tc>
        <w:tc>
          <w:tcPr>
            <w:tcW w:w="2615" w:type="pct"/>
          </w:tcPr>
          <w:p w14:paraId="7219DEB7" w14:textId="18C9AB1A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</w:t>
            </w:r>
            <w:r w:rsidR="007334EA">
              <w:rPr>
                <w:bCs/>
                <w:noProof/>
                <w:sz w:val="28"/>
              </w:rPr>
              <w:t>mpacted tooth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BF2661B" w14:textId="7996883E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B805FB">
        <w:rPr>
          <w:sz w:val="28"/>
        </w:rPr>
        <w:t>3</w:t>
      </w:r>
      <w:r>
        <w:rPr>
          <w:sz w:val="28"/>
        </w:rPr>
        <w:t xml:space="preserve">8 </w:t>
      </w:r>
      <w:r w:rsidR="003A0190">
        <w:rPr>
          <w:sz w:val="28"/>
        </w:rPr>
        <w:t>appears slightly mesial when compared to adjacent tooth 37, with the crown of 38 in contact with the distal aspect of 37.</w:t>
      </w:r>
    </w:p>
    <w:p w14:paraId="64B7D2BE" w14:textId="6EB1CAAC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5032DA">
        <w:rPr>
          <w:sz w:val="28"/>
        </w:rPr>
        <w:t>occlusal aspect of 38 lies below the occlusal aspect</w:t>
      </w:r>
      <w:r w:rsidR="008D29F7">
        <w:rPr>
          <w:sz w:val="28"/>
        </w:rPr>
        <w:t xml:space="preserve"> of 37</w:t>
      </w:r>
      <w:r w:rsidR="00A15E98">
        <w:rPr>
          <w:sz w:val="28"/>
        </w:rPr>
        <w:t>.</w:t>
      </w:r>
    </w:p>
    <w:p w14:paraId="05EDAC10" w14:textId="6A73EC93" w:rsidR="005F7427" w:rsidRDefault="00A95D7D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</w:t>
      </w:r>
      <w:r w:rsidR="008D29F7">
        <w:rPr>
          <w:sz w:val="28"/>
        </w:rPr>
        <w:t>in relation to 37, 38 region is present with normal trabecular pattern.</w:t>
      </w:r>
    </w:p>
    <w:p w14:paraId="6D06BEB2" w14:textId="6E0DE5A8" w:rsidR="00F12F60" w:rsidRDefault="00F12F60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38 is positioned lingually and involving the lingual cortical bone.</w:t>
      </w:r>
    </w:p>
    <w:p w14:paraId="3A8867E1" w14:textId="21D4D8DA" w:rsidR="00537077" w:rsidRDefault="00537077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Distance between the apical portion of 38 and the Inferior Alveolar nerve canal:</w:t>
      </w:r>
      <w:r w:rsidR="00411DED">
        <w:rPr>
          <w:sz w:val="28"/>
        </w:rPr>
        <w:t xml:space="preserve"> </w:t>
      </w:r>
      <w:r w:rsidR="008D29F7">
        <w:rPr>
          <w:sz w:val="28"/>
        </w:rPr>
        <w:t>3.04 mm</w:t>
      </w:r>
      <w:r w:rsidR="00411DED">
        <w:rPr>
          <w:sz w:val="28"/>
        </w:rPr>
        <w:t>.</w:t>
      </w:r>
    </w:p>
    <w:p w14:paraId="3B121182" w14:textId="7D8FE833" w:rsidR="00537077" w:rsidRDefault="00537077" w:rsidP="00F56C47">
      <w:pPr>
        <w:pStyle w:val="ListParagraph"/>
        <w:spacing w:line="600" w:lineRule="auto"/>
        <w:ind w:left="360"/>
        <w:jc w:val="both"/>
        <w:rPr>
          <w:sz w:val="28"/>
        </w:rPr>
      </w:pPr>
    </w:p>
    <w:p w14:paraId="4C3EC509" w14:textId="77777777" w:rsidR="00537077" w:rsidRDefault="00537077" w:rsidP="00411DED">
      <w:pPr>
        <w:pStyle w:val="ListParagraph"/>
        <w:spacing w:line="600" w:lineRule="auto"/>
        <w:ind w:left="360"/>
        <w:jc w:val="both"/>
        <w:rPr>
          <w:sz w:val="28"/>
        </w:rPr>
      </w:pP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5BBE690" w14:textId="6782586E" w:rsidR="00174254" w:rsidRDefault="008D29F7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Mesio</w:t>
      </w:r>
      <w:r w:rsidR="00F56C47">
        <w:rPr>
          <w:sz w:val="28"/>
        </w:rPr>
        <w:t>-angularly</w:t>
      </w:r>
      <w:r>
        <w:rPr>
          <w:sz w:val="28"/>
        </w:rPr>
        <w:t xml:space="preserve"> positioned</w:t>
      </w:r>
      <w:r w:rsidR="00F56C47">
        <w:rPr>
          <w:sz w:val="28"/>
        </w:rPr>
        <w:t xml:space="preserve"> tooth: 38.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E44383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CC1E59F" w:rsidR="00205903" w:rsidRDefault="00205903" w:rsidP="003D1C0E">
      <w:pPr>
        <w:tabs>
          <w:tab w:val="left" w:pos="10260"/>
        </w:tabs>
        <w:jc w:val="both"/>
      </w:pPr>
    </w:p>
    <w:p w14:paraId="182A0F02" w14:textId="2D9EBB59" w:rsidR="00205903" w:rsidRDefault="00205903" w:rsidP="00B923B3">
      <w:pPr>
        <w:tabs>
          <w:tab w:val="left" w:pos="10260"/>
        </w:tabs>
        <w:ind w:firstLine="450"/>
        <w:jc w:val="both"/>
      </w:pPr>
    </w:p>
    <w:p w14:paraId="1A289F85" w14:textId="07FB4883" w:rsidR="0048200B" w:rsidRDefault="0048200B" w:rsidP="0048200B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RECONSTRUCTED PANORAMIC VIEW</w:t>
      </w:r>
    </w:p>
    <w:p w14:paraId="43474231" w14:textId="77777777" w:rsidR="0048200B" w:rsidRDefault="0048200B" w:rsidP="0048200B">
      <w:pPr>
        <w:tabs>
          <w:tab w:val="left" w:pos="10260"/>
        </w:tabs>
        <w:ind w:firstLine="450"/>
        <w:jc w:val="center"/>
      </w:pPr>
    </w:p>
    <w:p w14:paraId="7952AD76" w14:textId="1C0345D4" w:rsidR="0048200B" w:rsidRDefault="0048200B" w:rsidP="00B923B3">
      <w:pPr>
        <w:tabs>
          <w:tab w:val="left" w:pos="10260"/>
        </w:tabs>
        <w:ind w:firstLine="450"/>
        <w:jc w:val="both"/>
      </w:pPr>
      <w:r w:rsidRPr="0048200B">
        <w:drawing>
          <wp:anchor distT="0" distB="0" distL="114300" distR="114300" simplePos="0" relativeHeight="251763200" behindDoc="1" locked="0" layoutInCell="1" allowOverlap="1" wp14:anchorId="05AA00B3" wp14:editId="711201E0">
            <wp:simplePos x="0" y="0"/>
            <wp:positionH relativeFrom="column">
              <wp:posOffset>1590675</wp:posOffset>
            </wp:positionH>
            <wp:positionV relativeFrom="paragraph">
              <wp:posOffset>9525</wp:posOffset>
            </wp:positionV>
            <wp:extent cx="3648075" cy="2657475"/>
            <wp:effectExtent l="0" t="0" r="9525" b="9525"/>
            <wp:wrapTight wrapText="bothSides">
              <wp:wrapPolygon edited="0">
                <wp:start x="0" y="0"/>
                <wp:lineTo x="0" y="21523"/>
                <wp:lineTo x="21544" y="21523"/>
                <wp:lineTo x="21544" y="0"/>
                <wp:lineTo x="0" y="0"/>
              </wp:wrapPolygon>
            </wp:wrapTight>
            <wp:docPr id="8458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8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9E402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2BDA4AB1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1BB20741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31D82306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48D2269D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08E72DBE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535B0588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46EA0959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063F1217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38EA6BFC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16F366F7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315DB568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27106D7D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44DE20FE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79A41F9A" w14:textId="77777777" w:rsidR="0048200B" w:rsidRDefault="0048200B" w:rsidP="00B923B3">
      <w:pPr>
        <w:tabs>
          <w:tab w:val="left" w:pos="10260"/>
        </w:tabs>
        <w:ind w:firstLine="450"/>
        <w:jc w:val="both"/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C17988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EB5CA28" w:rsidR="0083504C" w:rsidRDefault="0083504C" w:rsidP="00A2470C">
      <w:pPr>
        <w:rPr>
          <w:b/>
        </w:rPr>
      </w:pPr>
    </w:p>
    <w:p w14:paraId="4B18207C" w14:textId="22533B5D" w:rsidR="009B4D07" w:rsidRDefault="0048200B" w:rsidP="00A2470C">
      <w:pPr>
        <w:rPr>
          <w:b/>
        </w:rPr>
      </w:pPr>
      <w:r w:rsidRPr="0048200B">
        <w:rPr>
          <w:b/>
        </w:rPr>
        <w:drawing>
          <wp:anchor distT="0" distB="0" distL="114300" distR="114300" simplePos="0" relativeHeight="251762176" behindDoc="1" locked="0" layoutInCell="1" allowOverlap="1" wp14:anchorId="63D02642" wp14:editId="23B3D5BF">
            <wp:simplePos x="0" y="0"/>
            <wp:positionH relativeFrom="column">
              <wp:posOffset>1638300</wp:posOffset>
            </wp:positionH>
            <wp:positionV relativeFrom="paragraph">
              <wp:posOffset>125730</wp:posOffset>
            </wp:positionV>
            <wp:extent cx="3562847" cy="2591162"/>
            <wp:effectExtent l="0" t="0" r="0" b="0"/>
            <wp:wrapTight wrapText="bothSides">
              <wp:wrapPolygon edited="0">
                <wp:start x="0" y="0"/>
                <wp:lineTo x="0" y="21441"/>
                <wp:lineTo x="21484" y="21441"/>
                <wp:lineTo x="21484" y="0"/>
                <wp:lineTo x="0" y="0"/>
              </wp:wrapPolygon>
            </wp:wrapTight>
            <wp:docPr id="11546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7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1169C911" w:rsidR="0083504C" w:rsidRDefault="0083504C" w:rsidP="00A2470C">
      <w:pPr>
        <w:rPr>
          <w:b/>
        </w:rPr>
      </w:pPr>
    </w:p>
    <w:p w14:paraId="6B21D343" w14:textId="723840B8" w:rsidR="0083504C" w:rsidRDefault="0083504C" w:rsidP="002E7609">
      <w:pPr>
        <w:jc w:val="center"/>
        <w:rPr>
          <w:b/>
        </w:rPr>
      </w:pPr>
    </w:p>
    <w:p w14:paraId="708CDEB0" w14:textId="29C3DFD6" w:rsidR="00AA4D9E" w:rsidRDefault="00AA4D9E" w:rsidP="00AA4D9E">
      <w:pPr>
        <w:rPr>
          <w:b/>
        </w:rPr>
      </w:pPr>
    </w:p>
    <w:p w14:paraId="4EDBD5E0" w14:textId="38BC142A" w:rsidR="00AA4D9E" w:rsidRDefault="00AA4D9E" w:rsidP="00AA4D9E">
      <w:pPr>
        <w:rPr>
          <w:b/>
        </w:rPr>
      </w:pPr>
    </w:p>
    <w:p w14:paraId="4DCCE3B4" w14:textId="1C9F359B" w:rsidR="009B4D07" w:rsidRDefault="009B4D07" w:rsidP="00AA4D9E">
      <w:pPr>
        <w:rPr>
          <w:b/>
        </w:rPr>
      </w:pPr>
    </w:p>
    <w:p w14:paraId="4B9AEA6F" w14:textId="533C0C2D" w:rsidR="009B4D07" w:rsidRDefault="009B4D07" w:rsidP="00AA4D9E">
      <w:pPr>
        <w:rPr>
          <w:b/>
        </w:rPr>
      </w:pPr>
    </w:p>
    <w:p w14:paraId="2610A8E1" w14:textId="3E9169DE" w:rsidR="009B4D07" w:rsidRDefault="009B4D07" w:rsidP="00AA4D9E">
      <w:pPr>
        <w:rPr>
          <w:b/>
        </w:rPr>
      </w:pPr>
    </w:p>
    <w:p w14:paraId="6B481917" w14:textId="04814910" w:rsidR="009B4D07" w:rsidRDefault="009B4D07" w:rsidP="00AA4D9E">
      <w:pPr>
        <w:rPr>
          <w:b/>
        </w:rPr>
      </w:pPr>
    </w:p>
    <w:p w14:paraId="7D439443" w14:textId="1C75B4F4" w:rsidR="009B4D07" w:rsidRDefault="009B4D07" w:rsidP="00AA4D9E">
      <w:pPr>
        <w:rPr>
          <w:b/>
        </w:rPr>
      </w:pPr>
    </w:p>
    <w:p w14:paraId="791BBA40" w14:textId="5C858252" w:rsidR="009B4D07" w:rsidRDefault="009B4D07" w:rsidP="00AA4D9E">
      <w:pPr>
        <w:rPr>
          <w:b/>
        </w:rPr>
      </w:pPr>
    </w:p>
    <w:p w14:paraId="2360C70B" w14:textId="1F05B841" w:rsidR="009B4D07" w:rsidRDefault="009B4D07" w:rsidP="00AA4D9E">
      <w:pPr>
        <w:rPr>
          <w:b/>
        </w:rPr>
      </w:pPr>
    </w:p>
    <w:p w14:paraId="456F50BD" w14:textId="0363F937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19966144" w:rsidR="00AA4D9E" w:rsidRDefault="00AA4D9E" w:rsidP="00AA4D9E">
      <w:pPr>
        <w:rPr>
          <w:b/>
        </w:rPr>
      </w:pPr>
    </w:p>
    <w:p w14:paraId="7E424B72" w14:textId="77777777" w:rsidR="00A15E98" w:rsidRDefault="00A15E98">
      <w:pPr>
        <w:rPr>
          <w:b/>
        </w:rPr>
      </w:pPr>
      <w:r>
        <w:rPr>
          <w:b/>
        </w:rPr>
        <w:br w:type="page"/>
      </w: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656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7"/>
      </w:tblGrid>
      <w:tr w:rsidR="00F20574" w14:paraId="1F4417D2" w14:textId="77777777" w:rsidTr="00F56C47">
        <w:trPr>
          <w:trHeight w:val="685"/>
        </w:trPr>
        <w:tc>
          <w:tcPr>
            <w:tcW w:w="482" w:type="pct"/>
            <w:shd w:val="clear" w:color="auto" w:fill="FFFFFF" w:themeFill="background1"/>
          </w:tcPr>
          <w:p w14:paraId="59F30BF5" w14:textId="483B9445" w:rsidR="00D80C9D" w:rsidRDefault="00A15E9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8F497E" w:rsidRPr="00F20574">
              <w:rPr>
                <w:sz w:val="28"/>
                <w:szCs w:val="28"/>
              </w:rPr>
              <w:t>contact with the inferior alveolar nerve canal</w:t>
            </w:r>
          </w:p>
        </w:tc>
        <w:tc>
          <w:tcPr>
            <w:tcW w:w="4518" w:type="pct"/>
            <w:shd w:val="clear" w:color="auto" w:fill="FFFFFF" w:themeFill="background1"/>
          </w:tcPr>
          <w:p w14:paraId="5C1EA8F1" w14:textId="1671F544" w:rsidR="00D80C9D" w:rsidRPr="002A4ACA" w:rsidRDefault="00F12F6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12F60">
              <w:rPr>
                <w:b/>
              </w:rPr>
              <w:drawing>
                <wp:inline distT="0" distB="0" distL="0" distR="0" wp14:anchorId="2CDB003B" wp14:editId="68A498B2">
                  <wp:extent cx="6515100" cy="3495040"/>
                  <wp:effectExtent l="0" t="0" r="0" b="0"/>
                  <wp:docPr id="2086544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447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49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54702D6B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1362E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254F0" w14:textId="77777777" w:rsidR="00D1362E" w:rsidRDefault="00D1362E">
      <w:r>
        <w:separator/>
      </w:r>
    </w:p>
  </w:endnote>
  <w:endnote w:type="continuationSeparator" w:id="0">
    <w:p w14:paraId="0C0DDC22" w14:textId="77777777" w:rsidR="00D1362E" w:rsidRDefault="00D13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EA452" w14:textId="77777777" w:rsidR="00D1362E" w:rsidRDefault="00D1362E">
      <w:r>
        <w:separator/>
      </w:r>
    </w:p>
  </w:footnote>
  <w:footnote w:type="continuationSeparator" w:id="0">
    <w:p w14:paraId="0C7FB19E" w14:textId="77777777" w:rsidR="00D1362E" w:rsidRDefault="00D13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4215C"/>
    <w:rsid w:val="0005275C"/>
    <w:rsid w:val="000571FA"/>
    <w:rsid w:val="000615A5"/>
    <w:rsid w:val="0006578D"/>
    <w:rsid w:val="000700BE"/>
    <w:rsid w:val="00070B84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E3DB8"/>
    <w:rsid w:val="000F1069"/>
    <w:rsid w:val="0010514A"/>
    <w:rsid w:val="00112B87"/>
    <w:rsid w:val="00113A6F"/>
    <w:rsid w:val="00125E9A"/>
    <w:rsid w:val="0013289A"/>
    <w:rsid w:val="001351ED"/>
    <w:rsid w:val="00147818"/>
    <w:rsid w:val="00160B72"/>
    <w:rsid w:val="00162A38"/>
    <w:rsid w:val="00170756"/>
    <w:rsid w:val="00174254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D7B4E"/>
    <w:rsid w:val="001E0398"/>
    <w:rsid w:val="001E2690"/>
    <w:rsid w:val="001E2F23"/>
    <w:rsid w:val="001E4E54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07CE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18B0"/>
    <w:rsid w:val="002D2E2F"/>
    <w:rsid w:val="002E6DE4"/>
    <w:rsid w:val="002E7609"/>
    <w:rsid w:val="002E7AA9"/>
    <w:rsid w:val="002F4511"/>
    <w:rsid w:val="0030780D"/>
    <w:rsid w:val="00321111"/>
    <w:rsid w:val="003273B2"/>
    <w:rsid w:val="00343822"/>
    <w:rsid w:val="00345305"/>
    <w:rsid w:val="0036712C"/>
    <w:rsid w:val="0038057F"/>
    <w:rsid w:val="00386F89"/>
    <w:rsid w:val="00392811"/>
    <w:rsid w:val="00395555"/>
    <w:rsid w:val="003A0190"/>
    <w:rsid w:val="003A1CF8"/>
    <w:rsid w:val="003A59AE"/>
    <w:rsid w:val="003A6E87"/>
    <w:rsid w:val="003A78C1"/>
    <w:rsid w:val="003A7A03"/>
    <w:rsid w:val="003B06ED"/>
    <w:rsid w:val="003C7105"/>
    <w:rsid w:val="003C7AE0"/>
    <w:rsid w:val="003D1C0E"/>
    <w:rsid w:val="003D2DD4"/>
    <w:rsid w:val="003E017A"/>
    <w:rsid w:val="003E46D9"/>
    <w:rsid w:val="003E677B"/>
    <w:rsid w:val="003E7708"/>
    <w:rsid w:val="003F320B"/>
    <w:rsid w:val="004060E8"/>
    <w:rsid w:val="0041151D"/>
    <w:rsid w:val="00411DED"/>
    <w:rsid w:val="00412911"/>
    <w:rsid w:val="004130D3"/>
    <w:rsid w:val="00413D74"/>
    <w:rsid w:val="00416318"/>
    <w:rsid w:val="00417ED0"/>
    <w:rsid w:val="004336DB"/>
    <w:rsid w:val="004413B9"/>
    <w:rsid w:val="00444C72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200B"/>
    <w:rsid w:val="00486629"/>
    <w:rsid w:val="00490C12"/>
    <w:rsid w:val="00497BED"/>
    <w:rsid w:val="004A61C2"/>
    <w:rsid w:val="004A73BF"/>
    <w:rsid w:val="004B32C5"/>
    <w:rsid w:val="004B5F1D"/>
    <w:rsid w:val="004C1769"/>
    <w:rsid w:val="004C27FB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032DA"/>
    <w:rsid w:val="005237D2"/>
    <w:rsid w:val="005245F8"/>
    <w:rsid w:val="00524E9F"/>
    <w:rsid w:val="00534451"/>
    <w:rsid w:val="00535200"/>
    <w:rsid w:val="00537077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5493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0477B"/>
    <w:rsid w:val="00712205"/>
    <w:rsid w:val="00712953"/>
    <w:rsid w:val="00716637"/>
    <w:rsid w:val="0071799F"/>
    <w:rsid w:val="007246DC"/>
    <w:rsid w:val="007334EA"/>
    <w:rsid w:val="00734513"/>
    <w:rsid w:val="007362D6"/>
    <w:rsid w:val="00737008"/>
    <w:rsid w:val="00741EE8"/>
    <w:rsid w:val="0074713E"/>
    <w:rsid w:val="0075000A"/>
    <w:rsid w:val="00751400"/>
    <w:rsid w:val="0076123B"/>
    <w:rsid w:val="00761986"/>
    <w:rsid w:val="00765E64"/>
    <w:rsid w:val="007665F6"/>
    <w:rsid w:val="00770770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50E7"/>
    <w:rsid w:val="007C61A8"/>
    <w:rsid w:val="007C6AAD"/>
    <w:rsid w:val="007D5628"/>
    <w:rsid w:val="007D5AC1"/>
    <w:rsid w:val="007D69E5"/>
    <w:rsid w:val="007E4EBB"/>
    <w:rsid w:val="007F5F20"/>
    <w:rsid w:val="00815DCC"/>
    <w:rsid w:val="00817096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29F7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5DF2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0EC4"/>
    <w:rsid w:val="009F1CD1"/>
    <w:rsid w:val="009F2DC1"/>
    <w:rsid w:val="00A007F5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95D7D"/>
    <w:rsid w:val="00AA4D9E"/>
    <w:rsid w:val="00AC1822"/>
    <w:rsid w:val="00AD6865"/>
    <w:rsid w:val="00AE0034"/>
    <w:rsid w:val="00AE38FD"/>
    <w:rsid w:val="00AF0D0A"/>
    <w:rsid w:val="00AF2DB4"/>
    <w:rsid w:val="00AF3BBF"/>
    <w:rsid w:val="00AF402E"/>
    <w:rsid w:val="00AF76AF"/>
    <w:rsid w:val="00B05B66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05FB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021E"/>
    <w:rsid w:val="00C065D9"/>
    <w:rsid w:val="00C25407"/>
    <w:rsid w:val="00C279C9"/>
    <w:rsid w:val="00C36F7D"/>
    <w:rsid w:val="00C3734D"/>
    <w:rsid w:val="00C4216E"/>
    <w:rsid w:val="00C45FCD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362E"/>
    <w:rsid w:val="00D17221"/>
    <w:rsid w:val="00D266A0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3DC3"/>
    <w:rsid w:val="00DB4667"/>
    <w:rsid w:val="00DB4DB9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3E41"/>
    <w:rsid w:val="00EE6C78"/>
    <w:rsid w:val="00EE75DB"/>
    <w:rsid w:val="00F02B03"/>
    <w:rsid w:val="00F0441F"/>
    <w:rsid w:val="00F12F60"/>
    <w:rsid w:val="00F20574"/>
    <w:rsid w:val="00F300FA"/>
    <w:rsid w:val="00F33635"/>
    <w:rsid w:val="00F34524"/>
    <w:rsid w:val="00F360ED"/>
    <w:rsid w:val="00F3718D"/>
    <w:rsid w:val="00F40296"/>
    <w:rsid w:val="00F406CE"/>
    <w:rsid w:val="00F43127"/>
    <w:rsid w:val="00F4458A"/>
    <w:rsid w:val="00F55B29"/>
    <w:rsid w:val="00F56394"/>
    <w:rsid w:val="00F56C47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6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2023-10-04T09:57:00Z</cp:lastPrinted>
  <dcterms:created xsi:type="dcterms:W3CDTF">2024-04-19T14:23:00Z</dcterms:created>
  <dcterms:modified xsi:type="dcterms:W3CDTF">2024-04-19T14:31:00Z</dcterms:modified>
</cp:coreProperties>
</file>