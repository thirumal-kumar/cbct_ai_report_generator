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535200">
        <w:trPr>
          <w:trHeight w:val="553"/>
        </w:trPr>
        <w:tc>
          <w:tcPr>
            <w:tcW w:w="2413" w:type="pct"/>
          </w:tcPr>
          <w:p w14:paraId="4D354F41" w14:textId="374DBDA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185D7F">
              <w:rPr>
                <w:sz w:val="28"/>
              </w:rPr>
              <w:t>s. Jayalakshmi</w:t>
            </w:r>
          </w:p>
        </w:tc>
        <w:tc>
          <w:tcPr>
            <w:tcW w:w="2587" w:type="pct"/>
          </w:tcPr>
          <w:p w14:paraId="112E52C6" w14:textId="76D5B44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D2E1D">
              <w:rPr>
                <w:sz w:val="28"/>
              </w:rPr>
              <w:t>24</w:t>
            </w:r>
            <w:r w:rsidR="001263D2">
              <w:rPr>
                <w:sz w:val="28"/>
              </w:rPr>
              <w:t>.03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35200">
        <w:trPr>
          <w:trHeight w:val="553"/>
        </w:trPr>
        <w:tc>
          <w:tcPr>
            <w:tcW w:w="2413" w:type="pct"/>
          </w:tcPr>
          <w:p w14:paraId="21388FD1" w14:textId="58747B5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8D15CF">
              <w:rPr>
                <w:sz w:val="28"/>
              </w:rPr>
              <w:t>5</w:t>
            </w:r>
            <w:r w:rsidR="00185D7F">
              <w:rPr>
                <w:sz w:val="28"/>
              </w:rPr>
              <w:t>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85D7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35200">
        <w:trPr>
          <w:trHeight w:val="553"/>
        </w:trPr>
        <w:tc>
          <w:tcPr>
            <w:tcW w:w="2413" w:type="pct"/>
          </w:tcPr>
          <w:p w14:paraId="37131503" w14:textId="2454CBB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185D7F">
              <w:rPr>
                <w:sz w:val="28"/>
              </w:rPr>
              <w:t>Balamurali Sai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A9FB844" w14:textId="2D5B8C2B" w:rsidR="00AF2DB4" w:rsidRDefault="00F05CA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</w:t>
      </w:r>
      <w:r w:rsidR="004E7745">
        <w:rPr>
          <w:sz w:val="28"/>
        </w:rPr>
        <w:t xml:space="preserve"> </w:t>
      </w:r>
      <w:r w:rsidR="008954CF">
        <w:rPr>
          <w:sz w:val="28"/>
        </w:rPr>
        <w:t>edentulous mandibular alveolar ridge</w:t>
      </w:r>
      <w:r>
        <w:rPr>
          <w:sz w:val="28"/>
        </w:rPr>
        <w:t>.</w:t>
      </w:r>
    </w:p>
    <w:p w14:paraId="7EA87BF9" w14:textId="025A2A97" w:rsidR="005605FB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mandibular alveolar ridge is present </w:t>
      </w:r>
      <w:r w:rsidR="00F05CA4">
        <w:rPr>
          <w:sz w:val="28"/>
        </w:rPr>
        <w:t>with patchy areas of reduced bone density</w:t>
      </w:r>
      <w:r w:rsidR="00B608E8">
        <w:rPr>
          <w:sz w:val="28"/>
        </w:rPr>
        <w:t>, bone loss</w:t>
      </w:r>
      <w:r w:rsidR="00F05CA4">
        <w:rPr>
          <w:sz w:val="28"/>
        </w:rPr>
        <w:t xml:space="preserve"> and loss of trabecular pattern in relation to </w:t>
      </w:r>
      <w:r w:rsidR="00B608E8">
        <w:rPr>
          <w:sz w:val="28"/>
        </w:rPr>
        <w:t>34, 35, 36, 43, 44, 45 regions</w:t>
      </w:r>
      <w:r>
        <w:rPr>
          <w:sz w:val="28"/>
        </w:rPr>
        <w:t>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6AE0BB90" w:rsidR="006E50B3" w:rsidRDefault="002E68A5">
      <w:r>
        <w:t>*</w:t>
      </w:r>
      <w:r w:rsidR="00896AC9">
        <w:t xml:space="preserve">In 31 </w:t>
      </w:r>
      <w:proofErr w:type="gramStart"/>
      <w:r w:rsidR="00896AC9">
        <w:t>region</w:t>
      </w:r>
      <w:proofErr w:type="gramEnd"/>
      <w:r w:rsidR="00896AC9">
        <w:t>, the d</w:t>
      </w:r>
      <w:r>
        <w:t xml:space="preserve">istance between the alveolar ridge and the Lingual artery canal: </w:t>
      </w:r>
      <w:r w:rsidR="00896AC9">
        <w:t>19 mm</w:t>
      </w:r>
    </w:p>
    <w:p w14:paraId="097A5CED" w14:textId="77777777" w:rsidR="00D17221" w:rsidRDefault="00D17221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191439D6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217CC2A4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A43D030" w14:textId="110AB154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  <w:r w:rsidR="002E68A5">
              <w:rPr>
                <w:b/>
                <w:sz w:val="24"/>
              </w:rPr>
              <w:t>*</w:t>
            </w:r>
          </w:p>
        </w:tc>
        <w:tc>
          <w:tcPr>
            <w:tcW w:w="803" w:type="pct"/>
            <w:vAlign w:val="center"/>
          </w:tcPr>
          <w:p w14:paraId="2696ADA3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7280034B" w14:textId="485DB8B2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7D9004C7" w14:textId="5D2F7A8D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3F8002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7FB7DD1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61681CF" w14:textId="1BDE9191" w:rsidR="00A51D8E" w:rsidRDefault="002E68A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4.71</w:t>
            </w:r>
          </w:p>
        </w:tc>
        <w:tc>
          <w:tcPr>
            <w:tcW w:w="803" w:type="pct"/>
            <w:vAlign w:val="center"/>
          </w:tcPr>
          <w:p w14:paraId="687EB598" w14:textId="5CAAF8AD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5.78</w:t>
            </w:r>
          </w:p>
        </w:tc>
        <w:tc>
          <w:tcPr>
            <w:tcW w:w="803" w:type="pct"/>
            <w:vAlign w:val="center"/>
          </w:tcPr>
          <w:p w14:paraId="2D442489" w14:textId="3E7AC6A6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9.03</w:t>
            </w:r>
          </w:p>
        </w:tc>
        <w:tc>
          <w:tcPr>
            <w:tcW w:w="801" w:type="pct"/>
            <w:vAlign w:val="center"/>
          </w:tcPr>
          <w:p w14:paraId="6009686D" w14:textId="7E1C40EC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11.42</w:t>
            </w:r>
          </w:p>
        </w:tc>
      </w:tr>
      <w:tr w:rsidR="00A51D8E" w14:paraId="701898D6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C29C65C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29AB7F21" w14:textId="5F6A93B6" w:rsidR="00A51D8E" w:rsidRDefault="002E68A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6.37</w:t>
            </w:r>
          </w:p>
        </w:tc>
        <w:tc>
          <w:tcPr>
            <w:tcW w:w="803" w:type="pct"/>
            <w:vAlign w:val="center"/>
          </w:tcPr>
          <w:p w14:paraId="3338E84F" w14:textId="28BA7577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6.12</w:t>
            </w:r>
          </w:p>
        </w:tc>
        <w:tc>
          <w:tcPr>
            <w:tcW w:w="803" w:type="pct"/>
            <w:vAlign w:val="center"/>
          </w:tcPr>
          <w:p w14:paraId="1C68F9C2" w14:textId="1A5EF2DA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9.62</w:t>
            </w:r>
          </w:p>
        </w:tc>
        <w:tc>
          <w:tcPr>
            <w:tcW w:w="801" w:type="pct"/>
            <w:vAlign w:val="center"/>
          </w:tcPr>
          <w:p w14:paraId="2934F7F1" w14:textId="463C454B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10.92</w:t>
            </w:r>
          </w:p>
        </w:tc>
      </w:tr>
      <w:tr w:rsidR="00A51D8E" w14:paraId="6C8E2694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7AAC4419" w14:textId="65B32283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3DBD64C0" w14:textId="3D2D61B8" w:rsidR="00A51D8E" w:rsidRDefault="002E68A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23.43</w:t>
            </w:r>
          </w:p>
        </w:tc>
        <w:tc>
          <w:tcPr>
            <w:tcW w:w="803" w:type="pct"/>
            <w:vAlign w:val="center"/>
          </w:tcPr>
          <w:p w14:paraId="25CEE25C" w14:textId="3C67C67A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21.12</w:t>
            </w:r>
          </w:p>
        </w:tc>
        <w:tc>
          <w:tcPr>
            <w:tcW w:w="803" w:type="pct"/>
            <w:vAlign w:val="center"/>
          </w:tcPr>
          <w:p w14:paraId="413E5B6D" w14:textId="3C7F6670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18.51</w:t>
            </w:r>
          </w:p>
        </w:tc>
        <w:tc>
          <w:tcPr>
            <w:tcW w:w="801" w:type="pct"/>
            <w:vAlign w:val="center"/>
          </w:tcPr>
          <w:p w14:paraId="0CCE9747" w14:textId="0ECE6886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12.45</w:t>
            </w:r>
          </w:p>
        </w:tc>
      </w:tr>
    </w:tbl>
    <w:tbl>
      <w:tblPr>
        <w:tblpPr w:leftFromText="180" w:rightFromText="180" w:vertAnchor="page" w:horzAnchor="margin" w:tblpY="849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52644A17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340FFE6D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4A05909" w14:textId="1CFF680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7684AC5F" w14:textId="75C6223B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5B798561" w14:textId="3F5A9D4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5AD5AD40" w14:textId="40D7CCF5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B85DA3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C7B2606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B6EB3EF" w14:textId="2DBD1C79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5.57</w:t>
            </w:r>
          </w:p>
        </w:tc>
        <w:tc>
          <w:tcPr>
            <w:tcW w:w="803" w:type="pct"/>
            <w:vAlign w:val="center"/>
          </w:tcPr>
          <w:p w14:paraId="70F9A61F" w14:textId="31C42479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7.58</w:t>
            </w:r>
          </w:p>
        </w:tc>
        <w:tc>
          <w:tcPr>
            <w:tcW w:w="803" w:type="pct"/>
            <w:vAlign w:val="center"/>
          </w:tcPr>
          <w:p w14:paraId="4A4C298E" w14:textId="4A1A1FC8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10.12</w:t>
            </w:r>
          </w:p>
        </w:tc>
        <w:tc>
          <w:tcPr>
            <w:tcW w:w="801" w:type="pct"/>
            <w:vAlign w:val="center"/>
          </w:tcPr>
          <w:p w14:paraId="3466EC59" w14:textId="367723CA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12.02</w:t>
            </w:r>
          </w:p>
        </w:tc>
      </w:tr>
      <w:tr w:rsidR="00A51D8E" w14:paraId="1A69D09A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091044B3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02831D0" w14:textId="3AE6BCAC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6.89</w:t>
            </w:r>
          </w:p>
        </w:tc>
        <w:tc>
          <w:tcPr>
            <w:tcW w:w="803" w:type="pct"/>
            <w:vAlign w:val="center"/>
          </w:tcPr>
          <w:p w14:paraId="310BC78A" w14:textId="6E11CE37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7.78</w:t>
            </w:r>
          </w:p>
        </w:tc>
        <w:tc>
          <w:tcPr>
            <w:tcW w:w="803" w:type="pct"/>
            <w:vAlign w:val="center"/>
          </w:tcPr>
          <w:p w14:paraId="318DF1D6" w14:textId="1AAA8306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10.35</w:t>
            </w:r>
          </w:p>
        </w:tc>
        <w:tc>
          <w:tcPr>
            <w:tcW w:w="801" w:type="pct"/>
            <w:vAlign w:val="center"/>
          </w:tcPr>
          <w:p w14:paraId="2BF2BDD8" w14:textId="37B8223C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11.64</w:t>
            </w:r>
          </w:p>
        </w:tc>
      </w:tr>
      <w:tr w:rsidR="00A51D8E" w14:paraId="34754702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8746235" w14:textId="2DADB6C4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53E88948" w14:textId="6B726DA0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21.96</w:t>
            </w:r>
          </w:p>
        </w:tc>
        <w:tc>
          <w:tcPr>
            <w:tcW w:w="803" w:type="pct"/>
            <w:vAlign w:val="center"/>
          </w:tcPr>
          <w:p w14:paraId="1AE77CEE" w14:textId="68D739A0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20.28</w:t>
            </w:r>
          </w:p>
        </w:tc>
        <w:tc>
          <w:tcPr>
            <w:tcW w:w="803" w:type="pct"/>
            <w:vAlign w:val="center"/>
          </w:tcPr>
          <w:p w14:paraId="25265B4A" w14:textId="6F523EA2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12.02</w:t>
            </w:r>
          </w:p>
        </w:tc>
        <w:tc>
          <w:tcPr>
            <w:tcW w:w="801" w:type="pct"/>
            <w:vAlign w:val="center"/>
          </w:tcPr>
          <w:p w14:paraId="3DB06DE9" w14:textId="34FFC682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15.76</w:t>
            </w:r>
          </w:p>
        </w:tc>
      </w:tr>
    </w:tbl>
    <w:p w14:paraId="3C51998E" w14:textId="77777777" w:rsidR="00D17221" w:rsidRDefault="00D17221"/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5ACE8796" w14:textId="77777777" w:rsidR="00A51D8E" w:rsidRDefault="00A51D8E"/>
    <w:p w14:paraId="36173C15" w14:textId="77777777" w:rsidR="00A51D8E" w:rsidRDefault="00A51D8E"/>
    <w:tbl>
      <w:tblPr>
        <w:tblpPr w:leftFromText="180" w:rightFromText="180" w:vertAnchor="page" w:horzAnchor="margin" w:tblpY="1908"/>
        <w:tblW w:w="49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4"/>
        <w:gridCol w:w="1939"/>
        <w:gridCol w:w="1939"/>
        <w:gridCol w:w="1939"/>
      </w:tblGrid>
      <w:tr w:rsidR="00A51D8E" w14:paraId="18902ADA" w14:textId="77777777" w:rsidTr="00277300">
        <w:trPr>
          <w:trHeight w:val="887"/>
        </w:trPr>
        <w:tc>
          <w:tcPr>
            <w:tcW w:w="2132" w:type="pct"/>
            <w:vAlign w:val="center"/>
          </w:tcPr>
          <w:p w14:paraId="75DF2716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CEB7AC2" w14:textId="3702E88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40D114CE" w14:textId="0029C2E0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301802BF" w14:textId="473CAEA6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ADC5AEC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DC8B367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79757D3" w14:textId="11F1AE65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8.01</w:t>
            </w:r>
          </w:p>
        </w:tc>
        <w:tc>
          <w:tcPr>
            <w:tcW w:w="956" w:type="pct"/>
            <w:vAlign w:val="center"/>
          </w:tcPr>
          <w:p w14:paraId="14111897" w14:textId="4ED06A70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7.57</w:t>
            </w:r>
          </w:p>
        </w:tc>
        <w:tc>
          <w:tcPr>
            <w:tcW w:w="956" w:type="pct"/>
            <w:vAlign w:val="center"/>
          </w:tcPr>
          <w:p w14:paraId="6EE911A6" w14:textId="4F1603DF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7.27</w:t>
            </w:r>
          </w:p>
        </w:tc>
      </w:tr>
      <w:tr w:rsidR="00A51D8E" w14:paraId="716FD3F4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2298FF9B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62929820" w14:textId="2721C8A1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11.75</w:t>
            </w:r>
          </w:p>
        </w:tc>
        <w:tc>
          <w:tcPr>
            <w:tcW w:w="956" w:type="pct"/>
            <w:vAlign w:val="center"/>
          </w:tcPr>
          <w:p w14:paraId="2CE2F405" w14:textId="7908F658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9.65</w:t>
            </w:r>
          </w:p>
        </w:tc>
        <w:tc>
          <w:tcPr>
            <w:tcW w:w="956" w:type="pct"/>
            <w:vAlign w:val="center"/>
          </w:tcPr>
          <w:p w14:paraId="19B828FA" w14:textId="64C8F0D9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8.81</w:t>
            </w:r>
          </w:p>
        </w:tc>
      </w:tr>
      <w:tr w:rsidR="00A51D8E" w14:paraId="12326AC1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A2337EA" w14:textId="6A2C5DBC" w:rsidR="00A51D8E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64250B02" w14:textId="092062FA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10.16</w:t>
            </w:r>
          </w:p>
        </w:tc>
        <w:tc>
          <w:tcPr>
            <w:tcW w:w="956" w:type="pct"/>
            <w:vAlign w:val="center"/>
          </w:tcPr>
          <w:p w14:paraId="7C24475B" w14:textId="4DD06384" w:rsidR="00A51D8E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13.52</w:t>
            </w:r>
          </w:p>
        </w:tc>
        <w:tc>
          <w:tcPr>
            <w:tcW w:w="956" w:type="pct"/>
            <w:vAlign w:val="center"/>
          </w:tcPr>
          <w:p w14:paraId="16D26306" w14:textId="6410CD7F" w:rsidR="00A51D8E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11.56</w:t>
            </w:r>
          </w:p>
        </w:tc>
      </w:tr>
      <w:tr w:rsidR="00277300" w14:paraId="22D76D4F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0F3AF96A" w14:textId="2C2E3B72" w:rsidR="00277300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647F1ACB" w14:textId="22E6E7AD" w:rsidR="00277300" w:rsidRDefault="001C4E5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20.94</w:t>
            </w:r>
          </w:p>
        </w:tc>
        <w:tc>
          <w:tcPr>
            <w:tcW w:w="956" w:type="pct"/>
            <w:vAlign w:val="center"/>
          </w:tcPr>
          <w:p w14:paraId="7B33BBED" w14:textId="3AB91A80" w:rsidR="00277300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23.73</w:t>
            </w:r>
          </w:p>
        </w:tc>
        <w:tc>
          <w:tcPr>
            <w:tcW w:w="956" w:type="pct"/>
            <w:vAlign w:val="center"/>
          </w:tcPr>
          <w:p w14:paraId="0ABD7FAB" w14:textId="16F38D02" w:rsidR="00277300" w:rsidRDefault="00CF39AD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24.25</w:t>
            </w:r>
          </w:p>
        </w:tc>
      </w:tr>
    </w:tbl>
    <w:p w14:paraId="343881EC" w14:textId="77777777" w:rsidR="00A51D8E" w:rsidRDefault="00A51D8E"/>
    <w:p w14:paraId="16F0052B" w14:textId="77777777" w:rsidR="00A51D8E" w:rsidRDefault="00A51D8E"/>
    <w:tbl>
      <w:tblPr>
        <w:tblpPr w:leftFromText="180" w:rightFromText="180" w:vertAnchor="page" w:horzAnchor="margin" w:tblpY="7561"/>
        <w:tblW w:w="490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1"/>
        <w:gridCol w:w="1924"/>
        <w:gridCol w:w="1924"/>
        <w:gridCol w:w="1924"/>
      </w:tblGrid>
      <w:tr w:rsidR="002066B7" w14:paraId="45F63D2C" w14:textId="77777777" w:rsidTr="00277300">
        <w:trPr>
          <w:trHeight w:val="922"/>
        </w:trPr>
        <w:tc>
          <w:tcPr>
            <w:tcW w:w="2132" w:type="pct"/>
            <w:vAlign w:val="center"/>
          </w:tcPr>
          <w:p w14:paraId="1B6890FE" w14:textId="77777777" w:rsidR="002066B7" w:rsidRPr="0050224B" w:rsidRDefault="002066B7" w:rsidP="002066B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158F1F24" w14:textId="28849AB3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2EAA6AC4" w14:textId="74201F29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5ACEAE01" w14:textId="4E95A4A2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2066B7" w14:paraId="4A98A172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2958E8A" w14:textId="77777777" w:rsidR="002066B7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0E89F789" w14:textId="248BC756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7.22</w:t>
            </w:r>
          </w:p>
        </w:tc>
        <w:tc>
          <w:tcPr>
            <w:tcW w:w="956" w:type="pct"/>
            <w:vAlign w:val="center"/>
          </w:tcPr>
          <w:p w14:paraId="5DEA0D79" w14:textId="18A52985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956" w:type="pct"/>
            <w:vAlign w:val="center"/>
          </w:tcPr>
          <w:p w14:paraId="7713B877" w14:textId="289EF9C0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</w:t>
            </w:r>
          </w:p>
        </w:tc>
      </w:tr>
      <w:tr w:rsidR="002066B7" w14:paraId="633B0F1A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5C7661C3" w14:textId="77777777" w:rsidR="002066B7" w:rsidRPr="000F2EB0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4915D64" w14:textId="0DA2D4C1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9.08</w:t>
            </w:r>
          </w:p>
        </w:tc>
        <w:tc>
          <w:tcPr>
            <w:tcW w:w="956" w:type="pct"/>
            <w:vAlign w:val="center"/>
          </w:tcPr>
          <w:p w14:paraId="17B8A038" w14:textId="172750F6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12.28</w:t>
            </w:r>
          </w:p>
        </w:tc>
        <w:tc>
          <w:tcPr>
            <w:tcW w:w="956" w:type="pct"/>
            <w:vAlign w:val="center"/>
          </w:tcPr>
          <w:p w14:paraId="20E7447C" w14:textId="6AAEE69A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8.54</w:t>
            </w:r>
          </w:p>
        </w:tc>
      </w:tr>
      <w:tr w:rsidR="002066B7" w14:paraId="46D55FBF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6BBF5247" w14:textId="31C29921" w:rsidR="002066B7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25C454F9" w14:textId="0CAF494C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13.67</w:t>
            </w:r>
          </w:p>
        </w:tc>
        <w:tc>
          <w:tcPr>
            <w:tcW w:w="956" w:type="pct"/>
            <w:vAlign w:val="center"/>
          </w:tcPr>
          <w:p w14:paraId="77FC8C93" w14:textId="6EC5E219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14.37</w:t>
            </w:r>
          </w:p>
        </w:tc>
        <w:tc>
          <w:tcPr>
            <w:tcW w:w="956" w:type="pct"/>
            <w:vAlign w:val="center"/>
          </w:tcPr>
          <w:p w14:paraId="2EA9E57B" w14:textId="2C9A7F17" w:rsidR="002066B7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14.36</w:t>
            </w:r>
          </w:p>
        </w:tc>
      </w:tr>
      <w:tr w:rsidR="0009331F" w14:paraId="167C4390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C395398" w14:textId="7D0A1D98" w:rsidR="0009331F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5E48BF11" w14:textId="3A918A33" w:rsidR="0009331F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25.21</w:t>
            </w:r>
          </w:p>
        </w:tc>
        <w:tc>
          <w:tcPr>
            <w:tcW w:w="956" w:type="pct"/>
            <w:vAlign w:val="center"/>
          </w:tcPr>
          <w:p w14:paraId="27D6C8A4" w14:textId="5E17548F" w:rsidR="0009331F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24.17</w:t>
            </w:r>
          </w:p>
        </w:tc>
        <w:tc>
          <w:tcPr>
            <w:tcW w:w="956" w:type="pct"/>
            <w:vAlign w:val="center"/>
          </w:tcPr>
          <w:p w14:paraId="75DC10C5" w14:textId="133080E2" w:rsidR="0009331F" w:rsidRDefault="004B01E1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23.82</w:t>
            </w:r>
          </w:p>
        </w:tc>
      </w:tr>
    </w:tbl>
    <w:p w14:paraId="0E6A3892" w14:textId="76DCFD58" w:rsidR="00A51D8E" w:rsidRDefault="00A51D8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48A35A04" w:rsidR="00A70E92" w:rsidRDefault="00E47858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A5261DE" w:rsidR="00205903" w:rsidRDefault="00205903" w:rsidP="00B923B3">
      <w:pPr>
        <w:tabs>
          <w:tab w:val="left" w:pos="10260"/>
        </w:tabs>
        <w:ind w:firstLine="450"/>
        <w:jc w:val="both"/>
      </w:pPr>
    </w:p>
    <w:p w14:paraId="6A7E1C6C" w14:textId="7816E7B0" w:rsidR="002E36DA" w:rsidRDefault="002E36DA" w:rsidP="002E36DA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RECONSTRUCTED PANORAMIC VIEW</w:t>
      </w:r>
    </w:p>
    <w:p w14:paraId="48FDDD03" w14:textId="600D21B6" w:rsidR="002E36DA" w:rsidRDefault="002E36DA" w:rsidP="00B923B3">
      <w:pPr>
        <w:tabs>
          <w:tab w:val="left" w:pos="10260"/>
        </w:tabs>
        <w:ind w:firstLine="450"/>
        <w:jc w:val="both"/>
      </w:pPr>
    </w:p>
    <w:p w14:paraId="4410154F" w14:textId="78C20FA2" w:rsidR="00205903" w:rsidRDefault="002E36DA" w:rsidP="00B923B3">
      <w:pPr>
        <w:tabs>
          <w:tab w:val="left" w:pos="10260"/>
        </w:tabs>
        <w:ind w:firstLine="450"/>
        <w:jc w:val="both"/>
      </w:pPr>
      <w:r w:rsidRPr="002E36DA">
        <w:drawing>
          <wp:inline distT="0" distB="0" distL="0" distR="0" wp14:anchorId="50421E0E" wp14:editId="3128611E">
            <wp:extent cx="6000236" cy="2396067"/>
            <wp:effectExtent l="0" t="0" r="635" b="4445"/>
            <wp:docPr id="196250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8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9770" cy="23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0F02" w14:textId="0E374BE4" w:rsidR="00205903" w:rsidRDefault="00205903" w:rsidP="00B923B3">
      <w:pPr>
        <w:tabs>
          <w:tab w:val="left" w:pos="10260"/>
        </w:tabs>
        <w:ind w:firstLine="450"/>
        <w:jc w:val="both"/>
      </w:pPr>
    </w:p>
    <w:p w14:paraId="4DF3E9C0" w14:textId="6C2A32D8" w:rsidR="002E36DA" w:rsidRDefault="002E36D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4724B7D3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D98F4AB" w:rsidR="0083504C" w:rsidRDefault="0083504C" w:rsidP="00A2470C">
      <w:pPr>
        <w:rPr>
          <w:b/>
        </w:rPr>
      </w:pPr>
    </w:p>
    <w:p w14:paraId="4B18207C" w14:textId="10F9C8A7" w:rsidR="009B4D07" w:rsidRDefault="009B4D07" w:rsidP="00A2470C">
      <w:pPr>
        <w:rPr>
          <w:b/>
        </w:rPr>
      </w:pPr>
    </w:p>
    <w:p w14:paraId="6B21D343" w14:textId="5BC7D80A" w:rsidR="0083504C" w:rsidRDefault="0083504C" w:rsidP="002E7609">
      <w:pPr>
        <w:jc w:val="center"/>
        <w:rPr>
          <w:b/>
        </w:rPr>
      </w:pPr>
    </w:p>
    <w:p w14:paraId="4DCCE3B4" w14:textId="53D6D790" w:rsidR="009B4D07" w:rsidRDefault="002F1365" w:rsidP="00AA4D9E">
      <w:pPr>
        <w:rPr>
          <w:b/>
        </w:rPr>
      </w:pPr>
      <w:r w:rsidRPr="002F1365">
        <w:rPr>
          <w:b/>
        </w:rPr>
        <w:drawing>
          <wp:anchor distT="0" distB="0" distL="114300" distR="114300" simplePos="0" relativeHeight="251763200" behindDoc="1" locked="0" layoutInCell="1" allowOverlap="1" wp14:anchorId="108F5E66" wp14:editId="239B794C">
            <wp:simplePos x="0" y="0"/>
            <wp:positionH relativeFrom="column">
              <wp:posOffset>3265805</wp:posOffset>
            </wp:positionH>
            <wp:positionV relativeFrom="paragraph">
              <wp:posOffset>243205</wp:posOffset>
            </wp:positionV>
            <wp:extent cx="3253105" cy="1882775"/>
            <wp:effectExtent l="0" t="0" r="4445" b="3175"/>
            <wp:wrapTight wrapText="bothSides">
              <wp:wrapPolygon edited="0">
                <wp:start x="0" y="0"/>
                <wp:lineTo x="0" y="21418"/>
                <wp:lineTo x="21503" y="21418"/>
                <wp:lineTo x="21503" y="0"/>
                <wp:lineTo x="0" y="0"/>
              </wp:wrapPolygon>
            </wp:wrapTight>
            <wp:docPr id="14397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78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AEA6F" w14:textId="6196AED0" w:rsidR="009B4D07" w:rsidRDefault="002F1365" w:rsidP="00AA4D9E">
      <w:pPr>
        <w:rPr>
          <w:b/>
        </w:rPr>
      </w:pPr>
      <w:r w:rsidRPr="002F1365">
        <w:rPr>
          <w:b/>
        </w:rPr>
        <w:drawing>
          <wp:anchor distT="0" distB="0" distL="114300" distR="114300" simplePos="0" relativeHeight="251762176" behindDoc="1" locked="0" layoutInCell="1" allowOverlap="1" wp14:anchorId="29F8F65B" wp14:editId="3A262390">
            <wp:simplePos x="0" y="0"/>
            <wp:positionH relativeFrom="margin">
              <wp:align>left</wp:align>
            </wp:positionH>
            <wp:positionV relativeFrom="paragraph">
              <wp:posOffset>100118</wp:posOffset>
            </wp:positionV>
            <wp:extent cx="3107055" cy="1849120"/>
            <wp:effectExtent l="0" t="0" r="0" b="0"/>
            <wp:wrapTight wrapText="bothSides">
              <wp:wrapPolygon edited="0">
                <wp:start x="0" y="0"/>
                <wp:lineTo x="0" y="21363"/>
                <wp:lineTo x="21454" y="21363"/>
                <wp:lineTo x="21454" y="0"/>
                <wp:lineTo x="0" y="0"/>
              </wp:wrapPolygon>
            </wp:wrapTight>
            <wp:docPr id="125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0A8E1" w14:textId="1FB42EF8" w:rsidR="009B4D07" w:rsidRDefault="009B4D07" w:rsidP="00AA4D9E">
      <w:pPr>
        <w:rPr>
          <w:b/>
        </w:rPr>
      </w:pPr>
    </w:p>
    <w:p w14:paraId="6B481917" w14:textId="58D3E201" w:rsidR="009B4D07" w:rsidRDefault="009B4D07" w:rsidP="00AA4D9E">
      <w:pPr>
        <w:rPr>
          <w:b/>
        </w:rPr>
      </w:pPr>
    </w:p>
    <w:p w14:paraId="7D439443" w14:textId="661D6CBC" w:rsidR="009B4D07" w:rsidRDefault="009B4D07" w:rsidP="00AA4D9E">
      <w:pPr>
        <w:rPr>
          <w:b/>
        </w:rPr>
      </w:pPr>
    </w:p>
    <w:p w14:paraId="791BBA40" w14:textId="2495C329" w:rsidR="009B4D07" w:rsidRDefault="009B4D07" w:rsidP="00AA4D9E">
      <w:pPr>
        <w:rPr>
          <w:b/>
        </w:rPr>
      </w:pPr>
    </w:p>
    <w:p w14:paraId="59801458" w14:textId="620ACFE8" w:rsidR="002E36DA" w:rsidRDefault="002E36DA">
      <w:pPr>
        <w:rPr>
          <w:b/>
        </w:rPr>
      </w:pPr>
      <w:r>
        <w:rPr>
          <w:b/>
        </w:rPr>
        <w:br w:type="page"/>
      </w:r>
    </w:p>
    <w:p w14:paraId="144A4D58" w14:textId="77777777" w:rsidR="002E36DA" w:rsidRDefault="002E36DA" w:rsidP="00AA4D9E">
      <w:pPr>
        <w:jc w:val="center"/>
        <w:rPr>
          <w:b/>
        </w:rPr>
      </w:pPr>
    </w:p>
    <w:p w14:paraId="3E65905B" w14:textId="219961D1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45"/>
        <w:gridCol w:w="8257"/>
      </w:tblGrid>
      <w:tr w:rsidR="000D478F" w14:paraId="258EEC7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753F879" w14:textId="72E1FF58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4B7012D2" w14:textId="2E556BBF" w:rsidR="000D478F" w:rsidRDefault="001F32A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32A1">
              <w:rPr>
                <w:b/>
              </w:rPr>
              <w:drawing>
                <wp:inline distT="0" distB="0" distL="0" distR="0" wp14:anchorId="1E13438C" wp14:editId="42959011">
                  <wp:extent cx="4344460" cy="2661689"/>
                  <wp:effectExtent l="0" t="0" r="0" b="5715"/>
                  <wp:docPr id="1999384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840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372" cy="266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210F5F3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8209C85" w14:textId="2657AE1D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62192F4" w14:textId="3C7CB511" w:rsidR="000D478F" w:rsidRDefault="001F32A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32A1">
              <w:rPr>
                <w:b/>
              </w:rPr>
              <w:drawing>
                <wp:inline distT="0" distB="0" distL="0" distR="0" wp14:anchorId="173B10C4" wp14:editId="4FFEDC89">
                  <wp:extent cx="4229690" cy="2876951"/>
                  <wp:effectExtent l="0" t="0" r="0" b="0"/>
                  <wp:docPr id="1618693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6934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88565B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042DA57" w14:textId="38B49111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FBEDF33" w14:textId="1CB3CB48" w:rsidR="000D478F" w:rsidRDefault="001F32A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32A1">
              <w:rPr>
                <w:b/>
              </w:rPr>
              <w:drawing>
                <wp:inline distT="0" distB="0" distL="0" distR="0" wp14:anchorId="388A4BEB" wp14:editId="2C8F4A24">
                  <wp:extent cx="4563112" cy="2962688"/>
                  <wp:effectExtent l="0" t="0" r="8890" b="9525"/>
                  <wp:docPr id="261305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3050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AC1C4E3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9E38CF3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9A2EF43" w14:textId="7423DF96" w:rsidR="00D80C9D" w:rsidRPr="002A4ACA" w:rsidRDefault="001F32A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32A1">
              <w:rPr>
                <w:b/>
              </w:rPr>
              <w:drawing>
                <wp:inline distT="0" distB="0" distL="0" distR="0" wp14:anchorId="1F457275" wp14:editId="4644BACF">
                  <wp:extent cx="4324954" cy="2876951"/>
                  <wp:effectExtent l="0" t="0" r="0" b="0"/>
                  <wp:docPr id="86395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9508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6E18C85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1D7C7CD" w14:textId="36623DA8" w:rsidR="00D80C9D" w:rsidRPr="002A4ACA" w:rsidRDefault="00C70733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70733">
              <w:rPr>
                <w:b/>
              </w:rPr>
              <w:drawing>
                <wp:inline distT="0" distB="0" distL="0" distR="0" wp14:anchorId="71E41737" wp14:editId="565B9A3B">
                  <wp:extent cx="4610743" cy="2943636"/>
                  <wp:effectExtent l="0" t="0" r="0" b="9525"/>
                  <wp:docPr id="25090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003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6685405B" w:rsidR="00D80C9D" w:rsidRPr="002A4ACA" w:rsidRDefault="00C70733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70733">
              <w:rPr>
                <w:b/>
              </w:rPr>
              <w:drawing>
                <wp:inline distT="0" distB="0" distL="0" distR="0" wp14:anchorId="2102E19D" wp14:editId="672C3162">
                  <wp:extent cx="4610858" cy="2946400"/>
                  <wp:effectExtent l="0" t="0" r="0" b="6350"/>
                  <wp:docPr id="93625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2566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98" cy="295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6BC37394" w:rsidR="00D80C9D" w:rsidRPr="002A4ACA" w:rsidRDefault="00C70733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70733">
              <w:rPr>
                <w:b/>
              </w:rPr>
              <w:drawing>
                <wp:inline distT="0" distB="0" distL="0" distR="0" wp14:anchorId="4435DE91" wp14:editId="61A83D83">
                  <wp:extent cx="4610743" cy="2848373"/>
                  <wp:effectExtent l="0" t="0" r="0" b="9525"/>
                  <wp:docPr id="213321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11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A26E27D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09C22EE" w14:textId="1D76C8B5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0F4CB44" w14:textId="72A83096" w:rsidR="000D478F" w:rsidRDefault="00832DC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32DC8">
              <w:rPr>
                <w:b/>
              </w:rPr>
              <w:drawing>
                <wp:inline distT="0" distB="0" distL="0" distR="0" wp14:anchorId="395CCD53" wp14:editId="383DB31B">
                  <wp:extent cx="5087060" cy="3181794"/>
                  <wp:effectExtent l="0" t="0" r="0" b="0"/>
                  <wp:docPr id="1019847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84757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5A20F8E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D97667C" w14:textId="45147754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4436FB2" w14:textId="4EAC710B" w:rsidR="00F3718D" w:rsidRDefault="00832DC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32DC8">
              <w:rPr>
                <w:b/>
              </w:rPr>
              <w:drawing>
                <wp:inline distT="0" distB="0" distL="0" distR="0" wp14:anchorId="48799F1E" wp14:editId="7CDA1FDB">
                  <wp:extent cx="5039428" cy="3258005"/>
                  <wp:effectExtent l="0" t="0" r="0" b="0"/>
                  <wp:docPr id="2140425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2502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1E330D9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09C90D3" w14:textId="2161F16E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16C98E9" w14:textId="582E1812" w:rsidR="00F3718D" w:rsidRDefault="009C535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352">
              <w:rPr>
                <w:b/>
              </w:rPr>
              <w:drawing>
                <wp:inline distT="0" distB="0" distL="0" distR="0" wp14:anchorId="7B5E4174" wp14:editId="6A01F3F4">
                  <wp:extent cx="4915586" cy="2972215"/>
                  <wp:effectExtent l="0" t="0" r="0" b="0"/>
                  <wp:docPr id="395078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782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43DC29B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B3E9B4" w14:textId="7D66EFCC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71964D3" w14:textId="0817E10C" w:rsidR="00D80C9D" w:rsidRPr="002A4ACA" w:rsidRDefault="009C535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352">
              <w:rPr>
                <w:b/>
              </w:rPr>
              <w:drawing>
                <wp:inline distT="0" distB="0" distL="0" distR="0" wp14:anchorId="17214C6C" wp14:editId="737D9483">
                  <wp:extent cx="5106113" cy="3019846"/>
                  <wp:effectExtent l="0" t="0" r="0" b="9525"/>
                  <wp:docPr id="13083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391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0D0DA2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B240F9A" w14:textId="12E1F1EB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1776940" w14:textId="22A4D8B3" w:rsidR="00D80C9D" w:rsidRPr="002A4ACA" w:rsidRDefault="009C535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352">
              <w:rPr>
                <w:b/>
              </w:rPr>
              <w:drawing>
                <wp:inline distT="0" distB="0" distL="0" distR="0" wp14:anchorId="291A07B9" wp14:editId="04E199DF">
                  <wp:extent cx="4533900" cy="2750215"/>
                  <wp:effectExtent l="0" t="0" r="0" b="0"/>
                  <wp:docPr id="1714506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50601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510" cy="275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0DD0B69A" w14:textId="246FFBE8" w:rsidR="00D80C9D" w:rsidRPr="002A4ACA" w:rsidRDefault="009C535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352">
              <w:rPr>
                <w:b/>
              </w:rPr>
              <w:drawing>
                <wp:inline distT="0" distB="0" distL="0" distR="0" wp14:anchorId="09FB4A3F" wp14:editId="085BFD73">
                  <wp:extent cx="4591691" cy="2981741"/>
                  <wp:effectExtent l="0" t="0" r="0" b="9525"/>
                  <wp:docPr id="1313076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07652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q</w:t>
            </w:r>
          </w:p>
        </w:tc>
      </w:tr>
      <w:tr w:rsidR="00D80C9D" w14:paraId="1F4417D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9F30BF5" w14:textId="289CCC04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C1EA8F1" w14:textId="7BD52A0C" w:rsidR="00D80C9D" w:rsidRPr="002A4ACA" w:rsidRDefault="009C535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5352">
              <w:rPr>
                <w:b/>
              </w:rPr>
              <w:drawing>
                <wp:inline distT="0" distB="0" distL="0" distR="0" wp14:anchorId="3BBAFC6E" wp14:editId="0F72DB5C">
                  <wp:extent cx="4496427" cy="2934109"/>
                  <wp:effectExtent l="0" t="0" r="0" b="0"/>
                  <wp:docPr id="802400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4002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3C5D49">
      <w:headerReference w:type="default" r:id="rId32"/>
      <w:footerReference w:type="default" r:id="rId3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822A5" w14:textId="77777777" w:rsidR="003C5D49" w:rsidRDefault="003C5D49">
      <w:r>
        <w:separator/>
      </w:r>
    </w:p>
  </w:endnote>
  <w:endnote w:type="continuationSeparator" w:id="0">
    <w:p w14:paraId="78478E6E" w14:textId="77777777" w:rsidR="003C5D49" w:rsidRDefault="003C5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FDBA2" w14:textId="77777777" w:rsidR="003C5D49" w:rsidRDefault="003C5D49">
      <w:r>
        <w:separator/>
      </w:r>
    </w:p>
  </w:footnote>
  <w:footnote w:type="continuationSeparator" w:id="0">
    <w:p w14:paraId="7F2F1DAA" w14:textId="77777777" w:rsidR="003C5D49" w:rsidRDefault="003C5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10514A"/>
    <w:rsid w:val="00112B87"/>
    <w:rsid w:val="00113A6F"/>
    <w:rsid w:val="001153E9"/>
    <w:rsid w:val="00125E9A"/>
    <w:rsid w:val="001263D2"/>
    <w:rsid w:val="0013289A"/>
    <w:rsid w:val="001351ED"/>
    <w:rsid w:val="00147818"/>
    <w:rsid w:val="00160B72"/>
    <w:rsid w:val="00170756"/>
    <w:rsid w:val="00182CB9"/>
    <w:rsid w:val="0018343F"/>
    <w:rsid w:val="00183A64"/>
    <w:rsid w:val="00185D7F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C4E5E"/>
    <w:rsid w:val="001D4728"/>
    <w:rsid w:val="001E0398"/>
    <w:rsid w:val="001E2690"/>
    <w:rsid w:val="001E2F23"/>
    <w:rsid w:val="001F158A"/>
    <w:rsid w:val="001F230C"/>
    <w:rsid w:val="001F32A1"/>
    <w:rsid w:val="001F5A3B"/>
    <w:rsid w:val="001F7F01"/>
    <w:rsid w:val="00205903"/>
    <w:rsid w:val="002066B7"/>
    <w:rsid w:val="0021011C"/>
    <w:rsid w:val="00213238"/>
    <w:rsid w:val="00214500"/>
    <w:rsid w:val="00214BDB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36DA"/>
    <w:rsid w:val="002E68A5"/>
    <w:rsid w:val="002E6DE4"/>
    <w:rsid w:val="002E7609"/>
    <w:rsid w:val="002E7AA9"/>
    <w:rsid w:val="002F1365"/>
    <w:rsid w:val="002F4511"/>
    <w:rsid w:val="0030780D"/>
    <w:rsid w:val="00316DB8"/>
    <w:rsid w:val="00321111"/>
    <w:rsid w:val="003273B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5D49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01E1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2DC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96AC9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5352"/>
    <w:rsid w:val="009C6272"/>
    <w:rsid w:val="009D2477"/>
    <w:rsid w:val="009D3274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08E8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70733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B6885"/>
    <w:rsid w:val="00CC03B3"/>
    <w:rsid w:val="00CD15E6"/>
    <w:rsid w:val="00CD5B35"/>
    <w:rsid w:val="00CE6C50"/>
    <w:rsid w:val="00CF32F1"/>
    <w:rsid w:val="00CF39AD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47858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05CA4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25</TotalTime>
  <Pages>14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2023-10-04T09:57:00Z</cp:lastPrinted>
  <dcterms:created xsi:type="dcterms:W3CDTF">2024-05-01T16:37:00Z</dcterms:created>
  <dcterms:modified xsi:type="dcterms:W3CDTF">2024-05-01T17:02:00Z</dcterms:modified>
</cp:coreProperties>
</file>