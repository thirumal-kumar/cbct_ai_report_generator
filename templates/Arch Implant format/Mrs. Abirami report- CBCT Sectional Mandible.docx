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570E16">
        <w:trPr>
          <w:trHeight w:val="553"/>
        </w:trPr>
        <w:tc>
          <w:tcPr>
            <w:tcW w:w="2275" w:type="pct"/>
          </w:tcPr>
          <w:p w14:paraId="4D354F41" w14:textId="7D29E2C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85294">
              <w:rPr>
                <w:sz w:val="28"/>
              </w:rPr>
              <w:t>Mr</w:t>
            </w:r>
            <w:r w:rsidR="00F5349A">
              <w:rPr>
                <w:sz w:val="28"/>
              </w:rPr>
              <w:t xml:space="preserve">s. </w:t>
            </w:r>
            <w:r w:rsidR="00570E16">
              <w:rPr>
                <w:sz w:val="28"/>
              </w:rPr>
              <w:t>Abirami</w:t>
            </w:r>
          </w:p>
        </w:tc>
        <w:tc>
          <w:tcPr>
            <w:tcW w:w="2725" w:type="pct"/>
          </w:tcPr>
          <w:p w14:paraId="112E52C6" w14:textId="2C46B1D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70E16">
              <w:rPr>
                <w:sz w:val="28"/>
              </w:rPr>
              <w:t>28.10.2025</w:t>
            </w:r>
          </w:p>
        </w:tc>
      </w:tr>
      <w:tr w:rsidR="001F7F01" w:rsidRPr="004730D8" w14:paraId="0F51255D" w14:textId="77777777" w:rsidTr="00570E16">
        <w:trPr>
          <w:trHeight w:val="553"/>
        </w:trPr>
        <w:tc>
          <w:tcPr>
            <w:tcW w:w="2275" w:type="pct"/>
          </w:tcPr>
          <w:p w14:paraId="21388FD1" w14:textId="6E05A1DE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8D15CF">
              <w:rPr>
                <w:b/>
                <w:bCs/>
                <w:sz w:val="28"/>
              </w:rPr>
              <w:t xml:space="preserve"> </w:t>
            </w:r>
            <w:r w:rsidR="00570E16">
              <w:rPr>
                <w:sz w:val="28"/>
              </w:rPr>
              <w:t>33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5349A">
              <w:rPr>
                <w:bCs/>
                <w:sz w:val="28"/>
              </w:rPr>
              <w:t>F</w:t>
            </w:r>
            <w:r w:rsidR="001254DB">
              <w:rPr>
                <w:bCs/>
                <w:sz w:val="28"/>
              </w:rPr>
              <w:t>e</w:t>
            </w:r>
            <w:r w:rsidR="00F5349A">
              <w:rPr>
                <w:sz w:val="28"/>
              </w:rPr>
              <w:t>ma</w:t>
            </w:r>
            <w:r w:rsidRPr="004730D8">
              <w:rPr>
                <w:sz w:val="28"/>
              </w:rPr>
              <w:t>le</w:t>
            </w:r>
          </w:p>
        </w:tc>
        <w:tc>
          <w:tcPr>
            <w:tcW w:w="2725" w:type="pct"/>
          </w:tcPr>
          <w:p w14:paraId="11F21660" w14:textId="34A7FCF0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570E16">
              <w:rPr>
                <w:sz w:val="28"/>
              </w:rPr>
              <w:t xml:space="preserve">Sectional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570E16">
        <w:trPr>
          <w:trHeight w:val="553"/>
        </w:trPr>
        <w:tc>
          <w:tcPr>
            <w:tcW w:w="2275" w:type="pct"/>
          </w:tcPr>
          <w:p w14:paraId="37131503" w14:textId="6DDC4D2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232E4">
              <w:rPr>
                <w:sz w:val="28"/>
              </w:rPr>
              <w:t>Dr.</w:t>
            </w:r>
            <w:r w:rsidR="008D15CF">
              <w:rPr>
                <w:sz w:val="28"/>
              </w:rPr>
              <w:t xml:space="preserve"> </w:t>
            </w:r>
            <w:r w:rsidR="00570E16">
              <w:rPr>
                <w:sz w:val="28"/>
              </w:rPr>
              <w:t>Selva Ganesh</w:t>
            </w:r>
          </w:p>
        </w:tc>
        <w:tc>
          <w:tcPr>
            <w:tcW w:w="2725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7C6CA029">
                <wp:simplePos x="0" y="0"/>
                <wp:positionH relativeFrom="column">
                  <wp:posOffset>1129030</wp:posOffset>
                </wp:positionH>
                <wp:positionV relativeFrom="paragraph">
                  <wp:posOffset>150495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88.9pt;margin-top:11.85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795A8388" w14:textId="7EE07A91" w:rsidR="001731E5" w:rsidRDefault="00D2365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</w:t>
      </w:r>
      <w:r w:rsidR="00A43A87">
        <w:rPr>
          <w:sz w:val="28"/>
        </w:rPr>
        <w:t>36, 38, 46, 48</w:t>
      </w:r>
      <w:r w:rsidR="001731E5">
        <w:rPr>
          <w:sz w:val="28"/>
        </w:rPr>
        <w:t>.</w:t>
      </w:r>
    </w:p>
    <w:p w14:paraId="7D32305C" w14:textId="6E623FFA" w:rsidR="00722A51" w:rsidRDefault="00580D50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Labially placed 33.</w:t>
      </w:r>
    </w:p>
    <w:p w14:paraId="7EA87BF9" w14:textId="2074F29E" w:rsidR="005605FB" w:rsidRPr="001731E5" w:rsidRDefault="00D1722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1731E5">
        <w:rPr>
          <w:sz w:val="28"/>
        </w:rPr>
        <w:t>The mandibular alveolar ridge is present with normal trabecular pattern.</w:t>
      </w:r>
    </w:p>
    <w:p w14:paraId="663037E2" w14:textId="165F0337" w:rsidR="003A59AE" w:rsidRDefault="003A59AE"/>
    <w:tbl>
      <w:tblPr>
        <w:tblpPr w:leftFromText="180" w:rightFromText="180" w:vertAnchor="page" w:horzAnchor="margin" w:tblpY="8737"/>
        <w:tblW w:w="495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0"/>
        <w:gridCol w:w="2399"/>
        <w:gridCol w:w="2399"/>
      </w:tblGrid>
      <w:tr w:rsidR="00507B6B" w14:paraId="76A03715" w14:textId="77777777" w:rsidTr="003F416E">
        <w:trPr>
          <w:trHeight w:val="742"/>
        </w:trPr>
        <w:tc>
          <w:tcPr>
            <w:tcW w:w="2636" w:type="pct"/>
            <w:vAlign w:val="center"/>
          </w:tcPr>
          <w:p w14:paraId="7DF1554D" w14:textId="77777777" w:rsidR="00507B6B" w:rsidRPr="0050224B" w:rsidRDefault="00507B6B" w:rsidP="003F416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2" w:type="pct"/>
            <w:vAlign w:val="center"/>
          </w:tcPr>
          <w:p w14:paraId="2E627990" w14:textId="77777777" w:rsidR="00507B6B" w:rsidRDefault="00507B6B" w:rsidP="003F416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182" w:type="pct"/>
            <w:vAlign w:val="center"/>
          </w:tcPr>
          <w:p w14:paraId="12DE5644" w14:textId="77777777" w:rsidR="00507B6B" w:rsidRDefault="00507B6B" w:rsidP="003F416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507B6B" w14:paraId="3B24B9F7" w14:textId="77777777" w:rsidTr="003F416E">
        <w:trPr>
          <w:trHeight w:val="897"/>
        </w:trPr>
        <w:tc>
          <w:tcPr>
            <w:tcW w:w="2636" w:type="pct"/>
            <w:vAlign w:val="center"/>
          </w:tcPr>
          <w:p w14:paraId="7B6E0C4C" w14:textId="77777777" w:rsidR="00507B6B" w:rsidRDefault="00507B6B" w:rsidP="003F416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  <w:vAlign w:val="center"/>
          </w:tcPr>
          <w:p w14:paraId="47DAC090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5.15</w:t>
            </w:r>
          </w:p>
        </w:tc>
        <w:tc>
          <w:tcPr>
            <w:tcW w:w="1182" w:type="pct"/>
            <w:vAlign w:val="center"/>
          </w:tcPr>
          <w:p w14:paraId="2E1A1F04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3.91</w:t>
            </w:r>
          </w:p>
        </w:tc>
      </w:tr>
      <w:tr w:rsidR="00507B6B" w14:paraId="6A4E8815" w14:textId="77777777" w:rsidTr="003F416E">
        <w:trPr>
          <w:trHeight w:val="897"/>
        </w:trPr>
        <w:tc>
          <w:tcPr>
            <w:tcW w:w="2636" w:type="pct"/>
            <w:vAlign w:val="center"/>
          </w:tcPr>
          <w:p w14:paraId="0AFF0696" w14:textId="77777777" w:rsidR="00507B6B" w:rsidRPr="000F2EB0" w:rsidRDefault="00507B6B" w:rsidP="003F416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  <w:vAlign w:val="center"/>
          </w:tcPr>
          <w:p w14:paraId="74AC5166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7.16</w:t>
            </w:r>
          </w:p>
        </w:tc>
        <w:tc>
          <w:tcPr>
            <w:tcW w:w="1182" w:type="pct"/>
            <w:vAlign w:val="center"/>
          </w:tcPr>
          <w:p w14:paraId="11BBBD01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7.38</w:t>
            </w:r>
          </w:p>
        </w:tc>
      </w:tr>
      <w:tr w:rsidR="00507B6B" w14:paraId="3F6C850E" w14:textId="77777777" w:rsidTr="003F416E">
        <w:trPr>
          <w:trHeight w:val="897"/>
        </w:trPr>
        <w:tc>
          <w:tcPr>
            <w:tcW w:w="2636" w:type="pct"/>
            <w:vAlign w:val="center"/>
          </w:tcPr>
          <w:p w14:paraId="61C77AB9" w14:textId="77777777" w:rsidR="00507B6B" w:rsidRDefault="00507B6B" w:rsidP="003F416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182" w:type="pct"/>
            <w:vAlign w:val="center"/>
          </w:tcPr>
          <w:p w14:paraId="3CBBF708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12.19</w:t>
            </w:r>
          </w:p>
        </w:tc>
        <w:tc>
          <w:tcPr>
            <w:tcW w:w="1182" w:type="pct"/>
            <w:vAlign w:val="center"/>
          </w:tcPr>
          <w:p w14:paraId="1200AFFF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12.42</w:t>
            </w:r>
          </w:p>
        </w:tc>
      </w:tr>
      <w:tr w:rsidR="00507B6B" w14:paraId="36F64B7D" w14:textId="77777777" w:rsidTr="003F416E">
        <w:trPr>
          <w:trHeight w:val="897"/>
        </w:trPr>
        <w:tc>
          <w:tcPr>
            <w:tcW w:w="2636" w:type="pct"/>
            <w:vAlign w:val="center"/>
          </w:tcPr>
          <w:p w14:paraId="41394580" w14:textId="77777777" w:rsidR="00507B6B" w:rsidRDefault="00507B6B" w:rsidP="003F416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2" w:type="pct"/>
            <w:vAlign w:val="center"/>
          </w:tcPr>
          <w:p w14:paraId="4D2C0A0E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20.59</w:t>
            </w:r>
          </w:p>
        </w:tc>
        <w:tc>
          <w:tcPr>
            <w:tcW w:w="1182" w:type="pct"/>
            <w:vAlign w:val="center"/>
          </w:tcPr>
          <w:p w14:paraId="2D8A8AA9" w14:textId="77777777" w:rsidR="00507B6B" w:rsidRDefault="00507B6B" w:rsidP="003F416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20.25</w:t>
            </w:r>
          </w:p>
        </w:tc>
      </w:tr>
    </w:tbl>
    <w:p w14:paraId="42222C2D" w14:textId="0098A4E7" w:rsidR="00E92ADD" w:rsidRDefault="00E92ADD"/>
    <w:p w14:paraId="0E6A3892" w14:textId="7AFAE1CB" w:rsidR="00A51D8E" w:rsidRDefault="003F416E" w:rsidP="0006017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605530AF">
                <wp:simplePos x="0" y="0"/>
                <wp:positionH relativeFrom="column">
                  <wp:posOffset>1189990</wp:posOffset>
                </wp:positionH>
                <wp:positionV relativeFrom="paragraph">
                  <wp:posOffset>791845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93.7pt;margin-top:62.3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  <w:r w:rsidR="00663050"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4A1E9D2" w14:textId="40CDDEBA" w:rsidR="00F3718D" w:rsidRDefault="00222A11" w:rsidP="00F3718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</w:t>
      </w:r>
      <w:r w:rsidR="0021011C">
        <w:rPr>
          <w:sz w:val="28"/>
        </w:rPr>
        <w:t xml:space="preserve">edentulous </w:t>
      </w:r>
      <w:r w:rsidR="008954CF">
        <w:rPr>
          <w:sz w:val="28"/>
        </w:rPr>
        <w:t>mandibular alveolar ridge.</w:t>
      </w:r>
    </w:p>
    <w:p w14:paraId="77E7A86A" w14:textId="73E09C5E" w:rsidR="003A59AE" w:rsidRDefault="003A59AE" w:rsidP="00580D50">
      <w:pPr>
        <w:spacing w:line="600" w:lineRule="auto"/>
        <w:jc w:val="both"/>
      </w:pPr>
    </w:p>
    <w:p w14:paraId="3B916AB7" w14:textId="77777777" w:rsidR="00580D50" w:rsidRDefault="00580D50" w:rsidP="00580D50">
      <w:pPr>
        <w:spacing w:line="600" w:lineRule="auto"/>
        <w:jc w:val="both"/>
      </w:pPr>
    </w:p>
    <w:p w14:paraId="282B335F" w14:textId="77777777" w:rsidR="00580D50" w:rsidRDefault="00580D50" w:rsidP="00580D50">
      <w:pPr>
        <w:spacing w:line="600" w:lineRule="auto"/>
        <w:jc w:val="both"/>
      </w:pPr>
    </w:p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6A960323" w:rsidR="00953CB3" w:rsidRDefault="00953CB3"/>
    <w:p w14:paraId="74918168" w14:textId="131DF296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621CC3F9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6004FC2F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2108EF8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F58C24F" w:rsidR="00205903" w:rsidRDefault="0066076A" w:rsidP="00B923B3">
      <w:pPr>
        <w:tabs>
          <w:tab w:val="left" w:pos="10260"/>
        </w:tabs>
        <w:ind w:firstLine="450"/>
        <w:jc w:val="both"/>
      </w:pPr>
      <w:r w:rsidRPr="0066076A">
        <w:rPr>
          <w:noProof/>
        </w:rPr>
        <w:drawing>
          <wp:anchor distT="0" distB="0" distL="114300" distR="114300" simplePos="0" relativeHeight="251762176" behindDoc="1" locked="0" layoutInCell="1" allowOverlap="1" wp14:anchorId="593B7672" wp14:editId="15490366">
            <wp:simplePos x="0" y="0"/>
            <wp:positionH relativeFrom="column">
              <wp:posOffset>175895</wp:posOffset>
            </wp:positionH>
            <wp:positionV relativeFrom="paragraph">
              <wp:posOffset>768350</wp:posOffset>
            </wp:positionV>
            <wp:extent cx="6132830" cy="2612390"/>
            <wp:effectExtent l="0" t="0" r="1270" b="0"/>
            <wp:wrapTight wrapText="bothSides">
              <wp:wrapPolygon edited="0">
                <wp:start x="0" y="0"/>
                <wp:lineTo x="0" y="21421"/>
                <wp:lineTo x="21537" y="21421"/>
                <wp:lineTo x="21537" y="0"/>
                <wp:lineTo x="0" y="0"/>
              </wp:wrapPolygon>
            </wp:wrapTight>
            <wp:docPr id="96742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23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0154F" w14:textId="20B15D65" w:rsidR="00205903" w:rsidRPr="00D81BD0" w:rsidRDefault="00D81BD0" w:rsidP="00D81BD0">
      <w:pPr>
        <w:tabs>
          <w:tab w:val="left" w:pos="10260"/>
        </w:tabs>
        <w:ind w:firstLine="450"/>
        <w:jc w:val="center"/>
        <w:rPr>
          <w:b/>
          <w:bCs/>
        </w:rPr>
      </w:pPr>
      <w:r w:rsidRPr="00D81BD0">
        <w:rPr>
          <w:b/>
          <w:bCs/>
        </w:rPr>
        <w:t>RECONSTRUCTED PANORAMIC VIEW</w:t>
      </w:r>
    </w:p>
    <w:p w14:paraId="45742BAF" w14:textId="6FB164A7" w:rsidR="00D81BD0" w:rsidRDefault="00D81BD0" w:rsidP="00B923B3">
      <w:pPr>
        <w:tabs>
          <w:tab w:val="left" w:pos="10260"/>
        </w:tabs>
        <w:ind w:firstLine="450"/>
        <w:jc w:val="both"/>
      </w:pPr>
    </w:p>
    <w:p w14:paraId="6F6EAF69" w14:textId="1080441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EF7027" w14:textId="557EEFB6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F01435C" w14:textId="77777777" w:rsidR="0066076A" w:rsidRDefault="0066076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431DDD" w14:textId="77777777" w:rsidR="0066076A" w:rsidRDefault="0066076A">
      <w:pPr>
        <w:rPr>
          <w:b/>
        </w:rPr>
      </w:pPr>
      <w:r>
        <w:rPr>
          <w:b/>
        </w:rPr>
        <w:br w:type="page"/>
      </w:r>
    </w:p>
    <w:p w14:paraId="5F288BE2" w14:textId="5CF592A3" w:rsidR="0066076A" w:rsidRDefault="0066076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B691401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16844BF1" w:rsidR="0083504C" w:rsidRDefault="0083504C" w:rsidP="00A2470C">
      <w:pPr>
        <w:rPr>
          <w:b/>
        </w:rPr>
      </w:pPr>
    </w:p>
    <w:tbl>
      <w:tblPr>
        <w:tblStyle w:val="PlainTable4"/>
        <w:tblpPr w:leftFromText="180" w:rightFromText="180" w:horzAnchor="margin" w:tblpXSpec="center" w:tblpY="684"/>
        <w:tblW w:w="0" w:type="auto"/>
        <w:tblLook w:val="04A0" w:firstRow="1" w:lastRow="0" w:firstColumn="1" w:lastColumn="0" w:noHBand="0" w:noVBand="1"/>
      </w:tblPr>
      <w:tblGrid>
        <w:gridCol w:w="5949"/>
      </w:tblGrid>
      <w:tr w:rsidR="0066076A" w14:paraId="1DBA9F69" w14:textId="77777777" w:rsidTr="0084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6C33E3E4" w14:textId="486CF468" w:rsidR="0066076A" w:rsidRDefault="0066076A" w:rsidP="00845C94">
            <w:pPr>
              <w:rPr>
                <w:b w:val="0"/>
              </w:rPr>
            </w:pPr>
            <w:r w:rsidRPr="0066076A">
              <w:rPr>
                <w:noProof/>
              </w:rPr>
              <w:drawing>
                <wp:anchor distT="0" distB="0" distL="114300" distR="114300" simplePos="0" relativeHeight="251764224" behindDoc="1" locked="0" layoutInCell="1" allowOverlap="1" wp14:anchorId="7543E88E" wp14:editId="050D3EAC">
                  <wp:simplePos x="0" y="0"/>
                  <wp:positionH relativeFrom="margin">
                    <wp:posOffset>-64971</wp:posOffset>
                  </wp:positionH>
                  <wp:positionV relativeFrom="paragraph">
                    <wp:posOffset>36649</wp:posOffset>
                  </wp:positionV>
                  <wp:extent cx="3640748" cy="2046514"/>
                  <wp:effectExtent l="0" t="0" r="0" b="0"/>
                  <wp:wrapSquare wrapText="bothSides"/>
                  <wp:docPr id="1831433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4337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748" cy="204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B9AEA6F" w14:textId="4B114B40" w:rsidR="009B4D07" w:rsidRDefault="009B4D07" w:rsidP="00AA4D9E">
      <w:pPr>
        <w:rPr>
          <w:b/>
        </w:rPr>
      </w:pPr>
    </w:p>
    <w:p w14:paraId="2610A8E1" w14:textId="4E819679" w:rsidR="009B4D07" w:rsidRDefault="009B4D07" w:rsidP="0066076A">
      <w:pPr>
        <w:jc w:val="center"/>
        <w:rPr>
          <w:b/>
        </w:rPr>
      </w:pPr>
    </w:p>
    <w:p w14:paraId="6B481917" w14:textId="32E07050" w:rsidR="009B4D07" w:rsidRDefault="009B4D07" w:rsidP="00AA4D9E">
      <w:pPr>
        <w:rPr>
          <w:b/>
        </w:rPr>
      </w:pPr>
    </w:p>
    <w:p w14:paraId="7D439443" w14:textId="107A7E37" w:rsidR="009B4D07" w:rsidRDefault="009B4D07" w:rsidP="00AA4D9E">
      <w:pPr>
        <w:rPr>
          <w:b/>
        </w:rPr>
      </w:pPr>
    </w:p>
    <w:p w14:paraId="791BBA40" w14:textId="277F7AC1" w:rsidR="009B4D07" w:rsidRDefault="009B4D07" w:rsidP="00AA4D9E">
      <w:pPr>
        <w:rPr>
          <w:b/>
        </w:rPr>
      </w:pPr>
    </w:p>
    <w:p w14:paraId="2360C70B" w14:textId="05103B26" w:rsidR="009B4D07" w:rsidRDefault="009B4D07" w:rsidP="00AA4D9E">
      <w:pPr>
        <w:rPr>
          <w:b/>
        </w:rPr>
      </w:pPr>
    </w:p>
    <w:p w14:paraId="456F50BD" w14:textId="39B3EB7F" w:rsidR="009B4D07" w:rsidRDefault="009B4D07" w:rsidP="00AA4D9E">
      <w:pPr>
        <w:rPr>
          <w:b/>
        </w:rPr>
      </w:pPr>
    </w:p>
    <w:p w14:paraId="34235F8A" w14:textId="16E9090F" w:rsidR="00E85922" w:rsidRDefault="000F610A">
      <w:pPr>
        <w:rPr>
          <w:b/>
        </w:rPr>
      </w:pPr>
      <w:r w:rsidRPr="00845C94">
        <w:rPr>
          <w:b/>
          <w:noProof/>
        </w:rPr>
        <w:drawing>
          <wp:anchor distT="0" distB="0" distL="114300" distR="114300" simplePos="0" relativeHeight="251765248" behindDoc="1" locked="0" layoutInCell="1" allowOverlap="1" wp14:anchorId="52612EAC" wp14:editId="0CB7E53F">
            <wp:simplePos x="0" y="0"/>
            <wp:positionH relativeFrom="margin">
              <wp:posOffset>1403350</wp:posOffset>
            </wp:positionH>
            <wp:positionV relativeFrom="paragraph">
              <wp:posOffset>1212850</wp:posOffset>
            </wp:positionV>
            <wp:extent cx="3606800" cy="2035810"/>
            <wp:effectExtent l="0" t="0" r="0" b="2540"/>
            <wp:wrapTight wrapText="bothSides">
              <wp:wrapPolygon edited="0">
                <wp:start x="0" y="0"/>
                <wp:lineTo x="0" y="21425"/>
                <wp:lineTo x="21448" y="21425"/>
                <wp:lineTo x="21448" y="0"/>
                <wp:lineTo x="0" y="0"/>
              </wp:wrapPolygon>
            </wp:wrapTight>
            <wp:docPr id="158092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26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10A">
        <w:rPr>
          <w:b/>
          <w:noProof/>
        </w:rPr>
        <w:drawing>
          <wp:anchor distT="0" distB="0" distL="114300" distR="114300" simplePos="0" relativeHeight="251766272" behindDoc="1" locked="0" layoutInCell="1" allowOverlap="1" wp14:anchorId="433B45B1" wp14:editId="48A758A5">
            <wp:simplePos x="0" y="0"/>
            <wp:positionH relativeFrom="margin">
              <wp:align>center</wp:align>
            </wp:positionH>
            <wp:positionV relativeFrom="paragraph">
              <wp:posOffset>3816350</wp:posOffset>
            </wp:positionV>
            <wp:extent cx="3747429" cy="2336800"/>
            <wp:effectExtent l="0" t="0" r="5715" b="6350"/>
            <wp:wrapTight wrapText="bothSides">
              <wp:wrapPolygon edited="0">
                <wp:start x="0" y="0"/>
                <wp:lineTo x="0" y="21483"/>
                <wp:lineTo x="21523" y="21483"/>
                <wp:lineTo x="21523" y="0"/>
                <wp:lineTo x="0" y="0"/>
              </wp:wrapPolygon>
            </wp:wrapTight>
            <wp:docPr id="171993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39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7429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5922">
        <w:rPr>
          <w:b/>
        </w:rPr>
        <w:br w:type="page"/>
      </w:r>
    </w:p>
    <w:p w14:paraId="5C787977" w14:textId="77777777" w:rsidR="00E85922" w:rsidRDefault="00E85922" w:rsidP="00AA4D9E">
      <w:pPr>
        <w:jc w:val="center"/>
        <w:rPr>
          <w:b/>
        </w:rPr>
      </w:pPr>
    </w:p>
    <w:p w14:paraId="3E65905B" w14:textId="4C14FE9C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416"/>
        <w:gridCol w:w="7986"/>
      </w:tblGrid>
      <w:tr w:rsidR="00D80C9D" w14:paraId="770E1520" w14:textId="77777777" w:rsidTr="009442F9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7CA3BF2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346A8F74" w14:textId="53B222AD" w:rsidR="00D80C9D" w:rsidRPr="002A4ACA" w:rsidRDefault="00CC0934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CC0934">
              <w:rPr>
                <w:b/>
                <w:noProof/>
              </w:rPr>
              <w:drawing>
                <wp:inline distT="0" distB="0" distL="0" distR="0" wp14:anchorId="73E92541" wp14:editId="524729B8">
                  <wp:extent cx="4896533" cy="2629267"/>
                  <wp:effectExtent l="0" t="0" r="0" b="0"/>
                  <wp:docPr id="245629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6292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4934087E" w14:textId="77777777" w:rsidTr="009442F9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24D7178" w14:textId="6BB3A8D3" w:rsidR="00D80C9D" w:rsidRDefault="00580D50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46</w:t>
            </w:r>
            <w:r w:rsidR="00D80C9D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D80C9D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0070ABF" w14:textId="04A5C815" w:rsidR="00D80C9D" w:rsidRPr="002A4ACA" w:rsidRDefault="00507B6B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07B6B">
              <w:rPr>
                <w:b/>
                <w:noProof/>
              </w:rPr>
              <w:drawing>
                <wp:inline distT="0" distB="0" distL="0" distR="0" wp14:anchorId="66F99183" wp14:editId="281368F4">
                  <wp:extent cx="4927430" cy="2984500"/>
                  <wp:effectExtent l="0" t="0" r="6985" b="6350"/>
                  <wp:docPr id="1772344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3449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2673" cy="2987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EA6B09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78AFC" w14:textId="77777777" w:rsidR="00706B12" w:rsidRDefault="00706B12">
      <w:r>
        <w:separator/>
      </w:r>
    </w:p>
  </w:endnote>
  <w:endnote w:type="continuationSeparator" w:id="0">
    <w:p w14:paraId="668760AD" w14:textId="77777777" w:rsidR="00706B12" w:rsidRDefault="00706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76495" w14:textId="77777777" w:rsidR="00706B12" w:rsidRDefault="00706B12">
      <w:r>
        <w:separator/>
      </w:r>
    </w:p>
  </w:footnote>
  <w:footnote w:type="continuationSeparator" w:id="0">
    <w:p w14:paraId="3D7C1E63" w14:textId="77777777" w:rsidR="00706B12" w:rsidRDefault="00706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2531"/>
    <w:rsid w:val="00023242"/>
    <w:rsid w:val="00025F25"/>
    <w:rsid w:val="000348C3"/>
    <w:rsid w:val="0004215C"/>
    <w:rsid w:val="0005275C"/>
    <w:rsid w:val="000571FA"/>
    <w:rsid w:val="00060173"/>
    <w:rsid w:val="000615A5"/>
    <w:rsid w:val="0006578D"/>
    <w:rsid w:val="000700BE"/>
    <w:rsid w:val="0007466A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498"/>
    <w:rsid w:val="000D576B"/>
    <w:rsid w:val="000E2458"/>
    <w:rsid w:val="000F1069"/>
    <w:rsid w:val="000F59DB"/>
    <w:rsid w:val="000F610A"/>
    <w:rsid w:val="0010514A"/>
    <w:rsid w:val="00112B87"/>
    <w:rsid w:val="00113A6F"/>
    <w:rsid w:val="001153E9"/>
    <w:rsid w:val="001254DB"/>
    <w:rsid w:val="00125E9A"/>
    <w:rsid w:val="001263D2"/>
    <w:rsid w:val="0013289A"/>
    <w:rsid w:val="001351ED"/>
    <w:rsid w:val="00147818"/>
    <w:rsid w:val="00160B72"/>
    <w:rsid w:val="00170756"/>
    <w:rsid w:val="001731E5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09B1"/>
    <w:rsid w:val="001D4728"/>
    <w:rsid w:val="001E0398"/>
    <w:rsid w:val="001E2690"/>
    <w:rsid w:val="001E2F23"/>
    <w:rsid w:val="001E71EC"/>
    <w:rsid w:val="001F158A"/>
    <w:rsid w:val="001F230C"/>
    <w:rsid w:val="001F508D"/>
    <w:rsid w:val="001F5A3B"/>
    <w:rsid w:val="001F7F01"/>
    <w:rsid w:val="00205903"/>
    <w:rsid w:val="002066B7"/>
    <w:rsid w:val="0021011C"/>
    <w:rsid w:val="00213238"/>
    <w:rsid w:val="00214500"/>
    <w:rsid w:val="00214BDB"/>
    <w:rsid w:val="002202ED"/>
    <w:rsid w:val="002208D0"/>
    <w:rsid w:val="00220A22"/>
    <w:rsid w:val="00222A11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300"/>
    <w:rsid w:val="00277ADB"/>
    <w:rsid w:val="00277B01"/>
    <w:rsid w:val="002824AE"/>
    <w:rsid w:val="002824C9"/>
    <w:rsid w:val="0028298F"/>
    <w:rsid w:val="00284BB5"/>
    <w:rsid w:val="00284CD0"/>
    <w:rsid w:val="00290938"/>
    <w:rsid w:val="00295CE0"/>
    <w:rsid w:val="002A1A5D"/>
    <w:rsid w:val="002A4ACA"/>
    <w:rsid w:val="002B4007"/>
    <w:rsid w:val="002B6235"/>
    <w:rsid w:val="002B6782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14FC5"/>
    <w:rsid w:val="00316DB8"/>
    <w:rsid w:val="00321111"/>
    <w:rsid w:val="003273B2"/>
    <w:rsid w:val="00341D80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56B6"/>
    <w:rsid w:val="003C7105"/>
    <w:rsid w:val="003C7AE0"/>
    <w:rsid w:val="003D2DD4"/>
    <w:rsid w:val="003E017A"/>
    <w:rsid w:val="003E46D9"/>
    <w:rsid w:val="003E677B"/>
    <w:rsid w:val="003E7708"/>
    <w:rsid w:val="003F320B"/>
    <w:rsid w:val="003F416E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076B3"/>
    <w:rsid w:val="00507B6B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535D"/>
    <w:rsid w:val="005605FB"/>
    <w:rsid w:val="0056063E"/>
    <w:rsid w:val="005659D2"/>
    <w:rsid w:val="00565CF2"/>
    <w:rsid w:val="00566BC0"/>
    <w:rsid w:val="00570E16"/>
    <w:rsid w:val="005711B5"/>
    <w:rsid w:val="00571FD8"/>
    <w:rsid w:val="00580A29"/>
    <w:rsid w:val="00580D50"/>
    <w:rsid w:val="00592170"/>
    <w:rsid w:val="005A09BB"/>
    <w:rsid w:val="005A2CE8"/>
    <w:rsid w:val="005B397D"/>
    <w:rsid w:val="005B772D"/>
    <w:rsid w:val="005D4644"/>
    <w:rsid w:val="005D486D"/>
    <w:rsid w:val="005D5995"/>
    <w:rsid w:val="005E17DC"/>
    <w:rsid w:val="005E3BF5"/>
    <w:rsid w:val="005E4414"/>
    <w:rsid w:val="005F5AE4"/>
    <w:rsid w:val="006001D2"/>
    <w:rsid w:val="00600369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31F91"/>
    <w:rsid w:val="00644F2D"/>
    <w:rsid w:val="006526C7"/>
    <w:rsid w:val="00652C74"/>
    <w:rsid w:val="0065314E"/>
    <w:rsid w:val="006538B5"/>
    <w:rsid w:val="0066076A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0BFA"/>
    <w:rsid w:val="006A15A4"/>
    <w:rsid w:val="006A3EBA"/>
    <w:rsid w:val="006B053E"/>
    <w:rsid w:val="006B5C25"/>
    <w:rsid w:val="006C313D"/>
    <w:rsid w:val="006C7324"/>
    <w:rsid w:val="006D1AD3"/>
    <w:rsid w:val="006D3317"/>
    <w:rsid w:val="006D3FEC"/>
    <w:rsid w:val="006D5923"/>
    <w:rsid w:val="006D7D65"/>
    <w:rsid w:val="006E32BA"/>
    <w:rsid w:val="006E476A"/>
    <w:rsid w:val="006E50B3"/>
    <w:rsid w:val="006E5174"/>
    <w:rsid w:val="006E6711"/>
    <w:rsid w:val="006E7B73"/>
    <w:rsid w:val="00706B12"/>
    <w:rsid w:val="00712205"/>
    <w:rsid w:val="00716637"/>
    <w:rsid w:val="0071799F"/>
    <w:rsid w:val="00722A51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F5F20"/>
    <w:rsid w:val="00815536"/>
    <w:rsid w:val="00815DCC"/>
    <w:rsid w:val="00824AB2"/>
    <w:rsid w:val="00826037"/>
    <w:rsid w:val="00827355"/>
    <w:rsid w:val="00832378"/>
    <w:rsid w:val="00833356"/>
    <w:rsid w:val="0083504C"/>
    <w:rsid w:val="00837D2D"/>
    <w:rsid w:val="00840C51"/>
    <w:rsid w:val="00845C94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616A"/>
    <w:rsid w:val="008D15CF"/>
    <w:rsid w:val="008D3E11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27136"/>
    <w:rsid w:val="009416BE"/>
    <w:rsid w:val="009442F9"/>
    <w:rsid w:val="009455A5"/>
    <w:rsid w:val="00951419"/>
    <w:rsid w:val="00953CB3"/>
    <w:rsid w:val="00956661"/>
    <w:rsid w:val="00957114"/>
    <w:rsid w:val="00971CA2"/>
    <w:rsid w:val="0097289A"/>
    <w:rsid w:val="00983AE3"/>
    <w:rsid w:val="00985294"/>
    <w:rsid w:val="009A0EA9"/>
    <w:rsid w:val="009B2617"/>
    <w:rsid w:val="009B4D07"/>
    <w:rsid w:val="009C2EF4"/>
    <w:rsid w:val="009C6272"/>
    <w:rsid w:val="009D2477"/>
    <w:rsid w:val="009D3274"/>
    <w:rsid w:val="009E763C"/>
    <w:rsid w:val="009F1CD1"/>
    <w:rsid w:val="009F2DC1"/>
    <w:rsid w:val="009F5021"/>
    <w:rsid w:val="00A00F16"/>
    <w:rsid w:val="00A01ADE"/>
    <w:rsid w:val="00A057F1"/>
    <w:rsid w:val="00A123C9"/>
    <w:rsid w:val="00A13375"/>
    <w:rsid w:val="00A13DC5"/>
    <w:rsid w:val="00A15FB1"/>
    <w:rsid w:val="00A232E4"/>
    <w:rsid w:val="00A23AFE"/>
    <w:rsid w:val="00A2470C"/>
    <w:rsid w:val="00A2549F"/>
    <w:rsid w:val="00A31738"/>
    <w:rsid w:val="00A37E8F"/>
    <w:rsid w:val="00A43A87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5B6B"/>
    <w:rsid w:val="00A87BD2"/>
    <w:rsid w:val="00A87CEC"/>
    <w:rsid w:val="00A92C90"/>
    <w:rsid w:val="00A93039"/>
    <w:rsid w:val="00AA4D9E"/>
    <w:rsid w:val="00AD6865"/>
    <w:rsid w:val="00AE0034"/>
    <w:rsid w:val="00AF0D0A"/>
    <w:rsid w:val="00AF2DB4"/>
    <w:rsid w:val="00AF3BBF"/>
    <w:rsid w:val="00AF402E"/>
    <w:rsid w:val="00B11C41"/>
    <w:rsid w:val="00B17236"/>
    <w:rsid w:val="00B200B7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54E1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518F"/>
    <w:rsid w:val="00BA6A5D"/>
    <w:rsid w:val="00BB7100"/>
    <w:rsid w:val="00BC3FE5"/>
    <w:rsid w:val="00BC4D6F"/>
    <w:rsid w:val="00BC5343"/>
    <w:rsid w:val="00BD1006"/>
    <w:rsid w:val="00BD2E1D"/>
    <w:rsid w:val="00BD6627"/>
    <w:rsid w:val="00BE34C5"/>
    <w:rsid w:val="00BF67C8"/>
    <w:rsid w:val="00C065D9"/>
    <w:rsid w:val="00C25407"/>
    <w:rsid w:val="00C279C9"/>
    <w:rsid w:val="00C36F7D"/>
    <w:rsid w:val="00C3734D"/>
    <w:rsid w:val="00C4216E"/>
    <w:rsid w:val="00C565FF"/>
    <w:rsid w:val="00C61B56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C0934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3651"/>
    <w:rsid w:val="00D2460F"/>
    <w:rsid w:val="00D278F8"/>
    <w:rsid w:val="00D334BC"/>
    <w:rsid w:val="00D33838"/>
    <w:rsid w:val="00D3445C"/>
    <w:rsid w:val="00D348B0"/>
    <w:rsid w:val="00D41A2D"/>
    <w:rsid w:val="00D4710F"/>
    <w:rsid w:val="00D50376"/>
    <w:rsid w:val="00D51321"/>
    <w:rsid w:val="00D51A5C"/>
    <w:rsid w:val="00D5706F"/>
    <w:rsid w:val="00D66588"/>
    <w:rsid w:val="00D72677"/>
    <w:rsid w:val="00D73407"/>
    <w:rsid w:val="00D743D1"/>
    <w:rsid w:val="00D80C9D"/>
    <w:rsid w:val="00D81BD0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E4415"/>
    <w:rsid w:val="00DF37B9"/>
    <w:rsid w:val="00DF70F7"/>
    <w:rsid w:val="00E0136F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922"/>
    <w:rsid w:val="00E85A23"/>
    <w:rsid w:val="00E92ADD"/>
    <w:rsid w:val="00E93F24"/>
    <w:rsid w:val="00E9456D"/>
    <w:rsid w:val="00EA03F2"/>
    <w:rsid w:val="00EA4A36"/>
    <w:rsid w:val="00EA64E4"/>
    <w:rsid w:val="00EA6B09"/>
    <w:rsid w:val="00EB51BE"/>
    <w:rsid w:val="00EB593B"/>
    <w:rsid w:val="00EC7734"/>
    <w:rsid w:val="00ED31F7"/>
    <w:rsid w:val="00ED3AF2"/>
    <w:rsid w:val="00ED5D03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3718D"/>
    <w:rsid w:val="00F406CE"/>
    <w:rsid w:val="00F43127"/>
    <w:rsid w:val="00F4458A"/>
    <w:rsid w:val="00F5349A"/>
    <w:rsid w:val="00F55362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  <w:style w:type="table" w:styleId="PlainTable4">
    <w:name w:val="Plain Table 4"/>
    <w:basedOn w:val="TableNormal"/>
    <w:uiPriority w:val="44"/>
    <w:rsid w:val="00845C9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7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2023-10-04T09:57:00Z</cp:lastPrinted>
  <dcterms:created xsi:type="dcterms:W3CDTF">2025-10-27T18:34:00Z</dcterms:created>
  <dcterms:modified xsi:type="dcterms:W3CDTF">2025-10-27T18:34:00Z</dcterms:modified>
</cp:coreProperties>
</file>