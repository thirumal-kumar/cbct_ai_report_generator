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98" w:tblpY="1415"/>
        <w:tblW w:w="5322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06"/>
        <w:gridCol w:w="5104"/>
      </w:tblGrid>
      <w:tr w:rsidR="001F7F01" w:rsidRPr="004730D8" w14:paraId="392A2775" w14:textId="77777777" w:rsidTr="002F6D60">
        <w:trPr>
          <w:trHeight w:val="553"/>
        </w:trPr>
        <w:tc>
          <w:tcPr>
            <w:tcW w:w="2661" w:type="pct"/>
          </w:tcPr>
          <w:p w14:paraId="4D354F41" w14:textId="3CC21B0C" w:rsidR="001F7F01" w:rsidRPr="004730D8" w:rsidRDefault="001F7F01" w:rsidP="002F6D6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F55362">
              <w:rPr>
                <w:sz w:val="28"/>
              </w:rPr>
              <w:t xml:space="preserve">. </w:t>
            </w:r>
            <w:r w:rsidR="009E5E63">
              <w:rPr>
                <w:sz w:val="28"/>
              </w:rPr>
              <w:t>Sunil</w:t>
            </w:r>
          </w:p>
        </w:tc>
        <w:tc>
          <w:tcPr>
            <w:tcW w:w="2339" w:type="pct"/>
          </w:tcPr>
          <w:p w14:paraId="112E52C6" w14:textId="49A62C05" w:rsidR="001F7F01" w:rsidRPr="004730D8" w:rsidRDefault="001F7F01" w:rsidP="002F6D6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161D2">
              <w:rPr>
                <w:sz w:val="28"/>
              </w:rPr>
              <w:t>22.06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2F6D60">
        <w:trPr>
          <w:trHeight w:val="553"/>
        </w:trPr>
        <w:tc>
          <w:tcPr>
            <w:tcW w:w="2661" w:type="pct"/>
          </w:tcPr>
          <w:p w14:paraId="21388FD1" w14:textId="298A4BCB" w:rsidR="001F7F01" w:rsidRPr="004730D8" w:rsidRDefault="001F7F01" w:rsidP="002F6D6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9E5E63">
              <w:rPr>
                <w:sz w:val="28"/>
              </w:rPr>
              <w:t>47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536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339" w:type="pct"/>
          </w:tcPr>
          <w:p w14:paraId="11F21660" w14:textId="0743ADA1" w:rsidR="001F7F01" w:rsidRPr="004730D8" w:rsidRDefault="001F7F01" w:rsidP="002F6D6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2F6D60">
        <w:trPr>
          <w:trHeight w:val="553"/>
        </w:trPr>
        <w:tc>
          <w:tcPr>
            <w:tcW w:w="2661" w:type="pct"/>
          </w:tcPr>
          <w:p w14:paraId="37131503" w14:textId="500756A1" w:rsidR="001F7F01" w:rsidRPr="004730D8" w:rsidRDefault="001F7F01" w:rsidP="002F6D6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Referring doctor:</w:t>
            </w:r>
            <w:r w:rsidR="009E5E63">
              <w:rPr>
                <w:sz w:val="28"/>
              </w:rPr>
              <w:t>32 Dental</w:t>
            </w:r>
            <w:r w:rsidR="002F6D60">
              <w:rPr>
                <w:sz w:val="28"/>
              </w:rPr>
              <w:t xml:space="preserve"> </w:t>
            </w:r>
            <w:r w:rsidR="002161D2">
              <w:rPr>
                <w:sz w:val="28"/>
              </w:rPr>
              <w:t>M</w:t>
            </w:r>
            <w:r w:rsidR="009E5E63">
              <w:rPr>
                <w:sz w:val="28"/>
              </w:rPr>
              <w:t>adhananthapuram</w:t>
            </w:r>
          </w:p>
        </w:tc>
        <w:tc>
          <w:tcPr>
            <w:tcW w:w="2339" w:type="pct"/>
          </w:tcPr>
          <w:p w14:paraId="7219DEB7" w14:textId="77777777" w:rsidR="001F7F01" w:rsidRPr="004730D8" w:rsidRDefault="001F7F01" w:rsidP="002F6D60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2F6D60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2F6D60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A9FB844" w14:textId="7EA0B32A" w:rsidR="00AF2DB4" w:rsidRDefault="00F637E2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5112C3">
        <w:rPr>
          <w:sz w:val="28"/>
        </w:rPr>
        <w:t>46</w:t>
      </w:r>
      <w:r w:rsidR="00D801F4">
        <w:rPr>
          <w:sz w:val="28"/>
        </w:rPr>
        <w:t>, 47</w:t>
      </w:r>
      <w:r w:rsidR="00AC0DDF">
        <w:rPr>
          <w:sz w:val="28"/>
        </w:rPr>
        <w:t>.</w:t>
      </w:r>
    </w:p>
    <w:p w14:paraId="7EA87BF9" w14:textId="14E1F6C3" w:rsidR="005605FB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mandibular alveolar ridge is present with normal trabecular pattern.</w:t>
      </w:r>
    </w:p>
    <w:p w14:paraId="41DD2AFF" w14:textId="7F8AE053" w:rsidR="005112C3" w:rsidRDefault="005112C3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37</w:t>
      </w:r>
    </w:p>
    <w:p w14:paraId="549ADE85" w14:textId="0C879C14" w:rsidR="00237541" w:rsidRDefault="0023754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</w:t>
      </w:r>
      <w:proofErr w:type="gramStart"/>
      <w:r>
        <w:rPr>
          <w:sz w:val="28"/>
        </w:rPr>
        <w:t>to :</w:t>
      </w:r>
      <w:proofErr w:type="gramEnd"/>
      <w:r>
        <w:rPr>
          <w:sz w:val="28"/>
        </w:rPr>
        <w:t xml:space="preserve"> 36</w:t>
      </w:r>
    </w:p>
    <w:p w14:paraId="1DBD6763" w14:textId="0BE7F5D2" w:rsidR="00237541" w:rsidRDefault="0023754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48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097A5CED" w14:textId="77777777" w:rsidR="00D17221" w:rsidRDefault="00D17221"/>
    <w:tbl>
      <w:tblPr>
        <w:tblpPr w:leftFromText="180" w:rightFromText="180" w:vertAnchor="page" w:horzAnchor="margin" w:tblpY="3588"/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8"/>
        <w:gridCol w:w="1967"/>
        <w:gridCol w:w="1967"/>
        <w:gridCol w:w="1967"/>
      </w:tblGrid>
      <w:tr w:rsidR="00CD7383" w14:paraId="27A46950" w14:textId="77777777" w:rsidTr="00CD7383">
        <w:trPr>
          <w:trHeight w:val="490"/>
        </w:trPr>
        <w:tc>
          <w:tcPr>
            <w:tcW w:w="2132" w:type="pct"/>
            <w:vAlign w:val="center"/>
          </w:tcPr>
          <w:p w14:paraId="79C7FB57" w14:textId="77777777" w:rsidR="00CD7383" w:rsidRPr="0050224B" w:rsidRDefault="00CD7383" w:rsidP="00CD738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80232D1" w14:textId="77777777" w:rsidR="00CD7383" w:rsidRDefault="00CD7383" w:rsidP="00CD73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5764394A" w14:textId="77777777" w:rsidR="00CD7383" w:rsidRDefault="00CD7383" w:rsidP="00CD73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3AF6C305" w14:textId="77777777" w:rsidR="00CD7383" w:rsidRDefault="00CD7383" w:rsidP="00CD73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D7383" w14:paraId="5663C372" w14:textId="77777777" w:rsidTr="00CD7383">
        <w:trPr>
          <w:trHeight w:val="571"/>
        </w:trPr>
        <w:tc>
          <w:tcPr>
            <w:tcW w:w="2132" w:type="pct"/>
            <w:vAlign w:val="center"/>
          </w:tcPr>
          <w:p w14:paraId="6968FB60" w14:textId="77777777" w:rsidR="00CD7383" w:rsidRDefault="00CD7383" w:rsidP="00CD738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7B807F7E" w14:textId="155BF251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8.05</w:t>
            </w:r>
          </w:p>
        </w:tc>
        <w:tc>
          <w:tcPr>
            <w:tcW w:w="956" w:type="pct"/>
            <w:vAlign w:val="center"/>
          </w:tcPr>
          <w:p w14:paraId="0BA7FB04" w14:textId="19930988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10.35</w:t>
            </w:r>
          </w:p>
        </w:tc>
        <w:tc>
          <w:tcPr>
            <w:tcW w:w="956" w:type="pct"/>
            <w:vAlign w:val="center"/>
          </w:tcPr>
          <w:p w14:paraId="46556DD8" w14:textId="2D28DB96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6.15</w:t>
            </w:r>
          </w:p>
        </w:tc>
      </w:tr>
      <w:tr w:rsidR="00CD7383" w14:paraId="26466574" w14:textId="77777777" w:rsidTr="00CD7383">
        <w:trPr>
          <w:trHeight w:val="571"/>
        </w:trPr>
        <w:tc>
          <w:tcPr>
            <w:tcW w:w="2132" w:type="pct"/>
            <w:vAlign w:val="center"/>
          </w:tcPr>
          <w:p w14:paraId="4C4DCD4C" w14:textId="77777777" w:rsidR="00CD7383" w:rsidRPr="000F2EB0" w:rsidRDefault="00CD7383" w:rsidP="00CD738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5FC9B120" w14:textId="1E9223D6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8.26</w:t>
            </w:r>
          </w:p>
        </w:tc>
        <w:tc>
          <w:tcPr>
            <w:tcW w:w="956" w:type="pct"/>
            <w:vAlign w:val="center"/>
          </w:tcPr>
          <w:p w14:paraId="579D14A1" w14:textId="6AC38606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12.25</w:t>
            </w:r>
          </w:p>
        </w:tc>
        <w:tc>
          <w:tcPr>
            <w:tcW w:w="956" w:type="pct"/>
            <w:vAlign w:val="center"/>
          </w:tcPr>
          <w:p w14:paraId="402D55EE" w14:textId="7E4A32F7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8.68</w:t>
            </w:r>
          </w:p>
        </w:tc>
      </w:tr>
      <w:tr w:rsidR="00CD7383" w14:paraId="655538FE" w14:textId="77777777" w:rsidTr="00CD7383">
        <w:trPr>
          <w:trHeight w:val="571"/>
        </w:trPr>
        <w:tc>
          <w:tcPr>
            <w:tcW w:w="2132" w:type="pct"/>
            <w:vAlign w:val="center"/>
          </w:tcPr>
          <w:p w14:paraId="75AECC62" w14:textId="77777777" w:rsidR="00CD7383" w:rsidRDefault="00CD7383" w:rsidP="00CD738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4DE3C31D" w14:textId="049739EC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14.16</w:t>
            </w:r>
          </w:p>
        </w:tc>
        <w:tc>
          <w:tcPr>
            <w:tcW w:w="956" w:type="pct"/>
            <w:vAlign w:val="center"/>
          </w:tcPr>
          <w:p w14:paraId="35C0FE96" w14:textId="7E852445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17.74</w:t>
            </w:r>
          </w:p>
        </w:tc>
        <w:tc>
          <w:tcPr>
            <w:tcW w:w="956" w:type="pct"/>
            <w:vAlign w:val="center"/>
          </w:tcPr>
          <w:p w14:paraId="47F38C2B" w14:textId="2FAC2413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19.96</w:t>
            </w:r>
          </w:p>
        </w:tc>
      </w:tr>
      <w:tr w:rsidR="00CD7383" w14:paraId="2BD94D5B" w14:textId="77777777" w:rsidTr="00CD7383">
        <w:trPr>
          <w:trHeight w:val="571"/>
        </w:trPr>
        <w:tc>
          <w:tcPr>
            <w:tcW w:w="2132" w:type="pct"/>
            <w:vAlign w:val="center"/>
          </w:tcPr>
          <w:p w14:paraId="11784D48" w14:textId="77777777" w:rsidR="00CD7383" w:rsidRDefault="00CD7383" w:rsidP="00CD738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4F3970F0" w14:textId="2C91BE4F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28.74</w:t>
            </w:r>
          </w:p>
        </w:tc>
        <w:tc>
          <w:tcPr>
            <w:tcW w:w="956" w:type="pct"/>
            <w:vAlign w:val="center"/>
          </w:tcPr>
          <w:p w14:paraId="69AE805A" w14:textId="0761A906" w:rsidR="00CD7383" w:rsidRDefault="004502F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28.75</w:t>
            </w:r>
          </w:p>
        </w:tc>
        <w:tc>
          <w:tcPr>
            <w:tcW w:w="956" w:type="pct"/>
            <w:vAlign w:val="center"/>
          </w:tcPr>
          <w:p w14:paraId="667EDC60" w14:textId="7320ED93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26.18</w:t>
            </w:r>
          </w:p>
        </w:tc>
      </w:tr>
    </w:tbl>
    <w:tbl>
      <w:tblPr>
        <w:tblpPr w:leftFromText="180" w:rightFromText="180" w:vertAnchor="page" w:horzAnchor="margin" w:tblpY="757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0"/>
        <w:gridCol w:w="1960"/>
        <w:gridCol w:w="1960"/>
        <w:gridCol w:w="1960"/>
      </w:tblGrid>
      <w:tr w:rsidR="00CD7383" w14:paraId="5EA2D479" w14:textId="77777777" w:rsidTr="00CD7383">
        <w:trPr>
          <w:trHeight w:val="536"/>
        </w:trPr>
        <w:tc>
          <w:tcPr>
            <w:tcW w:w="2132" w:type="pct"/>
            <w:vAlign w:val="center"/>
          </w:tcPr>
          <w:p w14:paraId="2E27D246" w14:textId="77777777" w:rsidR="00CD7383" w:rsidRPr="0050224B" w:rsidRDefault="00CD7383" w:rsidP="00CD738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48BA9F3F" w14:textId="77777777" w:rsidR="00CD7383" w:rsidRDefault="00CD7383" w:rsidP="00CD73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3A7C093B" w14:textId="77777777" w:rsidR="00CD7383" w:rsidRDefault="00CD7383" w:rsidP="00CD73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437AF200" w14:textId="77777777" w:rsidR="00CD7383" w:rsidRDefault="00CD7383" w:rsidP="00CD73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D7383" w14:paraId="7DAD2C46" w14:textId="77777777" w:rsidTr="00CD7383">
        <w:trPr>
          <w:trHeight w:val="625"/>
        </w:trPr>
        <w:tc>
          <w:tcPr>
            <w:tcW w:w="2132" w:type="pct"/>
            <w:vAlign w:val="center"/>
          </w:tcPr>
          <w:p w14:paraId="27BE0412" w14:textId="77777777" w:rsidR="00CD7383" w:rsidRDefault="00CD7383" w:rsidP="00CD738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3FAEDF69" w14:textId="21216AB0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5.92</w:t>
            </w:r>
          </w:p>
        </w:tc>
        <w:tc>
          <w:tcPr>
            <w:tcW w:w="956" w:type="pct"/>
            <w:vAlign w:val="center"/>
          </w:tcPr>
          <w:p w14:paraId="32BD93D1" w14:textId="79FB3798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5.92</w:t>
            </w:r>
          </w:p>
        </w:tc>
        <w:tc>
          <w:tcPr>
            <w:tcW w:w="956" w:type="pct"/>
            <w:vAlign w:val="center"/>
          </w:tcPr>
          <w:p w14:paraId="2DDC7625" w14:textId="6E0A6AAC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6.87</w:t>
            </w:r>
          </w:p>
        </w:tc>
      </w:tr>
      <w:tr w:rsidR="00CD7383" w14:paraId="160C9C7B" w14:textId="77777777" w:rsidTr="00CD7383">
        <w:trPr>
          <w:trHeight w:val="625"/>
        </w:trPr>
        <w:tc>
          <w:tcPr>
            <w:tcW w:w="2132" w:type="pct"/>
            <w:vAlign w:val="center"/>
          </w:tcPr>
          <w:p w14:paraId="77887A87" w14:textId="77777777" w:rsidR="00CD7383" w:rsidRPr="000F2EB0" w:rsidRDefault="00CD7383" w:rsidP="00CD738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9D18C0C" w14:textId="1FF3B6B1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9.52</w:t>
            </w:r>
          </w:p>
        </w:tc>
        <w:tc>
          <w:tcPr>
            <w:tcW w:w="956" w:type="pct"/>
            <w:vAlign w:val="center"/>
          </w:tcPr>
          <w:p w14:paraId="06F67DB5" w14:textId="4D7A9273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9.52</w:t>
            </w:r>
          </w:p>
        </w:tc>
        <w:tc>
          <w:tcPr>
            <w:tcW w:w="956" w:type="pct"/>
            <w:vAlign w:val="center"/>
          </w:tcPr>
          <w:p w14:paraId="394137F6" w14:textId="2F8CA5FB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9.58</w:t>
            </w:r>
          </w:p>
        </w:tc>
      </w:tr>
      <w:tr w:rsidR="00CD7383" w14:paraId="19707B19" w14:textId="77777777" w:rsidTr="00CD7383">
        <w:trPr>
          <w:trHeight w:val="625"/>
        </w:trPr>
        <w:tc>
          <w:tcPr>
            <w:tcW w:w="2132" w:type="pct"/>
            <w:vAlign w:val="center"/>
          </w:tcPr>
          <w:p w14:paraId="7CDBD26D" w14:textId="77777777" w:rsidR="00CD7383" w:rsidRDefault="00CD7383" w:rsidP="00CD738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1824A533" w14:textId="26C5161E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20.59</w:t>
            </w:r>
          </w:p>
        </w:tc>
        <w:tc>
          <w:tcPr>
            <w:tcW w:w="956" w:type="pct"/>
            <w:vAlign w:val="center"/>
          </w:tcPr>
          <w:p w14:paraId="50E243E8" w14:textId="11CBAC69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20.59</w:t>
            </w:r>
          </w:p>
        </w:tc>
        <w:tc>
          <w:tcPr>
            <w:tcW w:w="956" w:type="pct"/>
            <w:vAlign w:val="center"/>
          </w:tcPr>
          <w:p w14:paraId="135405D5" w14:textId="50E8B216" w:rsidR="00CD7383" w:rsidRDefault="006B65F3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20.7</w:t>
            </w:r>
          </w:p>
        </w:tc>
      </w:tr>
      <w:tr w:rsidR="00CD7383" w14:paraId="0A5D8AB8" w14:textId="77777777" w:rsidTr="00CD7383">
        <w:trPr>
          <w:trHeight w:val="625"/>
        </w:trPr>
        <w:tc>
          <w:tcPr>
            <w:tcW w:w="2132" w:type="pct"/>
            <w:vAlign w:val="center"/>
          </w:tcPr>
          <w:p w14:paraId="0B2F22D6" w14:textId="77777777" w:rsidR="00CD7383" w:rsidRDefault="00CD7383" w:rsidP="00CD738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2A581A6D" w14:textId="2B85198D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28.83</w:t>
            </w:r>
          </w:p>
        </w:tc>
        <w:tc>
          <w:tcPr>
            <w:tcW w:w="956" w:type="pct"/>
            <w:vAlign w:val="center"/>
          </w:tcPr>
          <w:p w14:paraId="10FA814C" w14:textId="5265CE20" w:rsidR="00CD7383" w:rsidRDefault="00C17298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28.83</w:t>
            </w:r>
          </w:p>
        </w:tc>
        <w:tc>
          <w:tcPr>
            <w:tcW w:w="956" w:type="pct"/>
            <w:vAlign w:val="center"/>
          </w:tcPr>
          <w:p w14:paraId="753EEED6" w14:textId="0F850D56" w:rsidR="00CD7383" w:rsidRDefault="006B65F3" w:rsidP="00CD73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27.85</w:t>
            </w:r>
          </w:p>
        </w:tc>
      </w:tr>
    </w:tbl>
    <w:p w14:paraId="0E6A3892" w14:textId="7DA42E29" w:rsidR="00A51D8E" w:rsidRDefault="00663050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037ABD52" w:rsidR="00A70E92" w:rsidRDefault="00222A11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65B80B20" w14:textId="73E01DEA" w:rsidR="00D43320" w:rsidRDefault="00D43320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stump: 37</w:t>
      </w:r>
    </w:p>
    <w:p w14:paraId="19FB9B51" w14:textId="77777777" w:rsidR="00237541" w:rsidRDefault="00237541" w:rsidP="0023754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</w:t>
      </w:r>
      <w:proofErr w:type="gramStart"/>
      <w:r>
        <w:rPr>
          <w:sz w:val="28"/>
        </w:rPr>
        <w:t>to :</w:t>
      </w:r>
      <w:proofErr w:type="gramEnd"/>
      <w:r>
        <w:rPr>
          <w:sz w:val="28"/>
        </w:rPr>
        <w:t xml:space="preserve"> 36</w:t>
      </w:r>
    </w:p>
    <w:p w14:paraId="64822E97" w14:textId="77777777" w:rsidR="00237541" w:rsidRDefault="00237541" w:rsidP="0023754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48</w:t>
      </w:r>
    </w:p>
    <w:p w14:paraId="7F667DF8" w14:textId="77777777" w:rsidR="00237541" w:rsidRDefault="00237541" w:rsidP="0023754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4CD52F3F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098BF7A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39E534F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1D9BC107" w14:textId="6180FA68" w:rsidR="00CD7383" w:rsidRDefault="00CD7383" w:rsidP="00CD7383">
      <w:pPr>
        <w:tabs>
          <w:tab w:val="left" w:pos="10260"/>
        </w:tabs>
        <w:ind w:firstLine="450"/>
        <w:jc w:val="center"/>
        <w:rPr>
          <w:b/>
        </w:rPr>
      </w:pPr>
    </w:p>
    <w:p w14:paraId="181DA5F2" w14:textId="2C42C50D" w:rsidR="00CD7383" w:rsidRDefault="00CD7383" w:rsidP="00CD7383">
      <w:pPr>
        <w:tabs>
          <w:tab w:val="left" w:pos="10260"/>
        </w:tabs>
        <w:ind w:firstLine="450"/>
        <w:jc w:val="center"/>
        <w:rPr>
          <w:b/>
        </w:rPr>
      </w:pPr>
      <w:r w:rsidRPr="00CD7383">
        <w:drawing>
          <wp:anchor distT="0" distB="0" distL="114300" distR="114300" simplePos="0" relativeHeight="251764224" behindDoc="1" locked="0" layoutInCell="1" allowOverlap="1" wp14:anchorId="4581A8B3" wp14:editId="25835333">
            <wp:simplePos x="0" y="0"/>
            <wp:positionH relativeFrom="column">
              <wp:posOffset>-357928</wp:posOffset>
            </wp:positionH>
            <wp:positionV relativeFrom="paragraph">
              <wp:posOffset>281305</wp:posOffset>
            </wp:positionV>
            <wp:extent cx="7249160" cy="1946910"/>
            <wp:effectExtent l="0" t="0" r="8890" b="0"/>
            <wp:wrapTight wrapText="bothSides">
              <wp:wrapPolygon edited="0">
                <wp:start x="0" y="0"/>
                <wp:lineTo x="0" y="21346"/>
                <wp:lineTo x="21570" y="21346"/>
                <wp:lineTo x="21570" y="0"/>
                <wp:lineTo x="0" y="0"/>
              </wp:wrapPolygon>
            </wp:wrapTight>
            <wp:docPr id="10790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1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4916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RECONSTRUCTED PANORAMIC</w:t>
      </w:r>
      <w:r w:rsidRPr="00412911">
        <w:rPr>
          <w:b/>
        </w:rPr>
        <w:t xml:space="preserve"> VIEW</w:t>
      </w:r>
    </w:p>
    <w:p w14:paraId="59F917BA" w14:textId="7ADD000F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1FE22775" w:rsidR="00205903" w:rsidRDefault="00205903" w:rsidP="00B923B3">
      <w:pPr>
        <w:tabs>
          <w:tab w:val="left" w:pos="10260"/>
        </w:tabs>
        <w:ind w:firstLine="450"/>
        <w:jc w:val="both"/>
      </w:pPr>
    </w:p>
    <w:p w14:paraId="79EF7027" w14:textId="4000E747" w:rsidR="00BC5343" w:rsidRDefault="00BC5343" w:rsidP="00CD7383">
      <w:pPr>
        <w:tabs>
          <w:tab w:val="left" w:pos="10260"/>
        </w:tabs>
        <w:rPr>
          <w:b/>
        </w:rPr>
      </w:pPr>
    </w:p>
    <w:p w14:paraId="16EFC56A" w14:textId="1D8646D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74A152C" w:rsidR="0083504C" w:rsidRDefault="0083504C" w:rsidP="00A2470C">
      <w:pPr>
        <w:rPr>
          <w:b/>
        </w:rPr>
      </w:pPr>
    </w:p>
    <w:p w14:paraId="4B18207C" w14:textId="3DCEA24D" w:rsidR="009B4D07" w:rsidRDefault="009B4D07" w:rsidP="00A2470C">
      <w:pPr>
        <w:rPr>
          <w:b/>
        </w:rPr>
      </w:pPr>
    </w:p>
    <w:p w14:paraId="6B21D343" w14:textId="3EF53A92" w:rsidR="0083504C" w:rsidRDefault="00645C8B" w:rsidP="002E7609">
      <w:pPr>
        <w:jc w:val="center"/>
        <w:rPr>
          <w:b/>
        </w:rPr>
      </w:pPr>
      <w:r w:rsidRPr="00C06BC5">
        <w:rPr>
          <w:b/>
        </w:rPr>
        <w:drawing>
          <wp:anchor distT="0" distB="0" distL="114300" distR="114300" simplePos="0" relativeHeight="251765248" behindDoc="1" locked="0" layoutInCell="1" allowOverlap="1" wp14:anchorId="0983EFA1" wp14:editId="74A1B846">
            <wp:simplePos x="0" y="0"/>
            <wp:positionH relativeFrom="margin">
              <wp:posOffset>-231140</wp:posOffset>
            </wp:positionH>
            <wp:positionV relativeFrom="paragraph">
              <wp:posOffset>174625</wp:posOffset>
            </wp:positionV>
            <wp:extent cx="3369310" cy="1764030"/>
            <wp:effectExtent l="0" t="0" r="2540" b="7620"/>
            <wp:wrapTight wrapText="bothSides">
              <wp:wrapPolygon edited="0">
                <wp:start x="0" y="0"/>
                <wp:lineTo x="0" y="21460"/>
                <wp:lineTo x="21494" y="21460"/>
                <wp:lineTo x="21494" y="0"/>
                <wp:lineTo x="0" y="0"/>
              </wp:wrapPolygon>
            </wp:wrapTight>
            <wp:docPr id="197741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11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C8B">
        <w:rPr>
          <w:b/>
        </w:rPr>
        <w:drawing>
          <wp:anchor distT="0" distB="0" distL="114300" distR="114300" simplePos="0" relativeHeight="251766272" behindDoc="1" locked="0" layoutInCell="1" allowOverlap="1" wp14:anchorId="3C3A15AB" wp14:editId="4C089F9D">
            <wp:simplePos x="0" y="0"/>
            <wp:positionH relativeFrom="column">
              <wp:posOffset>3257550</wp:posOffset>
            </wp:positionH>
            <wp:positionV relativeFrom="paragraph">
              <wp:posOffset>197697</wp:posOffset>
            </wp:positionV>
            <wp:extent cx="3505200" cy="1722120"/>
            <wp:effectExtent l="0" t="0" r="0" b="0"/>
            <wp:wrapTight wrapText="bothSides">
              <wp:wrapPolygon edited="0">
                <wp:start x="0" y="0"/>
                <wp:lineTo x="0" y="21265"/>
                <wp:lineTo x="21483" y="21265"/>
                <wp:lineTo x="21483" y="0"/>
                <wp:lineTo x="0" y="0"/>
              </wp:wrapPolygon>
            </wp:wrapTight>
            <wp:docPr id="202853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6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CE3B4" w14:textId="23DA89B9" w:rsidR="009B4D07" w:rsidRDefault="009B4D07" w:rsidP="00AA4D9E">
      <w:pPr>
        <w:rPr>
          <w:b/>
        </w:rPr>
      </w:pPr>
    </w:p>
    <w:p w14:paraId="4B9AEA6F" w14:textId="283EDD1F" w:rsidR="009B4D07" w:rsidRDefault="009B4D07" w:rsidP="00AA4D9E">
      <w:pPr>
        <w:rPr>
          <w:b/>
        </w:rPr>
      </w:pPr>
    </w:p>
    <w:p w14:paraId="2610A8E1" w14:textId="1128F3E4" w:rsidR="009B4D07" w:rsidRDefault="009B4D07" w:rsidP="00AA4D9E">
      <w:pPr>
        <w:rPr>
          <w:b/>
        </w:rPr>
      </w:pPr>
    </w:p>
    <w:p w14:paraId="6B481917" w14:textId="418D1AEE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2495C329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6C7954A5" w14:textId="58F8BC9B" w:rsidR="00BC5343" w:rsidRDefault="00BC5343" w:rsidP="00AA4D9E">
      <w:pPr>
        <w:rPr>
          <w:b/>
        </w:rPr>
      </w:pPr>
    </w:p>
    <w:p w14:paraId="6DD914FB" w14:textId="7067259A" w:rsidR="00B54E1A" w:rsidRDefault="00B54E1A" w:rsidP="00BC5343">
      <w:pPr>
        <w:rPr>
          <w:b/>
        </w:rPr>
      </w:pPr>
      <w:r>
        <w:rPr>
          <w:b/>
        </w:rPr>
        <w:br w:type="page"/>
      </w:r>
    </w:p>
    <w:p w14:paraId="54865044" w14:textId="77777777" w:rsidR="00BC5343" w:rsidRDefault="00BC5343" w:rsidP="00AA4D9E">
      <w:pPr>
        <w:jc w:val="center"/>
        <w:rPr>
          <w:b/>
        </w:rPr>
      </w:pPr>
    </w:p>
    <w:p w14:paraId="3E65905B" w14:textId="3D9D3EF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D7C7CD" w14:textId="50489AA8" w:rsidR="00D80C9D" w:rsidRPr="002A4ACA" w:rsidRDefault="003553AE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553AE">
              <w:rPr>
                <w:b/>
              </w:rPr>
              <w:drawing>
                <wp:inline distT="0" distB="0" distL="0" distR="0" wp14:anchorId="0C620BAE" wp14:editId="2866D439">
                  <wp:extent cx="4191585" cy="2581635"/>
                  <wp:effectExtent l="0" t="0" r="0" b="9525"/>
                  <wp:docPr id="164865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531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7DFC73B0" w:rsidR="00D80C9D" w:rsidRPr="002A4ACA" w:rsidRDefault="003553AE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553AE">
              <w:rPr>
                <w:b/>
              </w:rPr>
              <w:drawing>
                <wp:inline distT="0" distB="0" distL="0" distR="0" wp14:anchorId="58EF160E" wp14:editId="7B57628B">
                  <wp:extent cx="4106503" cy="2514600"/>
                  <wp:effectExtent l="0" t="0" r="8890" b="0"/>
                  <wp:docPr id="102402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022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439" cy="252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71DA2F5F" w:rsidR="00D80C9D" w:rsidRPr="002A4ACA" w:rsidRDefault="005112C3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112C3">
              <w:rPr>
                <w:b/>
              </w:rPr>
              <w:drawing>
                <wp:inline distT="0" distB="0" distL="0" distR="0" wp14:anchorId="5A58387C" wp14:editId="2CF51AA5">
                  <wp:extent cx="4032250" cy="2609705"/>
                  <wp:effectExtent l="0" t="0" r="6350" b="635"/>
                  <wp:docPr id="6666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66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08" cy="261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1776940" w14:textId="76F09D3C" w:rsidR="00D80C9D" w:rsidRPr="002A4ACA" w:rsidRDefault="006E2A0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2A0C">
              <w:rPr>
                <w:b/>
              </w:rPr>
              <w:drawing>
                <wp:inline distT="0" distB="0" distL="0" distR="0" wp14:anchorId="07CCEC2E" wp14:editId="5B8D4B0B">
                  <wp:extent cx="3715268" cy="2324424"/>
                  <wp:effectExtent l="0" t="0" r="0" b="0"/>
                  <wp:docPr id="2082385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3856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0DD0B69A" w14:textId="01ED6388" w:rsidR="00D80C9D" w:rsidRPr="002A4ACA" w:rsidRDefault="006E2A0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2A0C">
              <w:rPr>
                <w:b/>
              </w:rPr>
              <w:drawing>
                <wp:inline distT="0" distB="0" distL="0" distR="0" wp14:anchorId="0B0FFA94" wp14:editId="7F0CACA6">
                  <wp:extent cx="3791479" cy="2362530"/>
                  <wp:effectExtent l="0" t="0" r="0" b="0"/>
                  <wp:docPr id="2079693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938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C1EA8F1" w14:textId="2D201FA5" w:rsidR="00D80C9D" w:rsidRPr="002A4ACA" w:rsidRDefault="006E2A0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2A0C">
              <w:rPr>
                <w:b/>
              </w:rPr>
              <w:drawing>
                <wp:inline distT="0" distB="0" distL="0" distR="0" wp14:anchorId="446ACB17" wp14:editId="4FFE1C81">
                  <wp:extent cx="3724795" cy="2333951"/>
                  <wp:effectExtent l="0" t="0" r="9525" b="9525"/>
                  <wp:docPr id="173149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4905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A09CE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C73F0" w14:textId="77777777" w:rsidR="00F72352" w:rsidRDefault="00F72352">
      <w:r>
        <w:separator/>
      </w:r>
    </w:p>
  </w:endnote>
  <w:endnote w:type="continuationSeparator" w:id="0">
    <w:p w14:paraId="5490B4AE" w14:textId="77777777" w:rsidR="00F72352" w:rsidRDefault="00F72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77F6B" w14:textId="77777777" w:rsidR="00F72352" w:rsidRDefault="00F72352">
      <w:r>
        <w:separator/>
      </w:r>
    </w:p>
  </w:footnote>
  <w:footnote w:type="continuationSeparator" w:id="0">
    <w:p w14:paraId="2501B713" w14:textId="77777777" w:rsidR="00F72352" w:rsidRDefault="00F72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37014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10514A"/>
    <w:rsid w:val="00112B87"/>
    <w:rsid w:val="00113A6F"/>
    <w:rsid w:val="001153E9"/>
    <w:rsid w:val="00125E9A"/>
    <w:rsid w:val="001263D2"/>
    <w:rsid w:val="0013289A"/>
    <w:rsid w:val="001351ED"/>
    <w:rsid w:val="001411EC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C5280"/>
    <w:rsid w:val="001D4728"/>
    <w:rsid w:val="001E0398"/>
    <w:rsid w:val="001E2690"/>
    <w:rsid w:val="001E2F23"/>
    <w:rsid w:val="001F158A"/>
    <w:rsid w:val="001F230C"/>
    <w:rsid w:val="001F5A3B"/>
    <w:rsid w:val="001F7F01"/>
    <w:rsid w:val="00205903"/>
    <w:rsid w:val="002066B7"/>
    <w:rsid w:val="0021011C"/>
    <w:rsid w:val="00213238"/>
    <w:rsid w:val="00214500"/>
    <w:rsid w:val="00214BDB"/>
    <w:rsid w:val="002161D2"/>
    <w:rsid w:val="002208D0"/>
    <w:rsid w:val="00220A22"/>
    <w:rsid w:val="00222A11"/>
    <w:rsid w:val="002238EA"/>
    <w:rsid w:val="00235A79"/>
    <w:rsid w:val="00237541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10F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2F6D60"/>
    <w:rsid w:val="0030780D"/>
    <w:rsid w:val="00316DB8"/>
    <w:rsid w:val="003207E8"/>
    <w:rsid w:val="00321111"/>
    <w:rsid w:val="003273B2"/>
    <w:rsid w:val="00345305"/>
    <w:rsid w:val="003553AE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02F8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5537"/>
    <w:rsid w:val="004F6FD5"/>
    <w:rsid w:val="005112C3"/>
    <w:rsid w:val="0052023C"/>
    <w:rsid w:val="005237D2"/>
    <w:rsid w:val="005245F8"/>
    <w:rsid w:val="00524E9F"/>
    <w:rsid w:val="00533876"/>
    <w:rsid w:val="00534451"/>
    <w:rsid w:val="00535200"/>
    <w:rsid w:val="005372FC"/>
    <w:rsid w:val="00547F7D"/>
    <w:rsid w:val="0055175D"/>
    <w:rsid w:val="005521A0"/>
    <w:rsid w:val="005521D8"/>
    <w:rsid w:val="0055535D"/>
    <w:rsid w:val="00557940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09CE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5C8B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B65F3"/>
    <w:rsid w:val="006C313D"/>
    <w:rsid w:val="006C7324"/>
    <w:rsid w:val="006D12A9"/>
    <w:rsid w:val="006D1AD3"/>
    <w:rsid w:val="006D3317"/>
    <w:rsid w:val="006D3FEC"/>
    <w:rsid w:val="006D7D65"/>
    <w:rsid w:val="006E2A0C"/>
    <w:rsid w:val="006E32BA"/>
    <w:rsid w:val="006E476A"/>
    <w:rsid w:val="006E50B3"/>
    <w:rsid w:val="006E5174"/>
    <w:rsid w:val="006E5E7F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217"/>
    <w:rsid w:val="009B4D07"/>
    <w:rsid w:val="009C2EF4"/>
    <w:rsid w:val="009C6272"/>
    <w:rsid w:val="009D2477"/>
    <w:rsid w:val="009D3274"/>
    <w:rsid w:val="009E5E63"/>
    <w:rsid w:val="009E6596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151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0DDF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06BC5"/>
    <w:rsid w:val="00C17298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D7383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3320"/>
    <w:rsid w:val="00D4710F"/>
    <w:rsid w:val="00D50376"/>
    <w:rsid w:val="00D51321"/>
    <w:rsid w:val="00D51A5C"/>
    <w:rsid w:val="00D5706F"/>
    <w:rsid w:val="00D66588"/>
    <w:rsid w:val="00D72677"/>
    <w:rsid w:val="00D743D1"/>
    <w:rsid w:val="00D801F4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15B6"/>
    <w:rsid w:val="00DD6337"/>
    <w:rsid w:val="00DE164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37E2"/>
    <w:rsid w:val="00F67740"/>
    <w:rsid w:val="00F72352"/>
    <w:rsid w:val="00F76899"/>
    <w:rsid w:val="00F86433"/>
    <w:rsid w:val="00F9296A"/>
    <w:rsid w:val="00FA0AE4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8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2023-10-04T09:57:00Z</cp:lastPrinted>
  <dcterms:created xsi:type="dcterms:W3CDTF">2024-06-22T16:00:00Z</dcterms:created>
  <dcterms:modified xsi:type="dcterms:W3CDTF">2024-06-22T16:22:00Z</dcterms:modified>
</cp:coreProperties>
</file>