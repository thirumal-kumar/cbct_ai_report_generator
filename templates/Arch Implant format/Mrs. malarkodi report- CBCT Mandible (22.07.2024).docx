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535200">
        <w:trPr>
          <w:trHeight w:val="553"/>
        </w:trPr>
        <w:tc>
          <w:tcPr>
            <w:tcW w:w="2413" w:type="pct"/>
          </w:tcPr>
          <w:p w14:paraId="4D354F41" w14:textId="1AEE6C7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E467E9">
              <w:rPr>
                <w:sz w:val="28"/>
              </w:rPr>
              <w:t>s. Malarkodi</w:t>
            </w:r>
          </w:p>
        </w:tc>
        <w:tc>
          <w:tcPr>
            <w:tcW w:w="2587" w:type="pct"/>
          </w:tcPr>
          <w:p w14:paraId="112E52C6" w14:textId="40A9E81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467E9">
              <w:rPr>
                <w:sz w:val="28"/>
              </w:rPr>
              <w:t>22.07.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35200">
        <w:trPr>
          <w:trHeight w:val="553"/>
        </w:trPr>
        <w:tc>
          <w:tcPr>
            <w:tcW w:w="2413" w:type="pct"/>
          </w:tcPr>
          <w:p w14:paraId="21388FD1" w14:textId="7663040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E467E9" w:rsidRPr="00E467E9">
              <w:rPr>
                <w:sz w:val="28"/>
              </w:rPr>
              <w:t>62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467E9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35200">
        <w:trPr>
          <w:trHeight w:val="553"/>
        </w:trPr>
        <w:tc>
          <w:tcPr>
            <w:tcW w:w="2413" w:type="pct"/>
          </w:tcPr>
          <w:p w14:paraId="37131503" w14:textId="3E4EB47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E467E9">
              <w:rPr>
                <w:sz w:val="28"/>
              </w:rPr>
              <w:t>Divya Prasanna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A9FB844" w14:textId="221A7AC5" w:rsidR="00AF2DB4" w:rsidRDefault="00840C58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</w:t>
      </w:r>
      <w:r w:rsidR="004E7745">
        <w:rPr>
          <w:sz w:val="28"/>
        </w:rPr>
        <w:t xml:space="preserve"> </w:t>
      </w:r>
      <w:r w:rsidR="008954CF">
        <w:rPr>
          <w:sz w:val="28"/>
        </w:rPr>
        <w:t>edentulous mandibular alveolar ridge</w:t>
      </w:r>
      <w:r>
        <w:rPr>
          <w:sz w:val="28"/>
        </w:rPr>
        <w:t>.</w:t>
      </w:r>
    </w:p>
    <w:p w14:paraId="7EA87BF9" w14:textId="063667FA" w:rsidR="005605FB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mandibular alveolar ridge is present with normal trabecular pattern</w:t>
      </w:r>
      <w:r w:rsidR="00840C58">
        <w:rPr>
          <w:sz w:val="28"/>
        </w:rPr>
        <w:t>, however, due to resorptive changes of the alveolar ridge, the height of the mandible is compromised.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p w14:paraId="097A5CED" w14:textId="77777777" w:rsidR="00D17221" w:rsidRDefault="00D17221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191439D6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217CC2A4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4A43D030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696ADA3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7280034B" w14:textId="485DB8B2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  <w:vAlign w:val="center"/>
          </w:tcPr>
          <w:p w14:paraId="7D9004C7" w14:textId="5D2F7A8D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3F8002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7FB7DD1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61681CF" w14:textId="7E77FD30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5.23</w:t>
            </w:r>
          </w:p>
        </w:tc>
        <w:tc>
          <w:tcPr>
            <w:tcW w:w="803" w:type="pct"/>
            <w:vAlign w:val="center"/>
          </w:tcPr>
          <w:p w14:paraId="687EB598" w14:textId="32EA8F99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4.58</w:t>
            </w:r>
          </w:p>
        </w:tc>
        <w:tc>
          <w:tcPr>
            <w:tcW w:w="803" w:type="pct"/>
            <w:vAlign w:val="center"/>
          </w:tcPr>
          <w:p w14:paraId="2D442489" w14:textId="03FCDFFD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5.61</w:t>
            </w:r>
          </w:p>
        </w:tc>
        <w:tc>
          <w:tcPr>
            <w:tcW w:w="801" w:type="pct"/>
            <w:vAlign w:val="center"/>
          </w:tcPr>
          <w:p w14:paraId="6009686D" w14:textId="50500D1E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5.51</w:t>
            </w:r>
          </w:p>
        </w:tc>
      </w:tr>
      <w:tr w:rsidR="00A51D8E" w14:paraId="701898D6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C29C65C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29AB7F21" w14:textId="54FD5DE4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5.73</w:t>
            </w:r>
          </w:p>
        </w:tc>
        <w:tc>
          <w:tcPr>
            <w:tcW w:w="803" w:type="pct"/>
            <w:vAlign w:val="center"/>
          </w:tcPr>
          <w:p w14:paraId="3338E84F" w14:textId="27FC89AA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6.16</w:t>
            </w:r>
          </w:p>
        </w:tc>
        <w:tc>
          <w:tcPr>
            <w:tcW w:w="803" w:type="pct"/>
            <w:vAlign w:val="center"/>
          </w:tcPr>
          <w:p w14:paraId="1C68F9C2" w14:textId="5C8009BC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7.27</w:t>
            </w:r>
          </w:p>
        </w:tc>
        <w:tc>
          <w:tcPr>
            <w:tcW w:w="801" w:type="pct"/>
            <w:vAlign w:val="center"/>
          </w:tcPr>
          <w:p w14:paraId="2934F7F1" w14:textId="718F2669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6.78</w:t>
            </w:r>
          </w:p>
        </w:tc>
      </w:tr>
      <w:tr w:rsidR="00A51D8E" w14:paraId="6C8E2694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7AAC4419" w14:textId="65B32283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3DBD64C0" w14:textId="68FC2EB4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</w:t>
            </w:r>
          </w:p>
        </w:tc>
        <w:tc>
          <w:tcPr>
            <w:tcW w:w="803" w:type="pct"/>
            <w:vAlign w:val="center"/>
          </w:tcPr>
          <w:p w14:paraId="25CEE25C" w14:textId="4287348E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11.79</w:t>
            </w:r>
          </w:p>
        </w:tc>
        <w:tc>
          <w:tcPr>
            <w:tcW w:w="803" w:type="pct"/>
            <w:vAlign w:val="center"/>
          </w:tcPr>
          <w:p w14:paraId="413E5B6D" w14:textId="501EFB36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</w:t>
            </w:r>
          </w:p>
        </w:tc>
        <w:tc>
          <w:tcPr>
            <w:tcW w:w="801" w:type="pct"/>
            <w:vAlign w:val="center"/>
          </w:tcPr>
          <w:p w14:paraId="0CCE9747" w14:textId="547B52CC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10.47</w:t>
            </w:r>
          </w:p>
        </w:tc>
      </w:tr>
    </w:tbl>
    <w:tbl>
      <w:tblPr>
        <w:tblpPr w:leftFromText="180" w:rightFromText="180" w:vertAnchor="page" w:horzAnchor="margin" w:tblpY="849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52644A17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340FFE6D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4A05909" w14:textId="1CFF6809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7684AC5F" w14:textId="75C6223B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5B798561" w14:textId="3F5A9D49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  <w:vAlign w:val="center"/>
          </w:tcPr>
          <w:p w14:paraId="5AD5AD40" w14:textId="40D7CCF5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B85DA3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6C7B2606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B6EB3EF" w14:textId="155E8537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6.32</w:t>
            </w:r>
          </w:p>
        </w:tc>
        <w:tc>
          <w:tcPr>
            <w:tcW w:w="803" w:type="pct"/>
            <w:vAlign w:val="center"/>
          </w:tcPr>
          <w:p w14:paraId="70F9A61F" w14:textId="1192D545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8.46</w:t>
            </w:r>
          </w:p>
        </w:tc>
        <w:tc>
          <w:tcPr>
            <w:tcW w:w="803" w:type="pct"/>
            <w:vAlign w:val="center"/>
          </w:tcPr>
          <w:p w14:paraId="4A4C298E" w14:textId="51F28312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7.53</w:t>
            </w:r>
          </w:p>
        </w:tc>
        <w:tc>
          <w:tcPr>
            <w:tcW w:w="801" w:type="pct"/>
            <w:vAlign w:val="center"/>
          </w:tcPr>
          <w:p w14:paraId="3466EC59" w14:textId="3BCB3058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8.37</w:t>
            </w:r>
          </w:p>
        </w:tc>
      </w:tr>
      <w:tr w:rsidR="00A51D8E" w14:paraId="1A69D09A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091044B3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02831D0" w14:textId="19D8F3F6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7.72</w:t>
            </w:r>
          </w:p>
        </w:tc>
        <w:tc>
          <w:tcPr>
            <w:tcW w:w="803" w:type="pct"/>
            <w:vAlign w:val="center"/>
          </w:tcPr>
          <w:p w14:paraId="310BC78A" w14:textId="3A78A62A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9.14</w:t>
            </w:r>
          </w:p>
        </w:tc>
        <w:tc>
          <w:tcPr>
            <w:tcW w:w="803" w:type="pct"/>
            <w:vAlign w:val="center"/>
          </w:tcPr>
          <w:p w14:paraId="318DF1D6" w14:textId="26231F8B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  <w:tc>
          <w:tcPr>
            <w:tcW w:w="801" w:type="pct"/>
            <w:vAlign w:val="center"/>
          </w:tcPr>
          <w:p w14:paraId="2BF2BDD8" w14:textId="2E053F01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9.37</w:t>
            </w:r>
          </w:p>
        </w:tc>
      </w:tr>
      <w:tr w:rsidR="00A51D8E" w14:paraId="34754702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68746235" w14:textId="2DADB6C4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53E88948" w14:textId="2FAA25FE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11.94</w:t>
            </w:r>
          </w:p>
        </w:tc>
        <w:tc>
          <w:tcPr>
            <w:tcW w:w="803" w:type="pct"/>
            <w:vAlign w:val="center"/>
          </w:tcPr>
          <w:p w14:paraId="1AE77CEE" w14:textId="58B72ED9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8.27</w:t>
            </w:r>
          </w:p>
        </w:tc>
        <w:tc>
          <w:tcPr>
            <w:tcW w:w="803" w:type="pct"/>
            <w:vAlign w:val="center"/>
          </w:tcPr>
          <w:p w14:paraId="25265B4A" w14:textId="29156595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9.85</w:t>
            </w:r>
          </w:p>
        </w:tc>
        <w:tc>
          <w:tcPr>
            <w:tcW w:w="801" w:type="pct"/>
            <w:vAlign w:val="center"/>
          </w:tcPr>
          <w:p w14:paraId="3DB06DE9" w14:textId="35FE1841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</w:t>
            </w:r>
          </w:p>
        </w:tc>
      </w:tr>
    </w:tbl>
    <w:p w14:paraId="3C51998E" w14:textId="77777777" w:rsidR="00D17221" w:rsidRDefault="00D17221"/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5ACE8796" w14:textId="77777777" w:rsidR="00A51D8E" w:rsidRDefault="00A51D8E"/>
    <w:p w14:paraId="36173C15" w14:textId="77777777" w:rsidR="00A51D8E" w:rsidRDefault="00A51D8E"/>
    <w:tbl>
      <w:tblPr>
        <w:tblpPr w:leftFromText="180" w:rightFromText="180" w:vertAnchor="page" w:horzAnchor="margin" w:tblpY="1908"/>
        <w:tblW w:w="494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4"/>
        <w:gridCol w:w="1939"/>
        <w:gridCol w:w="1939"/>
        <w:gridCol w:w="1939"/>
      </w:tblGrid>
      <w:tr w:rsidR="00A51D8E" w14:paraId="18902ADA" w14:textId="77777777" w:rsidTr="00277300">
        <w:trPr>
          <w:trHeight w:val="887"/>
        </w:trPr>
        <w:tc>
          <w:tcPr>
            <w:tcW w:w="2132" w:type="pct"/>
            <w:vAlign w:val="center"/>
          </w:tcPr>
          <w:p w14:paraId="75DF2716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0CEB7AC2" w14:textId="3702E88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40D114CE" w14:textId="0029C2E0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301802BF" w14:textId="473CAEA6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ADC5AEC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6DC8B367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79757D3" w14:textId="0F0E10C6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</w:t>
            </w:r>
          </w:p>
        </w:tc>
        <w:tc>
          <w:tcPr>
            <w:tcW w:w="956" w:type="pct"/>
            <w:vAlign w:val="center"/>
          </w:tcPr>
          <w:p w14:paraId="14111897" w14:textId="796DC02A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9.75</w:t>
            </w:r>
          </w:p>
        </w:tc>
        <w:tc>
          <w:tcPr>
            <w:tcW w:w="956" w:type="pct"/>
            <w:vAlign w:val="center"/>
          </w:tcPr>
          <w:p w14:paraId="6EE911A6" w14:textId="3D02F36A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8.69</w:t>
            </w:r>
          </w:p>
        </w:tc>
      </w:tr>
      <w:tr w:rsidR="00A51D8E" w14:paraId="716FD3F4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2298FF9B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62929820" w14:textId="29A6334E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6" w:type="pct"/>
            <w:vAlign w:val="center"/>
          </w:tcPr>
          <w:p w14:paraId="2CE2F405" w14:textId="3709348B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6" w:type="pct"/>
            <w:vAlign w:val="center"/>
          </w:tcPr>
          <w:p w14:paraId="19B828FA" w14:textId="53CE2D11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A51D8E" w14:paraId="12326AC1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6A2337EA" w14:textId="6A2C5DBC" w:rsidR="00A51D8E" w:rsidRDefault="00277300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64250B02" w14:textId="19ADB32E" w:rsidR="00A51D8E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0.8</w:t>
            </w:r>
          </w:p>
        </w:tc>
        <w:tc>
          <w:tcPr>
            <w:tcW w:w="956" w:type="pct"/>
            <w:vAlign w:val="center"/>
          </w:tcPr>
          <w:p w14:paraId="7C24475B" w14:textId="77317B8E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0.59</w:t>
            </w:r>
          </w:p>
        </w:tc>
        <w:tc>
          <w:tcPr>
            <w:tcW w:w="956" w:type="pct"/>
            <w:vAlign w:val="center"/>
          </w:tcPr>
          <w:p w14:paraId="16D26306" w14:textId="396DFE75" w:rsidR="00A51D8E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0.79</w:t>
            </w:r>
          </w:p>
        </w:tc>
      </w:tr>
      <w:tr w:rsidR="00277300" w14:paraId="22D76D4F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0F3AF96A" w14:textId="2C2E3B72" w:rsidR="00277300" w:rsidRDefault="00277300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647F1ACB" w14:textId="5D950251" w:rsidR="00277300" w:rsidRDefault="00FA3E8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11.33</w:t>
            </w:r>
          </w:p>
        </w:tc>
        <w:tc>
          <w:tcPr>
            <w:tcW w:w="956" w:type="pct"/>
            <w:vAlign w:val="center"/>
          </w:tcPr>
          <w:p w14:paraId="7B33BBED" w14:textId="6E7B589A" w:rsidR="00277300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7.92</w:t>
            </w:r>
          </w:p>
        </w:tc>
        <w:tc>
          <w:tcPr>
            <w:tcW w:w="956" w:type="pct"/>
            <w:vAlign w:val="center"/>
          </w:tcPr>
          <w:p w14:paraId="0ABD7FAB" w14:textId="274CB91C" w:rsidR="00277300" w:rsidRDefault="00714F02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10.35</w:t>
            </w:r>
          </w:p>
        </w:tc>
      </w:tr>
    </w:tbl>
    <w:p w14:paraId="343881EC" w14:textId="77777777" w:rsidR="00A51D8E" w:rsidRDefault="00A51D8E"/>
    <w:p w14:paraId="16F0052B" w14:textId="77777777" w:rsidR="00A51D8E" w:rsidRDefault="00A51D8E"/>
    <w:tbl>
      <w:tblPr>
        <w:tblpPr w:leftFromText="180" w:rightFromText="180" w:vertAnchor="page" w:horzAnchor="margin" w:tblpY="7561"/>
        <w:tblW w:w="490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1"/>
        <w:gridCol w:w="1924"/>
        <w:gridCol w:w="1924"/>
        <w:gridCol w:w="1924"/>
      </w:tblGrid>
      <w:tr w:rsidR="002066B7" w14:paraId="45F63D2C" w14:textId="77777777" w:rsidTr="00277300">
        <w:trPr>
          <w:trHeight w:val="922"/>
        </w:trPr>
        <w:tc>
          <w:tcPr>
            <w:tcW w:w="2132" w:type="pct"/>
            <w:vAlign w:val="center"/>
          </w:tcPr>
          <w:p w14:paraId="1B6890FE" w14:textId="77777777" w:rsidR="002066B7" w:rsidRPr="0050224B" w:rsidRDefault="002066B7" w:rsidP="002066B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158F1F24" w14:textId="28849AB3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2EAA6AC4" w14:textId="74201F29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5ACEAE01" w14:textId="4E95A4A2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2066B7" w14:paraId="4A98A172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12958E8A" w14:textId="77777777" w:rsidR="002066B7" w:rsidRDefault="002066B7" w:rsidP="002066B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0E89F789" w14:textId="5A49A347" w:rsidR="002066B7" w:rsidRDefault="00714F02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*.27</w:t>
            </w:r>
          </w:p>
        </w:tc>
        <w:tc>
          <w:tcPr>
            <w:tcW w:w="956" w:type="pct"/>
            <w:vAlign w:val="center"/>
          </w:tcPr>
          <w:p w14:paraId="5DEA0D79" w14:textId="4CFE48AD" w:rsidR="002066B7" w:rsidRDefault="00AB3056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10.21</w:t>
            </w:r>
          </w:p>
        </w:tc>
        <w:tc>
          <w:tcPr>
            <w:tcW w:w="956" w:type="pct"/>
            <w:vAlign w:val="center"/>
          </w:tcPr>
          <w:p w14:paraId="7713B877" w14:textId="6EAAC69D" w:rsidR="002066B7" w:rsidRDefault="00AB3056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9.66</w:t>
            </w:r>
          </w:p>
        </w:tc>
      </w:tr>
      <w:tr w:rsidR="002066B7" w14:paraId="633B0F1A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5C7661C3" w14:textId="77777777" w:rsidR="002066B7" w:rsidRPr="000F2EB0" w:rsidRDefault="002066B7" w:rsidP="002066B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4915D64" w14:textId="5609B4A2" w:rsidR="002066B7" w:rsidRDefault="00714F02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6" w:type="pct"/>
            <w:vAlign w:val="center"/>
          </w:tcPr>
          <w:p w14:paraId="17B8A038" w14:textId="249AD3B3" w:rsidR="002066B7" w:rsidRDefault="00AB3056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10.05</w:t>
            </w:r>
          </w:p>
        </w:tc>
        <w:tc>
          <w:tcPr>
            <w:tcW w:w="956" w:type="pct"/>
            <w:vAlign w:val="center"/>
          </w:tcPr>
          <w:p w14:paraId="20E7447C" w14:textId="35231C7A" w:rsidR="002066B7" w:rsidRDefault="00AB3056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8.77</w:t>
            </w:r>
          </w:p>
        </w:tc>
      </w:tr>
      <w:tr w:rsidR="002066B7" w14:paraId="46D55FBF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6BBF5247" w14:textId="31C29921" w:rsidR="002066B7" w:rsidRDefault="00ED31F7" w:rsidP="002066B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25C454F9" w14:textId="06DBDECD" w:rsidR="002066B7" w:rsidRDefault="00AB3056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0.9</w:t>
            </w:r>
          </w:p>
        </w:tc>
        <w:tc>
          <w:tcPr>
            <w:tcW w:w="956" w:type="pct"/>
            <w:vAlign w:val="center"/>
          </w:tcPr>
          <w:p w14:paraId="77FC8C93" w14:textId="1DD97C49" w:rsidR="002066B7" w:rsidRDefault="00AB3056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4.26</w:t>
            </w:r>
          </w:p>
        </w:tc>
        <w:tc>
          <w:tcPr>
            <w:tcW w:w="956" w:type="pct"/>
            <w:vAlign w:val="center"/>
          </w:tcPr>
          <w:p w14:paraId="2EA9E57B" w14:textId="20D52105" w:rsidR="002066B7" w:rsidRDefault="00AB3056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3.02</w:t>
            </w:r>
          </w:p>
        </w:tc>
      </w:tr>
      <w:tr w:rsidR="0009331F" w14:paraId="167C4390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1C395398" w14:textId="7D0A1D98" w:rsidR="0009331F" w:rsidRDefault="00ED31F7" w:rsidP="002066B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5E48BF11" w14:textId="5EDEF3EB" w:rsidR="0009331F" w:rsidRDefault="00AB3056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12.17</w:t>
            </w:r>
          </w:p>
        </w:tc>
        <w:tc>
          <w:tcPr>
            <w:tcW w:w="956" w:type="pct"/>
            <w:vAlign w:val="center"/>
          </w:tcPr>
          <w:p w14:paraId="27D6C8A4" w14:textId="53891D83" w:rsidR="0009331F" w:rsidRDefault="00AB3056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12.49</w:t>
            </w:r>
          </w:p>
        </w:tc>
        <w:tc>
          <w:tcPr>
            <w:tcW w:w="956" w:type="pct"/>
            <w:vAlign w:val="center"/>
          </w:tcPr>
          <w:p w14:paraId="75DC10C5" w14:textId="28C57B6D" w:rsidR="0009331F" w:rsidRDefault="00AB3056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13.15</w:t>
            </w:r>
          </w:p>
        </w:tc>
      </w:tr>
    </w:tbl>
    <w:p w14:paraId="0E6A3892" w14:textId="76DCFD58" w:rsidR="00A51D8E" w:rsidRDefault="00A51D8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7F81C1E6" w:rsidR="00A70E92" w:rsidRDefault="00840C58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</w:t>
      </w:r>
      <w:r w:rsidR="00797605">
        <w:rPr>
          <w:sz w:val="28"/>
        </w:rPr>
        <w:t>ete</w:t>
      </w:r>
      <w:r>
        <w:rPr>
          <w:sz w:val="28"/>
        </w:rPr>
        <w:t>ly</w:t>
      </w:r>
      <w:r w:rsidR="00222A11">
        <w:rPr>
          <w:sz w:val="28"/>
        </w:rPr>
        <w:t xml:space="preserve">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482AB889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99B44C6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4F7D2300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47AF2DE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31DA236" w:rsidR="00205903" w:rsidRDefault="00972930" w:rsidP="00B923B3">
      <w:pPr>
        <w:tabs>
          <w:tab w:val="left" w:pos="10260"/>
        </w:tabs>
        <w:ind w:firstLine="450"/>
        <w:jc w:val="both"/>
      </w:pPr>
      <w:r w:rsidRPr="00972930">
        <w:drawing>
          <wp:anchor distT="0" distB="0" distL="114300" distR="114300" simplePos="0" relativeHeight="251763200" behindDoc="1" locked="0" layoutInCell="1" allowOverlap="1" wp14:anchorId="7B02963D" wp14:editId="6611D086">
            <wp:simplePos x="0" y="0"/>
            <wp:positionH relativeFrom="column">
              <wp:posOffset>57150</wp:posOffset>
            </wp:positionH>
            <wp:positionV relativeFrom="paragraph">
              <wp:posOffset>250190</wp:posOffset>
            </wp:positionV>
            <wp:extent cx="6515100" cy="2345690"/>
            <wp:effectExtent l="0" t="0" r="0" b="0"/>
            <wp:wrapTight wrapText="bothSides">
              <wp:wrapPolygon edited="0">
                <wp:start x="0" y="0"/>
                <wp:lineTo x="0" y="21401"/>
                <wp:lineTo x="21537" y="21401"/>
                <wp:lineTo x="21537" y="0"/>
                <wp:lineTo x="0" y="0"/>
              </wp:wrapPolygon>
            </wp:wrapTight>
            <wp:docPr id="71420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3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0154F" w14:textId="72225FAD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77DAD8E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5B84810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92AF069" w:rsidR="0083504C" w:rsidRDefault="0083504C" w:rsidP="00A2470C">
      <w:pPr>
        <w:rPr>
          <w:b/>
        </w:rPr>
      </w:pPr>
    </w:p>
    <w:p w14:paraId="4B18207C" w14:textId="7353E906" w:rsidR="009B4D07" w:rsidRDefault="009B4D07" w:rsidP="00A2470C">
      <w:pPr>
        <w:rPr>
          <w:b/>
        </w:rPr>
      </w:pPr>
    </w:p>
    <w:p w14:paraId="6B21D343" w14:textId="27B3B548" w:rsidR="0083504C" w:rsidRDefault="00972930" w:rsidP="002E7609">
      <w:pPr>
        <w:jc w:val="center"/>
        <w:rPr>
          <w:b/>
        </w:rPr>
      </w:pPr>
      <w:r w:rsidRPr="00972930">
        <w:rPr>
          <w:b/>
        </w:rPr>
        <w:drawing>
          <wp:anchor distT="0" distB="0" distL="114300" distR="114300" simplePos="0" relativeHeight="251762176" behindDoc="1" locked="0" layoutInCell="1" allowOverlap="1" wp14:anchorId="23DBC5AD" wp14:editId="554B839F">
            <wp:simplePos x="0" y="0"/>
            <wp:positionH relativeFrom="margin">
              <wp:posOffset>1998134</wp:posOffset>
            </wp:positionH>
            <wp:positionV relativeFrom="paragraph">
              <wp:posOffset>8467</wp:posOffset>
            </wp:positionV>
            <wp:extent cx="2566035" cy="1219200"/>
            <wp:effectExtent l="0" t="0" r="5715" b="0"/>
            <wp:wrapTight wrapText="bothSides">
              <wp:wrapPolygon edited="0">
                <wp:start x="0" y="0"/>
                <wp:lineTo x="0" y="21263"/>
                <wp:lineTo x="21488" y="21263"/>
                <wp:lineTo x="21488" y="0"/>
                <wp:lineTo x="0" y="0"/>
              </wp:wrapPolygon>
            </wp:wrapTight>
            <wp:docPr id="61377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77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CE3B4" w14:textId="70ED8670" w:rsidR="009B4D07" w:rsidRDefault="009B4D07" w:rsidP="00AA4D9E">
      <w:pPr>
        <w:rPr>
          <w:b/>
        </w:rPr>
      </w:pPr>
    </w:p>
    <w:p w14:paraId="4B9AEA6F" w14:textId="7BD0E631" w:rsidR="009B4D07" w:rsidRDefault="009B4D07" w:rsidP="00AA4D9E">
      <w:pPr>
        <w:rPr>
          <w:b/>
        </w:rPr>
      </w:pPr>
    </w:p>
    <w:p w14:paraId="2610A8E1" w14:textId="7053B80B" w:rsidR="009B4D07" w:rsidRDefault="009B4D07" w:rsidP="00AA4D9E">
      <w:pPr>
        <w:rPr>
          <w:b/>
        </w:rPr>
      </w:pPr>
    </w:p>
    <w:p w14:paraId="6B481917" w14:textId="418D1AEE" w:rsidR="009B4D07" w:rsidRDefault="009B4D07" w:rsidP="00AA4D9E">
      <w:pPr>
        <w:rPr>
          <w:b/>
        </w:rPr>
      </w:pPr>
    </w:p>
    <w:p w14:paraId="7D439443" w14:textId="1C95522D" w:rsidR="009B4D07" w:rsidRDefault="009B4D07" w:rsidP="00AA4D9E">
      <w:pPr>
        <w:rPr>
          <w:b/>
        </w:rPr>
      </w:pPr>
    </w:p>
    <w:p w14:paraId="791BBA40" w14:textId="3B04567A" w:rsidR="009B4D07" w:rsidRDefault="009B4D07" w:rsidP="00AA4D9E">
      <w:pPr>
        <w:rPr>
          <w:b/>
        </w:rPr>
      </w:pPr>
    </w:p>
    <w:p w14:paraId="2360C70B" w14:textId="098B8685" w:rsidR="009B4D07" w:rsidRDefault="009B4D07" w:rsidP="00AA4D9E">
      <w:pPr>
        <w:rPr>
          <w:b/>
        </w:rPr>
      </w:pPr>
    </w:p>
    <w:p w14:paraId="456F50BD" w14:textId="092950C8" w:rsidR="009B4D07" w:rsidRDefault="0039355C" w:rsidP="00AA4D9E">
      <w:pPr>
        <w:rPr>
          <w:b/>
        </w:rPr>
      </w:pPr>
      <w:r w:rsidRPr="0039355C">
        <w:rPr>
          <w:b/>
        </w:rPr>
        <w:drawing>
          <wp:anchor distT="0" distB="0" distL="114300" distR="114300" simplePos="0" relativeHeight="251764224" behindDoc="1" locked="0" layoutInCell="1" allowOverlap="1" wp14:anchorId="4DC810D8" wp14:editId="1279F696">
            <wp:simplePos x="0" y="0"/>
            <wp:positionH relativeFrom="column">
              <wp:posOffset>158750</wp:posOffset>
            </wp:positionH>
            <wp:positionV relativeFrom="paragraph">
              <wp:posOffset>177800</wp:posOffset>
            </wp:positionV>
            <wp:extent cx="2632710" cy="1210310"/>
            <wp:effectExtent l="0" t="0" r="0" b="8890"/>
            <wp:wrapTight wrapText="bothSides">
              <wp:wrapPolygon edited="0">
                <wp:start x="0" y="0"/>
                <wp:lineTo x="0" y="21419"/>
                <wp:lineTo x="21412" y="21419"/>
                <wp:lineTo x="21412" y="0"/>
                <wp:lineTo x="0" y="0"/>
              </wp:wrapPolygon>
            </wp:wrapTight>
            <wp:docPr id="9444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52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355C">
        <w:rPr>
          <w:b/>
        </w:rPr>
        <w:drawing>
          <wp:anchor distT="0" distB="0" distL="114300" distR="114300" simplePos="0" relativeHeight="251765248" behindDoc="1" locked="0" layoutInCell="1" allowOverlap="1" wp14:anchorId="6CEF0F7C" wp14:editId="618DA1AF">
            <wp:simplePos x="0" y="0"/>
            <wp:positionH relativeFrom="column">
              <wp:posOffset>3900805</wp:posOffset>
            </wp:positionH>
            <wp:positionV relativeFrom="paragraph">
              <wp:posOffset>160443</wp:posOffset>
            </wp:positionV>
            <wp:extent cx="2572385" cy="1242060"/>
            <wp:effectExtent l="0" t="0" r="0" b="0"/>
            <wp:wrapTight wrapText="bothSides">
              <wp:wrapPolygon edited="0">
                <wp:start x="0" y="0"/>
                <wp:lineTo x="0" y="21202"/>
                <wp:lineTo x="21435" y="21202"/>
                <wp:lineTo x="21435" y="0"/>
                <wp:lineTo x="0" y="0"/>
              </wp:wrapPolygon>
            </wp:wrapTight>
            <wp:docPr id="168607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70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58F85" w14:textId="19DDE425" w:rsidR="00AA4D9E" w:rsidRDefault="00AA4D9E" w:rsidP="00AA4D9E">
      <w:pPr>
        <w:rPr>
          <w:b/>
        </w:rPr>
      </w:pPr>
    </w:p>
    <w:p w14:paraId="6C7954A5" w14:textId="77777777" w:rsidR="00BC5343" w:rsidRDefault="00BC5343" w:rsidP="00AA4D9E">
      <w:pPr>
        <w:rPr>
          <w:b/>
        </w:rPr>
      </w:pPr>
    </w:p>
    <w:p w14:paraId="54865044" w14:textId="54DFAEEE" w:rsidR="00BC5343" w:rsidRDefault="00B54E1A" w:rsidP="0039355C">
      <w:pPr>
        <w:rPr>
          <w:b/>
        </w:rPr>
      </w:pPr>
      <w:r>
        <w:rPr>
          <w:b/>
        </w:rPr>
        <w:br w:type="page"/>
      </w:r>
    </w:p>
    <w:p w14:paraId="31F8E63F" w14:textId="77777777" w:rsidR="0039355C" w:rsidRDefault="0039355C" w:rsidP="00AA4D9E">
      <w:pPr>
        <w:jc w:val="center"/>
        <w:rPr>
          <w:b/>
        </w:rPr>
      </w:pPr>
    </w:p>
    <w:p w14:paraId="3E65905B" w14:textId="110CC547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16"/>
        <w:gridCol w:w="7386"/>
      </w:tblGrid>
      <w:tr w:rsidR="000D478F" w14:paraId="258EEC7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753F879" w14:textId="72E1FF58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4B7012D2" w14:textId="011122B8" w:rsidR="000D478F" w:rsidRDefault="00E00797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00797">
              <w:rPr>
                <w:b/>
              </w:rPr>
              <w:drawing>
                <wp:inline distT="0" distB="0" distL="0" distR="0" wp14:anchorId="096DAEA2" wp14:editId="4FD142C3">
                  <wp:extent cx="4105848" cy="2314898"/>
                  <wp:effectExtent l="0" t="0" r="9525" b="9525"/>
                  <wp:docPr id="1897344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3448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210F5F3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8209C85" w14:textId="2657AE1D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62192F4" w14:textId="3DF6A537" w:rsidR="000D478F" w:rsidRDefault="00E00797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00797">
              <w:rPr>
                <w:b/>
              </w:rPr>
              <w:drawing>
                <wp:inline distT="0" distB="0" distL="0" distR="0" wp14:anchorId="3A2D023A" wp14:editId="6BBB4BBA">
                  <wp:extent cx="3991532" cy="2362530"/>
                  <wp:effectExtent l="0" t="0" r="0" b="0"/>
                  <wp:docPr id="1344054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0540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88565B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042DA57" w14:textId="38B49111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FBEDF33" w14:textId="2B6D458C" w:rsidR="000D478F" w:rsidRDefault="00E00797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00797">
              <w:rPr>
                <w:b/>
              </w:rPr>
              <w:drawing>
                <wp:inline distT="0" distB="0" distL="0" distR="0" wp14:anchorId="1A11D0A5" wp14:editId="387E1A0A">
                  <wp:extent cx="4001058" cy="2505425"/>
                  <wp:effectExtent l="0" t="0" r="0" b="9525"/>
                  <wp:docPr id="761008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0087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AC1C4E3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9E38CF3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9A2EF43" w14:textId="5B13C5C6" w:rsidR="00D80C9D" w:rsidRPr="002A4ACA" w:rsidRDefault="00E00797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00797">
              <w:rPr>
                <w:b/>
              </w:rPr>
              <w:drawing>
                <wp:inline distT="0" distB="0" distL="0" distR="0" wp14:anchorId="20971460" wp14:editId="5EF55960">
                  <wp:extent cx="4143953" cy="2362530"/>
                  <wp:effectExtent l="0" t="0" r="0" b="0"/>
                  <wp:docPr id="1123121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1211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6E18C85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6AB39DD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1D7C7CD" w14:textId="3E8F0662" w:rsidR="00D80C9D" w:rsidRPr="002A4ACA" w:rsidRDefault="0079760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797605">
              <w:rPr>
                <w:b/>
              </w:rPr>
              <w:drawing>
                <wp:inline distT="0" distB="0" distL="0" distR="0" wp14:anchorId="0FF4AD54" wp14:editId="38AA38A5">
                  <wp:extent cx="4296375" cy="2362530"/>
                  <wp:effectExtent l="0" t="0" r="9525" b="0"/>
                  <wp:docPr id="686852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8525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70E152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46A8F74" w14:textId="774B14B0" w:rsidR="00D80C9D" w:rsidRPr="002A4ACA" w:rsidRDefault="0079760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797605">
              <w:rPr>
                <w:b/>
              </w:rPr>
              <w:drawing>
                <wp:inline distT="0" distB="0" distL="0" distR="0" wp14:anchorId="1665A006" wp14:editId="53B8B1DD">
                  <wp:extent cx="4296375" cy="2524477"/>
                  <wp:effectExtent l="0" t="0" r="9525" b="0"/>
                  <wp:docPr id="138679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7978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0070ABF" w14:textId="1D2C248F" w:rsidR="00D80C9D" w:rsidRPr="002A4ACA" w:rsidRDefault="0079760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797605">
              <w:rPr>
                <w:b/>
              </w:rPr>
              <w:drawing>
                <wp:inline distT="0" distB="0" distL="0" distR="0" wp14:anchorId="41835126" wp14:editId="65CCF86B">
                  <wp:extent cx="4277322" cy="2505425"/>
                  <wp:effectExtent l="0" t="0" r="0" b="9525"/>
                  <wp:docPr id="1747912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9121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A26E27D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09C22EE" w14:textId="1D76C8B5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0F4CB44" w14:textId="2BAD59D7" w:rsidR="000D478F" w:rsidRDefault="00570769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70769">
              <w:rPr>
                <w:b/>
              </w:rPr>
              <w:drawing>
                <wp:inline distT="0" distB="0" distL="0" distR="0" wp14:anchorId="345C4FDE" wp14:editId="5470CB6B">
                  <wp:extent cx="4163006" cy="2476846"/>
                  <wp:effectExtent l="0" t="0" r="0" b="0"/>
                  <wp:docPr id="865394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3944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5A20F8E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D97667C" w14:textId="45147754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4436FB2" w14:textId="0F40AC5F" w:rsidR="00F3718D" w:rsidRDefault="00972930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972930">
              <w:rPr>
                <w:b/>
              </w:rPr>
              <w:drawing>
                <wp:inline distT="0" distB="0" distL="0" distR="0" wp14:anchorId="3F216E9C" wp14:editId="009D360F">
                  <wp:extent cx="4105848" cy="2495898"/>
                  <wp:effectExtent l="0" t="0" r="9525" b="0"/>
                  <wp:docPr id="308803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0312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1E330D9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09C90D3" w14:textId="2161F16E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616C98E9" w14:textId="51DE0D62" w:rsidR="00F3718D" w:rsidRDefault="00DF0A09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F0A09">
              <w:rPr>
                <w:b/>
              </w:rPr>
              <w:drawing>
                <wp:inline distT="0" distB="0" distL="0" distR="0" wp14:anchorId="4EB44A28" wp14:editId="758DCD66">
                  <wp:extent cx="4229690" cy="2362530"/>
                  <wp:effectExtent l="0" t="0" r="0" b="0"/>
                  <wp:docPr id="784621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6210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43DC29B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B3E9B4" w14:textId="7D66EFCC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71964D3" w14:textId="797CE05D" w:rsidR="00D80C9D" w:rsidRPr="002A4ACA" w:rsidRDefault="00DF0A09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F0A09">
              <w:rPr>
                <w:b/>
              </w:rPr>
              <w:drawing>
                <wp:inline distT="0" distB="0" distL="0" distR="0" wp14:anchorId="46B8553B" wp14:editId="28AAA59B">
                  <wp:extent cx="4153480" cy="2600688"/>
                  <wp:effectExtent l="0" t="0" r="0" b="9525"/>
                  <wp:docPr id="680995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99564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0D0DA21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B240F9A" w14:textId="12E1F1EB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1776940" w14:textId="6856DB29" w:rsidR="00D80C9D" w:rsidRPr="002A4ACA" w:rsidRDefault="00DF0A09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F0A09">
              <w:rPr>
                <w:b/>
              </w:rPr>
              <w:drawing>
                <wp:inline distT="0" distB="0" distL="0" distR="0" wp14:anchorId="6722A5DC" wp14:editId="3741CD54">
                  <wp:extent cx="4458322" cy="2619741"/>
                  <wp:effectExtent l="0" t="0" r="0" b="9525"/>
                  <wp:docPr id="1206126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2636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AF9EBD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E54D3C" w14:textId="5985B366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0DD0B69A" w14:textId="75FEC270" w:rsidR="00D80C9D" w:rsidRPr="002A4ACA" w:rsidRDefault="00DF0A09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F0A09">
              <w:rPr>
                <w:b/>
              </w:rPr>
              <w:drawing>
                <wp:inline distT="0" distB="0" distL="0" distR="0" wp14:anchorId="49763015" wp14:editId="561F76F6">
                  <wp:extent cx="4544059" cy="2524477"/>
                  <wp:effectExtent l="0" t="0" r="9525" b="9525"/>
                  <wp:docPr id="108817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17840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F4417D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9F30BF5" w14:textId="289CCC04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C1EA8F1" w14:textId="3993EC44" w:rsidR="00D80C9D" w:rsidRPr="002A4ACA" w:rsidRDefault="00DF0A09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F0A09">
              <w:rPr>
                <w:b/>
              </w:rPr>
              <w:drawing>
                <wp:inline distT="0" distB="0" distL="0" distR="0" wp14:anchorId="7ADBB48E" wp14:editId="59AAB334">
                  <wp:extent cx="4334480" cy="2667372"/>
                  <wp:effectExtent l="0" t="0" r="9525" b="0"/>
                  <wp:docPr id="1339469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6954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6B09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B64922" w14:textId="77777777" w:rsidR="000E76B8" w:rsidRDefault="000E76B8">
      <w:r>
        <w:separator/>
      </w:r>
    </w:p>
  </w:endnote>
  <w:endnote w:type="continuationSeparator" w:id="0">
    <w:p w14:paraId="3ECEB864" w14:textId="77777777" w:rsidR="000E76B8" w:rsidRDefault="000E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13A6BD" w14:textId="77777777" w:rsidR="000E76B8" w:rsidRDefault="000E76B8">
      <w:r>
        <w:separator/>
      </w:r>
    </w:p>
  </w:footnote>
  <w:footnote w:type="continuationSeparator" w:id="0">
    <w:p w14:paraId="2F5660A8" w14:textId="77777777" w:rsidR="000E76B8" w:rsidRDefault="000E7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E76B8"/>
    <w:rsid w:val="000F1069"/>
    <w:rsid w:val="0010514A"/>
    <w:rsid w:val="00112B87"/>
    <w:rsid w:val="00113A6F"/>
    <w:rsid w:val="001153E9"/>
    <w:rsid w:val="00125E9A"/>
    <w:rsid w:val="001263D2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5903"/>
    <w:rsid w:val="002066B7"/>
    <w:rsid w:val="0021011C"/>
    <w:rsid w:val="00213238"/>
    <w:rsid w:val="00214500"/>
    <w:rsid w:val="00214BDB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6DB8"/>
    <w:rsid w:val="00321111"/>
    <w:rsid w:val="003273B2"/>
    <w:rsid w:val="00345305"/>
    <w:rsid w:val="0036712C"/>
    <w:rsid w:val="0038057F"/>
    <w:rsid w:val="00386F89"/>
    <w:rsid w:val="00392811"/>
    <w:rsid w:val="0039355C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0769"/>
    <w:rsid w:val="005711B5"/>
    <w:rsid w:val="00571FD8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4F02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97605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40C51"/>
    <w:rsid w:val="00840C58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72930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B3056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14417"/>
    <w:rsid w:val="00C25407"/>
    <w:rsid w:val="00C279C9"/>
    <w:rsid w:val="00C36F7D"/>
    <w:rsid w:val="00C3734D"/>
    <w:rsid w:val="00C4216E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0A09"/>
    <w:rsid w:val="00DF37B9"/>
    <w:rsid w:val="00DF70F7"/>
    <w:rsid w:val="00E00797"/>
    <w:rsid w:val="00E0136F"/>
    <w:rsid w:val="00E036AE"/>
    <w:rsid w:val="00E03CA4"/>
    <w:rsid w:val="00E053FE"/>
    <w:rsid w:val="00E05802"/>
    <w:rsid w:val="00E06F59"/>
    <w:rsid w:val="00E11ABB"/>
    <w:rsid w:val="00E218C6"/>
    <w:rsid w:val="00E228D6"/>
    <w:rsid w:val="00E238A6"/>
    <w:rsid w:val="00E325F1"/>
    <w:rsid w:val="00E35455"/>
    <w:rsid w:val="00E41C09"/>
    <w:rsid w:val="00E467E9"/>
    <w:rsid w:val="00E473EB"/>
    <w:rsid w:val="00E50A29"/>
    <w:rsid w:val="00E516B0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3E85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31</TotalTime>
  <Pages>12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2023-10-04T09:57:00Z</cp:lastPrinted>
  <dcterms:created xsi:type="dcterms:W3CDTF">2024-07-22T17:10:00Z</dcterms:created>
  <dcterms:modified xsi:type="dcterms:W3CDTF">2024-07-22T17:28:00Z</dcterms:modified>
</cp:coreProperties>
</file>