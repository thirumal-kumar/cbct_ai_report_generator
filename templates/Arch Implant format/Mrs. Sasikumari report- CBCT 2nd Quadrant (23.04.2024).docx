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77C0AC0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B1666">
              <w:rPr>
                <w:sz w:val="28"/>
              </w:rPr>
              <w:t xml:space="preserve">s. </w:t>
            </w:r>
            <w:r w:rsidR="00AA79D8">
              <w:rPr>
                <w:sz w:val="28"/>
              </w:rPr>
              <w:t>Sasikumari</w:t>
            </w:r>
          </w:p>
        </w:tc>
        <w:tc>
          <w:tcPr>
            <w:tcW w:w="2725" w:type="pct"/>
          </w:tcPr>
          <w:p w14:paraId="112E52C6" w14:textId="2475E93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AA79D8">
              <w:rPr>
                <w:sz w:val="28"/>
              </w:rPr>
              <w:t>23.04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6C2ECC89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AA79D8" w:rsidRPr="00AA79D8">
              <w:rPr>
                <w:sz w:val="28"/>
              </w:rPr>
              <w:t>70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B166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6C407128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AA79D8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6259D56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AA79D8">
              <w:rPr>
                <w:sz w:val="28"/>
              </w:rPr>
              <w:t xml:space="preserve">V. </w:t>
            </w:r>
            <w:proofErr w:type="spellStart"/>
            <w:r w:rsidR="00AA79D8">
              <w:rPr>
                <w:sz w:val="28"/>
              </w:rPr>
              <w:t>Nethaji</w:t>
            </w:r>
            <w:proofErr w:type="spellEnd"/>
          </w:p>
        </w:tc>
        <w:tc>
          <w:tcPr>
            <w:tcW w:w="2725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9504F6D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AA79D8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9504F6D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AA79D8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9249CC4" w14:textId="5C0F06DA" w:rsidR="00C16CB5" w:rsidRDefault="00C16CB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Hyperdense crown structure present in relation to 21, 22, 23.</w:t>
      </w:r>
    </w:p>
    <w:p w14:paraId="1547552D" w14:textId="4FCEA378" w:rsidR="00C16CB5" w:rsidRDefault="006E6BFC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24, 25,26.</w:t>
      </w:r>
    </w:p>
    <w:p w14:paraId="5BE302BF" w14:textId="38B13E80" w:rsidR="006E6BFC" w:rsidRDefault="006E6BFC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stump: 27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000" w:type="pct"/>
        <w:tblLook w:val="04A0" w:firstRow="1" w:lastRow="0" w:firstColumn="1" w:lastColumn="0" w:noHBand="0" w:noVBand="1"/>
      </w:tblPr>
      <w:tblGrid>
        <w:gridCol w:w="2805"/>
        <w:gridCol w:w="1862"/>
        <w:gridCol w:w="1861"/>
        <w:gridCol w:w="1861"/>
        <w:gridCol w:w="1861"/>
      </w:tblGrid>
      <w:tr w:rsidR="00AA79D8" w14:paraId="3475BBE5" w14:textId="77777777" w:rsidTr="00AA79D8">
        <w:trPr>
          <w:trHeight w:val="545"/>
        </w:trPr>
        <w:tc>
          <w:tcPr>
            <w:tcW w:w="1368" w:type="pct"/>
          </w:tcPr>
          <w:p w14:paraId="6FE1D43E" w14:textId="77777777" w:rsidR="00AA79D8" w:rsidRDefault="00AA79D8" w:rsidP="00663050">
            <w:pPr>
              <w:jc w:val="center"/>
            </w:pPr>
          </w:p>
        </w:tc>
        <w:tc>
          <w:tcPr>
            <w:tcW w:w="908" w:type="pct"/>
          </w:tcPr>
          <w:p w14:paraId="006AB704" w14:textId="77777777" w:rsidR="00AA79D8" w:rsidRDefault="00AA79D8" w:rsidP="00663050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908" w:type="pct"/>
          </w:tcPr>
          <w:p w14:paraId="18FBB4E6" w14:textId="77777777" w:rsidR="00AA79D8" w:rsidRDefault="00AA79D8" w:rsidP="00663050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908" w:type="pct"/>
          </w:tcPr>
          <w:p w14:paraId="0B57A7FC" w14:textId="77777777" w:rsidR="00AA79D8" w:rsidRDefault="00AA79D8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908" w:type="pct"/>
          </w:tcPr>
          <w:p w14:paraId="3CD43804" w14:textId="77777777" w:rsidR="00AA79D8" w:rsidRDefault="00AA79D8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AA79D8" w14:paraId="38D0E478" w14:textId="77777777" w:rsidTr="00AA79D8">
        <w:trPr>
          <w:trHeight w:val="657"/>
        </w:trPr>
        <w:tc>
          <w:tcPr>
            <w:tcW w:w="1368" w:type="pct"/>
          </w:tcPr>
          <w:p w14:paraId="23B61876" w14:textId="77777777" w:rsidR="00AA79D8" w:rsidRDefault="00AA79D8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908" w:type="pct"/>
          </w:tcPr>
          <w:p w14:paraId="711C715F" w14:textId="2F71F5BA" w:rsidR="00AA79D8" w:rsidRDefault="00843616" w:rsidP="00663050">
            <w:pPr>
              <w:jc w:val="center"/>
            </w:pPr>
            <w:r>
              <w:t>5.64</w:t>
            </w:r>
          </w:p>
        </w:tc>
        <w:tc>
          <w:tcPr>
            <w:tcW w:w="908" w:type="pct"/>
          </w:tcPr>
          <w:p w14:paraId="6B364FC8" w14:textId="51F34AA0" w:rsidR="00AA79D8" w:rsidRDefault="00843616" w:rsidP="00663050">
            <w:pPr>
              <w:jc w:val="center"/>
            </w:pPr>
            <w:r>
              <w:t>4.26</w:t>
            </w:r>
          </w:p>
        </w:tc>
        <w:tc>
          <w:tcPr>
            <w:tcW w:w="908" w:type="pct"/>
          </w:tcPr>
          <w:p w14:paraId="1D9F98AE" w14:textId="04528AE2" w:rsidR="00AA79D8" w:rsidRDefault="00843616" w:rsidP="00663050">
            <w:pPr>
              <w:jc w:val="center"/>
            </w:pPr>
            <w:r>
              <w:t>4.48</w:t>
            </w:r>
          </w:p>
        </w:tc>
        <w:tc>
          <w:tcPr>
            <w:tcW w:w="908" w:type="pct"/>
          </w:tcPr>
          <w:p w14:paraId="0EB109C8" w14:textId="34BF1D1D" w:rsidR="00AA79D8" w:rsidRDefault="00843616" w:rsidP="00663050">
            <w:pPr>
              <w:jc w:val="center"/>
            </w:pPr>
            <w:r>
              <w:t>7.46</w:t>
            </w:r>
          </w:p>
        </w:tc>
      </w:tr>
      <w:tr w:rsidR="00AA79D8" w14:paraId="139B55C6" w14:textId="77777777" w:rsidTr="00AA79D8">
        <w:trPr>
          <w:trHeight w:val="549"/>
        </w:trPr>
        <w:tc>
          <w:tcPr>
            <w:tcW w:w="1368" w:type="pct"/>
          </w:tcPr>
          <w:p w14:paraId="40D9ACE1" w14:textId="77777777" w:rsidR="00AA79D8" w:rsidRDefault="00AA79D8" w:rsidP="00663050">
            <w:pPr>
              <w:jc w:val="center"/>
            </w:pPr>
            <w:r>
              <w:t>Mid- Crestal</w:t>
            </w:r>
          </w:p>
        </w:tc>
        <w:tc>
          <w:tcPr>
            <w:tcW w:w="908" w:type="pct"/>
          </w:tcPr>
          <w:p w14:paraId="0863C45B" w14:textId="53C90C05" w:rsidR="00AA79D8" w:rsidRDefault="00843616" w:rsidP="00663050">
            <w:pPr>
              <w:jc w:val="center"/>
            </w:pPr>
            <w:r>
              <w:t>5.14</w:t>
            </w:r>
          </w:p>
        </w:tc>
        <w:tc>
          <w:tcPr>
            <w:tcW w:w="908" w:type="pct"/>
          </w:tcPr>
          <w:p w14:paraId="76709B64" w14:textId="2C58BB90" w:rsidR="00AA79D8" w:rsidRDefault="00843616" w:rsidP="00663050">
            <w:pPr>
              <w:jc w:val="center"/>
            </w:pPr>
            <w:r>
              <w:t>3.99</w:t>
            </w:r>
          </w:p>
        </w:tc>
        <w:tc>
          <w:tcPr>
            <w:tcW w:w="908" w:type="pct"/>
          </w:tcPr>
          <w:p w14:paraId="59063E58" w14:textId="21B2149C" w:rsidR="00AA79D8" w:rsidRDefault="00843616" w:rsidP="00663050">
            <w:pPr>
              <w:jc w:val="center"/>
            </w:pPr>
            <w:r>
              <w:t>4.23</w:t>
            </w:r>
          </w:p>
        </w:tc>
        <w:tc>
          <w:tcPr>
            <w:tcW w:w="908" w:type="pct"/>
          </w:tcPr>
          <w:p w14:paraId="5F9288EA" w14:textId="104F874C" w:rsidR="00AA79D8" w:rsidRDefault="00843616" w:rsidP="00663050">
            <w:pPr>
              <w:jc w:val="center"/>
            </w:pPr>
            <w:r>
              <w:t>5.64</w:t>
            </w:r>
          </w:p>
        </w:tc>
      </w:tr>
      <w:tr w:rsidR="00AA79D8" w14:paraId="21CE38C6" w14:textId="77777777" w:rsidTr="00AA79D8">
        <w:trPr>
          <w:trHeight w:val="578"/>
        </w:trPr>
        <w:tc>
          <w:tcPr>
            <w:tcW w:w="1368" w:type="pct"/>
          </w:tcPr>
          <w:p w14:paraId="49363B76" w14:textId="77777777" w:rsidR="00AA79D8" w:rsidRPr="00867738" w:rsidRDefault="00AA79D8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908" w:type="pct"/>
          </w:tcPr>
          <w:p w14:paraId="0034B577" w14:textId="275AC5DF" w:rsidR="00AA79D8" w:rsidRDefault="00843616" w:rsidP="00663050">
            <w:pPr>
              <w:jc w:val="center"/>
            </w:pPr>
            <w:r>
              <w:t>14.12</w:t>
            </w:r>
          </w:p>
        </w:tc>
        <w:tc>
          <w:tcPr>
            <w:tcW w:w="908" w:type="pct"/>
          </w:tcPr>
          <w:p w14:paraId="01224836" w14:textId="315582B8" w:rsidR="00AA79D8" w:rsidRDefault="00843616" w:rsidP="00663050">
            <w:pPr>
              <w:jc w:val="center"/>
            </w:pPr>
            <w:r>
              <w:t>18.28</w:t>
            </w:r>
          </w:p>
        </w:tc>
        <w:tc>
          <w:tcPr>
            <w:tcW w:w="908" w:type="pct"/>
          </w:tcPr>
          <w:p w14:paraId="1B38F904" w14:textId="4C7A9831" w:rsidR="00AA79D8" w:rsidRDefault="00843616" w:rsidP="00663050">
            <w:pPr>
              <w:jc w:val="center"/>
            </w:pPr>
            <w:r>
              <w:t>15.31</w:t>
            </w:r>
          </w:p>
        </w:tc>
        <w:tc>
          <w:tcPr>
            <w:tcW w:w="908" w:type="pct"/>
          </w:tcPr>
          <w:p w14:paraId="73B5D58B" w14:textId="2A501A50" w:rsidR="00AA79D8" w:rsidRDefault="00843616" w:rsidP="00663050">
            <w:pPr>
              <w:jc w:val="center"/>
            </w:pPr>
            <w:r>
              <w:t>18.39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499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6"/>
        <w:gridCol w:w="1958"/>
        <w:gridCol w:w="1958"/>
        <w:gridCol w:w="1948"/>
      </w:tblGrid>
      <w:tr w:rsidR="00AA79D8" w14:paraId="07D306B0" w14:textId="77777777" w:rsidTr="00AA79D8">
        <w:trPr>
          <w:trHeight w:val="566"/>
          <w:jc w:val="center"/>
        </w:trPr>
        <w:tc>
          <w:tcPr>
            <w:tcW w:w="2134" w:type="pct"/>
          </w:tcPr>
          <w:p w14:paraId="4C1A5F21" w14:textId="75E89F85" w:rsidR="00AA79D8" w:rsidRPr="0050224B" w:rsidRDefault="00AA79D8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7AE95F53" w14:textId="77777777" w:rsidR="00AA79D8" w:rsidRDefault="00AA79D8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7" w:type="pct"/>
          </w:tcPr>
          <w:p w14:paraId="65FAE292" w14:textId="77777777" w:rsidR="00AA79D8" w:rsidRDefault="00AA79D8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2" w:type="pct"/>
          </w:tcPr>
          <w:p w14:paraId="64D2D8C6" w14:textId="77777777" w:rsidR="00AA79D8" w:rsidRDefault="00AA79D8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A79D8" w14:paraId="47866743" w14:textId="77777777" w:rsidTr="00AA79D8">
        <w:trPr>
          <w:trHeight w:val="662"/>
          <w:jc w:val="center"/>
        </w:trPr>
        <w:tc>
          <w:tcPr>
            <w:tcW w:w="2134" w:type="pct"/>
          </w:tcPr>
          <w:p w14:paraId="45B450D9" w14:textId="77777777" w:rsidR="00AA79D8" w:rsidRDefault="00AA79D8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367CAA40" w14:textId="08133DFF" w:rsidR="00AA79D8" w:rsidRDefault="00843616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7.03</w:t>
            </w:r>
          </w:p>
        </w:tc>
        <w:tc>
          <w:tcPr>
            <w:tcW w:w="957" w:type="pct"/>
          </w:tcPr>
          <w:p w14:paraId="679C32DD" w14:textId="2D3D397C" w:rsidR="00AA79D8" w:rsidRDefault="00843616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10.16</w:t>
            </w:r>
          </w:p>
        </w:tc>
        <w:tc>
          <w:tcPr>
            <w:tcW w:w="952" w:type="pct"/>
          </w:tcPr>
          <w:p w14:paraId="6E582B6A" w14:textId="6DBFC623" w:rsidR="00AA79D8" w:rsidRDefault="00843616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10.59</w:t>
            </w:r>
          </w:p>
        </w:tc>
      </w:tr>
      <w:tr w:rsidR="00AA79D8" w14:paraId="076622D8" w14:textId="77777777" w:rsidTr="00AA79D8">
        <w:trPr>
          <w:trHeight w:val="662"/>
          <w:jc w:val="center"/>
        </w:trPr>
        <w:tc>
          <w:tcPr>
            <w:tcW w:w="2134" w:type="pct"/>
          </w:tcPr>
          <w:p w14:paraId="0A344298" w14:textId="77777777" w:rsidR="00AA79D8" w:rsidRPr="000F2EB0" w:rsidRDefault="00AA79D8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74171F42" w14:textId="2C4EDF80" w:rsidR="00AA79D8" w:rsidRDefault="00843616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6.09</w:t>
            </w:r>
          </w:p>
        </w:tc>
        <w:tc>
          <w:tcPr>
            <w:tcW w:w="957" w:type="pct"/>
          </w:tcPr>
          <w:p w14:paraId="3617224F" w14:textId="20D32011" w:rsidR="00AA79D8" w:rsidRDefault="00843616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952" w:type="pct"/>
          </w:tcPr>
          <w:p w14:paraId="308C09F1" w14:textId="0DD455FE" w:rsidR="00AA79D8" w:rsidRDefault="00843616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11.03</w:t>
            </w:r>
          </w:p>
        </w:tc>
      </w:tr>
      <w:tr w:rsidR="00AA79D8" w14:paraId="05E9A6AA" w14:textId="77777777" w:rsidTr="00AA79D8">
        <w:trPr>
          <w:trHeight w:val="662"/>
          <w:jc w:val="center"/>
        </w:trPr>
        <w:tc>
          <w:tcPr>
            <w:tcW w:w="2134" w:type="pct"/>
          </w:tcPr>
          <w:p w14:paraId="74536619" w14:textId="77777777" w:rsidR="00AA79D8" w:rsidRDefault="00AA79D8" w:rsidP="00F504B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7" w:type="pct"/>
          </w:tcPr>
          <w:p w14:paraId="4B1C2EA3" w14:textId="67172F45" w:rsidR="00AA79D8" w:rsidRDefault="00843616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16.81</w:t>
            </w:r>
          </w:p>
        </w:tc>
        <w:tc>
          <w:tcPr>
            <w:tcW w:w="957" w:type="pct"/>
          </w:tcPr>
          <w:p w14:paraId="1335F916" w14:textId="43FA0834" w:rsidR="00AA79D8" w:rsidRDefault="00843616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5.24</w:t>
            </w:r>
          </w:p>
        </w:tc>
        <w:tc>
          <w:tcPr>
            <w:tcW w:w="952" w:type="pct"/>
          </w:tcPr>
          <w:p w14:paraId="18A17A9D" w14:textId="6C4AAE80" w:rsidR="00AA79D8" w:rsidRDefault="00843616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8.28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5A246A93" w14:textId="77777777" w:rsidR="008D73D4" w:rsidRDefault="008D73D4" w:rsidP="008D73D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24, 25,26.</w:t>
      </w:r>
    </w:p>
    <w:p w14:paraId="42197B12" w14:textId="77777777" w:rsidR="008D73D4" w:rsidRDefault="008D73D4" w:rsidP="008D73D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stump: 27</w:t>
      </w:r>
    </w:p>
    <w:p w14:paraId="3AD95291" w14:textId="66932A11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2B07011E" w:rsidR="00205903" w:rsidRDefault="008D73D4" w:rsidP="00B923B3">
      <w:pPr>
        <w:tabs>
          <w:tab w:val="left" w:pos="10260"/>
        </w:tabs>
        <w:ind w:firstLine="450"/>
        <w:jc w:val="both"/>
      </w:pPr>
      <w:r w:rsidRPr="008D73D4">
        <w:drawing>
          <wp:anchor distT="0" distB="0" distL="114300" distR="114300" simplePos="0" relativeHeight="251756032" behindDoc="1" locked="0" layoutInCell="1" allowOverlap="1" wp14:anchorId="12A29922" wp14:editId="46C2A7A7">
            <wp:simplePos x="0" y="0"/>
            <wp:positionH relativeFrom="margin">
              <wp:align>center</wp:align>
            </wp:positionH>
            <wp:positionV relativeFrom="paragraph">
              <wp:posOffset>173990</wp:posOffset>
            </wp:positionV>
            <wp:extent cx="3991532" cy="2791215"/>
            <wp:effectExtent l="0" t="0" r="0" b="9525"/>
            <wp:wrapTight wrapText="bothSides">
              <wp:wrapPolygon edited="0">
                <wp:start x="0" y="0"/>
                <wp:lineTo x="0" y="21526"/>
                <wp:lineTo x="21445" y="21526"/>
                <wp:lineTo x="21445" y="0"/>
                <wp:lineTo x="0" y="0"/>
              </wp:wrapPolygon>
            </wp:wrapTight>
            <wp:docPr id="39976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66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0154F" w14:textId="6EC58833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00E45ED2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B723A35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3F29BF3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50C6E64B" w:rsidR="00084093" w:rsidRDefault="00272556" w:rsidP="00412911">
      <w:pPr>
        <w:tabs>
          <w:tab w:val="left" w:pos="10260"/>
        </w:tabs>
        <w:ind w:firstLine="450"/>
        <w:jc w:val="center"/>
        <w:rPr>
          <w:b/>
        </w:rPr>
      </w:pPr>
      <w:r w:rsidRPr="00272556">
        <w:rPr>
          <w:b/>
        </w:rPr>
        <w:drawing>
          <wp:inline distT="0" distB="0" distL="0" distR="0" wp14:anchorId="797DBCD6" wp14:editId="7C7F0C93">
            <wp:extent cx="4921581" cy="3102429"/>
            <wp:effectExtent l="0" t="0" r="0" b="3175"/>
            <wp:docPr id="200510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05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7253" cy="31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7A2B2808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896"/>
        <w:gridCol w:w="7506"/>
      </w:tblGrid>
      <w:tr w:rsidR="00824AB2" w14:paraId="62BF6A7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2F8180C" w14:textId="20D81AF5" w:rsidR="00824AB2" w:rsidRDefault="0084361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43616">
              <w:rPr>
                <w:b/>
              </w:rPr>
              <w:drawing>
                <wp:inline distT="0" distB="0" distL="0" distR="0" wp14:anchorId="1D8EDC2F" wp14:editId="0CA1ACE0">
                  <wp:extent cx="4620270" cy="2695951"/>
                  <wp:effectExtent l="0" t="0" r="8890" b="9525"/>
                  <wp:docPr id="1113329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3291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2C9FFFD" w14:textId="2493B27F" w:rsidR="00824AB2" w:rsidRDefault="00D43BE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3BE9">
              <w:rPr>
                <w:b/>
              </w:rPr>
              <w:drawing>
                <wp:inline distT="0" distB="0" distL="0" distR="0" wp14:anchorId="51337546" wp14:editId="3E26CEAE">
                  <wp:extent cx="4572638" cy="2896004"/>
                  <wp:effectExtent l="0" t="0" r="0" b="0"/>
                  <wp:docPr id="1919358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3580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CE07AE1" w14:textId="7DB2E621" w:rsidR="00824AB2" w:rsidRDefault="00D43BE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3BE9">
              <w:rPr>
                <w:b/>
              </w:rPr>
              <w:drawing>
                <wp:inline distT="0" distB="0" distL="0" distR="0" wp14:anchorId="53338D74" wp14:editId="7BC67294">
                  <wp:extent cx="4544059" cy="2876951"/>
                  <wp:effectExtent l="0" t="0" r="9525" b="0"/>
                  <wp:docPr id="2004676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6765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81E4159" w14:textId="5216DF6E" w:rsidR="00824AB2" w:rsidRDefault="00D43BE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3BE9">
              <w:rPr>
                <w:b/>
              </w:rPr>
              <w:drawing>
                <wp:inline distT="0" distB="0" distL="0" distR="0" wp14:anchorId="52865F51" wp14:editId="080396E6">
                  <wp:extent cx="4258269" cy="2591162"/>
                  <wp:effectExtent l="0" t="0" r="0" b="0"/>
                  <wp:docPr id="1325040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0408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A521C1" w14:textId="302CA348" w:rsidR="00824AB2" w:rsidRDefault="00D43BE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3BE9">
              <w:rPr>
                <w:b/>
              </w:rPr>
              <w:drawing>
                <wp:inline distT="0" distB="0" distL="0" distR="0" wp14:anchorId="3B80E0B1" wp14:editId="5A38B07B">
                  <wp:extent cx="4429743" cy="2867425"/>
                  <wp:effectExtent l="0" t="0" r="9525" b="9525"/>
                  <wp:docPr id="1224885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88550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36D2433" w14:textId="125B62B0" w:rsidR="00824AB2" w:rsidRDefault="00D43BE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3BE9">
              <w:rPr>
                <w:b/>
              </w:rPr>
              <w:drawing>
                <wp:inline distT="0" distB="0" distL="0" distR="0" wp14:anchorId="56E5B534" wp14:editId="45657FBB">
                  <wp:extent cx="4458322" cy="2791215"/>
                  <wp:effectExtent l="0" t="0" r="0" b="9525"/>
                  <wp:docPr id="52795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9582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CB7278" w14:textId="274C2F37" w:rsidR="00824AB2" w:rsidRDefault="00D43BE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3BE9">
              <w:rPr>
                <w:b/>
              </w:rPr>
              <w:drawing>
                <wp:inline distT="0" distB="0" distL="0" distR="0" wp14:anchorId="30BC1B16" wp14:editId="3B67E71F">
                  <wp:extent cx="4458322" cy="2743583"/>
                  <wp:effectExtent l="0" t="0" r="0" b="0"/>
                  <wp:docPr id="1320889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88926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610553">
      <w:headerReference w:type="default" r:id="rId24"/>
      <w:footerReference w:type="default" r:id="rId25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B73A5" w14:textId="77777777" w:rsidR="00610553" w:rsidRDefault="00610553">
      <w:r>
        <w:separator/>
      </w:r>
    </w:p>
  </w:endnote>
  <w:endnote w:type="continuationSeparator" w:id="0">
    <w:p w14:paraId="6E9AE2FA" w14:textId="77777777" w:rsidR="00610553" w:rsidRDefault="00610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51A94" w14:textId="77777777" w:rsidR="00610553" w:rsidRDefault="00610553">
      <w:r>
        <w:separator/>
      </w:r>
    </w:p>
  </w:footnote>
  <w:footnote w:type="continuationSeparator" w:id="0">
    <w:p w14:paraId="3CAE16C4" w14:textId="77777777" w:rsidR="00610553" w:rsidRDefault="00610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255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0553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E6BFC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43616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D73D4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A79D8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16CB5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43BE9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7D6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26</TotalTime>
  <Pages>9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2024-04-23T08:54:00Z</dcterms:created>
  <dcterms:modified xsi:type="dcterms:W3CDTF">2024-04-23T09:19:00Z</dcterms:modified>
</cp:coreProperties>
</file>