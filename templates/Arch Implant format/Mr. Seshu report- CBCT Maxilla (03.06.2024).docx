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436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897"/>
        <w:gridCol w:w="5247"/>
      </w:tblGrid>
      <w:tr w:rsidR="001F7F01" w:rsidRPr="004730D8" w14:paraId="392A2775" w14:textId="77777777" w:rsidTr="00A1724F">
        <w:trPr>
          <w:trHeight w:val="536"/>
        </w:trPr>
        <w:tc>
          <w:tcPr>
            <w:tcW w:w="2646" w:type="pct"/>
          </w:tcPr>
          <w:p w14:paraId="4D354F41" w14:textId="1F283CC8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794B4D">
              <w:rPr>
                <w:sz w:val="28"/>
              </w:rPr>
              <w:t xml:space="preserve">. </w:t>
            </w:r>
            <w:r w:rsidR="005B74AA">
              <w:rPr>
                <w:sz w:val="28"/>
              </w:rPr>
              <w:t>Seshu</w:t>
            </w:r>
          </w:p>
        </w:tc>
        <w:tc>
          <w:tcPr>
            <w:tcW w:w="2354" w:type="pct"/>
          </w:tcPr>
          <w:p w14:paraId="112E52C6" w14:textId="422BAE5B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B74AA">
              <w:rPr>
                <w:sz w:val="28"/>
              </w:rPr>
              <w:t>03.06.</w:t>
            </w:r>
            <w:r w:rsidR="00003E31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A1724F">
        <w:trPr>
          <w:trHeight w:val="536"/>
        </w:trPr>
        <w:tc>
          <w:tcPr>
            <w:tcW w:w="2646" w:type="pct"/>
          </w:tcPr>
          <w:p w14:paraId="21388FD1" w14:textId="3F4EE374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E163D1">
              <w:rPr>
                <w:sz w:val="28"/>
              </w:rPr>
              <w:t>3</w:t>
            </w:r>
            <w:r w:rsidR="005B74AA">
              <w:rPr>
                <w:sz w:val="28"/>
              </w:rPr>
              <w:t xml:space="preserve">8 </w:t>
            </w:r>
            <w:r w:rsidR="006E6711">
              <w:rPr>
                <w:bCs/>
                <w:sz w:val="28"/>
              </w:rPr>
              <w:t xml:space="preserve">years/ </w:t>
            </w:r>
            <w:r w:rsidR="00794B4D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354" w:type="pct"/>
          </w:tcPr>
          <w:p w14:paraId="11F21660" w14:textId="6EC02011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794B4D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A1724F">
        <w:trPr>
          <w:trHeight w:val="536"/>
        </w:trPr>
        <w:tc>
          <w:tcPr>
            <w:tcW w:w="2646" w:type="pct"/>
          </w:tcPr>
          <w:p w14:paraId="37131503" w14:textId="4B9DD1C9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B74AA">
              <w:rPr>
                <w:sz w:val="28"/>
              </w:rPr>
              <w:t xml:space="preserve">Dr. C. </w:t>
            </w:r>
            <w:proofErr w:type="spellStart"/>
            <w:r w:rsidR="005B74AA">
              <w:rPr>
                <w:sz w:val="28"/>
              </w:rPr>
              <w:t>Vijayakrishnan</w:t>
            </w:r>
            <w:proofErr w:type="spellEnd"/>
          </w:p>
        </w:tc>
        <w:tc>
          <w:tcPr>
            <w:tcW w:w="2354" w:type="pct"/>
          </w:tcPr>
          <w:p w14:paraId="7219DEB7" w14:textId="754FFDBB" w:rsidR="001F7F01" w:rsidRPr="004730D8" w:rsidRDefault="001F7F01" w:rsidP="00A1724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5B74AA">
              <w:rPr>
                <w:noProof/>
                <w:sz w:val="28"/>
              </w:rPr>
              <w:t>Implant assessment of 16, 26.</w:t>
            </w:r>
          </w:p>
        </w:tc>
      </w:tr>
      <w:tr w:rsidR="001F7F01" w:rsidRPr="004730D8" w14:paraId="783A17F4" w14:textId="77777777" w:rsidTr="00A1724F">
        <w:trPr>
          <w:trHeight w:val="536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A1724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332DFE0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794B4D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332DFE0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794B4D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7B854E1E" w14:textId="32F65A79" w:rsidR="005B74AA" w:rsidRDefault="005B74AA" w:rsidP="00697E59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Completely missing crown and root structure in relation to 16, 26.</w:t>
      </w:r>
    </w:p>
    <w:p w14:paraId="2396814B" w14:textId="18C5E8EB" w:rsidR="009E6CF5" w:rsidRDefault="009E6CF5" w:rsidP="00697E59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3B4719C3" w14:textId="6B9582C8" w:rsidR="00CE3502" w:rsidRDefault="00CE3502" w:rsidP="00697E59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Presence of hyperdense crown structures in relation to 11, 21, 22.</w:t>
      </w:r>
    </w:p>
    <w:p w14:paraId="65DA2DE7" w14:textId="77777777" w:rsidR="002F0189" w:rsidRPr="002F0189" w:rsidRDefault="002F0189" w:rsidP="002F0189">
      <w:pPr>
        <w:spacing w:line="360" w:lineRule="auto"/>
        <w:jc w:val="both"/>
        <w:rPr>
          <w:sz w:val="28"/>
        </w:rPr>
      </w:pPr>
    </w:p>
    <w:p w14:paraId="73114B12" w14:textId="77777777" w:rsidR="00844B04" w:rsidRDefault="00844B04" w:rsidP="00844B04"/>
    <w:p w14:paraId="53640B88" w14:textId="77777777" w:rsidR="00844B04" w:rsidRDefault="00844B04" w:rsidP="00844B04"/>
    <w:p w14:paraId="73704832" w14:textId="77777777" w:rsidR="00844B04" w:rsidRDefault="00844B04" w:rsidP="00844B04"/>
    <w:p w14:paraId="3D630C61" w14:textId="77777777" w:rsidR="00844B04" w:rsidRDefault="00844B04" w:rsidP="00844B04"/>
    <w:p w14:paraId="4C2CCA3D" w14:textId="77777777" w:rsidR="00844B04" w:rsidRDefault="00844B04" w:rsidP="00844B04"/>
    <w:p w14:paraId="4BA61633" w14:textId="77777777" w:rsidR="00844B04" w:rsidRDefault="00844B04" w:rsidP="00844B04"/>
    <w:p w14:paraId="7979D710" w14:textId="77777777" w:rsidR="00844B04" w:rsidRDefault="00844B04" w:rsidP="00844B04"/>
    <w:p w14:paraId="523C85CF" w14:textId="77777777" w:rsidR="00844B04" w:rsidRDefault="00844B04" w:rsidP="00844B04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79EB296B" wp14:editId="4DA0F74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D4AD0" w14:textId="77777777" w:rsidR="00844B04" w:rsidRPr="006D3FEC" w:rsidRDefault="00844B04" w:rsidP="00844B04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EB296B" id="Text Box 255" o:spid="_x0000_s1033" type="#_x0000_t202" style="position:absolute;margin-left:104.5pt;margin-top:10.15pt;width:350.3pt;height:37.6pt;z-index:251755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8AD4AD0" w14:textId="77777777" w:rsidR="00844B04" w:rsidRPr="006D3FEC" w:rsidRDefault="00844B04" w:rsidP="00844B04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76E63FEC" w14:textId="77777777" w:rsidR="00844B04" w:rsidRDefault="00844B04" w:rsidP="00844B04"/>
    <w:p w14:paraId="7A2F25E2" w14:textId="77777777" w:rsidR="00844B04" w:rsidRDefault="00844B04" w:rsidP="00844B04"/>
    <w:p w14:paraId="7DCD57B1" w14:textId="77777777" w:rsidR="00844B04" w:rsidRDefault="00844B04" w:rsidP="00844B04"/>
    <w:p w14:paraId="49AA2699" w14:textId="77777777" w:rsidR="00844B04" w:rsidRDefault="00844B04" w:rsidP="00844B04"/>
    <w:p w14:paraId="0ECA7179" w14:textId="77777777" w:rsidR="00844B04" w:rsidRDefault="00844B04" w:rsidP="00844B04"/>
    <w:tbl>
      <w:tblPr>
        <w:tblpPr w:leftFromText="180" w:rightFromText="180" w:vertAnchor="text" w:horzAnchor="margin" w:tblpXSpec="center" w:tblpY="-79"/>
        <w:tblW w:w="418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8"/>
        <w:gridCol w:w="2027"/>
        <w:gridCol w:w="2024"/>
      </w:tblGrid>
      <w:tr w:rsidR="00844B04" w14:paraId="314AE229" w14:textId="77777777" w:rsidTr="00844B04">
        <w:trPr>
          <w:trHeight w:val="595"/>
        </w:trPr>
        <w:tc>
          <w:tcPr>
            <w:tcW w:w="2636" w:type="pct"/>
          </w:tcPr>
          <w:p w14:paraId="20B05464" w14:textId="77777777" w:rsidR="00844B04" w:rsidRPr="0050224B" w:rsidRDefault="00844B04" w:rsidP="00844B04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183" w:type="pct"/>
          </w:tcPr>
          <w:p w14:paraId="27A24ABC" w14:textId="77777777" w:rsidR="00844B04" w:rsidRDefault="00844B04" w:rsidP="00844B04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1181" w:type="pct"/>
          </w:tcPr>
          <w:p w14:paraId="1819CFF0" w14:textId="77777777" w:rsidR="00844B04" w:rsidRDefault="00844B04" w:rsidP="00844B04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844B04" w14:paraId="059526A1" w14:textId="77777777" w:rsidTr="00844B04">
        <w:trPr>
          <w:trHeight w:val="696"/>
        </w:trPr>
        <w:tc>
          <w:tcPr>
            <w:tcW w:w="2636" w:type="pct"/>
          </w:tcPr>
          <w:p w14:paraId="20D30CAC" w14:textId="77777777" w:rsidR="00844B04" w:rsidRDefault="00844B04" w:rsidP="00844B04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3" w:type="pct"/>
          </w:tcPr>
          <w:p w14:paraId="5B99EACA" w14:textId="77777777" w:rsidR="00844B04" w:rsidRDefault="00844B04" w:rsidP="00844B0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1181" w:type="pct"/>
          </w:tcPr>
          <w:p w14:paraId="3AD12C16" w14:textId="77777777" w:rsidR="00844B04" w:rsidRDefault="00844B04" w:rsidP="00844B0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</w:tr>
      <w:tr w:rsidR="00844B04" w14:paraId="75077835" w14:textId="77777777" w:rsidTr="00844B04">
        <w:trPr>
          <w:trHeight w:val="696"/>
        </w:trPr>
        <w:tc>
          <w:tcPr>
            <w:tcW w:w="2636" w:type="pct"/>
          </w:tcPr>
          <w:p w14:paraId="45F7B1C6" w14:textId="77777777" w:rsidR="00844B04" w:rsidRPr="000F2EB0" w:rsidRDefault="00844B04" w:rsidP="00844B04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3" w:type="pct"/>
          </w:tcPr>
          <w:p w14:paraId="4A6BD71D" w14:textId="77777777" w:rsidR="00844B04" w:rsidRDefault="00844B04" w:rsidP="00844B0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1181" w:type="pct"/>
          </w:tcPr>
          <w:p w14:paraId="262859BD" w14:textId="77777777" w:rsidR="00844B04" w:rsidRDefault="00844B04" w:rsidP="00844B0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  <w:tr w:rsidR="00844B04" w14:paraId="47340A60" w14:textId="77777777" w:rsidTr="00844B04">
        <w:trPr>
          <w:trHeight w:val="696"/>
        </w:trPr>
        <w:tc>
          <w:tcPr>
            <w:tcW w:w="2636" w:type="pct"/>
          </w:tcPr>
          <w:p w14:paraId="3A9B6D35" w14:textId="77777777" w:rsidR="00844B04" w:rsidRDefault="00844B04" w:rsidP="00844B04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1183" w:type="pct"/>
          </w:tcPr>
          <w:p w14:paraId="77B97014" w14:textId="77777777" w:rsidR="00844B04" w:rsidRDefault="00844B04" w:rsidP="00844B0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1181" w:type="pct"/>
          </w:tcPr>
          <w:p w14:paraId="200DA9B3" w14:textId="77777777" w:rsidR="00844B04" w:rsidRDefault="00844B04" w:rsidP="00844B0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</w:tbl>
    <w:p w14:paraId="076FE343" w14:textId="77777777" w:rsidR="00844B04" w:rsidRDefault="00844B04" w:rsidP="00844B04"/>
    <w:p w14:paraId="6A6E2C92" w14:textId="77777777" w:rsidR="00844B04" w:rsidRDefault="00844B04" w:rsidP="00844B04"/>
    <w:p w14:paraId="1FB0D5D3" w14:textId="77777777" w:rsidR="00844B04" w:rsidRDefault="00844B04" w:rsidP="00844B04"/>
    <w:p w14:paraId="1D54AC92" w14:textId="77777777" w:rsidR="00844B04" w:rsidRDefault="00844B04" w:rsidP="00844B04"/>
    <w:p w14:paraId="553B5FC5" w14:textId="7454FE9B" w:rsidR="006D3FEC" w:rsidRDefault="00844B04">
      <w:r>
        <w:br w:type="page"/>
      </w:r>
    </w:p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09ECB43B" w14:textId="41DC0171" w:rsidR="000C5D21" w:rsidRDefault="0099424B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arch.</w:t>
      </w:r>
    </w:p>
    <w:p w14:paraId="434700B2" w14:textId="1317BC63" w:rsidR="0099424B" w:rsidRDefault="0099424B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Crown in relation to 11, 21, 22.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228E76F4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17AE5DF2" w:rsidR="00205903" w:rsidRDefault="00844B04" w:rsidP="00B923B3">
      <w:pPr>
        <w:tabs>
          <w:tab w:val="left" w:pos="10260"/>
        </w:tabs>
        <w:ind w:firstLine="450"/>
        <w:jc w:val="both"/>
      </w:pPr>
      <w:r w:rsidRPr="00844B04">
        <w:drawing>
          <wp:anchor distT="0" distB="0" distL="114300" distR="114300" simplePos="0" relativeHeight="251752960" behindDoc="1" locked="0" layoutInCell="1" allowOverlap="1" wp14:anchorId="65F68A0C" wp14:editId="2A2D6022">
            <wp:simplePos x="0" y="0"/>
            <wp:positionH relativeFrom="column">
              <wp:posOffset>-400050</wp:posOffset>
            </wp:positionH>
            <wp:positionV relativeFrom="paragraph">
              <wp:posOffset>189230</wp:posOffset>
            </wp:positionV>
            <wp:extent cx="7395210" cy="2628900"/>
            <wp:effectExtent l="0" t="0" r="0" b="0"/>
            <wp:wrapTight wrapText="bothSides">
              <wp:wrapPolygon edited="0">
                <wp:start x="0" y="0"/>
                <wp:lineTo x="0" y="21443"/>
                <wp:lineTo x="21533" y="21443"/>
                <wp:lineTo x="21533" y="0"/>
                <wp:lineTo x="0" y="0"/>
              </wp:wrapPolygon>
            </wp:wrapTight>
            <wp:docPr id="96443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355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952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0E5044" w14:textId="00174493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280905F6" w:rsidR="00205903" w:rsidRDefault="00205903" w:rsidP="00B923B3">
      <w:pPr>
        <w:tabs>
          <w:tab w:val="left" w:pos="10260"/>
        </w:tabs>
        <w:ind w:firstLine="450"/>
        <w:jc w:val="both"/>
      </w:pPr>
    </w:p>
    <w:p w14:paraId="16EFC56A" w14:textId="663D711A" w:rsidR="00412911" w:rsidRDefault="00824AB2" w:rsidP="00844B04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241687F1" w:rsidR="00412911" w:rsidRDefault="00412911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6E6F4494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7C28A1E0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7DC19C3C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458643FD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37293809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113B5A71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5A053053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0A8F4AD9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7D0722B3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3078CC40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377D2805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444853D0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7469403F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22116ED5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4AAAFC7F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11E33CB6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7A6948FB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0FFA08FE" w14:textId="77777777" w:rsidR="0099424B" w:rsidRDefault="0099424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71AEC3DF" w14:textId="4970D790" w:rsidR="00D037BF" w:rsidRDefault="00D037BF">
      <w:pPr>
        <w:rPr>
          <w:b/>
          <w:noProof/>
        </w:rPr>
      </w:pPr>
      <w:r>
        <w:rPr>
          <w:b/>
          <w:noProof/>
        </w:rPr>
        <w:br w:type="page"/>
      </w:r>
    </w:p>
    <w:p w14:paraId="2AC26394" w14:textId="77777777" w:rsidR="00D037BF" w:rsidRDefault="00D037BF" w:rsidP="00D037BF">
      <w:pPr>
        <w:rPr>
          <w:b/>
        </w:rPr>
      </w:pPr>
    </w:p>
    <w:p w14:paraId="7E72E2CE" w14:textId="77777777" w:rsidR="00D037BF" w:rsidRDefault="00D037BF" w:rsidP="00D037BF">
      <w:pPr>
        <w:jc w:val="center"/>
        <w:rPr>
          <w:b/>
        </w:rPr>
      </w:pPr>
      <w:r>
        <w:rPr>
          <w:b/>
        </w:rPr>
        <w:t>CROSS SECTIONAL VIEW</w:t>
      </w:r>
    </w:p>
    <w:p w14:paraId="1873E1F7" w14:textId="77777777" w:rsidR="00D037BF" w:rsidRDefault="00D037BF" w:rsidP="00D037BF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644"/>
        <w:gridCol w:w="7758"/>
      </w:tblGrid>
      <w:tr w:rsidR="00D037BF" w14:paraId="09E75478" w14:textId="77777777" w:rsidTr="00D037BF">
        <w:trPr>
          <w:trHeight w:val="571"/>
        </w:trPr>
        <w:tc>
          <w:tcPr>
            <w:tcW w:w="2644" w:type="dxa"/>
            <w:shd w:val="clear" w:color="auto" w:fill="FFFFFF" w:themeFill="background1"/>
          </w:tcPr>
          <w:p w14:paraId="72B5449F" w14:textId="77777777" w:rsidR="00D037BF" w:rsidRDefault="00D037BF" w:rsidP="00EA32E5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758" w:type="dxa"/>
            <w:shd w:val="clear" w:color="auto" w:fill="FFFFFF" w:themeFill="background1"/>
          </w:tcPr>
          <w:p w14:paraId="2F1669D8" w14:textId="1D835FB7" w:rsidR="00D037BF" w:rsidRDefault="00D037BF" w:rsidP="00EA32E5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tr w:rsidR="00D037BF" w14:paraId="757E8689" w14:textId="77777777" w:rsidTr="00D037BF">
        <w:trPr>
          <w:trHeight w:val="629"/>
        </w:trPr>
        <w:tc>
          <w:tcPr>
            <w:tcW w:w="2644" w:type="dxa"/>
            <w:shd w:val="clear" w:color="auto" w:fill="FFFFFF" w:themeFill="background1"/>
          </w:tcPr>
          <w:p w14:paraId="5DB4AF5C" w14:textId="77777777" w:rsidR="00D037BF" w:rsidRDefault="00D037BF" w:rsidP="00EA32E5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758" w:type="dxa"/>
            <w:shd w:val="clear" w:color="auto" w:fill="FFFFFF" w:themeFill="background1"/>
          </w:tcPr>
          <w:p w14:paraId="77B85414" w14:textId="77777777" w:rsidR="00D037BF" w:rsidRDefault="00D037BF" w:rsidP="00EA32E5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</w:tbl>
    <w:p w14:paraId="090A9046" w14:textId="77777777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0EA68A0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1210A85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6307C9D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0B78ED7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9FC69F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2D63E5">
      <w:headerReference w:type="default" r:id="rId16"/>
      <w:footerReference w:type="default" r:id="rId17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A2EACC" w14:textId="77777777" w:rsidR="00956142" w:rsidRDefault="00956142">
      <w:r>
        <w:separator/>
      </w:r>
    </w:p>
  </w:endnote>
  <w:endnote w:type="continuationSeparator" w:id="0">
    <w:p w14:paraId="1A6EAF89" w14:textId="77777777" w:rsidR="00956142" w:rsidRDefault="00956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2CDA95" w14:textId="77777777" w:rsidR="00956142" w:rsidRDefault="00956142">
      <w:r>
        <w:separator/>
      </w:r>
    </w:p>
  </w:footnote>
  <w:footnote w:type="continuationSeparator" w:id="0">
    <w:p w14:paraId="74E1670B" w14:textId="77777777" w:rsidR="00956142" w:rsidRDefault="009561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 w15:restartNumberingAfterBreak="0">
    <w:nsid w:val="7EF83827"/>
    <w:multiLevelType w:val="hybridMultilevel"/>
    <w:tmpl w:val="C972BC28"/>
    <w:lvl w:ilvl="0" w:tplc="E294046A">
      <w:numFmt w:val="bullet"/>
      <w:lvlText w:val=""/>
      <w:lvlJc w:val="left"/>
      <w:pPr>
        <w:ind w:left="1080" w:hanging="360"/>
      </w:pPr>
      <w:rPr>
        <w:rFonts w:ascii="Wingdings" w:eastAsia="Batang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  <w:num w:numId="9" w16cid:durableId="4400315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C0BD2"/>
    <w:rsid w:val="000C5D21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3289A"/>
    <w:rsid w:val="001351ED"/>
    <w:rsid w:val="00136BD2"/>
    <w:rsid w:val="001416D7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74EA"/>
    <w:rsid w:val="00277ADB"/>
    <w:rsid w:val="00281E86"/>
    <w:rsid w:val="00282151"/>
    <w:rsid w:val="002824AE"/>
    <w:rsid w:val="00284CD0"/>
    <w:rsid w:val="00290938"/>
    <w:rsid w:val="002B4007"/>
    <w:rsid w:val="002B6280"/>
    <w:rsid w:val="002B7BA4"/>
    <w:rsid w:val="002C1430"/>
    <w:rsid w:val="002C5F79"/>
    <w:rsid w:val="002C7FAA"/>
    <w:rsid w:val="002D2E2F"/>
    <w:rsid w:val="002D63E5"/>
    <w:rsid w:val="002D72BA"/>
    <w:rsid w:val="002E2F9E"/>
    <w:rsid w:val="002F0189"/>
    <w:rsid w:val="002F2F31"/>
    <w:rsid w:val="00321111"/>
    <w:rsid w:val="00340754"/>
    <w:rsid w:val="0034376D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47F15"/>
    <w:rsid w:val="004556E3"/>
    <w:rsid w:val="004569BD"/>
    <w:rsid w:val="00456B8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B74AA"/>
    <w:rsid w:val="005C6FD5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3050"/>
    <w:rsid w:val="00664743"/>
    <w:rsid w:val="0066658E"/>
    <w:rsid w:val="006877B6"/>
    <w:rsid w:val="00697E59"/>
    <w:rsid w:val="006B053E"/>
    <w:rsid w:val="006C7324"/>
    <w:rsid w:val="006D1AD3"/>
    <w:rsid w:val="006D2C61"/>
    <w:rsid w:val="006D2EEA"/>
    <w:rsid w:val="006D3317"/>
    <w:rsid w:val="006D3FEC"/>
    <w:rsid w:val="006D43F2"/>
    <w:rsid w:val="006D65C6"/>
    <w:rsid w:val="006D7D65"/>
    <w:rsid w:val="006E6711"/>
    <w:rsid w:val="006F4158"/>
    <w:rsid w:val="0071217B"/>
    <w:rsid w:val="00716637"/>
    <w:rsid w:val="0071799F"/>
    <w:rsid w:val="007268E5"/>
    <w:rsid w:val="00734145"/>
    <w:rsid w:val="00734513"/>
    <w:rsid w:val="007362D6"/>
    <w:rsid w:val="00736B01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4B4D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69A2"/>
    <w:rsid w:val="007F2364"/>
    <w:rsid w:val="00815DCC"/>
    <w:rsid w:val="00824AB2"/>
    <w:rsid w:val="00827355"/>
    <w:rsid w:val="00832378"/>
    <w:rsid w:val="00842B1F"/>
    <w:rsid w:val="00844B04"/>
    <w:rsid w:val="00850708"/>
    <w:rsid w:val="008510DF"/>
    <w:rsid w:val="00860758"/>
    <w:rsid w:val="00861F16"/>
    <w:rsid w:val="0088740C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8F74E0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6142"/>
    <w:rsid w:val="00957114"/>
    <w:rsid w:val="00970CA9"/>
    <w:rsid w:val="009715D4"/>
    <w:rsid w:val="00971CA2"/>
    <w:rsid w:val="0097289A"/>
    <w:rsid w:val="00982521"/>
    <w:rsid w:val="00983AE3"/>
    <w:rsid w:val="00987C90"/>
    <w:rsid w:val="0099424B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1724F"/>
    <w:rsid w:val="00A23836"/>
    <w:rsid w:val="00A27EAD"/>
    <w:rsid w:val="00A31738"/>
    <w:rsid w:val="00A3257C"/>
    <w:rsid w:val="00A37E8F"/>
    <w:rsid w:val="00A426A6"/>
    <w:rsid w:val="00A45944"/>
    <w:rsid w:val="00A5254A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42EBA"/>
    <w:rsid w:val="00B570D5"/>
    <w:rsid w:val="00B62F80"/>
    <w:rsid w:val="00B70876"/>
    <w:rsid w:val="00B73862"/>
    <w:rsid w:val="00B73C86"/>
    <w:rsid w:val="00B85D01"/>
    <w:rsid w:val="00B90C5E"/>
    <w:rsid w:val="00B911C0"/>
    <w:rsid w:val="00B923B3"/>
    <w:rsid w:val="00B94ADA"/>
    <w:rsid w:val="00B95784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407E"/>
    <w:rsid w:val="00BE5DC6"/>
    <w:rsid w:val="00C065D9"/>
    <w:rsid w:val="00C25407"/>
    <w:rsid w:val="00C3734D"/>
    <w:rsid w:val="00C628D6"/>
    <w:rsid w:val="00C668AF"/>
    <w:rsid w:val="00C751CB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D15E6"/>
    <w:rsid w:val="00CD72D8"/>
    <w:rsid w:val="00CE2EFF"/>
    <w:rsid w:val="00CE3502"/>
    <w:rsid w:val="00CF32F1"/>
    <w:rsid w:val="00CF5752"/>
    <w:rsid w:val="00CF6B3F"/>
    <w:rsid w:val="00D03173"/>
    <w:rsid w:val="00D037BF"/>
    <w:rsid w:val="00D278F8"/>
    <w:rsid w:val="00D3445C"/>
    <w:rsid w:val="00D348B0"/>
    <w:rsid w:val="00D4202B"/>
    <w:rsid w:val="00D51321"/>
    <w:rsid w:val="00D51A5C"/>
    <w:rsid w:val="00D72677"/>
    <w:rsid w:val="00D743D1"/>
    <w:rsid w:val="00D81AAF"/>
    <w:rsid w:val="00D83470"/>
    <w:rsid w:val="00DA082D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163D1"/>
    <w:rsid w:val="00E228D6"/>
    <w:rsid w:val="00E321E0"/>
    <w:rsid w:val="00E325F1"/>
    <w:rsid w:val="00E403F5"/>
    <w:rsid w:val="00E41A1B"/>
    <w:rsid w:val="00E41C09"/>
    <w:rsid w:val="00E50A29"/>
    <w:rsid w:val="00E54377"/>
    <w:rsid w:val="00E55666"/>
    <w:rsid w:val="00E55693"/>
    <w:rsid w:val="00E62678"/>
    <w:rsid w:val="00E8540E"/>
    <w:rsid w:val="00E9456D"/>
    <w:rsid w:val="00E973DD"/>
    <w:rsid w:val="00EA03F2"/>
    <w:rsid w:val="00EA4A36"/>
    <w:rsid w:val="00EA64E4"/>
    <w:rsid w:val="00EB51BE"/>
    <w:rsid w:val="00EB593B"/>
    <w:rsid w:val="00EB7E02"/>
    <w:rsid w:val="00EC216C"/>
    <w:rsid w:val="00ED3AF2"/>
    <w:rsid w:val="00ED79E9"/>
    <w:rsid w:val="00EE6C78"/>
    <w:rsid w:val="00F0441F"/>
    <w:rsid w:val="00F2347C"/>
    <w:rsid w:val="00F33635"/>
    <w:rsid w:val="00F34524"/>
    <w:rsid w:val="00F360ED"/>
    <w:rsid w:val="00F406CE"/>
    <w:rsid w:val="00F557A1"/>
    <w:rsid w:val="00F56394"/>
    <w:rsid w:val="00F57A2A"/>
    <w:rsid w:val="00F635DA"/>
    <w:rsid w:val="00F720CE"/>
    <w:rsid w:val="00F805B4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0</TotalTime>
  <Pages>6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2023-06-04T09:02:00Z</cp:lastPrinted>
  <dcterms:created xsi:type="dcterms:W3CDTF">2024-06-03T16:03:00Z</dcterms:created>
  <dcterms:modified xsi:type="dcterms:W3CDTF">2024-06-03T16:03:00Z</dcterms:modified>
</cp:coreProperties>
</file>