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431" w:tblpY="1415"/>
        <w:tblW w:w="5436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383"/>
        <w:gridCol w:w="5761"/>
      </w:tblGrid>
      <w:tr w:rsidR="001F7F01" w:rsidRPr="004730D8" w14:paraId="392A2775" w14:textId="77777777" w:rsidTr="008D0E17">
        <w:trPr>
          <w:trHeight w:val="536"/>
        </w:trPr>
        <w:tc>
          <w:tcPr>
            <w:tcW w:w="2415" w:type="pct"/>
          </w:tcPr>
          <w:p w14:paraId="4D354F41" w14:textId="50D79161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794B4D">
              <w:rPr>
                <w:sz w:val="28"/>
              </w:rPr>
              <w:t xml:space="preserve">. </w:t>
            </w:r>
            <w:r w:rsidR="00CD3ADB">
              <w:rPr>
                <w:sz w:val="28"/>
              </w:rPr>
              <w:t>Devaraj</w:t>
            </w:r>
          </w:p>
        </w:tc>
        <w:tc>
          <w:tcPr>
            <w:tcW w:w="2585" w:type="pct"/>
          </w:tcPr>
          <w:p w14:paraId="112E52C6" w14:textId="4EBCC314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99407F">
              <w:rPr>
                <w:sz w:val="28"/>
              </w:rPr>
              <w:t>02.07</w:t>
            </w:r>
            <w:r w:rsidR="005B74AA">
              <w:rPr>
                <w:sz w:val="28"/>
              </w:rPr>
              <w:t>.</w:t>
            </w:r>
            <w:r w:rsidR="00003E31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8D0E17">
        <w:trPr>
          <w:trHeight w:val="536"/>
        </w:trPr>
        <w:tc>
          <w:tcPr>
            <w:tcW w:w="2415" w:type="pct"/>
          </w:tcPr>
          <w:p w14:paraId="21388FD1" w14:textId="54950ED5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6E0CC4">
              <w:rPr>
                <w:sz w:val="28"/>
              </w:rPr>
              <w:t>6</w:t>
            </w:r>
            <w:r w:rsidR="00CD3ADB">
              <w:rPr>
                <w:sz w:val="28"/>
              </w:rPr>
              <w:t>5</w:t>
            </w:r>
            <w:r w:rsidR="005B74AA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794B4D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85" w:type="pct"/>
          </w:tcPr>
          <w:p w14:paraId="11F21660" w14:textId="6EC02011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794B4D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8D0E17">
        <w:trPr>
          <w:trHeight w:val="536"/>
        </w:trPr>
        <w:tc>
          <w:tcPr>
            <w:tcW w:w="2415" w:type="pct"/>
          </w:tcPr>
          <w:p w14:paraId="37131503" w14:textId="4D81F17B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B74AA">
              <w:rPr>
                <w:sz w:val="28"/>
              </w:rPr>
              <w:t xml:space="preserve">Dr. </w:t>
            </w:r>
            <w:r w:rsidR="00CD3ADB">
              <w:rPr>
                <w:sz w:val="28"/>
              </w:rPr>
              <w:t>R. Joshua</w:t>
            </w:r>
          </w:p>
        </w:tc>
        <w:tc>
          <w:tcPr>
            <w:tcW w:w="2585" w:type="pct"/>
          </w:tcPr>
          <w:p w14:paraId="7219DEB7" w14:textId="6AD1A45E" w:rsidR="001F7F01" w:rsidRPr="004730D8" w:rsidRDefault="001F7F01" w:rsidP="00A1724F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99407F">
              <w:rPr>
                <w:noProof/>
                <w:sz w:val="28"/>
              </w:rPr>
              <w:t>Nil</w:t>
            </w:r>
          </w:p>
        </w:tc>
      </w:tr>
      <w:tr w:rsidR="001F7F01" w:rsidRPr="004730D8" w14:paraId="783A17F4" w14:textId="77777777" w:rsidTr="00A1724F">
        <w:trPr>
          <w:trHeight w:val="536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A1724F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332DFE07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794B4D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332DFE07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794B4D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00FC0FAB" w14:textId="2F9AD15E" w:rsidR="00321B5F" w:rsidRDefault="00321B5F" w:rsidP="00133BA6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Fractured crown: </w:t>
      </w:r>
      <w:r w:rsidR="00711613">
        <w:rPr>
          <w:sz w:val="28"/>
        </w:rPr>
        <w:t>15</w:t>
      </w:r>
      <w:r>
        <w:rPr>
          <w:sz w:val="28"/>
        </w:rPr>
        <w:t>.</w:t>
      </w:r>
    </w:p>
    <w:p w14:paraId="296E4F0F" w14:textId="525B2452" w:rsidR="00321B5F" w:rsidRDefault="00321B5F" w:rsidP="00133BA6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Root stumps: </w:t>
      </w:r>
      <w:r w:rsidR="00711613">
        <w:rPr>
          <w:sz w:val="28"/>
        </w:rPr>
        <w:t>16</w:t>
      </w:r>
    </w:p>
    <w:p w14:paraId="2396814B" w14:textId="2EE42213" w:rsidR="009E6CF5" w:rsidRDefault="009E6CF5" w:rsidP="00133BA6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07E18FA6" w14:textId="2AB11D47" w:rsidR="00E155D1" w:rsidRDefault="00270AB6" w:rsidP="00133BA6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Hyperdense </w:t>
      </w:r>
      <w:r w:rsidR="00711613">
        <w:rPr>
          <w:sz w:val="28"/>
        </w:rPr>
        <w:t>crown structure in relation to 26, 28.</w:t>
      </w:r>
      <w:r>
        <w:rPr>
          <w:sz w:val="28"/>
        </w:rPr>
        <w:t>.</w:t>
      </w:r>
    </w:p>
    <w:p w14:paraId="3B4719C3" w14:textId="19A16532" w:rsidR="00CE3502" w:rsidRDefault="00CE3502" w:rsidP="00133BA6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Presence of hyperdense </w:t>
      </w:r>
      <w:r w:rsidR="00270AB6">
        <w:rPr>
          <w:sz w:val="28"/>
        </w:rPr>
        <w:t>restorative material within the pulp canal extending upto the apical region in relation to 2</w:t>
      </w:r>
      <w:r w:rsidR="002A359B">
        <w:rPr>
          <w:sz w:val="28"/>
        </w:rPr>
        <w:t>6, 28</w:t>
      </w:r>
      <w:r w:rsidR="00270AB6">
        <w:rPr>
          <w:sz w:val="28"/>
        </w:rPr>
        <w:t>.</w:t>
      </w:r>
    </w:p>
    <w:p w14:paraId="65DA2DE7" w14:textId="77777777" w:rsidR="002F0189" w:rsidRPr="002F0189" w:rsidRDefault="002F0189" w:rsidP="002F0189">
      <w:pPr>
        <w:spacing w:line="360" w:lineRule="auto"/>
        <w:jc w:val="both"/>
        <w:rPr>
          <w:sz w:val="28"/>
        </w:rPr>
      </w:pPr>
    </w:p>
    <w:p w14:paraId="4BA61633" w14:textId="77777777" w:rsidR="00844B04" w:rsidRDefault="00844B04" w:rsidP="00844B04"/>
    <w:p w14:paraId="76E63FEC" w14:textId="0B160BA0" w:rsidR="00844B04" w:rsidRDefault="00844B04" w:rsidP="00844B04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79EB296B" wp14:editId="4DA0F74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AD4AD0" w14:textId="77777777" w:rsidR="00844B04" w:rsidRPr="006D3FEC" w:rsidRDefault="00844B04" w:rsidP="00844B04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EB296B" id="Text Box 255" o:spid="_x0000_s1033" type="#_x0000_t202" style="position:absolute;margin-left:104.5pt;margin-top:10.15pt;width:350.3pt;height:37.6pt;z-index:251755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8AD4AD0" w14:textId="77777777" w:rsidR="00844B04" w:rsidRPr="006D3FEC" w:rsidRDefault="00844B04" w:rsidP="00844B04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7A2F25E2" w14:textId="77777777" w:rsidR="00844B04" w:rsidRDefault="00844B04" w:rsidP="00844B04"/>
    <w:p w14:paraId="7DCD57B1" w14:textId="77777777" w:rsidR="00844B04" w:rsidRDefault="00844B04" w:rsidP="00844B04"/>
    <w:p w14:paraId="49AA2699" w14:textId="77777777" w:rsidR="00844B04" w:rsidRDefault="00844B04" w:rsidP="00844B04"/>
    <w:p w14:paraId="0ECA7179" w14:textId="77777777" w:rsidR="00844B04" w:rsidRDefault="00844B04" w:rsidP="00844B04"/>
    <w:tbl>
      <w:tblPr>
        <w:tblpPr w:leftFromText="180" w:rightFromText="180" w:vertAnchor="text" w:horzAnchor="margin" w:tblpXSpec="center" w:tblpY="-79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2"/>
        <w:gridCol w:w="1646"/>
        <w:gridCol w:w="1646"/>
        <w:gridCol w:w="1644"/>
        <w:gridCol w:w="1642"/>
      </w:tblGrid>
      <w:tr w:rsidR="00CD3ADB" w14:paraId="314AE229" w14:textId="77777777" w:rsidTr="00CD3ADB">
        <w:trPr>
          <w:trHeight w:val="869"/>
        </w:trPr>
        <w:tc>
          <w:tcPr>
            <w:tcW w:w="1791" w:type="pct"/>
          </w:tcPr>
          <w:p w14:paraId="20B05464" w14:textId="77777777" w:rsidR="00CD3ADB" w:rsidRPr="0050224B" w:rsidRDefault="00CD3ADB" w:rsidP="00CD3AD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</w:tcPr>
          <w:p w14:paraId="441BF3AD" w14:textId="51B9E364" w:rsidR="00CD3ADB" w:rsidRDefault="00CD3ADB" w:rsidP="00CD3AD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1</w:t>
            </w:r>
            <w:r>
              <w:rPr>
                <w:b/>
                <w:spacing w:val="-1"/>
                <w:sz w:val="24"/>
              </w:rPr>
              <w:t>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</w:tcPr>
          <w:p w14:paraId="27A24ABC" w14:textId="45F787A7" w:rsidR="00CD3ADB" w:rsidRDefault="00CD3ADB" w:rsidP="00CD3AD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2" w:type="pct"/>
          </w:tcPr>
          <w:p w14:paraId="1AACEFF1" w14:textId="2EFE1196" w:rsidR="00CD3ADB" w:rsidRDefault="00CD3ADB" w:rsidP="00CD3AD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1" w:type="pct"/>
          </w:tcPr>
          <w:p w14:paraId="1819CFF0" w14:textId="7A55343D" w:rsidR="00CD3ADB" w:rsidRDefault="00CD3ADB" w:rsidP="00CD3AD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r>
              <w:rPr>
                <w:b/>
                <w:sz w:val="24"/>
              </w:rPr>
              <w:t>region</w:t>
            </w:r>
          </w:p>
        </w:tc>
      </w:tr>
      <w:tr w:rsidR="00CD3ADB" w14:paraId="75077835" w14:textId="77777777" w:rsidTr="00CD3ADB">
        <w:trPr>
          <w:trHeight w:val="1017"/>
        </w:trPr>
        <w:tc>
          <w:tcPr>
            <w:tcW w:w="1791" w:type="pct"/>
          </w:tcPr>
          <w:p w14:paraId="45F7B1C6" w14:textId="77777777" w:rsidR="00CD3ADB" w:rsidRPr="000F2EB0" w:rsidRDefault="00CD3ADB" w:rsidP="00CD3AD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</w:tcPr>
          <w:p w14:paraId="2AA254CB" w14:textId="4CD12002" w:rsidR="00CD3ADB" w:rsidRDefault="00A96CEF" w:rsidP="00CD3AD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10.69</w:t>
            </w:r>
          </w:p>
        </w:tc>
        <w:tc>
          <w:tcPr>
            <w:tcW w:w="803" w:type="pct"/>
          </w:tcPr>
          <w:p w14:paraId="4A6BD71D" w14:textId="559D46A2" w:rsidR="00CD3ADB" w:rsidRDefault="001C23DF" w:rsidP="00CD3AD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802" w:type="pct"/>
          </w:tcPr>
          <w:p w14:paraId="7D38E1CC" w14:textId="30BFFEA5" w:rsidR="00CD3ADB" w:rsidRDefault="001C23DF" w:rsidP="00CD3AD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5.66</w:t>
            </w:r>
          </w:p>
        </w:tc>
        <w:tc>
          <w:tcPr>
            <w:tcW w:w="801" w:type="pct"/>
          </w:tcPr>
          <w:p w14:paraId="262859BD" w14:textId="2516FBCD" w:rsidR="00CD3ADB" w:rsidRDefault="00BA354A" w:rsidP="00CD3AD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11.34</w:t>
            </w:r>
          </w:p>
        </w:tc>
      </w:tr>
      <w:tr w:rsidR="00CD3ADB" w14:paraId="47340A60" w14:textId="77777777" w:rsidTr="00CD3ADB">
        <w:trPr>
          <w:trHeight w:val="1017"/>
        </w:trPr>
        <w:tc>
          <w:tcPr>
            <w:tcW w:w="1791" w:type="pct"/>
          </w:tcPr>
          <w:p w14:paraId="3A9B6D35" w14:textId="77777777" w:rsidR="00CD3ADB" w:rsidRDefault="00CD3ADB" w:rsidP="00CD3AD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alveolar ridge and floor of the maxillary sinus  (in mm)</w:t>
            </w:r>
          </w:p>
        </w:tc>
        <w:tc>
          <w:tcPr>
            <w:tcW w:w="803" w:type="pct"/>
          </w:tcPr>
          <w:p w14:paraId="62DF192E" w14:textId="1302C4F3" w:rsidR="00CD3ADB" w:rsidRDefault="00A96CEF" w:rsidP="00CD3AD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</w:t>
            </w:r>
          </w:p>
        </w:tc>
        <w:tc>
          <w:tcPr>
            <w:tcW w:w="803" w:type="pct"/>
          </w:tcPr>
          <w:p w14:paraId="77B97014" w14:textId="28A6FF23" w:rsidR="00CD3ADB" w:rsidRDefault="001C23DF" w:rsidP="00CD3AD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3.34</w:t>
            </w:r>
          </w:p>
        </w:tc>
        <w:tc>
          <w:tcPr>
            <w:tcW w:w="802" w:type="pct"/>
          </w:tcPr>
          <w:p w14:paraId="204D4296" w14:textId="7D25156A" w:rsidR="00CD3ADB" w:rsidRDefault="001C23DF" w:rsidP="00CD3AD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14.65</w:t>
            </w:r>
          </w:p>
        </w:tc>
        <w:tc>
          <w:tcPr>
            <w:tcW w:w="801" w:type="pct"/>
          </w:tcPr>
          <w:p w14:paraId="200DA9B3" w14:textId="34E95ADA" w:rsidR="00CD3ADB" w:rsidRDefault="00BA354A" w:rsidP="00CD3AD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6.76</w:t>
            </w:r>
          </w:p>
        </w:tc>
      </w:tr>
    </w:tbl>
    <w:p w14:paraId="076FE343" w14:textId="77777777" w:rsidR="00844B04" w:rsidRDefault="00844B04" w:rsidP="00844B04"/>
    <w:p w14:paraId="6A6E2C92" w14:textId="77777777" w:rsidR="00844B04" w:rsidRDefault="00844B04" w:rsidP="00844B04"/>
    <w:p w14:paraId="1FB0D5D3" w14:textId="77777777" w:rsidR="00844B04" w:rsidRDefault="00844B04" w:rsidP="00844B04"/>
    <w:p w14:paraId="1D54AC92" w14:textId="50DA7C90" w:rsidR="00844B04" w:rsidRDefault="00844B04" w:rsidP="00844B04"/>
    <w:p w14:paraId="5D9EF1AB" w14:textId="77777777" w:rsidR="001C23DF" w:rsidRDefault="001C23DF">
      <w:r>
        <w:br w:type="page"/>
      </w:r>
    </w:p>
    <w:p w14:paraId="57A313FC" w14:textId="77777777" w:rsidR="001C23DF" w:rsidRDefault="001C23DF"/>
    <w:p w14:paraId="638F7C99" w14:textId="77777777" w:rsidR="001C23DF" w:rsidRDefault="001C23DF"/>
    <w:p w14:paraId="1BF3864F" w14:textId="2642965F" w:rsidR="00205903" w:rsidRDefault="00E10F27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182E937E">
                <wp:simplePos x="0" y="0"/>
                <wp:positionH relativeFrom="margin">
                  <wp:align>center</wp:align>
                </wp:positionH>
                <wp:positionV relativeFrom="paragraph">
                  <wp:posOffset>114935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0;margin-top:9.05pt;width:350.3pt;height:37.6pt;z-index:2517376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F2FA6A" w14:textId="281BBC2A" w:rsidR="00663050" w:rsidRDefault="00663050"/>
    <w:p w14:paraId="7D8A5090" w14:textId="24C2327A" w:rsidR="00C452AF" w:rsidRDefault="00C452AF"/>
    <w:p w14:paraId="76F531D6" w14:textId="77777777" w:rsidR="00C452AF" w:rsidRDefault="00C452AF"/>
    <w:p w14:paraId="2384F5BB" w14:textId="77777777" w:rsidR="00C452AF" w:rsidRDefault="00C452AF"/>
    <w:p w14:paraId="610F815A" w14:textId="77777777" w:rsidR="00C452AF" w:rsidRDefault="00C452AF"/>
    <w:p w14:paraId="4FB5C28D" w14:textId="3E204315" w:rsidR="002A359B" w:rsidRDefault="002A359B" w:rsidP="00C452AF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Partially edentulous maxillary alveolar ridge.</w:t>
      </w:r>
    </w:p>
    <w:p w14:paraId="23E16D6F" w14:textId="538151FD" w:rsidR="00C452AF" w:rsidRDefault="00C452AF" w:rsidP="00C452AF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Root canal treated tooth</w:t>
      </w:r>
      <w:r w:rsidR="000D3457">
        <w:rPr>
          <w:sz w:val="28"/>
        </w:rPr>
        <w:t xml:space="preserve"> with crown </w:t>
      </w:r>
      <w:r>
        <w:rPr>
          <w:sz w:val="28"/>
        </w:rPr>
        <w:t>: 2</w:t>
      </w:r>
      <w:r w:rsidR="002A359B">
        <w:rPr>
          <w:sz w:val="28"/>
        </w:rPr>
        <w:t>6, 28</w:t>
      </w:r>
    </w:p>
    <w:p w14:paraId="72B1B405" w14:textId="77777777" w:rsidR="002A359B" w:rsidRDefault="002A359B" w:rsidP="002A359B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Fractured crown: 15.</w:t>
      </w:r>
    </w:p>
    <w:p w14:paraId="2654237F" w14:textId="77777777" w:rsidR="002A359B" w:rsidRDefault="002A359B" w:rsidP="002A359B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Root stumps: 16</w:t>
      </w:r>
    </w:p>
    <w:p w14:paraId="34246133" w14:textId="77777777" w:rsidR="002A359B" w:rsidRDefault="002A359B" w:rsidP="002A359B">
      <w:pPr>
        <w:pStyle w:val="ListParagraph"/>
        <w:spacing w:line="48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A48DCF0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0E8D9002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339FDBB3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23332E81" w:rsidR="00205903" w:rsidRPr="0095490C" w:rsidRDefault="0095490C" w:rsidP="0095490C">
      <w:pPr>
        <w:tabs>
          <w:tab w:val="left" w:pos="10260"/>
        </w:tabs>
        <w:ind w:firstLine="450"/>
        <w:jc w:val="center"/>
        <w:rPr>
          <w:b/>
          <w:bCs/>
        </w:rPr>
      </w:pPr>
      <w:r w:rsidRPr="0095490C">
        <w:rPr>
          <w:b/>
          <w:bCs/>
        </w:rPr>
        <w:t>RECONSTRUCTED PANORAMIC VIEW</w:t>
      </w:r>
    </w:p>
    <w:p w14:paraId="48EAE97E" w14:textId="0713B1D7" w:rsidR="00E65DEF" w:rsidRDefault="00D246FE" w:rsidP="00844B04">
      <w:pPr>
        <w:jc w:val="center"/>
        <w:rPr>
          <w:b/>
        </w:rPr>
      </w:pPr>
      <w:r w:rsidRPr="00D246FE">
        <w:drawing>
          <wp:inline distT="0" distB="0" distL="0" distR="0" wp14:anchorId="199A2913" wp14:editId="2BB1A091">
            <wp:extent cx="6630266" cy="2352675"/>
            <wp:effectExtent l="0" t="0" r="0" b="0"/>
            <wp:docPr id="130690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051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35268" cy="23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A489" w14:textId="77777777" w:rsidR="00E65DEF" w:rsidRDefault="00E65DEF" w:rsidP="00844B04">
      <w:pPr>
        <w:jc w:val="center"/>
        <w:rPr>
          <w:b/>
        </w:rPr>
      </w:pPr>
    </w:p>
    <w:p w14:paraId="54D3660A" w14:textId="77777777" w:rsidR="00E65DEF" w:rsidRDefault="00E65DEF" w:rsidP="00844B04">
      <w:pPr>
        <w:jc w:val="center"/>
        <w:rPr>
          <w:b/>
        </w:rPr>
      </w:pPr>
    </w:p>
    <w:p w14:paraId="19311FB2" w14:textId="77777777" w:rsidR="00D246FE" w:rsidRDefault="00D246FE" w:rsidP="00844B04">
      <w:pPr>
        <w:jc w:val="center"/>
        <w:rPr>
          <w:b/>
        </w:rPr>
      </w:pPr>
    </w:p>
    <w:p w14:paraId="001C8AD6" w14:textId="77777777" w:rsidR="00D246FE" w:rsidRDefault="00D246FE" w:rsidP="00844B04">
      <w:pPr>
        <w:jc w:val="center"/>
        <w:rPr>
          <w:b/>
        </w:rPr>
      </w:pPr>
    </w:p>
    <w:p w14:paraId="3DCA220D" w14:textId="77777777" w:rsidR="00D246FE" w:rsidRDefault="00D246FE" w:rsidP="00844B04">
      <w:pPr>
        <w:jc w:val="center"/>
        <w:rPr>
          <w:b/>
        </w:rPr>
      </w:pPr>
    </w:p>
    <w:p w14:paraId="16EFC56A" w14:textId="47AD91A7" w:rsidR="00412911" w:rsidRDefault="00824AB2" w:rsidP="00844B04">
      <w:pPr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5BB3E225" w:rsidR="00412911" w:rsidRDefault="00412911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6E6F4494" w14:textId="3610DB5D" w:rsidR="0099424B" w:rsidRDefault="00D246FE" w:rsidP="00412911">
      <w:pPr>
        <w:tabs>
          <w:tab w:val="left" w:pos="10260"/>
        </w:tabs>
        <w:ind w:firstLine="450"/>
        <w:jc w:val="center"/>
        <w:rPr>
          <w:b/>
          <w:noProof/>
        </w:rPr>
      </w:pPr>
      <w:r w:rsidRPr="00D246FE">
        <w:rPr>
          <w:b/>
          <w:noProof/>
        </w:rPr>
        <w:drawing>
          <wp:anchor distT="0" distB="0" distL="114300" distR="114300" simplePos="0" relativeHeight="251756032" behindDoc="1" locked="0" layoutInCell="1" allowOverlap="1" wp14:anchorId="10FB5078" wp14:editId="197F6445">
            <wp:simplePos x="0" y="0"/>
            <wp:positionH relativeFrom="column">
              <wp:posOffset>3581400</wp:posOffset>
            </wp:positionH>
            <wp:positionV relativeFrom="paragraph">
              <wp:posOffset>268605</wp:posOffset>
            </wp:positionV>
            <wp:extent cx="2876951" cy="1762371"/>
            <wp:effectExtent l="0" t="0" r="0" b="9525"/>
            <wp:wrapTight wrapText="bothSides">
              <wp:wrapPolygon edited="0">
                <wp:start x="0" y="0"/>
                <wp:lineTo x="0" y="21483"/>
                <wp:lineTo x="21457" y="21483"/>
                <wp:lineTo x="21457" y="0"/>
                <wp:lineTo x="0" y="0"/>
              </wp:wrapPolygon>
            </wp:wrapTight>
            <wp:docPr id="26478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840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28A1E0" w14:textId="218506C0" w:rsidR="0099424B" w:rsidRDefault="00D246FE" w:rsidP="00412911">
      <w:pPr>
        <w:tabs>
          <w:tab w:val="left" w:pos="10260"/>
        </w:tabs>
        <w:ind w:firstLine="450"/>
        <w:jc w:val="center"/>
        <w:rPr>
          <w:b/>
          <w:noProof/>
        </w:rPr>
      </w:pPr>
      <w:r w:rsidRPr="00D246FE">
        <w:rPr>
          <w:b/>
          <w:noProof/>
        </w:rPr>
        <w:drawing>
          <wp:anchor distT="0" distB="0" distL="114300" distR="114300" simplePos="0" relativeHeight="251757056" behindDoc="1" locked="0" layoutInCell="1" allowOverlap="1" wp14:anchorId="3A5E5CEB" wp14:editId="443F3D24">
            <wp:simplePos x="0" y="0"/>
            <wp:positionH relativeFrom="margin">
              <wp:align>left</wp:align>
            </wp:positionH>
            <wp:positionV relativeFrom="paragraph">
              <wp:posOffset>122555</wp:posOffset>
            </wp:positionV>
            <wp:extent cx="3171825" cy="1675130"/>
            <wp:effectExtent l="0" t="0" r="9525" b="1270"/>
            <wp:wrapTight wrapText="bothSides">
              <wp:wrapPolygon edited="0">
                <wp:start x="0" y="0"/>
                <wp:lineTo x="0" y="21371"/>
                <wp:lineTo x="21535" y="21371"/>
                <wp:lineTo x="21535" y="0"/>
                <wp:lineTo x="0" y="0"/>
              </wp:wrapPolygon>
            </wp:wrapTight>
            <wp:docPr id="96985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502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C19C3C" w14:textId="02825641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458643FD" w14:textId="1FC57352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37293809" w14:textId="403E6E0E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113B5A71" w14:textId="7B732686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5A053053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0A8F4AD9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7D0722B3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0FFA08FE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7E72E2CE" w14:textId="77777777" w:rsidR="00D037BF" w:rsidRDefault="00D037BF" w:rsidP="00D037BF">
      <w:pPr>
        <w:jc w:val="center"/>
        <w:rPr>
          <w:b/>
        </w:rPr>
      </w:pPr>
      <w:r>
        <w:rPr>
          <w:b/>
        </w:rPr>
        <w:t>CROSS SECTIONAL VIEW</w:t>
      </w:r>
    </w:p>
    <w:p w14:paraId="1873E1F7" w14:textId="77777777" w:rsidR="00D037BF" w:rsidRDefault="00D037BF" w:rsidP="00D037BF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644"/>
        <w:gridCol w:w="7758"/>
      </w:tblGrid>
      <w:tr w:rsidR="000D3457" w14:paraId="051C6B94" w14:textId="77777777" w:rsidTr="00D037BF">
        <w:trPr>
          <w:trHeight w:val="629"/>
        </w:trPr>
        <w:tc>
          <w:tcPr>
            <w:tcW w:w="2644" w:type="dxa"/>
            <w:shd w:val="clear" w:color="auto" w:fill="FFFFFF" w:themeFill="background1"/>
          </w:tcPr>
          <w:p w14:paraId="3F2C1727" w14:textId="77777777" w:rsidR="000D3457" w:rsidRDefault="000D3457" w:rsidP="00EA32E5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70567917"/>
            <w:r>
              <w:rPr>
                <w:b/>
                <w:bCs/>
                <w:sz w:val="28"/>
                <w:szCs w:val="28"/>
              </w:rPr>
              <w:t>15 region</w:t>
            </w:r>
          </w:p>
        </w:tc>
        <w:tc>
          <w:tcPr>
            <w:tcW w:w="7758" w:type="dxa"/>
            <w:shd w:val="clear" w:color="auto" w:fill="FFFFFF" w:themeFill="background1"/>
          </w:tcPr>
          <w:p w14:paraId="19810152" w14:textId="4BB732C1" w:rsidR="000D3457" w:rsidRDefault="001C23DF" w:rsidP="00EA32E5">
            <w:pPr>
              <w:tabs>
                <w:tab w:val="left" w:pos="10260"/>
              </w:tabs>
              <w:jc w:val="center"/>
              <w:rPr>
                <w:b/>
              </w:rPr>
            </w:pPr>
            <w:r w:rsidRPr="001C23DF">
              <w:rPr>
                <w:b/>
              </w:rPr>
              <w:drawing>
                <wp:inline distT="0" distB="0" distL="0" distR="0" wp14:anchorId="4E22F0DA" wp14:editId="2D7EB3C3">
                  <wp:extent cx="4344006" cy="2457793"/>
                  <wp:effectExtent l="0" t="0" r="0" b="0"/>
                  <wp:docPr id="16300752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07521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4006" cy="245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37BF" w14:paraId="09E75478" w14:textId="77777777" w:rsidTr="00D037BF">
        <w:trPr>
          <w:trHeight w:val="571"/>
        </w:trPr>
        <w:tc>
          <w:tcPr>
            <w:tcW w:w="2644" w:type="dxa"/>
            <w:shd w:val="clear" w:color="auto" w:fill="FFFFFF" w:themeFill="background1"/>
          </w:tcPr>
          <w:p w14:paraId="72B5449F" w14:textId="77777777" w:rsidR="00D037BF" w:rsidRDefault="00D037BF" w:rsidP="00EA32E5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16 region</w:t>
            </w:r>
          </w:p>
        </w:tc>
        <w:tc>
          <w:tcPr>
            <w:tcW w:w="7758" w:type="dxa"/>
            <w:shd w:val="clear" w:color="auto" w:fill="FFFFFF" w:themeFill="background1"/>
          </w:tcPr>
          <w:p w14:paraId="2F1669D8" w14:textId="1AFC42F8" w:rsidR="00D037BF" w:rsidRDefault="001C23DF" w:rsidP="00EA32E5">
            <w:pPr>
              <w:tabs>
                <w:tab w:val="left" w:pos="10260"/>
              </w:tabs>
              <w:jc w:val="center"/>
              <w:rPr>
                <w:b/>
              </w:rPr>
            </w:pPr>
            <w:r w:rsidRPr="001C23DF">
              <w:rPr>
                <w:b/>
              </w:rPr>
              <w:drawing>
                <wp:inline distT="0" distB="0" distL="0" distR="0" wp14:anchorId="5AA1F3AB" wp14:editId="5FC4644C">
                  <wp:extent cx="4280154" cy="2609850"/>
                  <wp:effectExtent l="0" t="0" r="6350" b="0"/>
                  <wp:docPr id="321206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20697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3868" cy="261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37BF" w14:paraId="757E8689" w14:textId="77777777" w:rsidTr="00D037BF">
        <w:trPr>
          <w:trHeight w:val="629"/>
        </w:trPr>
        <w:tc>
          <w:tcPr>
            <w:tcW w:w="2644" w:type="dxa"/>
            <w:shd w:val="clear" w:color="auto" w:fill="FFFFFF" w:themeFill="background1"/>
          </w:tcPr>
          <w:p w14:paraId="5DB4AF5C" w14:textId="77777777" w:rsidR="00D037BF" w:rsidRDefault="00D037BF" w:rsidP="00EA32E5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17 region</w:t>
            </w:r>
          </w:p>
        </w:tc>
        <w:tc>
          <w:tcPr>
            <w:tcW w:w="7758" w:type="dxa"/>
            <w:shd w:val="clear" w:color="auto" w:fill="FFFFFF" w:themeFill="background1"/>
          </w:tcPr>
          <w:p w14:paraId="77B85414" w14:textId="5AC2262A" w:rsidR="00D037BF" w:rsidRDefault="00F326B6" w:rsidP="00EA32E5">
            <w:pPr>
              <w:tabs>
                <w:tab w:val="left" w:pos="10260"/>
              </w:tabs>
              <w:jc w:val="center"/>
              <w:rPr>
                <w:b/>
              </w:rPr>
            </w:pPr>
            <w:r w:rsidRPr="00F326B6">
              <w:rPr>
                <w:b/>
              </w:rPr>
              <w:drawing>
                <wp:inline distT="0" distB="0" distL="0" distR="0" wp14:anchorId="653EFB0A" wp14:editId="6E84B4ED">
                  <wp:extent cx="4223699" cy="2638425"/>
                  <wp:effectExtent l="0" t="0" r="5715" b="0"/>
                  <wp:docPr id="2155171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51713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5253" cy="2639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362F" w14:paraId="1FA648D5" w14:textId="77777777" w:rsidTr="00D037BF">
        <w:trPr>
          <w:trHeight w:val="629"/>
        </w:trPr>
        <w:tc>
          <w:tcPr>
            <w:tcW w:w="2644" w:type="dxa"/>
            <w:shd w:val="clear" w:color="auto" w:fill="FFFFFF" w:themeFill="background1"/>
          </w:tcPr>
          <w:p w14:paraId="39ADC921" w14:textId="69429983" w:rsidR="00CE362F" w:rsidRDefault="000D3457" w:rsidP="00EA32E5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27</w:t>
            </w:r>
            <w:r w:rsidR="00CE362F"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7758" w:type="dxa"/>
            <w:shd w:val="clear" w:color="auto" w:fill="FFFFFF" w:themeFill="background1"/>
          </w:tcPr>
          <w:p w14:paraId="5B09BD0B" w14:textId="5C6FF485" w:rsidR="00CE362F" w:rsidRDefault="001C23DF" w:rsidP="00EA32E5">
            <w:pPr>
              <w:tabs>
                <w:tab w:val="left" w:pos="10260"/>
              </w:tabs>
              <w:jc w:val="center"/>
              <w:rPr>
                <w:b/>
              </w:rPr>
            </w:pPr>
            <w:r w:rsidRPr="001C23DF">
              <w:rPr>
                <w:b/>
              </w:rPr>
              <w:drawing>
                <wp:inline distT="0" distB="0" distL="0" distR="0" wp14:anchorId="4E047DFD" wp14:editId="7569889E">
                  <wp:extent cx="3943350" cy="2519676"/>
                  <wp:effectExtent l="0" t="0" r="0" b="0"/>
                  <wp:docPr id="561967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96703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067" cy="2525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090A9046" w14:textId="77777777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0EA68A0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2D63E5">
      <w:headerReference w:type="default" r:id="rId22"/>
      <w:footerReference w:type="default" r:id="rId23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3820C2" w14:textId="77777777" w:rsidR="0075117B" w:rsidRDefault="0075117B">
      <w:r>
        <w:separator/>
      </w:r>
    </w:p>
  </w:endnote>
  <w:endnote w:type="continuationSeparator" w:id="0">
    <w:p w14:paraId="01DCA157" w14:textId="77777777" w:rsidR="0075117B" w:rsidRDefault="007511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F19B2C" w14:textId="77777777" w:rsidR="0075117B" w:rsidRDefault="0075117B">
      <w:r>
        <w:separator/>
      </w:r>
    </w:p>
  </w:footnote>
  <w:footnote w:type="continuationSeparator" w:id="0">
    <w:p w14:paraId="7868D632" w14:textId="77777777" w:rsidR="0075117B" w:rsidRDefault="007511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" w15:restartNumberingAfterBreak="0">
    <w:nsid w:val="7EF83827"/>
    <w:multiLevelType w:val="hybridMultilevel"/>
    <w:tmpl w:val="C972BC28"/>
    <w:lvl w:ilvl="0" w:tplc="E294046A">
      <w:numFmt w:val="bullet"/>
      <w:lvlText w:val=""/>
      <w:lvlJc w:val="left"/>
      <w:pPr>
        <w:ind w:left="1080" w:hanging="360"/>
      </w:pPr>
      <w:rPr>
        <w:rFonts w:ascii="Wingdings" w:eastAsia="Batang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  <w:num w:numId="9" w16cid:durableId="4400315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C0BD2"/>
    <w:rsid w:val="000C5D21"/>
    <w:rsid w:val="000C6CA1"/>
    <w:rsid w:val="000C7B39"/>
    <w:rsid w:val="000D3457"/>
    <w:rsid w:val="000E36C7"/>
    <w:rsid w:val="000F175B"/>
    <w:rsid w:val="00104657"/>
    <w:rsid w:val="00104F54"/>
    <w:rsid w:val="0010514A"/>
    <w:rsid w:val="00112B87"/>
    <w:rsid w:val="00112EB5"/>
    <w:rsid w:val="00113A6F"/>
    <w:rsid w:val="00113BDD"/>
    <w:rsid w:val="0013289A"/>
    <w:rsid w:val="00133BA6"/>
    <w:rsid w:val="001351ED"/>
    <w:rsid w:val="00136BD2"/>
    <w:rsid w:val="001416D7"/>
    <w:rsid w:val="00170756"/>
    <w:rsid w:val="00172FED"/>
    <w:rsid w:val="00183A64"/>
    <w:rsid w:val="0018668E"/>
    <w:rsid w:val="001955E9"/>
    <w:rsid w:val="001A17BC"/>
    <w:rsid w:val="001B79D4"/>
    <w:rsid w:val="001C23DF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0EBF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70AB6"/>
    <w:rsid w:val="002774EA"/>
    <w:rsid w:val="00277ADB"/>
    <w:rsid w:val="00281E86"/>
    <w:rsid w:val="00282151"/>
    <w:rsid w:val="002824AE"/>
    <w:rsid w:val="00284CD0"/>
    <w:rsid w:val="00290938"/>
    <w:rsid w:val="002A359B"/>
    <w:rsid w:val="002B4007"/>
    <w:rsid w:val="002B6280"/>
    <w:rsid w:val="002B7BA4"/>
    <w:rsid w:val="002C1430"/>
    <w:rsid w:val="002C5F79"/>
    <w:rsid w:val="002C7FAA"/>
    <w:rsid w:val="002D2E2F"/>
    <w:rsid w:val="002D63E5"/>
    <w:rsid w:val="002D72BA"/>
    <w:rsid w:val="002E2F9E"/>
    <w:rsid w:val="002F0189"/>
    <w:rsid w:val="002F2F31"/>
    <w:rsid w:val="00321111"/>
    <w:rsid w:val="00321B5F"/>
    <w:rsid w:val="00340754"/>
    <w:rsid w:val="0034376D"/>
    <w:rsid w:val="0038057F"/>
    <w:rsid w:val="00386F89"/>
    <w:rsid w:val="00395555"/>
    <w:rsid w:val="003A78C1"/>
    <w:rsid w:val="003A7A03"/>
    <w:rsid w:val="003B06ED"/>
    <w:rsid w:val="003C6F48"/>
    <w:rsid w:val="003D2915"/>
    <w:rsid w:val="003E46D9"/>
    <w:rsid w:val="003F320B"/>
    <w:rsid w:val="003F7006"/>
    <w:rsid w:val="004060E8"/>
    <w:rsid w:val="0041151D"/>
    <w:rsid w:val="00412911"/>
    <w:rsid w:val="00416318"/>
    <w:rsid w:val="00417ED0"/>
    <w:rsid w:val="004336DB"/>
    <w:rsid w:val="004413B9"/>
    <w:rsid w:val="004478A2"/>
    <w:rsid w:val="00447F15"/>
    <w:rsid w:val="004556E3"/>
    <w:rsid w:val="004569BD"/>
    <w:rsid w:val="00456B8A"/>
    <w:rsid w:val="004730D8"/>
    <w:rsid w:val="0047690D"/>
    <w:rsid w:val="00477C96"/>
    <w:rsid w:val="00481B73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45F8"/>
    <w:rsid w:val="005372FC"/>
    <w:rsid w:val="00540F43"/>
    <w:rsid w:val="00551B3F"/>
    <w:rsid w:val="005521D8"/>
    <w:rsid w:val="0056063E"/>
    <w:rsid w:val="00560AC1"/>
    <w:rsid w:val="00561C3C"/>
    <w:rsid w:val="00565314"/>
    <w:rsid w:val="005659D2"/>
    <w:rsid w:val="00565CF2"/>
    <w:rsid w:val="005700FE"/>
    <w:rsid w:val="00580A29"/>
    <w:rsid w:val="00592170"/>
    <w:rsid w:val="005A77A7"/>
    <w:rsid w:val="005B2FBF"/>
    <w:rsid w:val="005B397D"/>
    <w:rsid w:val="005B74AA"/>
    <w:rsid w:val="005C6FD5"/>
    <w:rsid w:val="005D4644"/>
    <w:rsid w:val="005D5995"/>
    <w:rsid w:val="005D6EFF"/>
    <w:rsid w:val="005E3BF5"/>
    <w:rsid w:val="005F06C0"/>
    <w:rsid w:val="005F5AE4"/>
    <w:rsid w:val="006001D2"/>
    <w:rsid w:val="0060232A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63050"/>
    <w:rsid w:val="00664743"/>
    <w:rsid w:val="0066658E"/>
    <w:rsid w:val="006877B6"/>
    <w:rsid w:val="00697E59"/>
    <w:rsid w:val="006B053E"/>
    <w:rsid w:val="006C7324"/>
    <w:rsid w:val="006D1AD3"/>
    <w:rsid w:val="006D2C61"/>
    <w:rsid w:val="006D2EEA"/>
    <w:rsid w:val="006D3317"/>
    <w:rsid w:val="006D3FEC"/>
    <w:rsid w:val="006D43F2"/>
    <w:rsid w:val="006D65C6"/>
    <w:rsid w:val="006D7D65"/>
    <w:rsid w:val="006E0CC4"/>
    <w:rsid w:val="006E6711"/>
    <w:rsid w:val="006F4158"/>
    <w:rsid w:val="00711613"/>
    <w:rsid w:val="0071217B"/>
    <w:rsid w:val="00716637"/>
    <w:rsid w:val="0071799F"/>
    <w:rsid w:val="007268E5"/>
    <w:rsid w:val="00734145"/>
    <w:rsid w:val="00734513"/>
    <w:rsid w:val="007362D6"/>
    <w:rsid w:val="00736B01"/>
    <w:rsid w:val="0075117B"/>
    <w:rsid w:val="00751400"/>
    <w:rsid w:val="00760097"/>
    <w:rsid w:val="0076123B"/>
    <w:rsid w:val="007665F6"/>
    <w:rsid w:val="00771302"/>
    <w:rsid w:val="007765FC"/>
    <w:rsid w:val="00785EF6"/>
    <w:rsid w:val="00786C53"/>
    <w:rsid w:val="00791643"/>
    <w:rsid w:val="00794B4D"/>
    <w:rsid w:val="0079715F"/>
    <w:rsid w:val="007A0369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E0D3F"/>
    <w:rsid w:val="007E69A2"/>
    <w:rsid w:val="007F2364"/>
    <w:rsid w:val="00815DCC"/>
    <w:rsid w:val="00824AB2"/>
    <w:rsid w:val="00827355"/>
    <w:rsid w:val="00832378"/>
    <w:rsid w:val="00842B1F"/>
    <w:rsid w:val="00844B04"/>
    <w:rsid w:val="00850708"/>
    <w:rsid w:val="008510DF"/>
    <w:rsid w:val="00860758"/>
    <w:rsid w:val="00861F16"/>
    <w:rsid w:val="0088740C"/>
    <w:rsid w:val="008946D5"/>
    <w:rsid w:val="00894B8E"/>
    <w:rsid w:val="008A29F7"/>
    <w:rsid w:val="008A5CF5"/>
    <w:rsid w:val="008C15D6"/>
    <w:rsid w:val="008D0E17"/>
    <w:rsid w:val="008D5AE9"/>
    <w:rsid w:val="008E080C"/>
    <w:rsid w:val="008E0C1C"/>
    <w:rsid w:val="008E2128"/>
    <w:rsid w:val="008E38A5"/>
    <w:rsid w:val="008F3B12"/>
    <w:rsid w:val="008F5D7D"/>
    <w:rsid w:val="008F74E0"/>
    <w:rsid w:val="009065E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4119"/>
    <w:rsid w:val="0095490C"/>
    <w:rsid w:val="00957114"/>
    <w:rsid w:val="00970CA9"/>
    <w:rsid w:val="009715D4"/>
    <w:rsid w:val="00971CA2"/>
    <w:rsid w:val="0097289A"/>
    <w:rsid w:val="00982521"/>
    <w:rsid w:val="00983AE3"/>
    <w:rsid w:val="00987C90"/>
    <w:rsid w:val="0099407F"/>
    <w:rsid w:val="0099424B"/>
    <w:rsid w:val="009A0EA9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14AB3"/>
    <w:rsid w:val="00A1724F"/>
    <w:rsid w:val="00A23836"/>
    <w:rsid w:val="00A27EAD"/>
    <w:rsid w:val="00A31738"/>
    <w:rsid w:val="00A3257C"/>
    <w:rsid w:val="00A37E8F"/>
    <w:rsid w:val="00A426A6"/>
    <w:rsid w:val="00A45944"/>
    <w:rsid w:val="00A5254A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96CEF"/>
    <w:rsid w:val="00AB3311"/>
    <w:rsid w:val="00AD7901"/>
    <w:rsid w:val="00AF0D0A"/>
    <w:rsid w:val="00AF3BBF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42EBA"/>
    <w:rsid w:val="00B570D5"/>
    <w:rsid w:val="00B62F80"/>
    <w:rsid w:val="00B70876"/>
    <w:rsid w:val="00B73862"/>
    <w:rsid w:val="00B73C86"/>
    <w:rsid w:val="00B85D01"/>
    <w:rsid w:val="00B90C5E"/>
    <w:rsid w:val="00B911C0"/>
    <w:rsid w:val="00B923B3"/>
    <w:rsid w:val="00B94ADA"/>
    <w:rsid w:val="00B95784"/>
    <w:rsid w:val="00B9764F"/>
    <w:rsid w:val="00BA018F"/>
    <w:rsid w:val="00BA354A"/>
    <w:rsid w:val="00BA6C23"/>
    <w:rsid w:val="00BB7100"/>
    <w:rsid w:val="00BC3FE5"/>
    <w:rsid w:val="00BD00E6"/>
    <w:rsid w:val="00BD0E53"/>
    <w:rsid w:val="00BD1006"/>
    <w:rsid w:val="00BD6627"/>
    <w:rsid w:val="00BE020C"/>
    <w:rsid w:val="00BE34C5"/>
    <w:rsid w:val="00BE407E"/>
    <w:rsid w:val="00BE5DC6"/>
    <w:rsid w:val="00C065D9"/>
    <w:rsid w:val="00C25407"/>
    <w:rsid w:val="00C3734D"/>
    <w:rsid w:val="00C452AF"/>
    <w:rsid w:val="00C628D6"/>
    <w:rsid w:val="00C668AF"/>
    <w:rsid w:val="00C751CB"/>
    <w:rsid w:val="00C875D7"/>
    <w:rsid w:val="00C91E9E"/>
    <w:rsid w:val="00CA1581"/>
    <w:rsid w:val="00CA7B07"/>
    <w:rsid w:val="00CB0577"/>
    <w:rsid w:val="00CB1666"/>
    <w:rsid w:val="00CB48F8"/>
    <w:rsid w:val="00CB5F47"/>
    <w:rsid w:val="00CC03B3"/>
    <w:rsid w:val="00CC460A"/>
    <w:rsid w:val="00CD15E6"/>
    <w:rsid w:val="00CD3ADB"/>
    <w:rsid w:val="00CD72D8"/>
    <w:rsid w:val="00CE2EFF"/>
    <w:rsid w:val="00CE3502"/>
    <w:rsid w:val="00CE362F"/>
    <w:rsid w:val="00CF32F1"/>
    <w:rsid w:val="00CF5752"/>
    <w:rsid w:val="00CF6B3F"/>
    <w:rsid w:val="00D03173"/>
    <w:rsid w:val="00D037BF"/>
    <w:rsid w:val="00D246FE"/>
    <w:rsid w:val="00D278F8"/>
    <w:rsid w:val="00D3445C"/>
    <w:rsid w:val="00D348B0"/>
    <w:rsid w:val="00D4202B"/>
    <w:rsid w:val="00D51321"/>
    <w:rsid w:val="00D51A5C"/>
    <w:rsid w:val="00D72677"/>
    <w:rsid w:val="00D743D1"/>
    <w:rsid w:val="00D81AAF"/>
    <w:rsid w:val="00D83470"/>
    <w:rsid w:val="00DA082D"/>
    <w:rsid w:val="00DB1300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10F27"/>
    <w:rsid w:val="00E155D1"/>
    <w:rsid w:val="00E163D1"/>
    <w:rsid w:val="00E228D6"/>
    <w:rsid w:val="00E325F1"/>
    <w:rsid w:val="00E403F5"/>
    <w:rsid w:val="00E41A1B"/>
    <w:rsid w:val="00E41C09"/>
    <w:rsid w:val="00E50A29"/>
    <w:rsid w:val="00E54377"/>
    <w:rsid w:val="00E55666"/>
    <w:rsid w:val="00E55693"/>
    <w:rsid w:val="00E62678"/>
    <w:rsid w:val="00E65DEF"/>
    <w:rsid w:val="00E8540E"/>
    <w:rsid w:val="00E9456D"/>
    <w:rsid w:val="00E973DD"/>
    <w:rsid w:val="00EA03F2"/>
    <w:rsid w:val="00EA4A36"/>
    <w:rsid w:val="00EA64E4"/>
    <w:rsid w:val="00EB51BE"/>
    <w:rsid w:val="00EB593B"/>
    <w:rsid w:val="00EB7E02"/>
    <w:rsid w:val="00EC216C"/>
    <w:rsid w:val="00ED3AF2"/>
    <w:rsid w:val="00ED79E9"/>
    <w:rsid w:val="00EE6C78"/>
    <w:rsid w:val="00F0441F"/>
    <w:rsid w:val="00F2347C"/>
    <w:rsid w:val="00F326B6"/>
    <w:rsid w:val="00F33635"/>
    <w:rsid w:val="00F34524"/>
    <w:rsid w:val="00F360ED"/>
    <w:rsid w:val="00F406CE"/>
    <w:rsid w:val="00F557A1"/>
    <w:rsid w:val="00F56394"/>
    <w:rsid w:val="00F57A2A"/>
    <w:rsid w:val="00F635DA"/>
    <w:rsid w:val="00F720CE"/>
    <w:rsid w:val="00F805B4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  <w:rsid w:val="00FF5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8</TotalTime>
  <Pages>7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2023-06-04T09:02:00Z</cp:lastPrinted>
  <dcterms:created xsi:type="dcterms:W3CDTF">2024-07-02T18:05:00Z</dcterms:created>
  <dcterms:modified xsi:type="dcterms:W3CDTF">2024-07-02T18:12:00Z</dcterms:modified>
</cp:coreProperties>
</file>