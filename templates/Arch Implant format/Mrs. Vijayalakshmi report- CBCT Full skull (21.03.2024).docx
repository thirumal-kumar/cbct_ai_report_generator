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491674" w14:textId="7D53FCE6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du="http://schemas.microsoft.com/office/word/2023/wordml/word16du"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  <w:r w:rsidR="00003E31">
        <w:t>a</w: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proofErr w:type="spellStart"/>
                            <w:r w:rsidRPr="00EB593B">
                              <w:rPr>
                                <w:b/>
                                <w:szCs w:val="68"/>
                              </w:rPr>
                              <w:t>Porur</w:t>
                            </w:r>
                            <w:proofErr w:type="spellEnd"/>
                            <w:r w:rsidRPr="00EB593B">
                              <w:rPr>
                                <w:b/>
                                <w:szCs w:val="68"/>
                              </w:rPr>
                              <w:t xml:space="preserve">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proofErr w:type="spellStart"/>
                      <w:r w:rsidRPr="00EB593B">
                        <w:rPr>
                          <w:b/>
                          <w:szCs w:val="68"/>
                        </w:rPr>
                        <w:t>Porur</w:t>
                      </w:r>
                      <w:proofErr w:type="spellEnd"/>
                      <w:r w:rsidRPr="00EB593B">
                        <w:rPr>
                          <w:b/>
                          <w:szCs w:val="68"/>
                        </w:rPr>
                        <w:t xml:space="preserve">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Y="1415"/>
        <w:tblW w:w="5010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4673"/>
        <w:gridCol w:w="5598"/>
      </w:tblGrid>
      <w:tr w:rsidR="001F7F01" w:rsidRPr="004730D8" w14:paraId="392A2775" w14:textId="77777777" w:rsidTr="002B7BA4">
        <w:trPr>
          <w:trHeight w:val="553"/>
        </w:trPr>
        <w:tc>
          <w:tcPr>
            <w:tcW w:w="2275" w:type="pct"/>
          </w:tcPr>
          <w:p w14:paraId="4D354F41" w14:textId="4D70CF0B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>M</w:t>
            </w:r>
            <w:r w:rsidR="007E69A2">
              <w:rPr>
                <w:sz w:val="28"/>
              </w:rPr>
              <w:t>r</w:t>
            </w:r>
            <w:r w:rsidR="00CB1666">
              <w:rPr>
                <w:sz w:val="28"/>
              </w:rPr>
              <w:t>s. Jayalakshmi</w:t>
            </w:r>
          </w:p>
        </w:tc>
        <w:tc>
          <w:tcPr>
            <w:tcW w:w="2725" w:type="pct"/>
          </w:tcPr>
          <w:p w14:paraId="112E52C6" w14:textId="0EA0B729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CB1666">
              <w:rPr>
                <w:sz w:val="28"/>
              </w:rPr>
              <w:t>21</w:t>
            </w:r>
            <w:r w:rsidR="00003E31">
              <w:rPr>
                <w:sz w:val="28"/>
              </w:rPr>
              <w:t>.03.2024</w:t>
            </w:r>
          </w:p>
        </w:tc>
      </w:tr>
      <w:tr w:rsidR="001F7F01" w:rsidRPr="004730D8" w14:paraId="0F51255D" w14:textId="77777777" w:rsidTr="002B7BA4">
        <w:trPr>
          <w:trHeight w:val="553"/>
        </w:trPr>
        <w:tc>
          <w:tcPr>
            <w:tcW w:w="2275" w:type="pct"/>
          </w:tcPr>
          <w:p w14:paraId="21388FD1" w14:textId="7D6E063B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CB1666">
              <w:rPr>
                <w:sz w:val="28"/>
              </w:rPr>
              <w:t>46</w:t>
            </w:r>
            <w:r w:rsidR="00935A4B" w:rsidRPr="00935A4B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CB1666">
              <w:rPr>
                <w:bCs/>
                <w:sz w:val="28"/>
              </w:rPr>
              <w:t>Fem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725" w:type="pct"/>
          </w:tcPr>
          <w:p w14:paraId="11F21660" w14:textId="7CE91D0F" w:rsidR="001F7F01" w:rsidRPr="004730D8" w:rsidRDefault="001F7F01" w:rsidP="006E6711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</w:t>
            </w:r>
            <w:proofErr w:type="gramStart"/>
            <w:r w:rsidRPr="004730D8">
              <w:rPr>
                <w:b/>
                <w:bCs/>
                <w:sz w:val="28"/>
              </w:rPr>
              <w:t>Interest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 xml:space="preserve">CBCT </w:t>
            </w:r>
            <w:r w:rsidR="00CB1666">
              <w:rPr>
                <w:sz w:val="28"/>
              </w:rPr>
              <w:t>Full Skull</w:t>
            </w:r>
          </w:p>
        </w:tc>
      </w:tr>
      <w:tr w:rsidR="001F7F01" w:rsidRPr="004730D8" w14:paraId="65820F62" w14:textId="77777777" w:rsidTr="002B7BA4">
        <w:trPr>
          <w:trHeight w:val="553"/>
        </w:trPr>
        <w:tc>
          <w:tcPr>
            <w:tcW w:w="2275" w:type="pct"/>
          </w:tcPr>
          <w:p w14:paraId="37131503" w14:textId="2772A15D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="00551B3F">
              <w:rPr>
                <w:sz w:val="28"/>
              </w:rPr>
              <w:t xml:space="preserve">Dr. </w:t>
            </w:r>
            <w:proofErr w:type="spellStart"/>
            <w:r w:rsidR="00CB1666">
              <w:rPr>
                <w:sz w:val="28"/>
              </w:rPr>
              <w:t>Subramoniam</w:t>
            </w:r>
            <w:proofErr w:type="spellEnd"/>
          </w:p>
        </w:tc>
        <w:tc>
          <w:tcPr>
            <w:tcW w:w="2725" w:type="pct"/>
          </w:tcPr>
          <w:p w14:paraId="7219DEB7" w14:textId="77777777" w:rsidR="001F7F01" w:rsidRPr="004730D8" w:rsidRDefault="001F7F01" w:rsidP="006E6711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6E6711">
              <w:rPr>
                <w:noProof/>
                <w:sz w:val="28"/>
              </w:rPr>
              <w:t>Implant assessment</w:t>
            </w:r>
          </w:p>
        </w:tc>
      </w:tr>
      <w:tr w:rsidR="001F7F01" w:rsidRPr="004730D8" w14:paraId="783A17F4" w14:textId="77777777" w:rsidTr="00565CF2">
        <w:trPr>
          <w:trHeight w:val="553"/>
        </w:trPr>
        <w:tc>
          <w:tcPr>
            <w:tcW w:w="5000" w:type="pct"/>
            <w:gridSpan w:val="2"/>
          </w:tcPr>
          <w:p w14:paraId="49951B03" w14:textId="77777777" w:rsidR="001F7F01" w:rsidRPr="004730D8" w:rsidRDefault="001F7F01" w:rsidP="00565CF2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2948E1A4" w:rsidR="006D3FEC" w:rsidRDefault="006D3FEC" w:rsidP="003F7006">
      <w:pPr>
        <w:tabs>
          <w:tab w:val="left" w:pos="10260"/>
        </w:tabs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6E127A38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 xml:space="preserve">CBCT- </w:t>
                            </w:r>
                            <w:r w:rsidR="00CB1666">
                              <w:rPr>
                                <w:sz w:val="28"/>
                              </w:rPr>
                              <w:t xml:space="preserve">Full </w:t>
                            </w:r>
                            <w:r w:rsidR="00CB1666">
                              <w:rPr>
                                <w:sz w:val="28"/>
                              </w:rPr>
                              <w:t>Skull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6E127A38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 xml:space="preserve">CBCT- </w:t>
                      </w:r>
                      <w:r w:rsidR="00CB1666">
                        <w:rPr>
                          <w:sz w:val="28"/>
                        </w:rPr>
                        <w:t xml:space="preserve">Full </w:t>
                      </w:r>
                      <w:r w:rsidR="00CB1666">
                        <w:rPr>
                          <w:sz w:val="28"/>
                        </w:rPr>
                        <w:t>Skull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47DA2404" w14:textId="77777777" w:rsidR="006D3FEC" w:rsidRDefault="006D3FEC"/>
    <w:p w14:paraId="40A37A21" w14:textId="2C278858" w:rsidR="00760097" w:rsidRDefault="00A27EAD" w:rsidP="00760097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Partially</w:t>
      </w:r>
      <w:r w:rsidR="009E6CF5">
        <w:rPr>
          <w:sz w:val="28"/>
        </w:rPr>
        <w:t xml:space="preserve"> edentulous maxillary alveolar ridge</w:t>
      </w:r>
      <w:r>
        <w:rPr>
          <w:sz w:val="28"/>
        </w:rPr>
        <w:t xml:space="preserve"> with remaining tooth: 18.</w:t>
      </w:r>
    </w:p>
    <w:p w14:paraId="2396814B" w14:textId="52B517A3" w:rsidR="009E6CF5" w:rsidRDefault="009E6CF5" w:rsidP="00760097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The maxillary alveolar ridge is present with normal trabecular pattern.</w:t>
      </w:r>
    </w:p>
    <w:p w14:paraId="6ABFD3B0" w14:textId="400EB91C" w:rsidR="00BE020C" w:rsidRDefault="00BE020C" w:rsidP="0079715F">
      <w:pPr>
        <w:pStyle w:val="ListParagraph"/>
        <w:spacing w:line="600" w:lineRule="auto"/>
        <w:jc w:val="both"/>
        <w:rPr>
          <w:sz w:val="28"/>
        </w:rPr>
      </w:pPr>
    </w:p>
    <w:p w14:paraId="676357D0" w14:textId="67020834" w:rsidR="00A574CD" w:rsidRPr="00A574CD" w:rsidRDefault="00A574CD" w:rsidP="002D72BA">
      <w:pPr>
        <w:pStyle w:val="ListParagraph"/>
        <w:spacing w:line="600" w:lineRule="auto"/>
        <w:jc w:val="both"/>
        <w:rPr>
          <w:sz w:val="28"/>
        </w:rPr>
      </w:pPr>
    </w:p>
    <w:p w14:paraId="41545501" w14:textId="77777777" w:rsidR="00CC03B3" w:rsidRPr="00953CB3" w:rsidRDefault="00CC03B3" w:rsidP="00953CB3">
      <w:pPr>
        <w:pStyle w:val="ListParagraph"/>
        <w:spacing w:line="600" w:lineRule="auto"/>
        <w:jc w:val="both"/>
        <w:rPr>
          <w:sz w:val="28"/>
        </w:rPr>
      </w:pPr>
    </w:p>
    <w:p w14:paraId="5B4DDD9B" w14:textId="77777777" w:rsidR="006D3FEC" w:rsidRDefault="006D3FEC"/>
    <w:p w14:paraId="553B5FC5" w14:textId="77777777" w:rsidR="006D3FEC" w:rsidRDefault="006D3FEC"/>
    <w:p w14:paraId="61D5E7F3" w14:textId="77777777" w:rsidR="00205903" w:rsidRDefault="006D3FEC">
      <w:r>
        <w:br w:type="page"/>
      </w:r>
    </w:p>
    <w:p w14:paraId="663037E2" w14:textId="77777777" w:rsidR="009D2477" w:rsidRDefault="009D2477"/>
    <w:p w14:paraId="62DCB470" w14:textId="77777777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9888" behindDoc="0" locked="0" layoutInCell="1" allowOverlap="1" wp14:anchorId="5980B5EB" wp14:editId="39CFCD0A">
                <wp:simplePos x="0" y="0"/>
                <wp:positionH relativeFrom="column">
                  <wp:posOffset>1327150</wp:posOffset>
                </wp:positionH>
                <wp:positionV relativeFrom="paragraph">
                  <wp:posOffset>128905</wp:posOffset>
                </wp:positionV>
                <wp:extent cx="4448810" cy="477520"/>
                <wp:effectExtent l="0" t="0" r="27940" b="17780"/>
                <wp:wrapNone/>
                <wp:docPr id="255" name="Text Box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912C1B" w14:textId="77777777" w:rsidR="00953CB3" w:rsidRPr="006D3FEC" w:rsidRDefault="00953CB3" w:rsidP="00953CB3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IMPLANT ASSESSMENT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980B5EB" id="Text Box 255" o:spid="_x0000_s1033" type="#_x0000_t202" style="position:absolute;margin-left:104.5pt;margin-top:10.15pt;width:350.3pt;height:37.6pt;z-index:251749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" fillcolor="white [3201]" strokecolor="#9cc [3205]" strokeweight="2pt">
                <v:textbox>
                  <w:txbxContent>
                    <w:p w14:paraId="02912C1B" w14:textId="77777777" w:rsidR="00953CB3" w:rsidRPr="006D3FEC" w:rsidRDefault="00953CB3" w:rsidP="00953CB3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IMPLANT ASSESSMENT</w:t>
                      </w:r>
                    </w:p>
                  </w:txbxContent>
                </v:textbox>
              </v:shape>
            </w:pict>
          </mc:Fallback>
        </mc:AlternateContent>
      </w:r>
    </w:p>
    <w:p w14:paraId="480316A3" w14:textId="77777777" w:rsidR="00663050" w:rsidRDefault="00663050"/>
    <w:p w14:paraId="39883EE9" w14:textId="77777777" w:rsidR="00663050" w:rsidRDefault="00663050"/>
    <w:p w14:paraId="3AE2465D" w14:textId="77777777" w:rsidR="00663050" w:rsidRDefault="00663050"/>
    <w:p w14:paraId="15B22FD6" w14:textId="77777777" w:rsidR="00663050" w:rsidRDefault="00663050"/>
    <w:tbl>
      <w:tblPr>
        <w:tblStyle w:val="TableGrid"/>
        <w:tblpPr w:leftFromText="180" w:rightFromText="180" w:vertAnchor="text" w:horzAnchor="margin" w:tblpX="-162" w:tblpY="188"/>
        <w:tblW w:w="5308" w:type="pct"/>
        <w:tblLook w:val="04A0" w:firstRow="1" w:lastRow="0" w:firstColumn="1" w:lastColumn="0" w:noHBand="0" w:noVBand="1"/>
      </w:tblPr>
      <w:tblGrid>
        <w:gridCol w:w="1725"/>
        <w:gridCol w:w="1144"/>
        <w:gridCol w:w="1144"/>
        <w:gridCol w:w="1145"/>
        <w:gridCol w:w="1145"/>
        <w:gridCol w:w="1145"/>
        <w:gridCol w:w="1145"/>
        <w:gridCol w:w="1145"/>
        <w:gridCol w:w="1143"/>
      </w:tblGrid>
      <w:tr w:rsidR="00663050" w14:paraId="3475BBE5" w14:textId="77777777" w:rsidTr="00BE5DC6">
        <w:trPr>
          <w:trHeight w:val="535"/>
        </w:trPr>
        <w:tc>
          <w:tcPr>
            <w:tcW w:w="793" w:type="pct"/>
          </w:tcPr>
          <w:p w14:paraId="6FE1D43E" w14:textId="77777777" w:rsidR="00663050" w:rsidRDefault="00663050" w:rsidP="00663050">
            <w:pPr>
              <w:jc w:val="center"/>
            </w:pPr>
          </w:p>
        </w:tc>
        <w:tc>
          <w:tcPr>
            <w:tcW w:w="526" w:type="pct"/>
          </w:tcPr>
          <w:p w14:paraId="459854DF" w14:textId="77777777" w:rsidR="00663050" w:rsidRDefault="00663050" w:rsidP="00663050">
            <w:pPr>
              <w:jc w:val="center"/>
              <w:rPr>
                <w:b/>
              </w:rPr>
            </w:pPr>
            <w:r>
              <w:rPr>
                <w:b/>
              </w:rPr>
              <w:t>11</w:t>
            </w:r>
            <w:r w:rsidRPr="00930BA6">
              <w:rPr>
                <w:b/>
              </w:rPr>
              <w:t xml:space="preserve"> </w:t>
            </w:r>
            <w:proofErr w:type="gramStart"/>
            <w:r w:rsidRPr="00930BA6">
              <w:rPr>
                <w:b/>
              </w:rPr>
              <w:t>region</w:t>
            </w:r>
            <w:proofErr w:type="gramEnd"/>
          </w:p>
        </w:tc>
        <w:tc>
          <w:tcPr>
            <w:tcW w:w="526" w:type="pct"/>
          </w:tcPr>
          <w:p w14:paraId="7FFCBCB5" w14:textId="77777777" w:rsidR="00663050" w:rsidRDefault="00663050" w:rsidP="00663050">
            <w:pPr>
              <w:jc w:val="center"/>
              <w:rPr>
                <w:b/>
              </w:rPr>
            </w:pPr>
            <w:r>
              <w:rPr>
                <w:b/>
              </w:rPr>
              <w:t>12</w:t>
            </w:r>
            <w:r w:rsidRPr="00930BA6">
              <w:rPr>
                <w:b/>
              </w:rPr>
              <w:t xml:space="preserve"> </w:t>
            </w:r>
            <w:proofErr w:type="gramStart"/>
            <w:r w:rsidRPr="00930BA6">
              <w:rPr>
                <w:b/>
              </w:rPr>
              <w:t>region</w:t>
            </w:r>
            <w:proofErr w:type="gramEnd"/>
          </w:p>
        </w:tc>
        <w:tc>
          <w:tcPr>
            <w:tcW w:w="526" w:type="pct"/>
          </w:tcPr>
          <w:p w14:paraId="1DE079D2" w14:textId="77777777" w:rsidR="00663050" w:rsidRDefault="00663050" w:rsidP="0076123B">
            <w:pPr>
              <w:jc w:val="center"/>
              <w:rPr>
                <w:b/>
              </w:rPr>
            </w:pPr>
            <w:r>
              <w:rPr>
                <w:b/>
              </w:rPr>
              <w:t xml:space="preserve">13 </w:t>
            </w:r>
            <w:proofErr w:type="gramStart"/>
            <w:r>
              <w:rPr>
                <w:b/>
              </w:rPr>
              <w:t>r</w:t>
            </w:r>
            <w:r w:rsidRPr="00930BA6">
              <w:rPr>
                <w:b/>
              </w:rPr>
              <w:t>egion</w:t>
            </w:r>
            <w:proofErr w:type="gramEnd"/>
          </w:p>
        </w:tc>
        <w:tc>
          <w:tcPr>
            <w:tcW w:w="526" w:type="pct"/>
          </w:tcPr>
          <w:p w14:paraId="47AE2FC0" w14:textId="77777777" w:rsidR="00663050" w:rsidRDefault="00663050" w:rsidP="00663050">
            <w:pPr>
              <w:jc w:val="center"/>
              <w:rPr>
                <w:b/>
              </w:rPr>
            </w:pPr>
            <w:r>
              <w:rPr>
                <w:b/>
              </w:rPr>
              <w:t>14</w:t>
            </w:r>
            <w:r w:rsidRPr="00930BA6">
              <w:rPr>
                <w:b/>
              </w:rPr>
              <w:t xml:space="preserve"> </w:t>
            </w:r>
            <w:proofErr w:type="gramStart"/>
            <w:r w:rsidRPr="00930BA6">
              <w:rPr>
                <w:b/>
              </w:rPr>
              <w:t>region</w:t>
            </w:r>
            <w:proofErr w:type="gramEnd"/>
          </w:p>
        </w:tc>
        <w:tc>
          <w:tcPr>
            <w:tcW w:w="526" w:type="pct"/>
          </w:tcPr>
          <w:p w14:paraId="006AB704" w14:textId="77777777" w:rsidR="00663050" w:rsidRDefault="00663050" w:rsidP="00663050">
            <w:pPr>
              <w:jc w:val="center"/>
              <w:rPr>
                <w:b/>
              </w:rPr>
            </w:pPr>
            <w:r>
              <w:rPr>
                <w:b/>
              </w:rPr>
              <w:t>21</w:t>
            </w:r>
            <w:r w:rsidRPr="00930BA6">
              <w:rPr>
                <w:b/>
              </w:rPr>
              <w:t xml:space="preserve"> </w:t>
            </w:r>
            <w:proofErr w:type="gramStart"/>
            <w:r w:rsidRPr="00930BA6">
              <w:rPr>
                <w:b/>
              </w:rPr>
              <w:t>region</w:t>
            </w:r>
            <w:proofErr w:type="gramEnd"/>
          </w:p>
        </w:tc>
        <w:tc>
          <w:tcPr>
            <w:tcW w:w="526" w:type="pct"/>
          </w:tcPr>
          <w:p w14:paraId="18FBB4E6" w14:textId="77777777" w:rsidR="00663050" w:rsidRDefault="00663050" w:rsidP="00663050">
            <w:pPr>
              <w:jc w:val="center"/>
              <w:rPr>
                <w:b/>
              </w:rPr>
            </w:pPr>
            <w:r>
              <w:rPr>
                <w:b/>
              </w:rPr>
              <w:t>22</w:t>
            </w:r>
            <w:r w:rsidRPr="00930BA6">
              <w:rPr>
                <w:b/>
              </w:rPr>
              <w:t xml:space="preserve"> </w:t>
            </w:r>
            <w:proofErr w:type="gramStart"/>
            <w:r w:rsidRPr="00930BA6">
              <w:rPr>
                <w:b/>
              </w:rPr>
              <w:t>region</w:t>
            </w:r>
            <w:proofErr w:type="gramEnd"/>
          </w:p>
        </w:tc>
        <w:tc>
          <w:tcPr>
            <w:tcW w:w="526" w:type="pct"/>
          </w:tcPr>
          <w:p w14:paraId="0B57A7FC" w14:textId="77777777" w:rsidR="00663050" w:rsidRDefault="00663050" w:rsidP="00663050">
            <w:pPr>
              <w:jc w:val="center"/>
              <w:rPr>
                <w:b/>
              </w:rPr>
            </w:pPr>
            <w:r>
              <w:rPr>
                <w:b/>
              </w:rPr>
              <w:t xml:space="preserve">23 </w:t>
            </w:r>
            <w:proofErr w:type="gramStart"/>
            <w:r w:rsidRPr="00930BA6">
              <w:rPr>
                <w:b/>
              </w:rPr>
              <w:t>region</w:t>
            </w:r>
            <w:proofErr w:type="gramEnd"/>
          </w:p>
        </w:tc>
        <w:tc>
          <w:tcPr>
            <w:tcW w:w="526" w:type="pct"/>
          </w:tcPr>
          <w:p w14:paraId="3CD43804" w14:textId="77777777" w:rsidR="00663050" w:rsidRDefault="00663050" w:rsidP="00663050">
            <w:pPr>
              <w:jc w:val="center"/>
              <w:rPr>
                <w:b/>
              </w:rPr>
            </w:pPr>
            <w:r>
              <w:rPr>
                <w:b/>
              </w:rPr>
              <w:t xml:space="preserve">24 </w:t>
            </w:r>
            <w:proofErr w:type="gramStart"/>
            <w:r w:rsidRPr="00930BA6">
              <w:rPr>
                <w:b/>
              </w:rPr>
              <w:t>region</w:t>
            </w:r>
            <w:proofErr w:type="gramEnd"/>
          </w:p>
        </w:tc>
      </w:tr>
      <w:tr w:rsidR="00663050" w14:paraId="38D0E478" w14:textId="77777777" w:rsidTr="00BE5DC6">
        <w:trPr>
          <w:trHeight w:val="645"/>
        </w:trPr>
        <w:tc>
          <w:tcPr>
            <w:tcW w:w="793" w:type="pct"/>
          </w:tcPr>
          <w:p w14:paraId="23B61876" w14:textId="77777777" w:rsidR="00663050" w:rsidRDefault="00663050" w:rsidP="00663050">
            <w:pPr>
              <w:jc w:val="center"/>
            </w:pPr>
            <w:r w:rsidRPr="00867738">
              <w:t>Sub-Crestal</w:t>
            </w:r>
          </w:p>
        </w:tc>
        <w:tc>
          <w:tcPr>
            <w:tcW w:w="526" w:type="pct"/>
          </w:tcPr>
          <w:p w14:paraId="1BD5194C" w14:textId="171F92A5" w:rsidR="00663050" w:rsidRDefault="003D2915" w:rsidP="00663050">
            <w:pPr>
              <w:jc w:val="center"/>
            </w:pPr>
            <w:r>
              <w:t>6.79</w:t>
            </w:r>
          </w:p>
        </w:tc>
        <w:tc>
          <w:tcPr>
            <w:tcW w:w="526" w:type="pct"/>
          </w:tcPr>
          <w:p w14:paraId="59383573" w14:textId="36E2FCFD" w:rsidR="00663050" w:rsidRDefault="005A77A7" w:rsidP="00663050">
            <w:pPr>
              <w:jc w:val="center"/>
            </w:pPr>
            <w:r>
              <w:t>4.72</w:t>
            </w:r>
          </w:p>
        </w:tc>
        <w:tc>
          <w:tcPr>
            <w:tcW w:w="526" w:type="pct"/>
          </w:tcPr>
          <w:p w14:paraId="5C67697F" w14:textId="395B6982" w:rsidR="00663050" w:rsidRDefault="005A77A7" w:rsidP="00663050">
            <w:pPr>
              <w:jc w:val="center"/>
            </w:pPr>
            <w:r>
              <w:t>6.06</w:t>
            </w:r>
          </w:p>
        </w:tc>
        <w:tc>
          <w:tcPr>
            <w:tcW w:w="526" w:type="pct"/>
          </w:tcPr>
          <w:p w14:paraId="06471C7C" w14:textId="0635BBBA" w:rsidR="00663050" w:rsidRDefault="005A77A7" w:rsidP="00663050">
            <w:pPr>
              <w:jc w:val="center"/>
            </w:pPr>
            <w:r>
              <w:t>6.62</w:t>
            </w:r>
          </w:p>
        </w:tc>
        <w:tc>
          <w:tcPr>
            <w:tcW w:w="526" w:type="pct"/>
          </w:tcPr>
          <w:p w14:paraId="711C715F" w14:textId="5C649C1E" w:rsidR="00663050" w:rsidRDefault="005A77A7" w:rsidP="00663050">
            <w:pPr>
              <w:jc w:val="center"/>
            </w:pPr>
            <w:r>
              <w:t>5.75</w:t>
            </w:r>
          </w:p>
        </w:tc>
        <w:tc>
          <w:tcPr>
            <w:tcW w:w="526" w:type="pct"/>
          </w:tcPr>
          <w:p w14:paraId="6B364FC8" w14:textId="3471D7EB" w:rsidR="00663050" w:rsidRDefault="005A77A7" w:rsidP="00663050">
            <w:pPr>
              <w:jc w:val="center"/>
            </w:pPr>
            <w:r>
              <w:t>6.76</w:t>
            </w:r>
          </w:p>
        </w:tc>
        <w:tc>
          <w:tcPr>
            <w:tcW w:w="526" w:type="pct"/>
          </w:tcPr>
          <w:p w14:paraId="1D9F98AE" w14:textId="5F6ED7AD" w:rsidR="00663050" w:rsidRDefault="005A77A7" w:rsidP="00663050">
            <w:pPr>
              <w:jc w:val="center"/>
            </w:pPr>
            <w:r>
              <w:t>5.73</w:t>
            </w:r>
          </w:p>
        </w:tc>
        <w:tc>
          <w:tcPr>
            <w:tcW w:w="526" w:type="pct"/>
          </w:tcPr>
          <w:p w14:paraId="0EB109C8" w14:textId="6F80A588" w:rsidR="00663050" w:rsidRDefault="005A77A7" w:rsidP="00663050">
            <w:pPr>
              <w:jc w:val="center"/>
            </w:pPr>
            <w:r>
              <w:t>5.83</w:t>
            </w:r>
          </w:p>
        </w:tc>
      </w:tr>
      <w:tr w:rsidR="00663050" w14:paraId="139B55C6" w14:textId="77777777" w:rsidTr="00BE5DC6">
        <w:trPr>
          <w:trHeight w:val="539"/>
        </w:trPr>
        <w:tc>
          <w:tcPr>
            <w:tcW w:w="793" w:type="pct"/>
          </w:tcPr>
          <w:p w14:paraId="40D9ACE1" w14:textId="77777777" w:rsidR="00663050" w:rsidRDefault="00663050" w:rsidP="00663050">
            <w:pPr>
              <w:jc w:val="center"/>
            </w:pPr>
            <w:r>
              <w:t>Mid- Crestal</w:t>
            </w:r>
          </w:p>
        </w:tc>
        <w:tc>
          <w:tcPr>
            <w:tcW w:w="526" w:type="pct"/>
          </w:tcPr>
          <w:p w14:paraId="79CA130B" w14:textId="45C9B9EE" w:rsidR="00663050" w:rsidRDefault="003D2915" w:rsidP="00663050">
            <w:pPr>
              <w:jc w:val="center"/>
            </w:pPr>
            <w:r>
              <w:t>7.72</w:t>
            </w:r>
          </w:p>
        </w:tc>
        <w:tc>
          <w:tcPr>
            <w:tcW w:w="526" w:type="pct"/>
          </w:tcPr>
          <w:p w14:paraId="58498EFF" w14:textId="7185E291" w:rsidR="00663050" w:rsidRDefault="005A77A7" w:rsidP="00663050">
            <w:pPr>
              <w:jc w:val="center"/>
            </w:pPr>
            <w:r>
              <w:t>5.97</w:t>
            </w:r>
          </w:p>
        </w:tc>
        <w:tc>
          <w:tcPr>
            <w:tcW w:w="526" w:type="pct"/>
          </w:tcPr>
          <w:p w14:paraId="18FFAC2C" w14:textId="0CB5E166" w:rsidR="00663050" w:rsidRDefault="005A77A7" w:rsidP="00663050">
            <w:pPr>
              <w:jc w:val="center"/>
            </w:pPr>
            <w:r>
              <w:t>7.38</w:t>
            </w:r>
          </w:p>
        </w:tc>
        <w:tc>
          <w:tcPr>
            <w:tcW w:w="526" w:type="pct"/>
          </w:tcPr>
          <w:p w14:paraId="237CDE2A" w14:textId="1EC0CA3E" w:rsidR="00663050" w:rsidRDefault="005A77A7" w:rsidP="00663050">
            <w:pPr>
              <w:jc w:val="center"/>
            </w:pPr>
            <w:r>
              <w:t>7.86</w:t>
            </w:r>
          </w:p>
        </w:tc>
        <w:tc>
          <w:tcPr>
            <w:tcW w:w="526" w:type="pct"/>
          </w:tcPr>
          <w:p w14:paraId="0863C45B" w14:textId="63635465" w:rsidR="00663050" w:rsidRDefault="005A77A7" w:rsidP="00663050">
            <w:pPr>
              <w:jc w:val="center"/>
            </w:pPr>
            <w:r>
              <w:t>7.25</w:t>
            </w:r>
          </w:p>
        </w:tc>
        <w:tc>
          <w:tcPr>
            <w:tcW w:w="526" w:type="pct"/>
          </w:tcPr>
          <w:p w14:paraId="76709B64" w14:textId="2D7419A7" w:rsidR="00663050" w:rsidRDefault="005A77A7" w:rsidP="00663050">
            <w:pPr>
              <w:jc w:val="center"/>
            </w:pPr>
            <w:r>
              <w:t>7.54</w:t>
            </w:r>
          </w:p>
        </w:tc>
        <w:tc>
          <w:tcPr>
            <w:tcW w:w="526" w:type="pct"/>
          </w:tcPr>
          <w:p w14:paraId="59063E58" w14:textId="7795F1DC" w:rsidR="00663050" w:rsidRDefault="005A77A7" w:rsidP="00663050">
            <w:pPr>
              <w:jc w:val="center"/>
            </w:pPr>
            <w:r>
              <w:t>5.23</w:t>
            </w:r>
          </w:p>
        </w:tc>
        <w:tc>
          <w:tcPr>
            <w:tcW w:w="526" w:type="pct"/>
          </w:tcPr>
          <w:p w14:paraId="5F9288EA" w14:textId="550496BC" w:rsidR="00663050" w:rsidRDefault="005A77A7" w:rsidP="00663050">
            <w:pPr>
              <w:jc w:val="center"/>
            </w:pPr>
            <w:r>
              <w:t>5.32</w:t>
            </w:r>
          </w:p>
        </w:tc>
      </w:tr>
      <w:tr w:rsidR="00663050" w14:paraId="21CE38C6" w14:textId="77777777" w:rsidTr="00BE5DC6">
        <w:trPr>
          <w:trHeight w:val="567"/>
        </w:trPr>
        <w:tc>
          <w:tcPr>
            <w:tcW w:w="793" w:type="pct"/>
          </w:tcPr>
          <w:p w14:paraId="49363B76" w14:textId="77777777" w:rsidR="00663050" w:rsidRPr="00867738" w:rsidRDefault="00663050" w:rsidP="00663050">
            <w:pPr>
              <w:jc w:val="center"/>
            </w:pPr>
            <w:r>
              <w:t>Distance between the alveolar ridge and Floor of the Nasal cavity (in mm)</w:t>
            </w:r>
          </w:p>
        </w:tc>
        <w:tc>
          <w:tcPr>
            <w:tcW w:w="526" w:type="pct"/>
          </w:tcPr>
          <w:p w14:paraId="4093EFFD" w14:textId="153A813E" w:rsidR="00663050" w:rsidRDefault="003D2915" w:rsidP="00663050">
            <w:pPr>
              <w:jc w:val="center"/>
            </w:pPr>
            <w:r>
              <w:t>22.1</w:t>
            </w:r>
          </w:p>
        </w:tc>
        <w:tc>
          <w:tcPr>
            <w:tcW w:w="526" w:type="pct"/>
          </w:tcPr>
          <w:p w14:paraId="066A99C0" w14:textId="652D77F2" w:rsidR="00663050" w:rsidRDefault="005A77A7" w:rsidP="00663050">
            <w:pPr>
              <w:jc w:val="center"/>
            </w:pPr>
            <w:r>
              <w:t>17.29</w:t>
            </w:r>
          </w:p>
        </w:tc>
        <w:tc>
          <w:tcPr>
            <w:tcW w:w="526" w:type="pct"/>
          </w:tcPr>
          <w:p w14:paraId="42991040" w14:textId="69A79263" w:rsidR="00663050" w:rsidRDefault="005A77A7" w:rsidP="00663050">
            <w:pPr>
              <w:jc w:val="center"/>
            </w:pPr>
            <w:r>
              <w:t>18.4</w:t>
            </w:r>
          </w:p>
        </w:tc>
        <w:tc>
          <w:tcPr>
            <w:tcW w:w="526" w:type="pct"/>
          </w:tcPr>
          <w:p w14:paraId="05113541" w14:textId="140CAF84" w:rsidR="00663050" w:rsidRDefault="005A77A7" w:rsidP="00663050">
            <w:pPr>
              <w:jc w:val="center"/>
            </w:pPr>
            <w:r>
              <w:t>17.47</w:t>
            </w:r>
          </w:p>
        </w:tc>
        <w:tc>
          <w:tcPr>
            <w:tcW w:w="526" w:type="pct"/>
          </w:tcPr>
          <w:p w14:paraId="0034B577" w14:textId="24F1B22A" w:rsidR="00663050" w:rsidRDefault="005A77A7" w:rsidP="00663050">
            <w:pPr>
              <w:jc w:val="center"/>
            </w:pPr>
            <w:r>
              <w:t>18.63</w:t>
            </w:r>
          </w:p>
        </w:tc>
        <w:tc>
          <w:tcPr>
            <w:tcW w:w="526" w:type="pct"/>
          </w:tcPr>
          <w:p w14:paraId="01224836" w14:textId="40A97B87" w:rsidR="00663050" w:rsidRDefault="005A77A7" w:rsidP="00663050">
            <w:pPr>
              <w:jc w:val="center"/>
            </w:pPr>
            <w:r>
              <w:t>15.2</w:t>
            </w:r>
          </w:p>
        </w:tc>
        <w:tc>
          <w:tcPr>
            <w:tcW w:w="526" w:type="pct"/>
          </w:tcPr>
          <w:p w14:paraId="1B38F904" w14:textId="149A115D" w:rsidR="00663050" w:rsidRDefault="005A77A7" w:rsidP="00663050">
            <w:pPr>
              <w:jc w:val="center"/>
            </w:pPr>
            <w:r>
              <w:t>18.34</w:t>
            </w:r>
          </w:p>
        </w:tc>
        <w:tc>
          <w:tcPr>
            <w:tcW w:w="526" w:type="pct"/>
          </w:tcPr>
          <w:p w14:paraId="73B5D58B" w14:textId="62B817AC" w:rsidR="00663050" w:rsidRDefault="0018668E" w:rsidP="00663050">
            <w:pPr>
              <w:jc w:val="center"/>
            </w:pPr>
            <w:r>
              <w:t>18.27</w:t>
            </w:r>
          </w:p>
        </w:tc>
      </w:tr>
    </w:tbl>
    <w:p w14:paraId="1149542C" w14:textId="77777777" w:rsidR="0076123B" w:rsidRDefault="0076123B"/>
    <w:p w14:paraId="21BF5207" w14:textId="77777777" w:rsidR="008A5CF5" w:rsidRDefault="008A5CF5"/>
    <w:p w14:paraId="6705AB36" w14:textId="77777777" w:rsidR="008A5CF5" w:rsidRDefault="008A5CF5"/>
    <w:p w14:paraId="35D8E2AD" w14:textId="77777777" w:rsidR="008A5CF5" w:rsidRDefault="008A5CF5"/>
    <w:tbl>
      <w:tblPr>
        <w:tblW w:w="5353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75"/>
        <w:gridCol w:w="1335"/>
        <w:gridCol w:w="1334"/>
        <w:gridCol w:w="1334"/>
        <w:gridCol w:w="1334"/>
        <w:gridCol w:w="1334"/>
        <w:gridCol w:w="1328"/>
      </w:tblGrid>
      <w:tr w:rsidR="0076123B" w14:paraId="07D306B0" w14:textId="77777777" w:rsidTr="008A5CF5">
        <w:trPr>
          <w:trHeight w:val="542"/>
          <w:jc w:val="center"/>
        </w:trPr>
        <w:tc>
          <w:tcPr>
            <w:tcW w:w="1355" w:type="pct"/>
          </w:tcPr>
          <w:p w14:paraId="4C1A5F21" w14:textId="75E89F85" w:rsidR="0076123B" w:rsidRPr="0050224B" w:rsidRDefault="0076123B" w:rsidP="00F504B5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608" w:type="pct"/>
          </w:tcPr>
          <w:p w14:paraId="2AC0641C" w14:textId="77777777" w:rsidR="0076123B" w:rsidRDefault="0076123B" w:rsidP="00F504B5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15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608" w:type="pct"/>
          </w:tcPr>
          <w:p w14:paraId="31CD47F6" w14:textId="77777777" w:rsidR="0076123B" w:rsidRDefault="0076123B" w:rsidP="00F504B5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16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608" w:type="pct"/>
          </w:tcPr>
          <w:p w14:paraId="2B4E6E47" w14:textId="77777777" w:rsidR="0076123B" w:rsidRDefault="0076123B" w:rsidP="00F504B5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17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608" w:type="pct"/>
          </w:tcPr>
          <w:p w14:paraId="7AE95F53" w14:textId="77777777" w:rsidR="0076123B" w:rsidRDefault="0076123B" w:rsidP="00F504B5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25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608" w:type="pct"/>
          </w:tcPr>
          <w:p w14:paraId="65FAE292" w14:textId="77777777" w:rsidR="0076123B" w:rsidRDefault="0076123B" w:rsidP="00F504B5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26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606" w:type="pct"/>
          </w:tcPr>
          <w:p w14:paraId="64D2D8C6" w14:textId="77777777" w:rsidR="0076123B" w:rsidRDefault="0076123B" w:rsidP="00F504B5">
            <w:pPr>
              <w:pStyle w:val="TableParagraph"/>
              <w:spacing w:line="240" w:lineRule="auto"/>
              <w:ind w:left="230" w:right="219"/>
              <w:rPr>
                <w:b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27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</w:tr>
      <w:tr w:rsidR="0076123B" w14:paraId="47866743" w14:textId="77777777" w:rsidTr="008A5CF5">
        <w:trPr>
          <w:trHeight w:val="633"/>
          <w:jc w:val="center"/>
        </w:trPr>
        <w:tc>
          <w:tcPr>
            <w:tcW w:w="1355" w:type="pct"/>
          </w:tcPr>
          <w:p w14:paraId="45B450D9" w14:textId="77777777" w:rsidR="0076123B" w:rsidRDefault="0076123B" w:rsidP="00F504B5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608" w:type="pct"/>
          </w:tcPr>
          <w:p w14:paraId="318E768A" w14:textId="0078A3BD" w:rsidR="0076123B" w:rsidRDefault="005A77A7" w:rsidP="00F504B5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5.58</w:t>
            </w:r>
          </w:p>
        </w:tc>
        <w:tc>
          <w:tcPr>
            <w:tcW w:w="608" w:type="pct"/>
          </w:tcPr>
          <w:p w14:paraId="41666094" w14:textId="7D9D14FF" w:rsidR="0076123B" w:rsidRDefault="005A77A7" w:rsidP="00B570D5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6.35</w:t>
            </w:r>
          </w:p>
        </w:tc>
        <w:tc>
          <w:tcPr>
            <w:tcW w:w="608" w:type="pct"/>
          </w:tcPr>
          <w:p w14:paraId="0F93DC72" w14:textId="34FC1780" w:rsidR="0076123B" w:rsidRDefault="005A77A7" w:rsidP="00F504B5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6.89</w:t>
            </w:r>
          </w:p>
        </w:tc>
        <w:tc>
          <w:tcPr>
            <w:tcW w:w="608" w:type="pct"/>
          </w:tcPr>
          <w:p w14:paraId="367CAA40" w14:textId="1107F291" w:rsidR="0076123B" w:rsidRDefault="0018668E" w:rsidP="00F504B5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3.19</w:t>
            </w:r>
          </w:p>
        </w:tc>
        <w:tc>
          <w:tcPr>
            <w:tcW w:w="608" w:type="pct"/>
          </w:tcPr>
          <w:p w14:paraId="679C32DD" w14:textId="6C5093FD" w:rsidR="0076123B" w:rsidRDefault="0018668E" w:rsidP="00F504B5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5.18</w:t>
            </w:r>
          </w:p>
        </w:tc>
        <w:tc>
          <w:tcPr>
            <w:tcW w:w="606" w:type="pct"/>
          </w:tcPr>
          <w:p w14:paraId="6E582B6A" w14:textId="1BD8507E" w:rsidR="0076123B" w:rsidRDefault="0018668E" w:rsidP="00F504B5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6.54</w:t>
            </w:r>
          </w:p>
        </w:tc>
      </w:tr>
      <w:tr w:rsidR="0076123B" w14:paraId="076622D8" w14:textId="77777777" w:rsidTr="008A5CF5">
        <w:trPr>
          <w:trHeight w:val="633"/>
          <w:jc w:val="center"/>
        </w:trPr>
        <w:tc>
          <w:tcPr>
            <w:tcW w:w="1355" w:type="pct"/>
          </w:tcPr>
          <w:p w14:paraId="0A344298" w14:textId="77777777" w:rsidR="0076123B" w:rsidRPr="000F2EB0" w:rsidRDefault="0076123B" w:rsidP="00F504B5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608" w:type="pct"/>
          </w:tcPr>
          <w:p w14:paraId="11EB7F1D" w14:textId="2CEB463F" w:rsidR="0076123B" w:rsidRDefault="005A77A7" w:rsidP="00F504B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7.06</w:t>
            </w:r>
          </w:p>
        </w:tc>
        <w:tc>
          <w:tcPr>
            <w:tcW w:w="608" w:type="pct"/>
          </w:tcPr>
          <w:p w14:paraId="1278305D" w14:textId="2E210A1B" w:rsidR="0076123B" w:rsidRDefault="005A77A7" w:rsidP="00F504B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7.43</w:t>
            </w:r>
          </w:p>
        </w:tc>
        <w:tc>
          <w:tcPr>
            <w:tcW w:w="608" w:type="pct"/>
          </w:tcPr>
          <w:p w14:paraId="27E41570" w14:textId="1361DF6B" w:rsidR="0076123B" w:rsidRDefault="005A77A7" w:rsidP="00F504B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8.15</w:t>
            </w:r>
          </w:p>
        </w:tc>
        <w:tc>
          <w:tcPr>
            <w:tcW w:w="608" w:type="pct"/>
          </w:tcPr>
          <w:p w14:paraId="74171F42" w14:textId="78F15959" w:rsidR="0076123B" w:rsidRDefault="0018668E" w:rsidP="00F504B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4</w:t>
            </w:r>
          </w:p>
        </w:tc>
        <w:tc>
          <w:tcPr>
            <w:tcW w:w="608" w:type="pct"/>
          </w:tcPr>
          <w:p w14:paraId="3617224F" w14:textId="40BEE63A" w:rsidR="0076123B" w:rsidRDefault="0018668E" w:rsidP="00F504B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6.35</w:t>
            </w:r>
          </w:p>
        </w:tc>
        <w:tc>
          <w:tcPr>
            <w:tcW w:w="606" w:type="pct"/>
          </w:tcPr>
          <w:p w14:paraId="308C09F1" w14:textId="093458BB" w:rsidR="0076123B" w:rsidRDefault="0018668E" w:rsidP="00F504B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7.26</w:t>
            </w:r>
          </w:p>
        </w:tc>
      </w:tr>
      <w:tr w:rsidR="0076123B" w14:paraId="05E9A6AA" w14:textId="77777777" w:rsidTr="008A5CF5">
        <w:trPr>
          <w:trHeight w:val="633"/>
          <w:jc w:val="center"/>
        </w:trPr>
        <w:tc>
          <w:tcPr>
            <w:tcW w:w="1355" w:type="pct"/>
          </w:tcPr>
          <w:p w14:paraId="74536619" w14:textId="77777777" w:rsidR="0076123B" w:rsidRDefault="0076123B" w:rsidP="00F504B5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 xml:space="preserve">Distance between the alveolar ridge and floor of the maxillary </w:t>
            </w:r>
            <w:proofErr w:type="gramStart"/>
            <w:r>
              <w:rPr>
                <w:sz w:val="24"/>
              </w:rPr>
              <w:t>sinus  (</w:t>
            </w:r>
            <w:proofErr w:type="gramEnd"/>
            <w:r>
              <w:rPr>
                <w:sz w:val="24"/>
              </w:rPr>
              <w:t>in mm)</w:t>
            </w:r>
          </w:p>
        </w:tc>
        <w:tc>
          <w:tcPr>
            <w:tcW w:w="608" w:type="pct"/>
          </w:tcPr>
          <w:p w14:paraId="3E80BEAC" w14:textId="1F60ABE2" w:rsidR="0076123B" w:rsidRDefault="005A77A7" w:rsidP="00F504B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6.38</w:t>
            </w:r>
          </w:p>
        </w:tc>
        <w:tc>
          <w:tcPr>
            <w:tcW w:w="608" w:type="pct"/>
          </w:tcPr>
          <w:p w14:paraId="6C1FB468" w14:textId="7336D43D" w:rsidR="0076123B" w:rsidRDefault="005A77A7" w:rsidP="00F504B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5.14</w:t>
            </w:r>
          </w:p>
        </w:tc>
        <w:tc>
          <w:tcPr>
            <w:tcW w:w="608" w:type="pct"/>
          </w:tcPr>
          <w:p w14:paraId="1758F784" w14:textId="62479976" w:rsidR="0076123B" w:rsidRDefault="005A77A7" w:rsidP="00F504B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6.73</w:t>
            </w:r>
          </w:p>
        </w:tc>
        <w:tc>
          <w:tcPr>
            <w:tcW w:w="608" w:type="pct"/>
          </w:tcPr>
          <w:p w14:paraId="4B1C2EA3" w14:textId="7ECF4138" w:rsidR="0076123B" w:rsidRDefault="0018668E" w:rsidP="00F504B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8.19</w:t>
            </w:r>
          </w:p>
        </w:tc>
        <w:tc>
          <w:tcPr>
            <w:tcW w:w="608" w:type="pct"/>
          </w:tcPr>
          <w:p w14:paraId="1335F916" w14:textId="77BD9F2E" w:rsidR="0076123B" w:rsidRDefault="0018668E" w:rsidP="00F504B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5.82</w:t>
            </w:r>
          </w:p>
        </w:tc>
        <w:tc>
          <w:tcPr>
            <w:tcW w:w="606" w:type="pct"/>
          </w:tcPr>
          <w:p w14:paraId="18A17A9D" w14:textId="77A8AA6D" w:rsidR="0076123B" w:rsidRDefault="0018668E" w:rsidP="00F504B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4.44</w:t>
            </w:r>
          </w:p>
        </w:tc>
      </w:tr>
    </w:tbl>
    <w:p w14:paraId="3A39D2C9" w14:textId="54FB0358" w:rsidR="008A5CF5" w:rsidRDefault="008A5CF5"/>
    <w:p w14:paraId="3CBC3B1C" w14:textId="77777777" w:rsidR="008A5CF5" w:rsidRDefault="008A5CF5">
      <w:r>
        <w:br w:type="page"/>
      </w:r>
    </w:p>
    <w:p w14:paraId="078002E0" w14:textId="77777777" w:rsidR="00663050" w:rsidRDefault="00663050"/>
    <w:p w14:paraId="3C6021A5" w14:textId="77777777" w:rsidR="008A5CF5" w:rsidRDefault="008A5CF5"/>
    <w:p w14:paraId="0C4045E6" w14:textId="77777777" w:rsidR="008A5CF5" w:rsidRDefault="008A5CF5"/>
    <w:p w14:paraId="1C08E2DA" w14:textId="217D8E6D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73F9DC36" wp14:editId="5381ECD1">
                <wp:simplePos x="0" y="0"/>
                <wp:positionH relativeFrom="column">
                  <wp:posOffset>1064895</wp:posOffset>
                </wp:positionH>
                <wp:positionV relativeFrom="paragraph">
                  <wp:posOffset>137269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9DFCE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F9DC36" id="Text Box 213" o:spid="_x0000_s1034" type="#_x0000_t202" style="position:absolute;margin-left:83.85pt;margin-top:10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" fillcolor="white [3201]" strokecolor="#9cc [3205]" strokeweight="2pt">
                <v:textbox>
                  <w:txbxContent>
                    <w:p w14:paraId="70B9DFCE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1BF3864F" w14:textId="77777777" w:rsidR="00205903" w:rsidRDefault="00205903"/>
    <w:p w14:paraId="41F2FA6A" w14:textId="77777777" w:rsidR="00663050" w:rsidRDefault="00663050"/>
    <w:p w14:paraId="52789005" w14:textId="77777777" w:rsidR="00565CF2" w:rsidRP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7639FBDC" w14:textId="54ADE5CE" w:rsidR="00953CB3" w:rsidRDefault="00A27EAD" w:rsidP="00953CB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Partially</w:t>
      </w:r>
      <w:r w:rsidR="009E6CF5">
        <w:rPr>
          <w:sz w:val="28"/>
        </w:rPr>
        <w:t xml:space="preserve"> e</w:t>
      </w:r>
      <w:r w:rsidR="001D5E4D">
        <w:rPr>
          <w:sz w:val="28"/>
        </w:rPr>
        <w:t xml:space="preserve">dentulous </w:t>
      </w:r>
      <w:r w:rsidR="00953CB3">
        <w:rPr>
          <w:sz w:val="28"/>
        </w:rPr>
        <w:t>maxillary arch.</w:t>
      </w:r>
    </w:p>
    <w:p w14:paraId="3AD95291" w14:textId="7A09A9D3" w:rsidR="001D5E4D" w:rsidRDefault="00A45944" w:rsidP="009E6CF5">
      <w:pPr>
        <w:pStyle w:val="ListParagraph"/>
        <w:spacing w:line="600" w:lineRule="auto"/>
        <w:jc w:val="both"/>
        <w:rPr>
          <w:sz w:val="28"/>
        </w:rPr>
      </w:pPr>
      <w:r>
        <w:rPr>
          <w:sz w:val="28"/>
        </w:rPr>
        <w:t xml:space="preserve"> </w:t>
      </w:r>
    </w:p>
    <w:p w14:paraId="2C747AA0" w14:textId="77777777" w:rsidR="00A45944" w:rsidRDefault="00A45944" w:rsidP="00A45944">
      <w:pPr>
        <w:spacing w:line="600" w:lineRule="auto"/>
        <w:jc w:val="both"/>
        <w:rPr>
          <w:sz w:val="28"/>
        </w:rPr>
      </w:pPr>
    </w:p>
    <w:p w14:paraId="33FC8D4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1A2CA70" w14:textId="4C794763" w:rsidR="00A041D5" w:rsidRDefault="00A041D5" w:rsidP="00A041D5">
      <w:pPr>
        <w:tabs>
          <w:tab w:val="left" w:pos="10260"/>
        </w:tabs>
        <w:jc w:val="both"/>
      </w:pPr>
    </w:p>
    <w:p w14:paraId="6D3D09FE" w14:textId="77777777" w:rsidR="00A041D5" w:rsidRPr="0062612D" w:rsidRDefault="00A041D5" w:rsidP="00A041D5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59B55746" w14:textId="77777777" w:rsidR="00A041D5" w:rsidRDefault="00A041D5" w:rsidP="00A041D5">
      <w:r w:rsidRPr="000B5469">
        <w:rPr>
          <w:noProof/>
        </w:rPr>
        <w:drawing>
          <wp:anchor distT="0" distB="0" distL="114300" distR="114300" simplePos="0" relativeHeight="251751936" behindDoc="1" locked="0" layoutInCell="1" allowOverlap="1" wp14:anchorId="23F288E9" wp14:editId="2A7B25BE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AC50D05" w14:textId="1CE1F7F7" w:rsidR="00953CB3" w:rsidRDefault="00953CB3"/>
    <w:p w14:paraId="74918168" w14:textId="77777777" w:rsidR="00953CB3" w:rsidRDefault="00953CB3" w:rsidP="00B923B3">
      <w:pPr>
        <w:tabs>
          <w:tab w:val="left" w:pos="10260"/>
        </w:tabs>
        <w:ind w:firstLine="450"/>
        <w:jc w:val="both"/>
      </w:pPr>
    </w:p>
    <w:p w14:paraId="0D1E7815" w14:textId="77777777" w:rsidR="00205903" w:rsidRDefault="004336DB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3A66E8AA" wp14:editId="18F89A53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8FD7D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66E8AA" id="Text Box 216" o:spid="_x0000_s1035" type="#_x0000_t202" style="position:absolute;left:0;text-align:left;margin-left:84pt;margin-top:10.95pt;width:350.3pt;height:37.6pt;z-index:251743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AFw5S/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1818FD7D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64F1767F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E5BE12C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5DA1233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9F917BA" w14:textId="7E0BDFAD" w:rsidR="00205903" w:rsidRDefault="00205903" w:rsidP="00B923B3">
      <w:pPr>
        <w:tabs>
          <w:tab w:val="left" w:pos="10260"/>
        </w:tabs>
        <w:ind w:firstLine="450"/>
        <w:jc w:val="both"/>
      </w:pPr>
    </w:p>
    <w:p w14:paraId="4410154F" w14:textId="54165B94" w:rsidR="00205903" w:rsidRDefault="00970CA9" w:rsidP="00B923B3">
      <w:pPr>
        <w:tabs>
          <w:tab w:val="left" w:pos="10260"/>
        </w:tabs>
        <w:ind w:firstLine="450"/>
        <w:jc w:val="both"/>
      </w:pPr>
      <w:r w:rsidRPr="00970CA9">
        <w:rPr>
          <w:noProof/>
        </w:rPr>
        <w:drawing>
          <wp:anchor distT="0" distB="0" distL="114300" distR="114300" simplePos="0" relativeHeight="251756032" behindDoc="1" locked="0" layoutInCell="1" allowOverlap="1" wp14:anchorId="2CAF938F" wp14:editId="07083EF2">
            <wp:simplePos x="0" y="0"/>
            <wp:positionH relativeFrom="column">
              <wp:posOffset>190500</wp:posOffset>
            </wp:positionH>
            <wp:positionV relativeFrom="paragraph">
              <wp:posOffset>220980</wp:posOffset>
            </wp:positionV>
            <wp:extent cx="6197600" cy="2438400"/>
            <wp:effectExtent l="0" t="0" r="0" b="0"/>
            <wp:wrapTight wrapText="bothSides">
              <wp:wrapPolygon edited="0">
                <wp:start x="0" y="0"/>
                <wp:lineTo x="0" y="21431"/>
                <wp:lineTo x="21511" y="21431"/>
                <wp:lineTo x="21511" y="0"/>
                <wp:lineTo x="0" y="0"/>
              </wp:wrapPolygon>
            </wp:wrapTight>
            <wp:docPr id="1221688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6887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976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0E5044" w14:textId="00E45ED2" w:rsidR="00205903" w:rsidRDefault="00205903" w:rsidP="00B923B3">
      <w:pPr>
        <w:tabs>
          <w:tab w:val="left" w:pos="10260"/>
        </w:tabs>
        <w:ind w:firstLine="450"/>
        <w:jc w:val="both"/>
      </w:pPr>
    </w:p>
    <w:p w14:paraId="182A0F02" w14:textId="0B723A35" w:rsidR="00205903" w:rsidRDefault="00205903" w:rsidP="00B923B3">
      <w:pPr>
        <w:tabs>
          <w:tab w:val="left" w:pos="10260"/>
        </w:tabs>
        <w:ind w:firstLine="450"/>
        <w:jc w:val="both"/>
      </w:pPr>
    </w:p>
    <w:p w14:paraId="208E6C16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2D54FDA" w14:textId="564F795A" w:rsidR="00205903" w:rsidRDefault="00205903" w:rsidP="00B923B3">
      <w:pPr>
        <w:tabs>
          <w:tab w:val="left" w:pos="10260"/>
        </w:tabs>
        <w:ind w:firstLine="450"/>
        <w:jc w:val="both"/>
      </w:pPr>
    </w:p>
    <w:p w14:paraId="1C651917" w14:textId="501F031A" w:rsidR="00205903" w:rsidRDefault="00205903" w:rsidP="00B923B3">
      <w:pPr>
        <w:tabs>
          <w:tab w:val="left" w:pos="10260"/>
        </w:tabs>
        <w:ind w:firstLine="450"/>
        <w:jc w:val="both"/>
      </w:pPr>
    </w:p>
    <w:p w14:paraId="6D80585A" w14:textId="4D5051C0" w:rsidR="00205903" w:rsidRDefault="00205903" w:rsidP="00B923B3">
      <w:pPr>
        <w:tabs>
          <w:tab w:val="left" w:pos="10260"/>
        </w:tabs>
        <w:ind w:firstLine="450"/>
        <w:jc w:val="both"/>
      </w:pPr>
    </w:p>
    <w:p w14:paraId="6FCA5C18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13BF809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34A739B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E5E60D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5B63B39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B0AE41B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7BDDB6F2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3C06BA3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7EDFA4D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FA80449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7BB933B7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B01F376" w14:textId="77777777" w:rsidR="00412911" w:rsidRDefault="00412911" w:rsidP="00B923B3">
      <w:pPr>
        <w:tabs>
          <w:tab w:val="left" w:pos="10260"/>
        </w:tabs>
        <w:ind w:firstLine="450"/>
        <w:jc w:val="both"/>
      </w:pPr>
    </w:p>
    <w:p w14:paraId="64E5B2A2" w14:textId="77777777" w:rsidR="0009047C" w:rsidRDefault="0009047C">
      <w:pPr>
        <w:rPr>
          <w:b/>
        </w:rPr>
      </w:pPr>
      <w:r>
        <w:rPr>
          <w:b/>
        </w:rPr>
        <w:br w:type="page"/>
      </w:r>
    </w:p>
    <w:p w14:paraId="5B02D69A" w14:textId="7E033E94" w:rsidR="00EA03F2" w:rsidRDefault="00EA03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6EFC56A" w14:textId="3F29BF36" w:rsidR="00412911" w:rsidRDefault="00824AB2" w:rsidP="00412911">
      <w:pPr>
        <w:tabs>
          <w:tab w:val="left" w:pos="10260"/>
        </w:tabs>
        <w:ind w:firstLine="450"/>
        <w:jc w:val="center"/>
        <w:rPr>
          <w:b/>
        </w:rPr>
      </w:pPr>
      <w:r w:rsidRPr="00412911">
        <w:rPr>
          <w:b/>
        </w:rPr>
        <w:t>3-DIMENSIONAL</w:t>
      </w:r>
      <w:r w:rsidR="00412911" w:rsidRPr="00412911">
        <w:rPr>
          <w:b/>
        </w:rPr>
        <w:t xml:space="preserve"> VIEW</w:t>
      </w:r>
    </w:p>
    <w:p w14:paraId="07752377" w14:textId="36415049" w:rsidR="00412911" w:rsidRDefault="0041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3DE494C" w14:textId="7EBB2301" w:rsidR="00084093" w:rsidRDefault="005D6EFF" w:rsidP="00412911">
      <w:pPr>
        <w:tabs>
          <w:tab w:val="left" w:pos="10260"/>
        </w:tabs>
        <w:ind w:firstLine="450"/>
        <w:jc w:val="center"/>
        <w:rPr>
          <w:b/>
        </w:rPr>
      </w:pPr>
      <w:r w:rsidRPr="005D6EFF">
        <w:rPr>
          <w:b/>
          <w:noProof/>
        </w:rPr>
        <w:drawing>
          <wp:anchor distT="0" distB="0" distL="114300" distR="114300" simplePos="0" relativeHeight="251752960" behindDoc="1" locked="0" layoutInCell="1" allowOverlap="1" wp14:anchorId="48D9C623" wp14:editId="2966F498">
            <wp:simplePos x="0" y="0"/>
            <wp:positionH relativeFrom="column">
              <wp:posOffset>819150</wp:posOffset>
            </wp:positionH>
            <wp:positionV relativeFrom="paragraph">
              <wp:posOffset>74295</wp:posOffset>
            </wp:positionV>
            <wp:extent cx="4982270" cy="2295845"/>
            <wp:effectExtent l="0" t="0" r="8890" b="9525"/>
            <wp:wrapTight wrapText="bothSides">
              <wp:wrapPolygon edited="0">
                <wp:start x="0" y="0"/>
                <wp:lineTo x="0" y="21510"/>
                <wp:lineTo x="21556" y="21510"/>
                <wp:lineTo x="21556" y="0"/>
                <wp:lineTo x="0" y="0"/>
              </wp:wrapPolygon>
            </wp:wrapTight>
            <wp:docPr id="1505543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5439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AEC3DF" w14:textId="7A2B2808" w:rsidR="00084093" w:rsidRDefault="00084093" w:rsidP="002C1430">
      <w:pPr>
        <w:tabs>
          <w:tab w:val="left" w:pos="10260"/>
        </w:tabs>
        <w:ind w:firstLine="450"/>
        <w:rPr>
          <w:b/>
        </w:rPr>
      </w:pPr>
    </w:p>
    <w:p w14:paraId="589D24FE" w14:textId="0EA68A04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FA0FC2B" w14:textId="6FB15345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DF6B391" w14:textId="6307C9D0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C53B97C" w14:textId="0B78ED74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2FFB4F8" w14:textId="29FC69FD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6A1BBD5" w14:textId="77777777" w:rsidR="005D6EFF" w:rsidRDefault="005D6EFF" w:rsidP="005D6EFF">
      <w:pPr>
        <w:rPr>
          <w:b/>
        </w:rPr>
      </w:pPr>
      <w:r w:rsidRPr="005D6EFF">
        <w:rPr>
          <w:b/>
          <w:noProof/>
        </w:rPr>
        <w:drawing>
          <wp:anchor distT="0" distB="0" distL="114300" distR="114300" simplePos="0" relativeHeight="251755008" behindDoc="1" locked="0" layoutInCell="1" allowOverlap="1" wp14:anchorId="65B8CE2A" wp14:editId="5CDF2C6C">
            <wp:simplePos x="0" y="0"/>
            <wp:positionH relativeFrom="column">
              <wp:posOffset>999490</wp:posOffset>
            </wp:positionH>
            <wp:positionV relativeFrom="paragraph">
              <wp:posOffset>3695700</wp:posOffset>
            </wp:positionV>
            <wp:extent cx="4410075" cy="2162175"/>
            <wp:effectExtent l="0" t="0" r="9525" b="9525"/>
            <wp:wrapTight wrapText="bothSides">
              <wp:wrapPolygon edited="0">
                <wp:start x="0" y="0"/>
                <wp:lineTo x="0" y="21505"/>
                <wp:lineTo x="21553" y="21505"/>
                <wp:lineTo x="21553" y="0"/>
                <wp:lineTo x="0" y="0"/>
              </wp:wrapPolygon>
            </wp:wrapTight>
            <wp:docPr id="752399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3991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D6EFF">
        <w:rPr>
          <w:b/>
          <w:noProof/>
        </w:rPr>
        <w:drawing>
          <wp:anchor distT="0" distB="0" distL="114300" distR="114300" simplePos="0" relativeHeight="251753984" behindDoc="1" locked="0" layoutInCell="1" allowOverlap="1" wp14:anchorId="288D7C86" wp14:editId="6F554731">
            <wp:simplePos x="0" y="0"/>
            <wp:positionH relativeFrom="column">
              <wp:posOffset>990600</wp:posOffset>
            </wp:positionH>
            <wp:positionV relativeFrom="paragraph">
              <wp:posOffset>1266825</wp:posOffset>
            </wp:positionV>
            <wp:extent cx="4420217" cy="2124371"/>
            <wp:effectExtent l="0" t="0" r="0" b="0"/>
            <wp:wrapTight wrapText="bothSides">
              <wp:wrapPolygon edited="0">
                <wp:start x="0" y="0"/>
                <wp:lineTo x="0" y="21309"/>
                <wp:lineTo x="21507" y="21309"/>
                <wp:lineTo x="21507" y="0"/>
                <wp:lineTo x="0" y="0"/>
              </wp:wrapPolygon>
            </wp:wrapTight>
            <wp:docPr id="1275136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13697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84093">
        <w:rPr>
          <w:b/>
        </w:rPr>
        <w:br w:type="page"/>
      </w:r>
    </w:p>
    <w:p w14:paraId="01CC8C92" w14:textId="77777777" w:rsidR="005D6EFF" w:rsidRDefault="005D6EFF" w:rsidP="005D6EFF">
      <w:pPr>
        <w:rPr>
          <w:b/>
        </w:rPr>
      </w:pPr>
    </w:p>
    <w:p w14:paraId="3E65905B" w14:textId="45AFBC03" w:rsidR="00412911" w:rsidRDefault="00084093" w:rsidP="005D6EFF">
      <w:pPr>
        <w:jc w:val="center"/>
        <w:rPr>
          <w:b/>
        </w:rPr>
      </w:pPr>
      <w:r>
        <w:rPr>
          <w:b/>
        </w:rPr>
        <w:t>CROSS SECTIONAL VIEW</w:t>
      </w:r>
    </w:p>
    <w:p w14:paraId="595FD031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tbl>
      <w:tblPr>
        <w:tblStyle w:val="TableGrid"/>
        <w:tblW w:w="10402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2206"/>
        <w:gridCol w:w="8196"/>
      </w:tblGrid>
      <w:tr w:rsidR="00824AB2" w14:paraId="27CFB504" w14:textId="77777777" w:rsidTr="001D5764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2E59AA0B" w14:textId="1EB3D2D8" w:rsidR="00824AB2" w:rsidRDefault="00824AB2" w:rsidP="00824AB2">
            <w:pPr>
              <w:jc w:val="center"/>
              <w:rPr>
                <w:b/>
                <w:bCs/>
                <w:sz w:val="28"/>
                <w:szCs w:val="28"/>
              </w:rPr>
            </w:pPr>
            <w:bookmarkStart w:id="0" w:name="_Hlk145442655"/>
            <w:r>
              <w:rPr>
                <w:b/>
              </w:rPr>
              <w:br w:type="page"/>
            </w:r>
            <w:r w:rsidRPr="00824AB2">
              <w:rPr>
                <w:b/>
                <w:sz w:val="28"/>
                <w:szCs w:val="28"/>
              </w:rPr>
              <w:t>1</w:t>
            </w:r>
            <w:r>
              <w:rPr>
                <w:b/>
                <w:bCs/>
                <w:sz w:val="28"/>
                <w:szCs w:val="28"/>
              </w:rPr>
              <w:t xml:space="preserve">1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  <w:p w14:paraId="38C3DBE8" w14:textId="77777777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</w:p>
        </w:tc>
        <w:tc>
          <w:tcPr>
            <w:tcW w:w="6528" w:type="dxa"/>
            <w:shd w:val="clear" w:color="auto" w:fill="FFFFFF" w:themeFill="background1"/>
          </w:tcPr>
          <w:p w14:paraId="0E066EA7" w14:textId="71B4EE35" w:rsidR="00824AB2" w:rsidRDefault="00842B1F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842B1F">
              <w:rPr>
                <w:b/>
                <w:noProof/>
              </w:rPr>
              <w:drawing>
                <wp:inline distT="0" distB="0" distL="0" distR="0" wp14:anchorId="45235A92" wp14:editId="78565B7E">
                  <wp:extent cx="4667901" cy="2991267"/>
                  <wp:effectExtent l="0" t="0" r="0" b="0"/>
                  <wp:docPr id="17429397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2939789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901" cy="29912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1FB7F181" w14:textId="77777777" w:rsidTr="001D5764">
        <w:trPr>
          <w:trHeight w:val="571"/>
        </w:trPr>
        <w:tc>
          <w:tcPr>
            <w:tcW w:w="3874" w:type="dxa"/>
            <w:shd w:val="clear" w:color="auto" w:fill="FFFFFF" w:themeFill="background1"/>
          </w:tcPr>
          <w:p w14:paraId="19ACEDF1" w14:textId="40DD2E47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12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116D0DD2" w14:textId="499CC848" w:rsidR="00824AB2" w:rsidRDefault="00E41A1B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E41A1B">
              <w:rPr>
                <w:b/>
                <w:noProof/>
              </w:rPr>
              <w:drawing>
                <wp:inline distT="0" distB="0" distL="0" distR="0" wp14:anchorId="1EBC4ED8" wp14:editId="39298265">
                  <wp:extent cx="4839375" cy="3000794"/>
                  <wp:effectExtent l="0" t="0" r="0" b="9525"/>
                  <wp:docPr id="7334575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3457573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9375" cy="30007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0DB715FA" w14:textId="77777777" w:rsidTr="001D5764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610AA629" w14:textId="0045422C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13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3E1A302D" w14:textId="5B92063E" w:rsidR="00824AB2" w:rsidRDefault="00E41A1B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E41A1B">
              <w:rPr>
                <w:b/>
                <w:noProof/>
              </w:rPr>
              <w:drawing>
                <wp:inline distT="0" distB="0" distL="0" distR="0" wp14:anchorId="0C06634D" wp14:editId="0FD155C1">
                  <wp:extent cx="4343400" cy="2683448"/>
                  <wp:effectExtent l="0" t="0" r="0" b="3175"/>
                  <wp:docPr id="20067036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6703660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8417" cy="26865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778F89D8" w14:textId="77777777" w:rsidTr="001D5764">
        <w:trPr>
          <w:trHeight w:val="571"/>
        </w:trPr>
        <w:tc>
          <w:tcPr>
            <w:tcW w:w="3874" w:type="dxa"/>
            <w:shd w:val="clear" w:color="auto" w:fill="FFFFFF" w:themeFill="background1"/>
          </w:tcPr>
          <w:p w14:paraId="3005DC69" w14:textId="7C08466E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14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0A018672" w14:textId="0D36FDAA" w:rsidR="00824AB2" w:rsidRDefault="00E41A1B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E41A1B">
              <w:rPr>
                <w:b/>
                <w:noProof/>
              </w:rPr>
              <w:drawing>
                <wp:inline distT="0" distB="0" distL="0" distR="0" wp14:anchorId="11AE0EAB" wp14:editId="29CE9130">
                  <wp:extent cx="4305300" cy="2663904"/>
                  <wp:effectExtent l="0" t="0" r="0" b="3175"/>
                  <wp:docPr id="19759004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5900472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9117" cy="26662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3136D13A" w14:textId="77777777" w:rsidTr="001D5764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5DE97B87" w14:textId="6482EFDB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15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43F1E04D" w14:textId="12315A56" w:rsidR="00824AB2" w:rsidRDefault="00E41A1B" w:rsidP="007F2364">
            <w:pPr>
              <w:tabs>
                <w:tab w:val="left" w:pos="10260"/>
              </w:tabs>
              <w:jc w:val="center"/>
              <w:rPr>
                <w:b/>
              </w:rPr>
            </w:pPr>
            <w:r w:rsidRPr="00E41A1B">
              <w:rPr>
                <w:b/>
                <w:noProof/>
              </w:rPr>
              <w:drawing>
                <wp:inline distT="0" distB="0" distL="0" distR="0" wp14:anchorId="0A635C81" wp14:editId="3E062871">
                  <wp:extent cx="4314825" cy="2669852"/>
                  <wp:effectExtent l="0" t="0" r="0" b="0"/>
                  <wp:docPr id="1858859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885984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9339" cy="2672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0805A2F6" w14:textId="77777777" w:rsidTr="001D5764">
        <w:trPr>
          <w:trHeight w:val="571"/>
        </w:trPr>
        <w:tc>
          <w:tcPr>
            <w:tcW w:w="3874" w:type="dxa"/>
            <w:shd w:val="clear" w:color="auto" w:fill="FFFFFF" w:themeFill="background1"/>
          </w:tcPr>
          <w:p w14:paraId="4478D6AA" w14:textId="0E38A391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16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2BD0E59E" w14:textId="3EFDE3A1" w:rsidR="00824AB2" w:rsidRDefault="00DC634F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DC634F">
              <w:rPr>
                <w:b/>
                <w:noProof/>
              </w:rPr>
              <w:drawing>
                <wp:inline distT="0" distB="0" distL="0" distR="0" wp14:anchorId="2D126E68" wp14:editId="37225A3B">
                  <wp:extent cx="4563112" cy="2857899"/>
                  <wp:effectExtent l="0" t="0" r="8890" b="0"/>
                  <wp:docPr id="2891583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9158383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3112" cy="28578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03D78336" w14:textId="77777777" w:rsidTr="001D5764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4B682A71" w14:textId="2DE7A095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17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2BBCC4D2" w14:textId="7C07C3E4" w:rsidR="00824AB2" w:rsidRDefault="00DC634F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DC634F">
              <w:rPr>
                <w:b/>
                <w:noProof/>
              </w:rPr>
              <w:drawing>
                <wp:inline distT="0" distB="0" distL="0" distR="0" wp14:anchorId="50F30F11" wp14:editId="1795E827">
                  <wp:extent cx="4286848" cy="2581635"/>
                  <wp:effectExtent l="0" t="0" r="0" b="9525"/>
                  <wp:docPr id="3836725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3672526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848" cy="2581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62BF6A7C" w14:textId="77777777" w:rsidTr="001D5764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55447E6D" w14:textId="2A0842BB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21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62F8180C" w14:textId="53381292" w:rsidR="00824AB2" w:rsidRDefault="00172FED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172FED">
              <w:rPr>
                <w:b/>
                <w:noProof/>
              </w:rPr>
              <w:drawing>
                <wp:inline distT="0" distB="0" distL="0" distR="0" wp14:anchorId="292D3DD6" wp14:editId="6C83A7AF">
                  <wp:extent cx="4191000" cy="2300495"/>
                  <wp:effectExtent l="0" t="0" r="0" b="5080"/>
                  <wp:docPr id="173075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07572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6964" cy="23037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6A6E4BD9" w14:textId="77777777" w:rsidTr="001D5764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51840414" w14:textId="19F4C82B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22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12C9FFFD" w14:textId="766CB3C0" w:rsidR="00824AB2" w:rsidRDefault="008E2128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8E2128">
              <w:rPr>
                <w:b/>
                <w:noProof/>
              </w:rPr>
              <w:drawing>
                <wp:inline distT="0" distB="0" distL="0" distR="0" wp14:anchorId="4338D379" wp14:editId="7615AA23">
                  <wp:extent cx="5058481" cy="2829320"/>
                  <wp:effectExtent l="0" t="0" r="8890" b="9525"/>
                  <wp:docPr id="12661355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6135530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8481" cy="2829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3AD6C48F" w14:textId="77777777" w:rsidTr="001D5764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4163EB49" w14:textId="5EAFD0FE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23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2CE07AE1" w14:textId="33B71ED8" w:rsidR="00824AB2" w:rsidRDefault="008E2128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8E2128">
              <w:rPr>
                <w:b/>
                <w:noProof/>
              </w:rPr>
              <w:drawing>
                <wp:inline distT="0" distB="0" distL="0" distR="0" wp14:anchorId="13271DA3" wp14:editId="5EA8AF89">
                  <wp:extent cx="4858428" cy="2838846"/>
                  <wp:effectExtent l="0" t="0" r="0" b="0"/>
                  <wp:docPr id="1806267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626745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8428" cy="28388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0BBD998D" w14:textId="77777777" w:rsidTr="001D5764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6C4E78D9" w14:textId="19F18308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24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081E4159" w14:textId="79A5F2F2" w:rsidR="00824AB2" w:rsidRDefault="008E2128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8E2128">
              <w:rPr>
                <w:b/>
                <w:noProof/>
              </w:rPr>
              <w:drawing>
                <wp:inline distT="0" distB="0" distL="0" distR="0" wp14:anchorId="6E662041" wp14:editId="5EF03EA5">
                  <wp:extent cx="4772691" cy="2991267"/>
                  <wp:effectExtent l="0" t="0" r="8890" b="0"/>
                  <wp:docPr id="8168793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6879320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2691" cy="29912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240CC1C1" w14:textId="77777777" w:rsidTr="001D5764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3C6175D4" w14:textId="613C8CD1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25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52A521C1" w14:textId="068E5C7F" w:rsidR="00824AB2" w:rsidRDefault="008E2128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8E2128">
              <w:rPr>
                <w:b/>
                <w:noProof/>
              </w:rPr>
              <w:drawing>
                <wp:inline distT="0" distB="0" distL="0" distR="0" wp14:anchorId="1E7F193B" wp14:editId="0CF79C8A">
                  <wp:extent cx="4801270" cy="2753109"/>
                  <wp:effectExtent l="0" t="0" r="0" b="9525"/>
                  <wp:docPr id="8685126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8512659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1270" cy="27531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6D12A71E" w14:textId="77777777" w:rsidTr="001D5764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3EDCDBD4" w14:textId="6AF30FA1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26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636D2433" w14:textId="465B4170" w:rsidR="00824AB2" w:rsidRDefault="008E2128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8E2128">
              <w:rPr>
                <w:b/>
                <w:noProof/>
              </w:rPr>
              <w:drawing>
                <wp:inline distT="0" distB="0" distL="0" distR="0" wp14:anchorId="35EA3CFB" wp14:editId="7632341C">
                  <wp:extent cx="4725059" cy="2667372"/>
                  <wp:effectExtent l="0" t="0" r="0" b="0"/>
                  <wp:docPr id="2506729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0672964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5059" cy="2667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16F32F8D" w14:textId="77777777" w:rsidTr="001D5764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6783B804" w14:textId="09AB8E4D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27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0BCB7278" w14:textId="42F01C4A" w:rsidR="00824AB2" w:rsidRDefault="008E2128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8E2128">
              <w:rPr>
                <w:b/>
                <w:noProof/>
              </w:rPr>
              <w:drawing>
                <wp:inline distT="0" distB="0" distL="0" distR="0" wp14:anchorId="107A0A4B" wp14:editId="34E996B2">
                  <wp:extent cx="4734586" cy="2686425"/>
                  <wp:effectExtent l="0" t="0" r="8890" b="0"/>
                  <wp:docPr id="20446106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4610603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4586" cy="2686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</w:tbl>
    <w:p w14:paraId="24FDA13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11E2C8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D9EC1FB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E84A7F3" w14:textId="77777777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3121F80" w14:textId="77777777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2E4B93">
      <w:headerReference w:type="default" r:id="rId33"/>
      <w:footerReference w:type="default" r:id="rId34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9E57F7" w14:textId="77777777" w:rsidR="002E4B93" w:rsidRDefault="002E4B93">
      <w:r>
        <w:separator/>
      </w:r>
    </w:p>
  </w:endnote>
  <w:endnote w:type="continuationSeparator" w:id="0">
    <w:p w14:paraId="29FD88D8" w14:textId="77777777" w:rsidR="002E4B93" w:rsidRDefault="002E4B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auto"/>
    <w:notTrueType/>
    <w:pitch w:val="fixed"/>
    <w:sig w:usb0="00000000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proofErr w:type="spellStart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proofErr w:type="spellStart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Porur</w:t>
                    </w:r>
                    <w:proofErr w:type="spellEnd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proofErr w:type="gram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</w:t>
                          </w:r>
                          <w:proofErr w:type="gram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Karambakkam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7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proofErr w:type="gramStart"/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</w:t>
                    </w:r>
                    <w:proofErr w:type="gram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Karambakkam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Porur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CDFA68" w14:textId="77777777" w:rsidR="002E4B93" w:rsidRDefault="002E4B93">
      <w:r>
        <w:separator/>
      </w:r>
    </w:p>
  </w:footnote>
  <w:footnote w:type="continuationSeparator" w:id="0">
    <w:p w14:paraId="719B17D8" w14:textId="77777777" w:rsidR="002E4B93" w:rsidRDefault="002E4B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du="http://schemas.microsoft.com/office/word/2023/wordml/word16du"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3E31"/>
    <w:rsid w:val="000058F1"/>
    <w:rsid w:val="0000633D"/>
    <w:rsid w:val="00007BD1"/>
    <w:rsid w:val="00025F25"/>
    <w:rsid w:val="0005275C"/>
    <w:rsid w:val="000571FA"/>
    <w:rsid w:val="00067B10"/>
    <w:rsid w:val="000700BE"/>
    <w:rsid w:val="00084093"/>
    <w:rsid w:val="00086D56"/>
    <w:rsid w:val="0009047C"/>
    <w:rsid w:val="00092409"/>
    <w:rsid w:val="000963EE"/>
    <w:rsid w:val="00096BDA"/>
    <w:rsid w:val="00097CA5"/>
    <w:rsid w:val="000A0B9C"/>
    <w:rsid w:val="000A1444"/>
    <w:rsid w:val="000C0BD2"/>
    <w:rsid w:val="000C6CA1"/>
    <w:rsid w:val="000C7B39"/>
    <w:rsid w:val="000E36C7"/>
    <w:rsid w:val="000F175B"/>
    <w:rsid w:val="00104657"/>
    <w:rsid w:val="00104F54"/>
    <w:rsid w:val="0010514A"/>
    <w:rsid w:val="00112B87"/>
    <w:rsid w:val="00113A6F"/>
    <w:rsid w:val="00113BDD"/>
    <w:rsid w:val="0013289A"/>
    <w:rsid w:val="001351ED"/>
    <w:rsid w:val="00136BD2"/>
    <w:rsid w:val="00170756"/>
    <w:rsid w:val="00172FED"/>
    <w:rsid w:val="00183A64"/>
    <w:rsid w:val="0018668E"/>
    <w:rsid w:val="001955E9"/>
    <w:rsid w:val="001A17BC"/>
    <w:rsid w:val="001B79D4"/>
    <w:rsid w:val="001C2B99"/>
    <w:rsid w:val="001C3E2F"/>
    <w:rsid w:val="001D4728"/>
    <w:rsid w:val="001D5764"/>
    <w:rsid w:val="001D5E4D"/>
    <w:rsid w:val="001E0398"/>
    <w:rsid w:val="001E2F23"/>
    <w:rsid w:val="001F230C"/>
    <w:rsid w:val="001F7F01"/>
    <w:rsid w:val="00205903"/>
    <w:rsid w:val="00212486"/>
    <w:rsid w:val="002208D0"/>
    <w:rsid w:val="00220A22"/>
    <w:rsid w:val="002238EA"/>
    <w:rsid w:val="00225CDD"/>
    <w:rsid w:val="00240ACE"/>
    <w:rsid w:val="00241136"/>
    <w:rsid w:val="00251B35"/>
    <w:rsid w:val="00251FCD"/>
    <w:rsid w:val="00253233"/>
    <w:rsid w:val="00261796"/>
    <w:rsid w:val="002774EA"/>
    <w:rsid w:val="00277ADB"/>
    <w:rsid w:val="00282151"/>
    <w:rsid w:val="002824AE"/>
    <w:rsid w:val="00284CD0"/>
    <w:rsid w:val="00290938"/>
    <w:rsid w:val="002B4007"/>
    <w:rsid w:val="002B6280"/>
    <w:rsid w:val="002B7BA4"/>
    <w:rsid w:val="002C1430"/>
    <w:rsid w:val="002C5F79"/>
    <w:rsid w:val="002C7FAA"/>
    <w:rsid w:val="002D2E2F"/>
    <w:rsid w:val="002D72BA"/>
    <w:rsid w:val="002E4B93"/>
    <w:rsid w:val="002F2F31"/>
    <w:rsid w:val="00321111"/>
    <w:rsid w:val="00340754"/>
    <w:rsid w:val="0034376D"/>
    <w:rsid w:val="0038057F"/>
    <w:rsid w:val="00386F89"/>
    <w:rsid w:val="00395555"/>
    <w:rsid w:val="003A78C1"/>
    <w:rsid w:val="003A7A03"/>
    <w:rsid w:val="003B06ED"/>
    <w:rsid w:val="003C6F48"/>
    <w:rsid w:val="003D2915"/>
    <w:rsid w:val="003E46D9"/>
    <w:rsid w:val="003F320B"/>
    <w:rsid w:val="003F7006"/>
    <w:rsid w:val="004060E8"/>
    <w:rsid w:val="0041151D"/>
    <w:rsid w:val="00412911"/>
    <w:rsid w:val="00416318"/>
    <w:rsid w:val="00417ED0"/>
    <w:rsid w:val="004336DB"/>
    <w:rsid w:val="004413B9"/>
    <w:rsid w:val="004478A2"/>
    <w:rsid w:val="004556E3"/>
    <w:rsid w:val="004569BD"/>
    <w:rsid w:val="00456B8A"/>
    <w:rsid w:val="004730D8"/>
    <w:rsid w:val="0047690D"/>
    <w:rsid w:val="00477C96"/>
    <w:rsid w:val="00486629"/>
    <w:rsid w:val="00487452"/>
    <w:rsid w:val="00490C12"/>
    <w:rsid w:val="00497BED"/>
    <w:rsid w:val="004A0468"/>
    <w:rsid w:val="004A61C2"/>
    <w:rsid w:val="004A73BF"/>
    <w:rsid w:val="004B32C5"/>
    <w:rsid w:val="004B5F1D"/>
    <w:rsid w:val="004B7C69"/>
    <w:rsid w:val="004D0FED"/>
    <w:rsid w:val="004D6D17"/>
    <w:rsid w:val="004E18FD"/>
    <w:rsid w:val="004E77A8"/>
    <w:rsid w:val="004F1F63"/>
    <w:rsid w:val="004F35D5"/>
    <w:rsid w:val="004F6FD5"/>
    <w:rsid w:val="00500E26"/>
    <w:rsid w:val="00501081"/>
    <w:rsid w:val="00510C05"/>
    <w:rsid w:val="005245F8"/>
    <w:rsid w:val="005372FC"/>
    <w:rsid w:val="00540F43"/>
    <w:rsid w:val="00551B3F"/>
    <w:rsid w:val="005521D8"/>
    <w:rsid w:val="0056063E"/>
    <w:rsid w:val="00561C3C"/>
    <w:rsid w:val="00565314"/>
    <w:rsid w:val="005659D2"/>
    <w:rsid w:val="00565CF2"/>
    <w:rsid w:val="005700FE"/>
    <w:rsid w:val="00580A29"/>
    <w:rsid w:val="00592170"/>
    <w:rsid w:val="005A77A7"/>
    <w:rsid w:val="005B2FBF"/>
    <w:rsid w:val="005B397D"/>
    <w:rsid w:val="005C6FD5"/>
    <w:rsid w:val="005D4644"/>
    <w:rsid w:val="005D5995"/>
    <w:rsid w:val="005D6EFF"/>
    <w:rsid w:val="005E3BF5"/>
    <w:rsid w:val="005F06C0"/>
    <w:rsid w:val="005F5AE4"/>
    <w:rsid w:val="006001D2"/>
    <w:rsid w:val="00612F56"/>
    <w:rsid w:val="00613870"/>
    <w:rsid w:val="00613D04"/>
    <w:rsid w:val="00620AD1"/>
    <w:rsid w:val="006226CE"/>
    <w:rsid w:val="00622FDF"/>
    <w:rsid w:val="006526C7"/>
    <w:rsid w:val="00652C74"/>
    <w:rsid w:val="0065314E"/>
    <w:rsid w:val="00663050"/>
    <w:rsid w:val="00664743"/>
    <w:rsid w:val="0066658E"/>
    <w:rsid w:val="006877B6"/>
    <w:rsid w:val="006B053E"/>
    <w:rsid w:val="006C7324"/>
    <w:rsid w:val="006D1AD3"/>
    <w:rsid w:val="006D2C61"/>
    <w:rsid w:val="006D3317"/>
    <w:rsid w:val="006D3FEC"/>
    <w:rsid w:val="006D43F2"/>
    <w:rsid w:val="006D65C6"/>
    <w:rsid w:val="006D7D65"/>
    <w:rsid w:val="006E6711"/>
    <w:rsid w:val="006F4158"/>
    <w:rsid w:val="0071217B"/>
    <w:rsid w:val="00716637"/>
    <w:rsid w:val="0071799F"/>
    <w:rsid w:val="007268E5"/>
    <w:rsid w:val="00734145"/>
    <w:rsid w:val="00734513"/>
    <w:rsid w:val="007362D6"/>
    <w:rsid w:val="00751400"/>
    <w:rsid w:val="00760097"/>
    <w:rsid w:val="0076123B"/>
    <w:rsid w:val="007665F6"/>
    <w:rsid w:val="00771302"/>
    <w:rsid w:val="007765FC"/>
    <w:rsid w:val="00785EF6"/>
    <w:rsid w:val="00786C53"/>
    <w:rsid w:val="00791643"/>
    <w:rsid w:val="0079715F"/>
    <w:rsid w:val="007A0369"/>
    <w:rsid w:val="007A1919"/>
    <w:rsid w:val="007A1ED6"/>
    <w:rsid w:val="007A4F1D"/>
    <w:rsid w:val="007B53B8"/>
    <w:rsid w:val="007B7D0C"/>
    <w:rsid w:val="007C61A8"/>
    <w:rsid w:val="007C6AD1"/>
    <w:rsid w:val="007D471A"/>
    <w:rsid w:val="007D5AC1"/>
    <w:rsid w:val="007D62D4"/>
    <w:rsid w:val="007D69E5"/>
    <w:rsid w:val="007E69A2"/>
    <w:rsid w:val="007F2364"/>
    <w:rsid w:val="00815DCC"/>
    <w:rsid w:val="00824AB2"/>
    <w:rsid w:val="00827355"/>
    <w:rsid w:val="00832378"/>
    <w:rsid w:val="00842B1F"/>
    <w:rsid w:val="00850708"/>
    <w:rsid w:val="008510DF"/>
    <w:rsid w:val="00860758"/>
    <w:rsid w:val="00861F16"/>
    <w:rsid w:val="0088740C"/>
    <w:rsid w:val="008946D5"/>
    <w:rsid w:val="00894B8E"/>
    <w:rsid w:val="008A29F7"/>
    <w:rsid w:val="008A5CF5"/>
    <w:rsid w:val="008C15D6"/>
    <w:rsid w:val="008D5AE9"/>
    <w:rsid w:val="008E080C"/>
    <w:rsid w:val="008E0C1C"/>
    <w:rsid w:val="008E2128"/>
    <w:rsid w:val="008F3B12"/>
    <w:rsid w:val="008F5D7D"/>
    <w:rsid w:val="009065E7"/>
    <w:rsid w:val="00911927"/>
    <w:rsid w:val="00915361"/>
    <w:rsid w:val="00916CC1"/>
    <w:rsid w:val="00925CAA"/>
    <w:rsid w:val="009278A6"/>
    <w:rsid w:val="00935A4B"/>
    <w:rsid w:val="009501E4"/>
    <w:rsid w:val="00951419"/>
    <w:rsid w:val="00953CB3"/>
    <w:rsid w:val="00954119"/>
    <w:rsid w:val="00957114"/>
    <w:rsid w:val="00970CA9"/>
    <w:rsid w:val="009715D4"/>
    <w:rsid w:val="00971CA2"/>
    <w:rsid w:val="0097289A"/>
    <w:rsid w:val="00982521"/>
    <w:rsid w:val="00983AE3"/>
    <w:rsid w:val="009A0EA9"/>
    <w:rsid w:val="009A2DC2"/>
    <w:rsid w:val="009A5839"/>
    <w:rsid w:val="009D2477"/>
    <w:rsid w:val="009D3274"/>
    <w:rsid w:val="009E6CF5"/>
    <w:rsid w:val="009F1CD1"/>
    <w:rsid w:val="009F2DC1"/>
    <w:rsid w:val="009F5EA8"/>
    <w:rsid w:val="00A041D5"/>
    <w:rsid w:val="00A057F1"/>
    <w:rsid w:val="00A0691C"/>
    <w:rsid w:val="00A123C9"/>
    <w:rsid w:val="00A13DC5"/>
    <w:rsid w:val="00A23836"/>
    <w:rsid w:val="00A27EAD"/>
    <w:rsid w:val="00A31738"/>
    <w:rsid w:val="00A3257C"/>
    <w:rsid w:val="00A37E8F"/>
    <w:rsid w:val="00A426A6"/>
    <w:rsid w:val="00A45944"/>
    <w:rsid w:val="00A574CD"/>
    <w:rsid w:val="00A60CBC"/>
    <w:rsid w:val="00A61293"/>
    <w:rsid w:val="00A67980"/>
    <w:rsid w:val="00A700D4"/>
    <w:rsid w:val="00A746DC"/>
    <w:rsid w:val="00A80198"/>
    <w:rsid w:val="00A826FE"/>
    <w:rsid w:val="00A87BD2"/>
    <w:rsid w:val="00A87CEC"/>
    <w:rsid w:val="00A92C90"/>
    <w:rsid w:val="00A93039"/>
    <w:rsid w:val="00AD7901"/>
    <w:rsid w:val="00AF0D0A"/>
    <w:rsid w:val="00AF3BBF"/>
    <w:rsid w:val="00B112D4"/>
    <w:rsid w:val="00B112F1"/>
    <w:rsid w:val="00B11C41"/>
    <w:rsid w:val="00B165A3"/>
    <w:rsid w:val="00B17236"/>
    <w:rsid w:val="00B20B3E"/>
    <w:rsid w:val="00B24CA3"/>
    <w:rsid w:val="00B267F5"/>
    <w:rsid w:val="00B3059B"/>
    <w:rsid w:val="00B30707"/>
    <w:rsid w:val="00B30918"/>
    <w:rsid w:val="00B4127A"/>
    <w:rsid w:val="00B570D5"/>
    <w:rsid w:val="00B62F80"/>
    <w:rsid w:val="00B70876"/>
    <w:rsid w:val="00B73862"/>
    <w:rsid w:val="00B85D01"/>
    <w:rsid w:val="00B90C5E"/>
    <w:rsid w:val="00B911C0"/>
    <w:rsid w:val="00B923B3"/>
    <w:rsid w:val="00B94ADA"/>
    <w:rsid w:val="00B9764F"/>
    <w:rsid w:val="00BA018F"/>
    <w:rsid w:val="00BA6C23"/>
    <w:rsid w:val="00BB7100"/>
    <w:rsid w:val="00BC3FE5"/>
    <w:rsid w:val="00BD00E6"/>
    <w:rsid w:val="00BD0E53"/>
    <w:rsid w:val="00BD1006"/>
    <w:rsid w:val="00BD6627"/>
    <w:rsid w:val="00BE020C"/>
    <w:rsid w:val="00BE34C5"/>
    <w:rsid w:val="00BE5DC6"/>
    <w:rsid w:val="00C065D9"/>
    <w:rsid w:val="00C25407"/>
    <w:rsid w:val="00C3734D"/>
    <w:rsid w:val="00C628D6"/>
    <w:rsid w:val="00C668AF"/>
    <w:rsid w:val="00C751CB"/>
    <w:rsid w:val="00C875D7"/>
    <w:rsid w:val="00C91E9E"/>
    <w:rsid w:val="00CA1581"/>
    <w:rsid w:val="00CA7B07"/>
    <w:rsid w:val="00CB0577"/>
    <w:rsid w:val="00CB1666"/>
    <w:rsid w:val="00CB48F8"/>
    <w:rsid w:val="00CB5F47"/>
    <w:rsid w:val="00CC03B3"/>
    <w:rsid w:val="00CD15E6"/>
    <w:rsid w:val="00CD72D8"/>
    <w:rsid w:val="00CE2EFF"/>
    <w:rsid w:val="00CF32F1"/>
    <w:rsid w:val="00CF6B3F"/>
    <w:rsid w:val="00D03173"/>
    <w:rsid w:val="00D278F8"/>
    <w:rsid w:val="00D3445C"/>
    <w:rsid w:val="00D348B0"/>
    <w:rsid w:val="00D4202B"/>
    <w:rsid w:val="00D51321"/>
    <w:rsid w:val="00D51A5C"/>
    <w:rsid w:val="00D72677"/>
    <w:rsid w:val="00D743D1"/>
    <w:rsid w:val="00D81AAF"/>
    <w:rsid w:val="00D83470"/>
    <w:rsid w:val="00DA082D"/>
    <w:rsid w:val="00DB1300"/>
    <w:rsid w:val="00DB4667"/>
    <w:rsid w:val="00DC216E"/>
    <w:rsid w:val="00DC634F"/>
    <w:rsid w:val="00DD04C0"/>
    <w:rsid w:val="00DD4305"/>
    <w:rsid w:val="00DD62E6"/>
    <w:rsid w:val="00DD6337"/>
    <w:rsid w:val="00DD7950"/>
    <w:rsid w:val="00DE1645"/>
    <w:rsid w:val="00E031F4"/>
    <w:rsid w:val="00E034F3"/>
    <w:rsid w:val="00E053FE"/>
    <w:rsid w:val="00E05802"/>
    <w:rsid w:val="00E06F59"/>
    <w:rsid w:val="00E228D6"/>
    <w:rsid w:val="00E325F1"/>
    <w:rsid w:val="00E403F5"/>
    <w:rsid w:val="00E41A1B"/>
    <w:rsid w:val="00E41C09"/>
    <w:rsid w:val="00E449BE"/>
    <w:rsid w:val="00E50A29"/>
    <w:rsid w:val="00E54377"/>
    <w:rsid w:val="00E55666"/>
    <w:rsid w:val="00E55693"/>
    <w:rsid w:val="00E62678"/>
    <w:rsid w:val="00E9456D"/>
    <w:rsid w:val="00E973DD"/>
    <w:rsid w:val="00EA03F2"/>
    <w:rsid w:val="00EA4A36"/>
    <w:rsid w:val="00EA64E4"/>
    <w:rsid w:val="00EB51BE"/>
    <w:rsid w:val="00EB593B"/>
    <w:rsid w:val="00EC216C"/>
    <w:rsid w:val="00ED3AF2"/>
    <w:rsid w:val="00ED79E9"/>
    <w:rsid w:val="00EE6C78"/>
    <w:rsid w:val="00F0441F"/>
    <w:rsid w:val="00F2347C"/>
    <w:rsid w:val="00F33635"/>
    <w:rsid w:val="00F34524"/>
    <w:rsid w:val="00F360ED"/>
    <w:rsid w:val="00F406CE"/>
    <w:rsid w:val="00F56394"/>
    <w:rsid w:val="00F57A2A"/>
    <w:rsid w:val="00F635DA"/>
    <w:rsid w:val="00F720CE"/>
    <w:rsid w:val="00F81C92"/>
    <w:rsid w:val="00F9296A"/>
    <w:rsid w:val="00FA42E4"/>
    <w:rsid w:val="00FB40E4"/>
    <w:rsid w:val="00FB435D"/>
    <w:rsid w:val="00FC6C37"/>
    <w:rsid w:val="00FD5515"/>
    <w:rsid w:val="00FD6427"/>
    <w:rsid w:val="00FD7487"/>
    <w:rsid w:val="00FE45F6"/>
    <w:rsid w:val="00FE506B"/>
    <w:rsid w:val="00FF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1</TotalTime>
  <Pages>13</Pages>
  <Words>217</Words>
  <Characters>1242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2</cp:revision>
  <cp:lastPrinted>2023-06-04T09:02:00Z</cp:lastPrinted>
  <dcterms:created xsi:type="dcterms:W3CDTF">2024-03-21T09:17:00Z</dcterms:created>
  <dcterms:modified xsi:type="dcterms:W3CDTF">2024-03-21T09:17:00Z</dcterms:modified>
</cp:coreProperties>
</file>