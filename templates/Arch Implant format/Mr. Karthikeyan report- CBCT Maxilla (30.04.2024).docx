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36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3"/>
        <w:gridCol w:w="5761"/>
      </w:tblGrid>
      <w:tr w:rsidR="001F7F01" w:rsidRPr="004730D8" w14:paraId="392A2775" w14:textId="77777777" w:rsidTr="008D0E17">
        <w:trPr>
          <w:trHeight w:val="536"/>
        </w:trPr>
        <w:tc>
          <w:tcPr>
            <w:tcW w:w="2415" w:type="pct"/>
          </w:tcPr>
          <w:p w14:paraId="4D354F41" w14:textId="0A582951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794B4D">
              <w:rPr>
                <w:sz w:val="28"/>
              </w:rPr>
              <w:t xml:space="preserve">. </w:t>
            </w:r>
            <w:r w:rsidR="006E0CC4">
              <w:rPr>
                <w:sz w:val="28"/>
              </w:rPr>
              <w:t>Rama Rathnam</w:t>
            </w:r>
          </w:p>
        </w:tc>
        <w:tc>
          <w:tcPr>
            <w:tcW w:w="2585" w:type="pct"/>
          </w:tcPr>
          <w:p w14:paraId="112E52C6" w14:textId="0E81F80A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8D0E17">
              <w:rPr>
                <w:sz w:val="28"/>
              </w:rPr>
              <w:t>29</w:t>
            </w:r>
            <w:r w:rsidR="005B74AA">
              <w:rPr>
                <w:sz w:val="28"/>
              </w:rPr>
              <w:t>.06.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8D0E17">
        <w:trPr>
          <w:trHeight w:val="536"/>
        </w:trPr>
        <w:tc>
          <w:tcPr>
            <w:tcW w:w="2415" w:type="pct"/>
          </w:tcPr>
          <w:p w14:paraId="21388FD1" w14:textId="1AC61267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6E0CC4">
              <w:rPr>
                <w:sz w:val="28"/>
              </w:rPr>
              <w:t>60</w:t>
            </w:r>
            <w:r w:rsidR="005B74AA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94B4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5" w:type="pct"/>
          </w:tcPr>
          <w:p w14:paraId="11F21660" w14:textId="6EC02011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794B4D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8D0E17">
        <w:trPr>
          <w:trHeight w:val="536"/>
        </w:trPr>
        <w:tc>
          <w:tcPr>
            <w:tcW w:w="2415" w:type="pct"/>
          </w:tcPr>
          <w:p w14:paraId="37131503" w14:textId="414D3AB0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B74AA">
              <w:rPr>
                <w:sz w:val="28"/>
              </w:rPr>
              <w:t xml:space="preserve">Dr. </w:t>
            </w:r>
            <w:r w:rsidR="006E0CC4">
              <w:rPr>
                <w:sz w:val="28"/>
              </w:rPr>
              <w:t>Sasikumar</w:t>
            </w:r>
          </w:p>
        </w:tc>
        <w:tc>
          <w:tcPr>
            <w:tcW w:w="2585" w:type="pct"/>
          </w:tcPr>
          <w:p w14:paraId="7219DEB7" w14:textId="0BB304E5" w:rsidR="001F7F01" w:rsidRPr="004730D8" w:rsidRDefault="001F7F01" w:rsidP="00A1724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5B74AA">
              <w:rPr>
                <w:noProof/>
                <w:sz w:val="28"/>
              </w:rPr>
              <w:t xml:space="preserve">Implant assessment of 16, </w:t>
            </w:r>
            <w:r w:rsidR="008D0E17">
              <w:rPr>
                <w:noProof/>
                <w:sz w:val="28"/>
              </w:rPr>
              <w:t>17, 18</w:t>
            </w:r>
            <w:r w:rsidR="005B74AA">
              <w:rPr>
                <w:noProof/>
                <w:sz w:val="28"/>
              </w:rPr>
              <w:t>.</w:t>
            </w:r>
          </w:p>
        </w:tc>
      </w:tr>
      <w:tr w:rsidR="001F7F01" w:rsidRPr="004730D8" w14:paraId="783A17F4" w14:textId="77777777" w:rsidTr="00A1724F">
        <w:trPr>
          <w:trHeight w:val="536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A1724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32DFE0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794B4D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32DFE0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794B4D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0FC0FAB" w14:textId="5B121392" w:rsidR="00321B5F" w:rsidRDefault="00321B5F" w:rsidP="00133BA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Fractured crown: 16, 17.</w:t>
      </w:r>
    </w:p>
    <w:p w14:paraId="296E4F0F" w14:textId="60D7A01B" w:rsidR="00321B5F" w:rsidRDefault="00321B5F" w:rsidP="00133BA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Root stumps: 28</w:t>
      </w:r>
    </w:p>
    <w:p w14:paraId="2396814B" w14:textId="2EE42213" w:rsidR="009E6CF5" w:rsidRDefault="009E6CF5" w:rsidP="00133BA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07E18FA6" w14:textId="7B4DAA28" w:rsidR="00E155D1" w:rsidRDefault="00270AB6" w:rsidP="00133BA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Hyperdense screw like structure in relation to 26, 27.</w:t>
      </w:r>
    </w:p>
    <w:p w14:paraId="3B4719C3" w14:textId="4F373C47" w:rsidR="00CE3502" w:rsidRDefault="00CE3502" w:rsidP="00133BA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Presence of hyperdense </w:t>
      </w:r>
      <w:r w:rsidR="00270AB6">
        <w:rPr>
          <w:sz w:val="28"/>
        </w:rPr>
        <w:t>restorative material within the pulp canal extending upto the apical region in relation to 25.</w:t>
      </w:r>
    </w:p>
    <w:p w14:paraId="65DA2DE7" w14:textId="77777777" w:rsidR="002F0189" w:rsidRPr="002F0189" w:rsidRDefault="002F0189" w:rsidP="002F0189">
      <w:pPr>
        <w:spacing w:line="360" w:lineRule="auto"/>
        <w:jc w:val="both"/>
        <w:rPr>
          <w:sz w:val="28"/>
        </w:rPr>
      </w:pPr>
    </w:p>
    <w:p w14:paraId="4BA61633" w14:textId="77777777" w:rsidR="00844B04" w:rsidRDefault="00844B04" w:rsidP="00844B04"/>
    <w:p w14:paraId="76E63FEC" w14:textId="0B160BA0" w:rsidR="00844B04" w:rsidRDefault="00844B04" w:rsidP="00844B04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9EB296B" wp14:editId="4DA0F74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D4AD0" w14:textId="77777777" w:rsidR="00844B04" w:rsidRPr="006D3FEC" w:rsidRDefault="00844B04" w:rsidP="00844B04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EB296B" id="Text Box 255" o:spid="_x0000_s1033" type="#_x0000_t202" style="position:absolute;margin-left:104.5pt;margin-top:10.15pt;width:350.3pt;height:37.6pt;z-index:251755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8AD4AD0" w14:textId="77777777" w:rsidR="00844B04" w:rsidRPr="006D3FEC" w:rsidRDefault="00844B04" w:rsidP="00844B04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7A2F25E2" w14:textId="77777777" w:rsidR="00844B04" w:rsidRDefault="00844B04" w:rsidP="00844B04"/>
    <w:p w14:paraId="7DCD57B1" w14:textId="77777777" w:rsidR="00844B04" w:rsidRDefault="00844B04" w:rsidP="00844B04"/>
    <w:p w14:paraId="49AA2699" w14:textId="77777777" w:rsidR="00844B04" w:rsidRDefault="00844B04" w:rsidP="00844B04"/>
    <w:p w14:paraId="0ECA7179" w14:textId="77777777" w:rsidR="00844B04" w:rsidRDefault="00844B04" w:rsidP="00844B04"/>
    <w:tbl>
      <w:tblPr>
        <w:tblpPr w:leftFromText="180" w:rightFromText="180" w:vertAnchor="text" w:horzAnchor="margin" w:tblpXSpec="center" w:tblpY="-79"/>
        <w:tblW w:w="519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2"/>
        <w:gridCol w:w="2037"/>
        <w:gridCol w:w="2033"/>
        <w:gridCol w:w="2030"/>
      </w:tblGrid>
      <w:tr w:rsidR="00CC460A" w14:paraId="314AE229" w14:textId="77777777" w:rsidTr="00CC460A">
        <w:trPr>
          <w:trHeight w:val="869"/>
        </w:trPr>
        <w:tc>
          <w:tcPr>
            <w:tcW w:w="2134" w:type="pct"/>
          </w:tcPr>
          <w:p w14:paraId="20B05464" w14:textId="77777777" w:rsidR="00CC460A" w:rsidRPr="0050224B" w:rsidRDefault="00CC460A" w:rsidP="00CC460A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</w:tcPr>
          <w:p w14:paraId="27A24ABC" w14:textId="77777777" w:rsidR="00CC460A" w:rsidRDefault="00CC460A" w:rsidP="00CC460A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5" w:type="pct"/>
          </w:tcPr>
          <w:p w14:paraId="1AACEFF1" w14:textId="2EFE1196" w:rsidR="00CC460A" w:rsidRDefault="00CC460A" w:rsidP="00CC460A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5" w:type="pct"/>
          </w:tcPr>
          <w:p w14:paraId="1819CFF0" w14:textId="59D1A9AF" w:rsidR="00CC460A" w:rsidRDefault="00CC460A" w:rsidP="00CC460A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18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CC460A" w14:paraId="059526A1" w14:textId="77777777" w:rsidTr="00CC460A">
        <w:trPr>
          <w:trHeight w:val="1017"/>
        </w:trPr>
        <w:tc>
          <w:tcPr>
            <w:tcW w:w="2134" w:type="pct"/>
          </w:tcPr>
          <w:p w14:paraId="20D30CAC" w14:textId="77777777" w:rsidR="00CC460A" w:rsidRDefault="00CC460A" w:rsidP="00CC460A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5B99EACA" w14:textId="5CF1FDD9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7.85</w:t>
            </w:r>
          </w:p>
        </w:tc>
        <w:tc>
          <w:tcPr>
            <w:tcW w:w="955" w:type="pct"/>
          </w:tcPr>
          <w:p w14:paraId="29B9F5D6" w14:textId="03B1EC79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11.2</w:t>
            </w:r>
          </w:p>
        </w:tc>
        <w:tc>
          <w:tcPr>
            <w:tcW w:w="955" w:type="pct"/>
          </w:tcPr>
          <w:p w14:paraId="3AD12C16" w14:textId="2280B640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12.03</w:t>
            </w:r>
          </w:p>
        </w:tc>
      </w:tr>
      <w:tr w:rsidR="00CC460A" w14:paraId="75077835" w14:textId="77777777" w:rsidTr="00CC460A">
        <w:trPr>
          <w:trHeight w:val="1017"/>
        </w:trPr>
        <w:tc>
          <w:tcPr>
            <w:tcW w:w="2134" w:type="pct"/>
          </w:tcPr>
          <w:p w14:paraId="45F7B1C6" w14:textId="77777777" w:rsidR="00CC460A" w:rsidRPr="000F2EB0" w:rsidRDefault="00CC460A" w:rsidP="00CC460A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4A6BD71D" w14:textId="5D84F9F5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11.1</w:t>
            </w:r>
          </w:p>
        </w:tc>
        <w:tc>
          <w:tcPr>
            <w:tcW w:w="955" w:type="pct"/>
          </w:tcPr>
          <w:p w14:paraId="7D38E1CC" w14:textId="37E1AFD3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12.16</w:t>
            </w:r>
          </w:p>
        </w:tc>
        <w:tc>
          <w:tcPr>
            <w:tcW w:w="955" w:type="pct"/>
          </w:tcPr>
          <w:p w14:paraId="262859BD" w14:textId="1BD75341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12.2</w:t>
            </w:r>
          </w:p>
        </w:tc>
      </w:tr>
      <w:tr w:rsidR="00CC460A" w14:paraId="47340A60" w14:textId="77777777" w:rsidTr="00CC460A">
        <w:trPr>
          <w:trHeight w:val="1017"/>
        </w:trPr>
        <w:tc>
          <w:tcPr>
            <w:tcW w:w="2134" w:type="pct"/>
          </w:tcPr>
          <w:p w14:paraId="3A9B6D35" w14:textId="77777777" w:rsidR="00CC460A" w:rsidRDefault="00CC460A" w:rsidP="00CC460A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957" w:type="pct"/>
          </w:tcPr>
          <w:p w14:paraId="77B97014" w14:textId="7CA2BA1A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17.03</w:t>
            </w:r>
          </w:p>
        </w:tc>
        <w:tc>
          <w:tcPr>
            <w:tcW w:w="955" w:type="pct"/>
          </w:tcPr>
          <w:p w14:paraId="204D4296" w14:textId="076810D0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13.44</w:t>
            </w:r>
          </w:p>
        </w:tc>
        <w:tc>
          <w:tcPr>
            <w:tcW w:w="955" w:type="pct"/>
          </w:tcPr>
          <w:p w14:paraId="200DA9B3" w14:textId="09194590" w:rsidR="00CC460A" w:rsidRDefault="006E0CC4" w:rsidP="00CC460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13.28</w:t>
            </w:r>
          </w:p>
        </w:tc>
      </w:tr>
    </w:tbl>
    <w:p w14:paraId="076FE343" w14:textId="77777777" w:rsidR="00844B04" w:rsidRDefault="00844B04" w:rsidP="00844B04"/>
    <w:p w14:paraId="6A6E2C92" w14:textId="77777777" w:rsidR="00844B04" w:rsidRDefault="00844B04" w:rsidP="00844B04"/>
    <w:p w14:paraId="1FB0D5D3" w14:textId="77777777" w:rsidR="00844B04" w:rsidRDefault="00844B04" w:rsidP="00844B04"/>
    <w:p w14:paraId="1D54AC92" w14:textId="50DA7C90" w:rsidR="00844B04" w:rsidRDefault="00844B04" w:rsidP="00844B04"/>
    <w:p w14:paraId="1BF3864F" w14:textId="4917268C" w:rsidR="00205903" w:rsidRDefault="00E10F2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182E937E">
                <wp:simplePos x="0" y="0"/>
                <wp:positionH relativeFrom="margin">
                  <wp:align>center</wp:align>
                </wp:positionH>
                <wp:positionV relativeFrom="paragraph">
                  <wp:posOffset>114935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0;margin-top:9.05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F2FA6A" w14:textId="281BBC2A" w:rsidR="00663050" w:rsidRDefault="00663050"/>
    <w:p w14:paraId="7D8A5090" w14:textId="24C2327A" w:rsidR="00C452AF" w:rsidRDefault="00C452AF"/>
    <w:p w14:paraId="76F531D6" w14:textId="77777777" w:rsidR="00C452AF" w:rsidRDefault="00C452AF"/>
    <w:p w14:paraId="2384F5BB" w14:textId="77777777" w:rsidR="00C452AF" w:rsidRDefault="00C452AF"/>
    <w:p w14:paraId="610F815A" w14:textId="77777777" w:rsidR="00C452AF" w:rsidRDefault="00C452AF"/>
    <w:p w14:paraId="7C3DB18F" w14:textId="77777777" w:rsidR="00C452AF" w:rsidRDefault="00C452AF" w:rsidP="00C452A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Fractured crown: 16, 17.</w:t>
      </w:r>
    </w:p>
    <w:p w14:paraId="65D1B2E8" w14:textId="77777777" w:rsidR="00C452AF" w:rsidRDefault="00C452AF" w:rsidP="00C452A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Root stumps: 28</w:t>
      </w:r>
    </w:p>
    <w:p w14:paraId="09ECB43B" w14:textId="418339C6" w:rsidR="000C5D21" w:rsidRDefault="00C452AF" w:rsidP="00C452A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Implant in relation to 26, 27</w:t>
      </w:r>
      <w:r w:rsidR="0099424B">
        <w:rPr>
          <w:sz w:val="28"/>
        </w:rPr>
        <w:t>.</w:t>
      </w:r>
    </w:p>
    <w:p w14:paraId="23E16D6F" w14:textId="4E94D569" w:rsidR="00C452AF" w:rsidRDefault="00C452AF" w:rsidP="00C452A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Root canal treated tooth: 25</w:t>
      </w: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A48DCF0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E8D900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339FDBB3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2CFD524B" w:rsidR="00205903" w:rsidRPr="0095490C" w:rsidRDefault="008E38A5" w:rsidP="0095490C">
      <w:pPr>
        <w:tabs>
          <w:tab w:val="left" w:pos="10260"/>
        </w:tabs>
        <w:ind w:firstLine="450"/>
        <w:jc w:val="center"/>
        <w:rPr>
          <w:b/>
          <w:bCs/>
        </w:rPr>
      </w:pPr>
      <w:r w:rsidRPr="0095490C">
        <w:rPr>
          <w:b/>
          <w:bCs/>
        </w:rPr>
        <w:drawing>
          <wp:anchor distT="0" distB="0" distL="114300" distR="114300" simplePos="0" relativeHeight="251756032" behindDoc="1" locked="0" layoutInCell="1" allowOverlap="1" wp14:anchorId="3C20EEA1" wp14:editId="4BCDA24A">
            <wp:simplePos x="0" y="0"/>
            <wp:positionH relativeFrom="margin">
              <wp:align>center</wp:align>
            </wp:positionH>
            <wp:positionV relativeFrom="paragraph">
              <wp:posOffset>293370</wp:posOffset>
            </wp:positionV>
            <wp:extent cx="7223125" cy="2865120"/>
            <wp:effectExtent l="0" t="0" r="0" b="0"/>
            <wp:wrapTight wrapText="bothSides">
              <wp:wrapPolygon edited="0">
                <wp:start x="0" y="0"/>
                <wp:lineTo x="0" y="21399"/>
                <wp:lineTo x="21534" y="21399"/>
                <wp:lineTo x="21534" y="0"/>
                <wp:lineTo x="0" y="0"/>
              </wp:wrapPolygon>
            </wp:wrapTight>
            <wp:docPr id="18747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4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231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490C" w:rsidRPr="0095490C">
        <w:rPr>
          <w:b/>
          <w:bCs/>
        </w:rPr>
        <w:t>RECONSTRUCTED PANORAMIC VIEW</w:t>
      </w:r>
    </w:p>
    <w:p w14:paraId="182A0F02" w14:textId="280905F6" w:rsidR="00205903" w:rsidRDefault="00205903" w:rsidP="00B923B3">
      <w:pPr>
        <w:tabs>
          <w:tab w:val="left" w:pos="10260"/>
        </w:tabs>
        <w:ind w:firstLine="450"/>
        <w:jc w:val="both"/>
      </w:pPr>
    </w:p>
    <w:p w14:paraId="48EAE97E" w14:textId="77777777" w:rsidR="00E65DEF" w:rsidRDefault="00E65DEF" w:rsidP="00844B04">
      <w:pPr>
        <w:jc w:val="center"/>
        <w:rPr>
          <w:b/>
        </w:rPr>
      </w:pPr>
    </w:p>
    <w:p w14:paraId="32A3A489" w14:textId="77777777" w:rsidR="00E65DEF" w:rsidRDefault="00E65DEF" w:rsidP="00844B04">
      <w:pPr>
        <w:jc w:val="center"/>
        <w:rPr>
          <w:b/>
        </w:rPr>
      </w:pPr>
    </w:p>
    <w:p w14:paraId="54D3660A" w14:textId="77777777" w:rsidR="00E65DEF" w:rsidRDefault="00E65DEF" w:rsidP="00844B04">
      <w:pPr>
        <w:jc w:val="center"/>
        <w:rPr>
          <w:b/>
        </w:rPr>
      </w:pPr>
    </w:p>
    <w:p w14:paraId="16EFC56A" w14:textId="4AEBD83C" w:rsidR="00412911" w:rsidRDefault="00824AB2" w:rsidP="00844B04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241687F1" w:rsidR="00412911" w:rsidRDefault="00412911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6E6F4494" w14:textId="7E10735C" w:rsidR="0099424B" w:rsidRDefault="00560AC1" w:rsidP="00412911">
      <w:pPr>
        <w:tabs>
          <w:tab w:val="left" w:pos="10260"/>
        </w:tabs>
        <w:ind w:firstLine="450"/>
        <w:jc w:val="center"/>
        <w:rPr>
          <w:b/>
          <w:noProof/>
        </w:rPr>
      </w:pPr>
      <w:r w:rsidRPr="00560AC1">
        <w:rPr>
          <w:b/>
          <w:noProof/>
        </w:rPr>
        <w:drawing>
          <wp:anchor distT="0" distB="0" distL="114300" distR="114300" simplePos="0" relativeHeight="251757056" behindDoc="1" locked="0" layoutInCell="1" allowOverlap="1" wp14:anchorId="582692B9" wp14:editId="1C871489">
            <wp:simplePos x="0" y="0"/>
            <wp:positionH relativeFrom="column">
              <wp:posOffset>1232807</wp:posOffset>
            </wp:positionH>
            <wp:positionV relativeFrom="paragraph">
              <wp:posOffset>5534</wp:posOffset>
            </wp:positionV>
            <wp:extent cx="4334480" cy="2372056"/>
            <wp:effectExtent l="0" t="0" r="9525" b="9525"/>
            <wp:wrapTight wrapText="bothSides">
              <wp:wrapPolygon edited="0">
                <wp:start x="0" y="0"/>
                <wp:lineTo x="0" y="21513"/>
                <wp:lineTo x="21553" y="21513"/>
                <wp:lineTo x="21553" y="0"/>
                <wp:lineTo x="0" y="0"/>
              </wp:wrapPolygon>
            </wp:wrapTight>
            <wp:docPr id="154820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06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8A1E0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DC19C3C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458643FD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37293809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113B5A71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5A053053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0A8F4AD9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D0722B3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3078CC40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377D2805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444853D0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469403F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22116ED5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4AAAFC7F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11E33CB6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A6948FB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0FFA08FE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E72E2CE" w14:textId="77777777" w:rsidR="00D037BF" w:rsidRDefault="00D037BF" w:rsidP="00D037BF">
      <w:pPr>
        <w:jc w:val="center"/>
        <w:rPr>
          <w:b/>
        </w:rPr>
      </w:pPr>
      <w:r>
        <w:rPr>
          <w:b/>
        </w:rPr>
        <w:t>CROSS SECTIONAL VIEW</w:t>
      </w:r>
    </w:p>
    <w:p w14:paraId="1873E1F7" w14:textId="77777777" w:rsidR="00D037BF" w:rsidRDefault="00D037BF" w:rsidP="00D037BF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644"/>
        <w:gridCol w:w="7758"/>
      </w:tblGrid>
      <w:tr w:rsidR="00D037BF" w14:paraId="09E75478" w14:textId="77777777" w:rsidTr="00D037BF">
        <w:trPr>
          <w:trHeight w:val="571"/>
        </w:trPr>
        <w:tc>
          <w:tcPr>
            <w:tcW w:w="2644" w:type="dxa"/>
            <w:shd w:val="clear" w:color="auto" w:fill="FFFFFF" w:themeFill="background1"/>
          </w:tcPr>
          <w:p w14:paraId="72B5449F" w14:textId="77777777" w:rsidR="00D037BF" w:rsidRDefault="00D037B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70567917"/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758" w:type="dxa"/>
            <w:shd w:val="clear" w:color="auto" w:fill="FFFFFF" w:themeFill="background1"/>
          </w:tcPr>
          <w:p w14:paraId="2F1669D8" w14:textId="2A5FAC77" w:rsidR="00D037BF" w:rsidRDefault="00200EB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r w:rsidRPr="00200EBF">
              <w:rPr>
                <w:b/>
              </w:rPr>
              <w:drawing>
                <wp:inline distT="0" distB="0" distL="0" distR="0" wp14:anchorId="33680A67" wp14:editId="03C29000">
                  <wp:extent cx="3581400" cy="2258475"/>
                  <wp:effectExtent l="0" t="0" r="0" b="8890"/>
                  <wp:docPr id="301186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18637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850" cy="2262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7BF" w14:paraId="757E8689" w14:textId="77777777" w:rsidTr="00D037BF">
        <w:trPr>
          <w:trHeight w:val="629"/>
        </w:trPr>
        <w:tc>
          <w:tcPr>
            <w:tcW w:w="2644" w:type="dxa"/>
            <w:shd w:val="clear" w:color="auto" w:fill="FFFFFF" w:themeFill="background1"/>
          </w:tcPr>
          <w:p w14:paraId="5DB4AF5C" w14:textId="77777777" w:rsidR="00D037BF" w:rsidRDefault="00D037B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758" w:type="dxa"/>
            <w:shd w:val="clear" w:color="auto" w:fill="FFFFFF" w:themeFill="background1"/>
          </w:tcPr>
          <w:p w14:paraId="77B85414" w14:textId="46EC4FAD" w:rsidR="00D037BF" w:rsidRDefault="00200EB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r w:rsidRPr="00200EBF">
              <w:rPr>
                <w:b/>
              </w:rPr>
              <w:drawing>
                <wp:inline distT="0" distB="0" distL="0" distR="0" wp14:anchorId="7CEA1EEF" wp14:editId="44BCDC06">
                  <wp:extent cx="3596640" cy="2043062"/>
                  <wp:effectExtent l="0" t="0" r="3810" b="0"/>
                  <wp:docPr id="1509443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4433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7500" cy="2054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</w:tr>
      <w:tr w:rsidR="00CE362F" w14:paraId="1FA648D5" w14:textId="77777777" w:rsidTr="00D037BF">
        <w:trPr>
          <w:trHeight w:val="629"/>
        </w:trPr>
        <w:tc>
          <w:tcPr>
            <w:tcW w:w="2644" w:type="dxa"/>
            <w:shd w:val="clear" w:color="auto" w:fill="FFFFFF" w:themeFill="background1"/>
          </w:tcPr>
          <w:p w14:paraId="39ADC921" w14:textId="521C127F" w:rsidR="00CE362F" w:rsidRDefault="00CE362F" w:rsidP="00EA32E5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18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758" w:type="dxa"/>
            <w:shd w:val="clear" w:color="auto" w:fill="FFFFFF" w:themeFill="background1"/>
          </w:tcPr>
          <w:p w14:paraId="5B09BD0B" w14:textId="28858A1B" w:rsidR="00CE362F" w:rsidRDefault="00CE362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r w:rsidRPr="00CE362F">
              <w:rPr>
                <w:b/>
              </w:rPr>
              <w:drawing>
                <wp:inline distT="0" distB="0" distL="0" distR="0" wp14:anchorId="260FFC30" wp14:editId="56A8A35E">
                  <wp:extent cx="3611880" cy="2142269"/>
                  <wp:effectExtent l="0" t="0" r="7620" b="0"/>
                  <wp:docPr id="2058003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00388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069" cy="2151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090A9046" w14:textId="77777777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0EA68A0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D63E5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3D8EE9" w14:textId="77777777" w:rsidR="000126F3" w:rsidRDefault="000126F3">
      <w:r>
        <w:separator/>
      </w:r>
    </w:p>
  </w:endnote>
  <w:endnote w:type="continuationSeparator" w:id="0">
    <w:p w14:paraId="1C50B872" w14:textId="77777777" w:rsidR="000126F3" w:rsidRDefault="00012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C7DA8C" w14:textId="77777777" w:rsidR="000126F3" w:rsidRDefault="000126F3">
      <w:r>
        <w:separator/>
      </w:r>
    </w:p>
  </w:footnote>
  <w:footnote w:type="continuationSeparator" w:id="0">
    <w:p w14:paraId="1AF88B64" w14:textId="77777777" w:rsidR="000126F3" w:rsidRDefault="00012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7EF83827"/>
    <w:multiLevelType w:val="hybridMultilevel"/>
    <w:tmpl w:val="C972BC28"/>
    <w:lvl w:ilvl="0" w:tplc="E294046A">
      <w:numFmt w:val="bullet"/>
      <w:lvlText w:val=""/>
      <w:lvlJc w:val="left"/>
      <w:pPr>
        <w:ind w:left="1080" w:hanging="360"/>
      </w:pPr>
      <w:rPr>
        <w:rFonts w:ascii="Wingdings" w:eastAsia="Batang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  <w:num w:numId="9" w16cid:durableId="440031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126F3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5D21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3BA6"/>
    <w:rsid w:val="001351ED"/>
    <w:rsid w:val="00136BD2"/>
    <w:rsid w:val="001416D7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0EBF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0AB6"/>
    <w:rsid w:val="002774EA"/>
    <w:rsid w:val="00277ADB"/>
    <w:rsid w:val="00281E86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63E5"/>
    <w:rsid w:val="002D72BA"/>
    <w:rsid w:val="002E2F9E"/>
    <w:rsid w:val="002F0189"/>
    <w:rsid w:val="002F2F31"/>
    <w:rsid w:val="00321111"/>
    <w:rsid w:val="00321B5F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47F15"/>
    <w:rsid w:val="004556E3"/>
    <w:rsid w:val="004569BD"/>
    <w:rsid w:val="00456B8A"/>
    <w:rsid w:val="004730D8"/>
    <w:rsid w:val="0047690D"/>
    <w:rsid w:val="00477C96"/>
    <w:rsid w:val="00481B73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0AC1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B74AA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97E59"/>
    <w:rsid w:val="006B053E"/>
    <w:rsid w:val="006C7324"/>
    <w:rsid w:val="006D1AD3"/>
    <w:rsid w:val="006D2C61"/>
    <w:rsid w:val="006D2EEA"/>
    <w:rsid w:val="006D3317"/>
    <w:rsid w:val="006D3FEC"/>
    <w:rsid w:val="006D43F2"/>
    <w:rsid w:val="006D65C6"/>
    <w:rsid w:val="006D7D65"/>
    <w:rsid w:val="006E0CC4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36B01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4B4D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0D3F"/>
    <w:rsid w:val="007E69A2"/>
    <w:rsid w:val="007F2364"/>
    <w:rsid w:val="00815DCC"/>
    <w:rsid w:val="00824AB2"/>
    <w:rsid w:val="00827355"/>
    <w:rsid w:val="00832378"/>
    <w:rsid w:val="00842B1F"/>
    <w:rsid w:val="00844B04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0E17"/>
    <w:rsid w:val="008D5AE9"/>
    <w:rsid w:val="008E080C"/>
    <w:rsid w:val="008E0C1C"/>
    <w:rsid w:val="008E2128"/>
    <w:rsid w:val="008E38A5"/>
    <w:rsid w:val="008F3B12"/>
    <w:rsid w:val="008F5D7D"/>
    <w:rsid w:val="008F74E0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490C"/>
    <w:rsid w:val="00957114"/>
    <w:rsid w:val="00970CA9"/>
    <w:rsid w:val="009715D4"/>
    <w:rsid w:val="00971CA2"/>
    <w:rsid w:val="0097289A"/>
    <w:rsid w:val="00982521"/>
    <w:rsid w:val="00983AE3"/>
    <w:rsid w:val="00987C90"/>
    <w:rsid w:val="0099424B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724F"/>
    <w:rsid w:val="00A23836"/>
    <w:rsid w:val="00A27EAD"/>
    <w:rsid w:val="00A31738"/>
    <w:rsid w:val="00A3257C"/>
    <w:rsid w:val="00A37E8F"/>
    <w:rsid w:val="00A426A6"/>
    <w:rsid w:val="00A45944"/>
    <w:rsid w:val="00A5254A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B3311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42EBA"/>
    <w:rsid w:val="00B570D5"/>
    <w:rsid w:val="00B62F80"/>
    <w:rsid w:val="00B70876"/>
    <w:rsid w:val="00B73862"/>
    <w:rsid w:val="00B73C86"/>
    <w:rsid w:val="00B85D01"/>
    <w:rsid w:val="00B90C5E"/>
    <w:rsid w:val="00B911C0"/>
    <w:rsid w:val="00B923B3"/>
    <w:rsid w:val="00B94ADA"/>
    <w:rsid w:val="00B95784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407E"/>
    <w:rsid w:val="00BE5DC6"/>
    <w:rsid w:val="00C065D9"/>
    <w:rsid w:val="00C25407"/>
    <w:rsid w:val="00C3734D"/>
    <w:rsid w:val="00C452AF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C460A"/>
    <w:rsid w:val="00CD15E6"/>
    <w:rsid w:val="00CD72D8"/>
    <w:rsid w:val="00CE2EFF"/>
    <w:rsid w:val="00CE3502"/>
    <w:rsid w:val="00CE362F"/>
    <w:rsid w:val="00CF32F1"/>
    <w:rsid w:val="00CF5752"/>
    <w:rsid w:val="00CF6B3F"/>
    <w:rsid w:val="00D03173"/>
    <w:rsid w:val="00D037BF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10F27"/>
    <w:rsid w:val="00E155D1"/>
    <w:rsid w:val="00E163D1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65DEF"/>
    <w:rsid w:val="00E8540E"/>
    <w:rsid w:val="00E9456D"/>
    <w:rsid w:val="00E973DD"/>
    <w:rsid w:val="00EA03F2"/>
    <w:rsid w:val="00EA4A36"/>
    <w:rsid w:val="00EA64E4"/>
    <w:rsid w:val="00EB51BE"/>
    <w:rsid w:val="00EB593B"/>
    <w:rsid w:val="00EB7E02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57A1"/>
    <w:rsid w:val="00F56394"/>
    <w:rsid w:val="00F57A2A"/>
    <w:rsid w:val="00F635DA"/>
    <w:rsid w:val="00F720CE"/>
    <w:rsid w:val="00F805B4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51</TotalTime>
  <Pages>6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2023-06-04T09:02:00Z</cp:lastPrinted>
  <dcterms:created xsi:type="dcterms:W3CDTF">2024-04-30T14:40:00Z</dcterms:created>
  <dcterms:modified xsi:type="dcterms:W3CDTF">2024-06-29T10:11:00Z</dcterms:modified>
</cp:coreProperties>
</file>