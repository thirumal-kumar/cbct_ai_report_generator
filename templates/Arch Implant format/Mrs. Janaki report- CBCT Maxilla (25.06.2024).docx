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4B87A2C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 xml:space="preserve">s. </w:t>
            </w:r>
            <w:r w:rsidR="009659C5">
              <w:rPr>
                <w:sz w:val="28"/>
              </w:rPr>
              <w:t>Janaki</w:t>
            </w:r>
          </w:p>
        </w:tc>
        <w:tc>
          <w:tcPr>
            <w:tcW w:w="2587" w:type="pct"/>
          </w:tcPr>
          <w:p w14:paraId="112E52C6" w14:textId="7B81EFC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2</w:t>
            </w:r>
            <w:r w:rsidR="00C3214F">
              <w:rPr>
                <w:sz w:val="28"/>
              </w:rPr>
              <w:t>5</w:t>
            </w:r>
            <w:r w:rsidR="00003E31">
              <w:rPr>
                <w:sz w:val="28"/>
              </w:rPr>
              <w:t>.0</w:t>
            </w:r>
            <w:r w:rsidR="009659C5">
              <w:rPr>
                <w:sz w:val="28"/>
              </w:rPr>
              <w:t>6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1A49B8A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659C5">
              <w:rPr>
                <w:sz w:val="28"/>
              </w:rPr>
              <w:t>74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4E1B1B3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9659C5">
              <w:rPr>
                <w:sz w:val="28"/>
              </w:rPr>
              <w:t>Metilda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BF89847" w:rsidR="00760097" w:rsidRDefault="00DE25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5D48A3">
        <w:rPr>
          <w:sz w:val="28"/>
        </w:rPr>
        <w:t>14, 15, 16, 17, 18</w:t>
      </w:r>
      <w:r w:rsidR="00C26B6D">
        <w:rPr>
          <w:sz w:val="28"/>
        </w:rPr>
        <w:t>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Y="188"/>
        <w:tblW w:w="4971" w:type="pct"/>
        <w:tblLook w:val="04A0" w:firstRow="1" w:lastRow="0" w:firstColumn="1" w:lastColumn="0" w:noHBand="0" w:noVBand="1"/>
      </w:tblPr>
      <w:tblGrid>
        <w:gridCol w:w="6125"/>
        <w:gridCol w:w="4066"/>
      </w:tblGrid>
      <w:tr w:rsidR="005D48A3" w14:paraId="3475BBE5" w14:textId="77777777" w:rsidTr="005D48A3">
        <w:trPr>
          <w:trHeight w:val="778"/>
        </w:trPr>
        <w:tc>
          <w:tcPr>
            <w:tcW w:w="3005" w:type="pct"/>
          </w:tcPr>
          <w:p w14:paraId="6FE1D43E" w14:textId="77777777" w:rsidR="005D48A3" w:rsidRDefault="005D48A3" w:rsidP="005D48A3">
            <w:pPr>
              <w:jc w:val="center"/>
            </w:pPr>
          </w:p>
        </w:tc>
        <w:tc>
          <w:tcPr>
            <w:tcW w:w="1995" w:type="pct"/>
          </w:tcPr>
          <w:p w14:paraId="47AE2FC0" w14:textId="77777777" w:rsidR="005D48A3" w:rsidRDefault="005D48A3" w:rsidP="005D48A3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5D48A3" w14:paraId="38D0E478" w14:textId="77777777" w:rsidTr="005D48A3">
        <w:trPr>
          <w:trHeight w:val="939"/>
        </w:trPr>
        <w:tc>
          <w:tcPr>
            <w:tcW w:w="3005" w:type="pct"/>
          </w:tcPr>
          <w:p w14:paraId="23B61876" w14:textId="77777777" w:rsidR="005D48A3" w:rsidRDefault="005D48A3" w:rsidP="005D48A3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06471C7C" w14:textId="534415BB" w:rsidR="005D48A3" w:rsidRDefault="00540620" w:rsidP="005D48A3">
            <w:pPr>
              <w:jc w:val="center"/>
            </w:pPr>
            <w:r>
              <w:t>6.36</w:t>
            </w:r>
          </w:p>
        </w:tc>
      </w:tr>
      <w:tr w:rsidR="005D48A3" w14:paraId="139B55C6" w14:textId="77777777" w:rsidTr="005D48A3">
        <w:trPr>
          <w:trHeight w:val="784"/>
        </w:trPr>
        <w:tc>
          <w:tcPr>
            <w:tcW w:w="3005" w:type="pct"/>
          </w:tcPr>
          <w:p w14:paraId="40D9ACE1" w14:textId="77777777" w:rsidR="005D48A3" w:rsidRDefault="005D48A3" w:rsidP="005D48A3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237CDE2A" w14:textId="6D653D4A" w:rsidR="005D48A3" w:rsidRDefault="00540620" w:rsidP="005D48A3">
            <w:pPr>
              <w:jc w:val="center"/>
            </w:pPr>
            <w:r>
              <w:t>4.83</w:t>
            </w:r>
          </w:p>
        </w:tc>
      </w:tr>
      <w:tr w:rsidR="005D48A3" w14:paraId="21CE38C6" w14:textId="77777777" w:rsidTr="005D48A3">
        <w:trPr>
          <w:trHeight w:val="826"/>
        </w:trPr>
        <w:tc>
          <w:tcPr>
            <w:tcW w:w="3005" w:type="pct"/>
          </w:tcPr>
          <w:p w14:paraId="49363B76" w14:textId="77777777" w:rsidR="005D48A3" w:rsidRPr="00867738" w:rsidRDefault="005D48A3" w:rsidP="005D48A3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05113541" w14:textId="0669FF77" w:rsidR="005D48A3" w:rsidRDefault="00540620" w:rsidP="005D48A3">
            <w:pPr>
              <w:jc w:val="center"/>
            </w:pPr>
            <w:r>
              <w:t>13.42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p w14:paraId="3A39D2C9" w14:textId="54FB0358" w:rsidR="008A5CF5" w:rsidRDefault="008A5CF5"/>
    <w:tbl>
      <w:tblPr>
        <w:tblpPr w:leftFromText="180" w:rightFromText="180" w:vertAnchor="page" w:horzAnchor="margin" w:tblpY="70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0"/>
        <w:gridCol w:w="1962"/>
        <w:gridCol w:w="1960"/>
        <w:gridCol w:w="1958"/>
      </w:tblGrid>
      <w:tr w:rsidR="005D48A3" w14:paraId="249133BF" w14:textId="77777777" w:rsidTr="005D48A3">
        <w:trPr>
          <w:trHeight w:val="837"/>
        </w:trPr>
        <w:tc>
          <w:tcPr>
            <w:tcW w:w="2132" w:type="pct"/>
          </w:tcPr>
          <w:p w14:paraId="59D6167C" w14:textId="77777777" w:rsidR="005D48A3" w:rsidRPr="0050224B" w:rsidRDefault="005D48A3" w:rsidP="005D48A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0529792E" w14:textId="77777777" w:rsidR="005D48A3" w:rsidRDefault="005D48A3" w:rsidP="005D48A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231A7CEE" w14:textId="77777777" w:rsidR="005D48A3" w:rsidRDefault="005D48A3" w:rsidP="005D48A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4A37782C" w14:textId="77777777" w:rsidR="005D48A3" w:rsidRDefault="005D48A3" w:rsidP="005D48A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D48A3" w14:paraId="6F93D45E" w14:textId="77777777" w:rsidTr="005D48A3">
        <w:trPr>
          <w:trHeight w:val="977"/>
        </w:trPr>
        <w:tc>
          <w:tcPr>
            <w:tcW w:w="2132" w:type="pct"/>
          </w:tcPr>
          <w:p w14:paraId="717AF06A" w14:textId="77777777" w:rsidR="005D48A3" w:rsidRDefault="005D48A3" w:rsidP="005D48A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465FE08" w14:textId="702DEA81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5.02</w:t>
            </w:r>
          </w:p>
        </w:tc>
        <w:tc>
          <w:tcPr>
            <w:tcW w:w="956" w:type="pct"/>
          </w:tcPr>
          <w:p w14:paraId="27CF458F" w14:textId="713DE79C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5.34</w:t>
            </w:r>
          </w:p>
        </w:tc>
        <w:tc>
          <w:tcPr>
            <w:tcW w:w="955" w:type="pct"/>
          </w:tcPr>
          <w:p w14:paraId="55AC51D2" w14:textId="424401B4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5D48A3" w14:paraId="48E6AC17" w14:textId="77777777" w:rsidTr="005D48A3">
        <w:trPr>
          <w:trHeight w:val="977"/>
        </w:trPr>
        <w:tc>
          <w:tcPr>
            <w:tcW w:w="2132" w:type="pct"/>
          </w:tcPr>
          <w:p w14:paraId="15471196" w14:textId="77777777" w:rsidR="005D48A3" w:rsidRPr="000F2EB0" w:rsidRDefault="005D48A3" w:rsidP="005D48A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627A6FA5" w14:textId="2D10AC33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6.77</w:t>
            </w:r>
          </w:p>
        </w:tc>
        <w:tc>
          <w:tcPr>
            <w:tcW w:w="956" w:type="pct"/>
          </w:tcPr>
          <w:p w14:paraId="0E1A0A13" w14:textId="62678F87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6.65</w:t>
            </w:r>
          </w:p>
        </w:tc>
        <w:tc>
          <w:tcPr>
            <w:tcW w:w="955" w:type="pct"/>
          </w:tcPr>
          <w:p w14:paraId="18013B6B" w14:textId="46023360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5D48A3" w14:paraId="234E071A" w14:textId="77777777" w:rsidTr="005D48A3">
        <w:trPr>
          <w:trHeight w:val="977"/>
        </w:trPr>
        <w:tc>
          <w:tcPr>
            <w:tcW w:w="2132" w:type="pct"/>
          </w:tcPr>
          <w:p w14:paraId="5464D95A" w14:textId="77777777" w:rsidR="005D48A3" w:rsidRDefault="005D48A3" w:rsidP="005D48A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3BF33A39" w14:textId="7FA5E105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7.91</w:t>
            </w:r>
          </w:p>
        </w:tc>
        <w:tc>
          <w:tcPr>
            <w:tcW w:w="956" w:type="pct"/>
          </w:tcPr>
          <w:p w14:paraId="7D0D5F17" w14:textId="70031B87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4.76</w:t>
            </w:r>
          </w:p>
        </w:tc>
        <w:tc>
          <w:tcPr>
            <w:tcW w:w="955" w:type="pct"/>
          </w:tcPr>
          <w:p w14:paraId="0505F304" w14:textId="790C6D44" w:rsidR="005D48A3" w:rsidRDefault="00AC197D" w:rsidP="005D48A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1.9</w:t>
            </w:r>
          </w:p>
        </w:tc>
      </w:tr>
    </w:tbl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5424977E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66ED2FF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582BE509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6B2EFA0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D9D5F97" w:rsidR="00205903" w:rsidRDefault="00E02132" w:rsidP="00B923B3">
      <w:pPr>
        <w:tabs>
          <w:tab w:val="left" w:pos="10260"/>
        </w:tabs>
        <w:ind w:firstLine="450"/>
        <w:jc w:val="both"/>
      </w:pPr>
      <w:r w:rsidRPr="00E02132">
        <w:drawing>
          <wp:anchor distT="0" distB="0" distL="114300" distR="114300" simplePos="0" relativeHeight="251752960" behindDoc="1" locked="0" layoutInCell="1" allowOverlap="1" wp14:anchorId="52253E68" wp14:editId="6AEAF7B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667250" cy="3060700"/>
            <wp:effectExtent l="0" t="0" r="0" b="6350"/>
            <wp:wrapTight wrapText="bothSides">
              <wp:wrapPolygon edited="0">
                <wp:start x="0" y="0"/>
                <wp:lineTo x="0" y="21510"/>
                <wp:lineTo x="21512" y="21510"/>
                <wp:lineTo x="21512" y="0"/>
                <wp:lineTo x="0" y="0"/>
              </wp:wrapPolygon>
            </wp:wrapTight>
            <wp:docPr id="17563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54FDA" w14:textId="0C76840E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4371BE46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5D48A3">
      <w:pPr>
        <w:tabs>
          <w:tab w:val="left" w:pos="10260"/>
        </w:tabs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DB68C1" w14:textId="5362A451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16372E8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190CEE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F2F7D2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CC8D45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A06D3F" w14:textId="43069D10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F61C2A0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55D49D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1A1AFB2" w14:textId="77777777" w:rsidR="005D48A3" w:rsidRDefault="005D48A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99CA6A" w14:textId="77B5D7D1" w:rsidR="00E02132" w:rsidRDefault="00E0213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000053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D32402E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2F6A7CC3" w:rsidR="00084093" w:rsidRDefault="00E02132" w:rsidP="002C1430">
      <w:pPr>
        <w:tabs>
          <w:tab w:val="left" w:pos="10260"/>
        </w:tabs>
        <w:ind w:firstLine="450"/>
        <w:rPr>
          <w:b/>
        </w:rPr>
      </w:pPr>
      <w:r w:rsidRPr="00BA06B0">
        <w:rPr>
          <w:b/>
        </w:rPr>
        <w:drawing>
          <wp:anchor distT="0" distB="0" distL="114300" distR="114300" simplePos="0" relativeHeight="251753984" behindDoc="1" locked="0" layoutInCell="1" allowOverlap="1" wp14:anchorId="5E2B378D" wp14:editId="234114D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162424" cy="2837515"/>
            <wp:effectExtent l="0" t="0" r="0" b="1270"/>
            <wp:wrapTight wrapText="bothSides">
              <wp:wrapPolygon edited="0">
                <wp:start x="0" y="0"/>
                <wp:lineTo x="0" y="21465"/>
                <wp:lineTo x="21455" y="21465"/>
                <wp:lineTo x="21455" y="0"/>
                <wp:lineTo x="0" y="0"/>
              </wp:wrapPolygon>
            </wp:wrapTight>
            <wp:docPr id="24283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8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4" cy="28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0313F35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1EFE18A4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85"/>
        <w:gridCol w:w="7717"/>
      </w:tblGrid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3F3F937F" w:rsidR="00824AB2" w:rsidRDefault="0054062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0620">
              <w:rPr>
                <w:b/>
              </w:rPr>
              <w:drawing>
                <wp:inline distT="0" distB="0" distL="0" distR="0" wp14:anchorId="050A5664" wp14:editId="78A0F957">
                  <wp:extent cx="4706007" cy="2924583"/>
                  <wp:effectExtent l="0" t="0" r="0" b="9525"/>
                  <wp:docPr id="45748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4829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1C0D63C0" w:rsidR="00824AB2" w:rsidRDefault="00540620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0620">
              <w:rPr>
                <w:b/>
              </w:rPr>
              <w:drawing>
                <wp:inline distT="0" distB="0" distL="0" distR="0" wp14:anchorId="48B8874E" wp14:editId="6A2B8AE8">
                  <wp:extent cx="4515480" cy="2838846"/>
                  <wp:effectExtent l="0" t="0" r="0" b="0"/>
                  <wp:docPr id="368144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447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2B2FB583" w:rsidR="00824AB2" w:rsidRDefault="0054062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0620">
              <w:rPr>
                <w:b/>
              </w:rPr>
              <w:drawing>
                <wp:inline distT="0" distB="0" distL="0" distR="0" wp14:anchorId="60532CC4" wp14:editId="71E954A9">
                  <wp:extent cx="4677428" cy="2896004"/>
                  <wp:effectExtent l="0" t="0" r="8890" b="0"/>
                  <wp:docPr id="1039817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8173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3B87C838" w:rsidR="00824AB2" w:rsidRDefault="0054062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0620">
              <w:rPr>
                <w:b/>
              </w:rPr>
              <w:drawing>
                <wp:inline distT="0" distB="0" distL="0" distR="0" wp14:anchorId="6318D5C6" wp14:editId="4ACDE711">
                  <wp:extent cx="4763165" cy="3038899"/>
                  <wp:effectExtent l="0" t="0" r="0" b="9525"/>
                  <wp:docPr id="180778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7890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1909E7" w14:textId="77777777" w:rsidR="00C02F92" w:rsidRDefault="00C02F92">
      <w:r>
        <w:separator/>
      </w:r>
    </w:p>
  </w:endnote>
  <w:endnote w:type="continuationSeparator" w:id="0">
    <w:p w14:paraId="55B0B196" w14:textId="77777777" w:rsidR="00C02F92" w:rsidRDefault="00C0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B450C" w14:textId="77777777" w:rsidR="00C02F92" w:rsidRDefault="00C02F92">
      <w:r>
        <w:separator/>
      </w:r>
    </w:p>
  </w:footnote>
  <w:footnote w:type="continuationSeparator" w:id="0">
    <w:p w14:paraId="538CA89B" w14:textId="77777777" w:rsidR="00C02F92" w:rsidRDefault="00C02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3701B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620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48A3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59C5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C197D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06B0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2F92"/>
    <w:rsid w:val="00C065D9"/>
    <w:rsid w:val="00C25407"/>
    <w:rsid w:val="00C26B6D"/>
    <w:rsid w:val="00C3214F"/>
    <w:rsid w:val="00C35AD2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D03173"/>
    <w:rsid w:val="00D20511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027F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2132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8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2023-06-04T09:02:00Z</cp:lastPrinted>
  <dcterms:created xsi:type="dcterms:W3CDTF">2024-06-25T16:40:00Z</dcterms:created>
  <dcterms:modified xsi:type="dcterms:W3CDTF">2024-06-25T17:02:00Z</dcterms:modified>
</cp:coreProperties>
</file>