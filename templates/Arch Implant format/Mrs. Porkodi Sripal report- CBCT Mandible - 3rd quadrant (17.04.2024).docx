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535200">
        <w:trPr>
          <w:trHeight w:val="553"/>
        </w:trPr>
        <w:tc>
          <w:tcPr>
            <w:tcW w:w="2413" w:type="pct"/>
          </w:tcPr>
          <w:p w14:paraId="4D354F41" w14:textId="5AD4453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A7B6B">
              <w:rPr>
                <w:sz w:val="28"/>
              </w:rPr>
              <w:t xml:space="preserve">s. Porkodi </w:t>
            </w:r>
            <w:proofErr w:type="spellStart"/>
            <w:r w:rsidR="005A7B6B">
              <w:rPr>
                <w:sz w:val="28"/>
              </w:rPr>
              <w:t>Sripal</w:t>
            </w:r>
            <w:proofErr w:type="spellEnd"/>
          </w:p>
        </w:tc>
        <w:tc>
          <w:tcPr>
            <w:tcW w:w="2587" w:type="pct"/>
          </w:tcPr>
          <w:p w14:paraId="112E52C6" w14:textId="1D7FE43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AF3C04">
              <w:rPr>
                <w:sz w:val="28"/>
              </w:rPr>
              <w:t>17.04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35200">
        <w:trPr>
          <w:trHeight w:val="553"/>
        </w:trPr>
        <w:tc>
          <w:tcPr>
            <w:tcW w:w="2413" w:type="pct"/>
          </w:tcPr>
          <w:p w14:paraId="21388FD1" w14:textId="5FB7856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8D15CF">
              <w:rPr>
                <w:b/>
                <w:bCs/>
                <w:sz w:val="28"/>
              </w:rPr>
              <w:t xml:space="preserve"> </w:t>
            </w:r>
            <w:r w:rsidR="005A7B6B">
              <w:rPr>
                <w:sz w:val="28"/>
              </w:rPr>
              <w:t>39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F55362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535200">
        <w:trPr>
          <w:trHeight w:val="553"/>
        </w:trPr>
        <w:tc>
          <w:tcPr>
            <w:tcW w:w="2413" w:type="pct"/>
          </w:tcPr>
          <w:p w14:paraId="37131503" w14:textId="1E43E06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proofErr w:type="spellStart"/>
            <w:r w:rsidR="00AF3C04">
              <w:rPr>
                <w:sz w:val="28"/>
              </w:rPr>
              <w:t>Subramoniam</w:t>
            </w:r>
            <w:proofErr w:type="spellEnd"/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7A9FB844" w14:textId="4A2DCC42" w:rsidR="00AF2DB4" w:rsidRDefault="00222A11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4E7745">
        <w:rPr>
          <w:sz w:val="28"/>
        </w:rPr>
        <w:t xml:space="preserve"> </w:t>
      </w:r>
      <w:r w:rsidR="008954CF">
        <w:rPr>
          <w:sz w:val="28"/>
        </w:rPr>
        <w:t>edentulous mandibular alveolar ridge</w:t>
      </w:r>
      <w:r>
        <w:rPr>
          <w:sz w:val="28"/>
        </w:rPr>
        <w:t xml:space="preserve"> (tooth present: 38)</w:t>
      </w:r>
    </w:p>
    <w:p w14:paraId="7EA87BF9" w14:textId="14E1F6C3" w:rsidR="005605FB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mandibular alveolar ridge is present with normal trabecular pattern.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p w14:paraId="097A5CED" w14:textId="77777777" w:rsidR="00D17221" w:rsidRDefault="00D17221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0"/>
        <w:gridCol w:w="1646"/>
        <w:gridCol w:w="1646"/>
        <w:gridCol w:w="1646"/>
        <w:gridCol w:w="1642"/>
      </w:tblGrid>
      <w:tr w:rsidR="00A51D8E" w14:paraId="191439D6" w14:textId="77777777" w:rsidTr="00A51D8E">
        <w:trPr>
          <w:trHeight w:val="942"/>
        </w:trPr>
        <w:tc>
          <w:tcPr>
            <w:tcW w:w="1790" w:type="pct"/>
            <w:vAlign w:val="center"/>
          </w:tcPr>
          <w:p w14:paraId="217CC2A4" w14:textId="77777777" w:rsidR="00A51D8E" w:rsidRPr="0050224B" w:rsidRDefault="00A51D8E" w:rsidP="00A51D8E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A43D030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2696ADA3" w14:textId="77777777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3" w:type="pct"/>
            <w:vAlign w:val="center"/>
          </w:tcPr>
          <w:p w14:paraId="7280034B" w14:textId="485DB8B2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801" w:type="pct"/>
            <w:vAlign w:val="center"/>
          </w:tcPr>
          <w:p w14:paraId="7D9004C7" w14:textId="5D2F7A8D" w:rsidR="00A51D8E" w:rsidRDefault="00A51D8E" w:rsidP="00A51D8E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51D8E" w14:paraId="63F80020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7FB7DD1" w14:textId="77777777" w:rsidR="00A51D8E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461681CF" w14:textId="1938E9FA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vAlign w:val="center"/>
          </w:tcPr>
          <w:p w14:paraId="687EB598" w14:textId="5A736D67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3" w:type="pct"/>
            <w:vAlign w:val="center"/>
          </w:tcPr>
          <w:p w14:paraId="2D442489" w14:textId="3ADA0EB8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801" w:type="pct"/>
            <w:vAlign w:val="center"/>
          </w:tcPr>
          <w:p w14:paraId="6009686D" w14:textId="791F24F7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A51D8E" w14:paraId="701898D6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3C29C65C" w14:textId="77777777" w:rsidR="00A51D8E" w:rsidRPr="000F2EB0" w:rsidRDefault="00A51D8E" w:rsidP="00A51D8E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29AB7F21" w14:textId="5EC43B96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3338E84F" w14:textId="2D277BC7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1C68F9C2" w14:textId="1A1B876F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1" w:type="pct"/>
            <w:vAlign w:val="center"/>
          </w:tcPr>
          <w:p w14:paraId="2934F7F1" w14:textId="3774E254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A51D8E" w14:paraId="6C8E2694" w14:textId="77777777" w:rsidTr="00A51D8E">
        <w:trPr>
          <w:trHeight w:val="1097"/>
        </w:trPr>
        <w:tc>
          <w:tcPr>
            <w:tcW w:w="1790" w:type="pct"/>
            <w:vAlign w:val="center"/>
          </w:tcPr>
          <w:p w14:paraId="7AAC4419" w14:textId="65B32283" w:rsidR="00A51D8E" w:rsidRDefault="00A51D8E" w:rsidP="00A51D8E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3DBD64C0" w14:textId="3E0B351C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25CEE25C" w14:textId="5FBBADE6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3" w:type="pct"/>
            <w:vAlign w:val="center"/>
          </w:tcPr>
          <w:p w14:paraId="413E5B6D" w14:textId="03DA109B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801" w:type="pct"/>
            <w:vAlign w:val="center"/>
          </w:tcPr>
          <w:p w14:paraId="0CCE9747" w14:textId="292ECF79" w:rsidR="00A51D8E" w:rsidRDefault="00A51D8E" w:rsidP="00A51D8E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tbl>
      <w:tblPr>
        <w:tblpPr w:leftFromText="180" w:rightFromText="180" w:vertAnchor="page" w:horzAnchor="margin" w:tblpY="8481"/>
        <w:tblW w:w="49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4"/>
        <w:gridCol w:w="1939"/>
        <w:gridCol w:w="1939"/>
        <w:gridCol w:w="1939"/>
      </w:tblGrid>
      <w:tr w:rsidR="005A7B6B" w14:paraId="5E074640" w14:textId="77777777" w:rsidTr="005A7B6B">
        <w:trPr>
          <w:trHeight w:val="887"/>
        </w:trPr>
        <w:tc>
          <w:tcPr>
            <w:tcW w:w="2132" w:type="pct"/>
            <w:vAlign w:val="center"/>
          </w:tcPr>
          <w:p w14:paraId="5A8C050B" w14:textId="77777777" w:rsidR="005A7B6B" w:rsidRPr="0050224B" w:rsidRDefault="005A7B6B" w:rsidP="005A7B6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48AA4D50" w14:textId="77777777" w:rsidR="005A7B6B" w:rsidRDefault="005A7B6B" w:rsidP="005A7B6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4864D97E" w14:textId="77777777" w:rsidR="005A7B6B" w:rsidRDefault="005A7B6B" w:rsidP="005A7B6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6" w:type="pct"/>
            <w:vAlign w:val="center"/>
          </w:tcPr>
          <w:p w14:paraId="5FF89209" w14:textId="77777777" w:rsidR="005A7B6B" w:rsidRDefault="005A7B6B" w:rsidP="005A7B6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5A7B6B" w14:paraId="60B3FA83" w14:textId="77777777" w:rsidTr="005A7B6B">
        <w:trPr>
          <w:trHeight w:val="1033"/>
        </w:trPr>
        <w:tc>
          <w:tcPr>
            <w:tcW w:w="2132" w:type="pct"/>
            <w:vAlign w:val="center"/>
          </w:tcPr>
          <w:p w14:paraId="581EDD11" w14:textId="77777777" w:rsidR="005A7B6B" w:rsidRDefault="005A7B6B" w:rsidP="005A7B6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3313AA85" w14:textId="4A63C491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956" w:type="pct"/>
            <w:vAlign w:val="center"/>
          </w:tcPr>
          <w:p w14:paraId="148185E3" w14:textId="7E958D89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  <w:tc>
          <w:tcPr>
            <w:tcW w:w="956" w:type="pct"/>
            <w:vAlign w:val="center"/>
          </w:tcPr>
          <w:p w14:paraId="47FA1993" w14:textId="4F0143DE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</w:p>
        </w:tc>
      </w:tr>
      <w:tr w:rsidR="005A7B6B" w14:paraId="24422E01" w14:textId="77777777" w:rsidTr="005A7B6B">
        <w:trPr>
          <w:trHeight w:val="1033"/>
        </w:trPr>
        <w:tc>
          <w:tcPr>
            <w:tcW w:w="2132" w:type="pct"/>
            <w:vAlign w:val="center"/>
          </w:tcPr>
          <w:p w14:paraId="739E52D2" w14:textId="77777777" w:rsidR="005A7B6B" w:rsidRPr="000F2EB0" w:rsidRDefault="005A7B6B" w:rsidP="005A7B6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1BDC3D53" w14:textId="7EB2FC3C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6" w:type="pct"/>
            <w:vAlign w:val="center"/>
          </w:tcPr>
          <w:p w14:paraId="6B295684" w14:textId="679CA000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6" w:type="pct"/>
            <w:vAlign w:val="center"/>
          </w:tcPr>
          <w:p w14:paraId="2BE8FD17" w14:textId="7078DBFE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5A7B6B" w14:paraId="415AD547" w14:textId="77777777" w:rsidTr="005A7B6B">
        <w:trPr>
          <w:trHeight w:val="1033"/>
        </w:trPr>
        <w:tc>
          <w:tcPr>
            <w:tcW w:w="2132" w:type="pct"/>
            <w:vAlign w:val="center"/>
          </w:tcPr>
          <w:p w14:paraId="19EB9D41" w14:textId="77777777" w:rsidR="005A7B6B" w:rsidRDefault="005A7B6B" w:rsidP="005A7B6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7EFC85A0" w14:textId="0CA0DB08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6" w:type="pct"/>
            <w:vAlign w:val="center"/>
          </w:tcPr>
          <w:p w14:paraId="389F421D" w14:textId="5604AE55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6" w:type="pct"/>
            <w:vAlign w:val="center"/>
          </w:tcPr>
          <w:p w14:paraId="50B81718" w14:textId="33837AA4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  <w:tr w:rsidR="005A7B6B" w14:paraId="34B831C2" w14:textId="77777777" w:rsidTr="005A7B6B">
        <w:trPr>
          <w:trHeight w:val="1033"/>
        </w:trPr>
        <w:tc>
          <w:tcPr>
            <w:tcW w:w="2132" w:type="pct"/>
            <w:vAlign w:val="center"/>
          </w:tcPr>
          <w:p w14:paraId="54B4CB4D" w14:textId="77777777" w:rsidR="005A7B6B" w:rsidRDefault="005A7B6B" w:rsidP="005A7B6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36E81FE4" w14:textId="06D8D1ED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21C3C48" w14:textId="130A2276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  <w:tc>
          <w:tcPr>
            <w:tcW w:w="956" w:type="pct"/>
            <w:vAlign w:val="center"/>
          </w:tcPr>
          <w:p w14:paraId="10415074" w14:textId="11FF87D1" w:rsidR="005A7B6B" w:rsidRDefault="005A7B6B" w:rsidP="005A7B6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</w:p>
        </w:tc>
      </w:tr>
    </w:tbl>
    <w:p w14:paraId="0E6A3892" w14:textId="21133684" w:rsidR="00A51D8E" w:rsidRDefault="00A51D8E">
      <w:r>
        <w:br w:type="page"/>
      </w:r>
    </w:p>
    <w:p w14:paraId="1E840656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037ABD52" w:rsidR="00A70E92" w:rsidRDefault="00222A11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</w:t>
      </w:r>
      <w:r w:rsidR="0021011C">
        <w:rPr>
          <w:sz w:val="28"/>
        </w:rPr>
        <w:t xml:space="preserve">edentulous </w:t>
      </w:r>
      <w:r w:rsidR="008954CF">
        <w:rPr>
          <w:sz w:val="28"/>
        </w:rPr>
        <w:t>mandibular alveolar ridge.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65F2959C" w:rsidR="00205903" w:rsidRDefault="00222A11" w:rsidP="00B923B3">
      <w:pPr>
        <w:tabs>
          <w:tab w:val="left" w:pos="10260"/>
        </w:tabs>
        <w:ind w:firstLine="450"/>
        <w:jc w:val="both"/>
      </w:pPr>
      <w:r w:rsidRPr="00222A11">
        <w:rPr>
          <w:b/>
          <w:noProof/>
        </w:rPr>
        <w:drawing>
          <wp:anchor distT="0" distB="0" distL="114300" distR="114300" simplePos="0" relativeHeight="251765248" behindDoc="1" locked="0" layoutInCell="1" allowOverlap="1" wp14:anchorId="190A44CE" wp14:editId="038F66FC">
            <wp:simplePos x="0" y="0"/>
            <wp:positionH relativeFrom="column">
              <wp:posOffset>400050</wp:posOffset>
            </wp:positionH>
            <wp:positionV relativeFrom="paragraph">
              <wp:posOffset>15240</wp:posOffset>
            </wp:positionV>
            <wp:extent cx="5887085" cy="2286000"/>
            <wp:effectExtent l="0" t="0" r="0" b="0"/>
            <wp:wrapTight wrapText="bothSides">
              <wp:wrapPolygon edited="0">
                <wp:start x="0" y="0"/>
                <wp:lineTo x="0" y="21420"/>
                <wp:lineTo x="21528" y="21420"/>
                <wp:lineTo x="21528" y="0"/>
                <wp:lineTo x="0" y="0"/>
              </wp:wrapPolygon>
            </wp:wrapTight>
            <wp:docPr id="11699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0154F" w14:textId="53E20409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5112F45A" w:rsidR="00205903" w:rsidRDefault="00205903" w:rsidP="00B923B3">
      <w:pPr>
        <w:tabs>
          <w:tab w:val="left" w:pos="10260"/>
        </w:tabs>
        <w:ind w:firstLine="450"/>
        <w:jc w:val="both"/>
      </w:pPr>
    </w:p>
    <w:p w14:paraId="4031A418" w14:textId="2F2B300E" w:rsidR="009B4D07" w:rsidRDefault="009B4D0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6FCD56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A18BEE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54BDE86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D495111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6A08B4" w14:textId="18AB7BB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1F451D" w14:textId="6EE1C294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2CC84CF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58F331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2814FE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F6EAF69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4C308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AC9A7C7" w:rsidR="0083504C" w:rsidRDefault="0083504C" w:rsidP="00A2470C">
      <w:pPr>
        <w:rPr>
          <w:b/>
        </w:rPr>
      </w:pPr>
    </w:p>
    <w:p w14:paraId="4B18207C" w14:textId="2B555A4C" w:rsidR="009B4D07" w:rsidRDefault="00BC5343" w:rsidP="00A2470C">
      <w:pPr>
        <w:rPr>
          <w:b/>
        </w:rPr>
      </w:pPr>
      <w:r w:rsidRPr="00571FD8">
        <w:rPr>
          <w:b/>
          <w:noProof/>
        </w:rPr>
        <w:drawing>
          <wp:anchor distT="0" distB="0" distL="114300" distR="114300" simplePos="0" relativeHeight="251762176" behindDoc="1" locked="0" layoutInCell="1" allowOverlap="1" wp14:anchorId="75EA60D7" wp14:editId="4E7EE998">
            <wp:simplePos x="0" y="0"/>
            <wp:positionH relativeFrom="column">
              <wp:posOffset>1762125</wp:posOffset>
            </wp:positionH>
            <wp:positionV relativeFrom="paragraph">
              <wp:posOffset>11430</wp:posOffset>
            </wp:positionV>
            <wp:extent cx="3305175" cy="2088820"/>
            <wp:effectExtent l="0" t="0" r="0" b="6985"/>
            <wp:wrapTight wrapText="bothSides">
              <wp:wrapPolygon edited="0">
                <wp:start x="0" y="0"/>
                <wp:lineTo x="0" y="21475"/>
                <wp:lineTo x="21413" y="21475"/>
                <wp:lineTo x="21413" y="0"/>
                <wp:lineTo x="0" y="0"/>
              </wp:wrapPolygon>
            </wp:wrapTight>
            <wp:docPr id="149501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11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5EE0899F" w:rsidR="0083504C" w:rsidRDefault="0083504C" w:rsidP="002E7609">
      <w:pPr>
        <w:jc w:val="center"/>
        <w:rPr>
          <w:b/>
        </w:rPr>
      </w:pPr>
    </w:p>
    <w:p w14:paraId="4DCCE3B4" w14:textId="70ED8670" w:rsidR="009B4D07" w:rsidRDefault="009B4D07" w:rsidP="00AA4D9E">
      <w:pPr>
        <w:rPr>
          <w:b/>
        </w:rPr>
      </w:pPr>
    </w:p>
    <w:p w14:paraId="4B9AEA6F" w14:textId="7E0BF224" w:rsidR="009B4D07" w:rsidRDefault="009B4D07" w:rsidP="00AA4D9E">
      <w:pPr>
        <w:rPr>
          <w:b/>
        </w:rPr>
      </w:pPr>
    </w:p>
    <w:p w14:paraId="2610A8E1" w14:textId="1128F3E4" w:rsidR="009B4D07" w:rsidRDefault="009B4D07" w:rsidP="00AA4D9E">
      <w:pPr>
        <w:rPr>
          <w:b/>
        </w:rPr>
      </w:pPr>
    </w:p>
    <w:p w14:paraId="6B481917" w14:textId="418D1AEE" w:rsidR="009B4D07" w:rsidRDefault="009B4D07" w:rsidP="00AA4D9E">
      <w:pPr>
        <w:rPr>
          <w:b/>
        </w:rPr>
      </w:pPr>
    </w:p>
    <w:p w14:paraId="7D439443" w14:textId="28AB314F" w:rsidR="009B4D07" w:rsidRDefault="009B4D07" w:rsidP="00AA4D9E">
      <w:pPr>
        <w:rPr>
          <w:b/>
        </w:rPr>
      </w:pPr>
    </w:p>
    <w:p w14:paraId="791BBA40" w14:textId="2495C329" w:rsidR="009B4D07" w:rsidRDefault="009B4D07" w:rsidP="00AA4D9E">
      <w:pPr>
        <w:rPr>
          <w:b/>
        </w:rPr>
      </w:pPr>
    </w:p>
    <w:p w14:paraId="2360C70B" w14:textId="4BA4197B" w:rsidR="009B4D07" w:rsidRDefault="009B4D07" w:rsidP="00AA4D9E">
      <w:pPr>
        <w:rPr>
          <w:b/>
        </w:rPr>
      </w:pPr>
    </w:p>
    <w:p w14:paraId="456F50BD" w14:textId="24D21B37" w:rsidR="009B4D07" w:rsidRDefault="009B4D07" w:rsidP="00AA4D9E">
      <w:pPr>
        <w:rPr>
          <w:b/>
        </w:rPr>
      </w:pPr>
    </w:p>
    <w:p w14:paraId="02358F85" w14:textId="58B1530B" w:rsidR="00AA4D9E" w:rsidRDefault="00AA4D9E" w:rsidP="00AA4D9E">
      <w:pPr>
        <w:rPr>
          <w:b/>
        </w:rPr>
      </w:pPr>
    </w:p>
    <w:p w14:paraId="6C7954A5" w14:textId="77777777" w:rsidR="00BC5343" w:rsidRDefault="00BC5343" w:rsidP="00AA4D9E">
      <w:pPr>
        <w:rPr>
          <w:b/>
        </w:rPr>
      </w:pPr>
    </w:p>
    <w:p w14:paraId="6DD914FB" w14:textId="53033289" w:rsidR="00B54E1A" w:rsidRDefault="00BC5343" w:rsidP="00BC5343">
      <w:pPr>
        <w:rPr>
          <w:b/>
        </w:rPr>
      </w:pPr>
      <w:r w:rsidRPr="00BC5343">
        <w:rPr>
          <w:b/>
          <w:noProof/>
        </w:rPr>
        <w:drawing>
          <wp:anchor distT="0" distB="0" distL="114300" distR="114300" simplePos="0" relativeHeight="251764224" behindDoc="1" locked="0" layoutInCell="1" allowOverlap="1" wp14:anchorId="31D97B57" wp14:editId="4ACE607F">
            <wp:simplePos x="0" y="0"/>
            <wp:positionH relativeFrom="margin">
              <wp:posOffset>3371850</wp:posOffset>
            </wp:positionH>
            <wp:positionV relativeFrom="paragraph">
              <wp:posOffset>1530350</wp:posOffset>
            </wp:positionV>
            <wp:extent cx="3009900" cy="1950720"/>
            <wp:effectExtent l="0" t="0" r="0" b="0"/>
            <wp:wrapTight wrapText="bothSides">
              <wp:wrapPolygon edited="0">
                <wp:start x="0" y="0"/>
                <wp:lineTo x="0" y="21305"/>
                <wp:lineTo x="21463" y="21305"/>
                <wp:lineTo x="21463" y="0"/>
                <wp:lineTo x="0" y="0"/>
              </wp:wrapPolygon>
            </wp:wrapTight>
            <wp:docPr id="19488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52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1FD8">
        <w:rPr>
          <w:b/>
          <w:noProof/>
        </w:rPr>
        <w:drawing>
          <wp:anchor distT="0" distB="0" distL="114300" distR="114300" simplePos="0" relativeHeight="251763200" behindDoc="1" locked="0" layoutInCell="1" allowOverlap="1" wp14:anchorId="2BEE39F1" wp14:editId="01EF3FA4">
            <wp:simplePos x="0" y="0"/>
            <wp:positionH relativeFrom="column">
              <wp:posOffset>-57150</wp:posOffset>
            </wp:positionH>
            <wp:positionV relativeFrom="paragraph">
              <wp:posOffset>1501775</wp:posOffset>
            </wp:positionV>
            <wp:extent cx="3238500" cy="2007054"/>
            <wp:effectExtent l="0" t="0" r="0" b="0"/>
            <wp:wrapTight wrapText="bothSides">
              <wp:wrapPolygon edited="0">
                <wp:start x="0" y="0"/>
                <wp:lineTo x="0" y="21327"/>
                <wp:lineTo x="21473" y="21327"/>
                <wp:lineTo x="21473" y="0"/>
                <wp:lineTo x="0" y="0"/>
              </wp:wrapPolygon>
            </wp:wrapTight>
            <wp:docPr id="2024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07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E1A">
        <w:rPr>
          <w:b/>
        </w:rPr>
        <w:br w:type="page"/>
      </w:r>
    </w:p>
    <w:p w14:paraId="54865044" w14:textId="77777777" w:rsidR="00BC5343" w:rsidRDefault="00BC5343" w:rsidP="00AA4D9E">
      <w:pPr>
        <w:jc w:val="center"/>
        <w:rPr>
          <w:b/>
        </w:rPr>
      </w:pPr>
    </w:p>
    <w:p w14:paraId="3E65905B" w14:textId="3D9D3EFD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45"/>
        <w:gridCol w:w="8257"/>
      </w:tblGrid>
      <w:tr w:rsidR="000D478F" w14:paraId="258EEC7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753F879" w14:textId="72E1FF58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4B7012D2" w14:textId="25A1EB4E" w:rsidR="000D478F" w:rsidRDefault="00D3383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3838">
              <w:rPr>
                <w:b/>
                <w:noProof/>
              </w:rPr>
              <w:drawing>
                <wp:inline distT="0" distB="0" distL="0" distR="0" wp14:anchorId="4FCCE1FB" wp14:editId="02064170">
                  <wp:extent cx="4820323" cy="2667372"/>
                  <wp:effectExtent l="0" t="0" r="0" b="0"/>
                  <wp:docPr id="1457724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7244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210F5F3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8209C85" w14:textId="2657AE1D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62192F4" w14:textId="751C774D" w:rsidR="000D478F" w:rsidRDefault="00D3383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33838">
              <w:rPr>
                <w:b/>
                <w:noProof/>
              </w:rPr>
              <w:drawing>
                <wp:inline distT="0" distB="0" distL="0" distR="0" wp14:anchorId="6019C77F" wp14:editId="58073D29">
                  <wp:extent cx="4896533" cy="2962688"/>
                  <wp:effectExtent l="0" t="0" r="0" b="9525"/>
                  <wp:docPr id="1621101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1015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88565B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042DA57" w14:textId="38B49111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1FBEDF33" w14:textId="645C9204" w:rsidR="000D478F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  <w:noProof/>
              </w:rPr>
              <w:drawing>
                <wp:inline distT="0" distB="0" distL="0" distR="0" wp14:anchorId="4E5A8E4D" wp14:editId="0311FA91">
                  <wp:extent cx="4858428" cy="3315163"/>
                  <wp:effectExtent l="0" t="0" r="0" b="0"/>
                  <wp:docPr id="1687438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4383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AC1C4E3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9E38CF3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9A2EF43" w14:textId="2171F9AE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  <w:noProof/>
              </w:rPr>
              <w:drawing>
                <wp:inline distT="0" distB="0" distL="0" distR="0" wp14:anchorId="2C8441C2" wp14:editId="68DB7622">
                  <wp:extent cx="4867954" cy="3315163"/>
                  <wp:effectExtent l="0" t="0" r="0" b="0"/>
                  <wp:docPr id="1413192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920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954" cy="3315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6E18C85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6AB39DD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1D7C7CD" w14:textId="38CB4961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  <w:noProof/>
              </w:rPr>
              <w:drawing>
                <wp:inline distT="0" distB="0" distL="0" distR="0" wp14:anchorId="69CAE59A" wp14:editId="27D73D35">
                  <wp:extent cx="4820323" cy="3086531"/>
                  <wp:effectExtent l="0" t="0" r="0" b="0"/>
                  <wp:docPr id="534434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3439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346A8F74" w14:textId="54EA74C5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  <w:noProof/>
              </w:rPr>
              <w:drawing>
                <wp:inline distT="0" distB="0" distL="0" distR="0" wp14:anchorId="418E8C19" wp14:editId="14A16F74">
                  <wp:extent cx="4858428" cy="3334215"/>
                  <wp:effectExtent l="0" t="0" r="0" b="0"/>
                  <wp:docPr id="5538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822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0070ABF" w14:textId="567056B1" w:rsidR="00D80C9D" w:rsidRPr="002A4ACA" w:rsidRDefault="0002324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23242">
              <w:rPr>
                <w:b/>
                <w:noProof/>
              </w:rPr>
              <w:drawing>
                <wp:inline distT="0" distB="0" distL="0" distR="0" wp14:anchorId="2EBAB91E" wp14:editId="4C5C6E31">
                  <wp:extent cx="5106113" cy="3181794"/>
                  <wp:effectExtent l="0" t="0" r="0" b="0"/>
                  <wp:docPr id="1393552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55250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478F" w14:paraId="7A26E27D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09C22EE" w14:textId="1D76C8B5" w:rsidR="000D478F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0F4CB44" w14:textId="7C49940B" w:rsidR="000D478F" w:rsidRDefault="00571FD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71FD8">
              <w:rPr>
                <w:b/>
                <w:noProof/>
              </w:rPr>
              <w:drawing>
                <wp:inline distT="0" distB="0" distL="0" distR="0" wp14:anchorId="2DC16CD3" wp14:editId="707893D2">
                  <wp:extent cx="4820323" cy="2810267"/>
                  <wp:effectExtent l="0" t="0" r="0" b="9525"/>
                  <wp:docPr id="121265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65124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5A20F8E6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D97667C" w14:textId="45147754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4436FB2" w14:textId="339B2D8A" w:rsidR="00F3718D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  <w:noProof/>
              </w:rPr>
              <w:drawing>
                <wp:inline distT="0" distB="0" distL="0" distR="0" wp14:anchorId="632EE3BE" wp14:editId="18E3DD59">
                  <wp:extent cx="4972744" cy="3010320"/>
                  <wp:effectExtent l="0" t="0" r="0" b="0"/>
                  <wp:docPr id="739730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7301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8D" w14:paraId="1E330D9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09C90D3" w14:textId="2161F16E" w:rsidR="00F3718D" w:rsidRDefault="00F3718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16C98E9" w14:textId="2D5434E0" w:rsidR="00F3718D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  <w:noProof/>
              </w:rPr>
              <w:drawing>
                <wp:inline distT="0" distB="0" distL="0" distR="0" wp14:anchorId="127D3631" wp14:editId="6894ADD8">
                  <wp:extent cx="4563112" cy="2876951"/>
                  <wp:effectExtent l="0" t="0" r="8890" b="0"/>
                  <wp:docPr id="1475131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315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43DC29B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B3E9B4" w14:textId="7D66EFCC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271964D3" w14:textId="179B90C4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  <w:noProof/>
              </w:rPr>
              <w:drawing>
                <wp:inline distT="0" distB="0" distL="0" distR="0" wp14:anchorId="460D7663" wp14:editId="0D837CE0">
                  <wp:extent cx="4982270" cy="2896004"/>
                  <wp:effectExtent l="0" t="0" r="8890" b="0"/>
                  <wp:docPr id="196661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61152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0D0DA2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B240F9A" w14:textId="12E1F1EB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1776940" w14:textId="2043A2C6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  <w:noProof/>
              </w:rPr>
              <w:drawing>
                <wp:inline distT="0" distB="0" distL="0" distR="0" wp14:anchorId="5DC84983" wp14:editId="67B920A5">
                  <wp:extent cx="4715533" cy="2972215"/>
                  <wp:effectExtent l="0" t="0" r="8890" b="0"/>
                  <wp:docPr id="104757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5738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97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0DD0B69A" w14:textId="2CF48A72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  <w:noProof/>
              </w:rPr>
              <w:drawing>
                <wp:inline distT="0" distB="0" distL="0" distR="0" wp14:anchorId="3C6FFD53" wp14:editId="2F561EB0">
                  <wp:extent cx="4667901" cy="2810267"/>
                  <wp:effectExtent l="0" t="0" r="0" b="9525"/>
                  <wp:docPr id="207695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95550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F4417D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59F30BF5" w14:textId="289CCC04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C1EA8F1" w14:textId="5BAAA300" w:rsidR="00D80C9D" w:rsidRPr="002A4ACA" w:rsidRDefault="00D4710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710F">
              <w:rPr>
                <w:b/>
                <w:noProof/>
              </w:rPr>
              <w:drawing>
                <wp:inline distT="0" distB="0" distL="0" distR="0" wp14:anchorId="3C3C20B9" wp14:editId="69C03E5C">
                  <wp:extent cx="4820323" cy="3000794"/>
                  <wp:effectExtent l="0" t="0" r="0" b="9525"/>
                  <wp:docPr id="72672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2003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0323" cy="300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61703">
      <w:headerReference w:type="default" r:id="rId33"/>
      <w:footerReference w:type="default" r:id="rId3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E13BC" w14:textId="77777777" w:rsidR="00061703" w:rsidRDefault="00061703">
      <w:r>
        <w:separator/>
      </w:r>
    </w:p>
  </w:endnote>
  <w:endnote w:type="continuationSeparator" w:id="0">
    <w:p w14:paraId="311B9528" w14:textId="77777777" w:rsidR="00061703" w:rsidRDefault="0006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12BA2" w14:textId="77777777" w:rsidR="00061703" w:rsidRDefault="00061703">
      <w:r>
        <w:separator/>
      </w:r>
    </w:p>
  </w:footnote>
  <w:footnote w:type="continuationSeparator" w:id="0">
    <w:p w14:paraId="2BEEEB8B" w14:textId="77777777" w:rsidR="00061703" w:rsidRDefault="00061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15A5"/>
    <w:rsid w:val="00061703"/>
    <w:rsid w:val="0006578D"/>
    <w:rsid w:val="000700BE"/>
    <w:rsid w:val="00076B25"/>
    <w:rsid w:val="00077E35"/>
    <w:rsid w:val="00084093"/>
    <w:rsid w:val="00086D56"/>
    <w:rsid w:val="0009047C"/>
    <w:rsid w:val="00092409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10514A"/>
    <w:rsid w:val="00112B87"/>
    <w:rsid w:val="00113A6F"/>
    <w:rsid w:val="001153E9"/>
    <w:rsid w:val="00125E9A"/>
    <w:rsid w:val="001263D2"/>
    <w:rsid w:val="0013289A"/>
    <w:rsid w:val="001351ED"/>
    <w:rsid w:val="00147818"/>
    <w:rsid w:val="00160B72"/>
    <w:rsid w:val="00170756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A3B"/>
    <w:rsid w:val="001F7F01"/>
    <w:rsid w:val="00205903"/>
    <w:rsid w:val="002066B7"/>
    <w:rsid w:val="0021011C"/>
    <w:rsid w:val="00213238"/>
    <w:rsid w:val="00214500"/>
    <w:rsid w:val="00214BDB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CD0"/>
    <w:rsid w:val="00290938"/>
    <w:rsid w:val="00295CE0"/>
    <w:rsid w:val="002A1A5D"/>
    <w:rsid w:val="002A4ACA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6DB8"/>
    <w:rsid w:val="00321111"/>
    <w:rsid w:val="003273B2"/>
    <w:rsid w:val="00345305"/>
    <w:rsid w:val="0036712C"/>
    <w:rsid w:val="0038057F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2CE8"/>
    <w:rsid w:val="005A7B6B"/>
    <w:rsid w:val="005B397D"/>
    <w:rsid w:val="005B772D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3C04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216E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710F"/>
    <w:rsid w:val="00D50376"/>
    <w:rsid w:val="00D51321"/>
    <w:rsid w:val="00D51A5C"/>
    <w:rsid w:val="00D5706F"/>
    <w:rsid w:val="00D66588"/>
    <w:rsid w:val="00D72677"/>
    <w:rsid w:val="00D743D1"/>
    <w:rsid w:val="00D80C9D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13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2023-10-04T09:57:00Z</cp:lastPrinted>
  <dcterms:created xsi:type="dcterms:W3CDTF">2024-04-17T16:58:00Z</dcterms:created>
  <dcterms:modified xsi:type="dcterms:W3CDTF">2024-04-17T16:58:00Z</dcterms:modified>
</cp:coreProperties>
</file>