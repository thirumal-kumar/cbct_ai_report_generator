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099"/>
        <w:gridCol w:w="5172"/>
      </w:tblGrid>
      <w:tr w:rsidR="001F7F01" w:rsidRPr="004730D8" w14:paraId="392A2775" w14:textId="77777777" w:rsidTr="00794B4D">
        <w:trPr>
          <w:trHeight w:val="553"/>
        </w:trPr>
        <w:tc>
          <w:tcPr>
            <w:tcW w:w="2482" w:type="pct"/>
          </w:tcPr>
          <w:p w14:paraId="4D354F41" w14:textId="11AFAB7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3F773A">
              <w:rPr>
                <w:sz w:val="28"/>
              </w:rPr>
              <w:t>Dr. Sangeetha</w:t>
            </w:r>
          </w:p>
        </w:tc>
        <w:tc>
          <w:tcPr>
            <w:tcW w:w="2518" w:type="pct"/>
          </w:tcPr>
          <w:p w14:paraId="112E52C6" w14:textId="2084444E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46783D">
              <w:rPr>
                <w:sz w:val="28"/>
              </w:rPr>
              <w:t>30.06.2024</w:t>
            </w:r>
          </w:p>
        </w:tc>
      </w:tr>
      <w:tr w:rsidR="001F7F01" w:rsidRPr="004730D8" w14:paraId="0F51255D" w14:textId="77777777" w:rsidTr="00794B4D">
        <w:trPr>
          <w:trHeight w:val="553"/>
        </w:trPr>
        <w:tc>
          <w:tcPr>
            <w:tcW w:w="2482" w:type="pct"/>
          </w:tcPr>
          <w:p w14:paraId="21388FD1" w14:textId="42CA3C65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794B4D">
              <w:rPr>
                <w:sz w:val="28"/>
              </w:rPr>
              <w:t>4</w:t>
            </w:r>
            <w:r w:rsidR="00FC0980">
              <w:rPr>
                <w:sz w:val="28"/>
              </w:rPr>
              <w:t>3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FC0980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18" w:type="pct"/>
          </w:tcPr>
          <w:p w14:paraId="11F21660" w14:textId="6EC02011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794B4D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794B4D">
        <w:trPr>
          <w:trHeight w:val="553"/>
        </w:trPr>
        <w:tc>
          <w:tcPr>
            <w:tcW w:w="2482" w:type="pct"/>
          </w:tcPr>
          <w:p w14:paraId="37131503" w14:textId="555647C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46783D">
              <w:rPr>
                <w:sz w:val="28"/>
              </w:rPr>
              <w:t>T. S. Meenakshi</w:t>
            </w:r>
          </w:p>
        </w:tc>
        <w:tc>
          <w:tcPr>
            <w:tcW w:w="251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32DFE0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794B4D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32DFE0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794B4D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539FDE66" w:rsidR="00760097" w:rsidRDefault="003009B7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missing crown and root portion in relation to 16, 18, 26.</w:t>
      </w:r>
    </w:p>
    <w:p w14:paraId="75D88897" w14:textId="3C8944CE" w:rsidR="003009B7" w:rsidRDefault="003009B7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27.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21BF5207" w14:textId="77777777" w:rsidR="008A5CF5" w:rsidRDefault="008A5CF5"/>
    <w:p w14:paraId="6705AB36" w14:textId="77777777" w:rsidR="008A5CF5" w:rsidRDefault="008A5CF5"/>
    <w:p w14:paraId="35D8E2AD" w14:textId="77777777" w:rsidR="008A5CF5" w:rsidRDefault="008A5CF5"/>
    <w:tbl>
      <w:tblPr>
        <w:tblW w:w="5638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8"/>
        <w:gridCol w:w="1600"/>
        <w:gridCol w:w="1600"/>
        <w:gridCol w:w="1600"/>
        <w:gridCol w:w="1595"/>
        <w:gridCol w:w="1595"/>
      </w:tblGrid>
      <w:tr w:rsidR="003C481E" w14:paraId="07D306B0" w14:textId="77777777" w:rsidTr="003C481E">
        <w:trPr>
          <w:trHeight w:val="1024"/>
          <w:jc w:val="center"/>
        </w:trPr>
        <w:tc>
          <w:tcPr>
            <w:tcW w:w="1544" w:type="pct"/>
          </w:tcPr>
          <w:p w14:paraId="4C1A5F21" w14:textId="75E89F85" w:rsidR="003C481E" w:rsidRPr="0050224B" w:rsidRDefault="003C481E" w:rsidP="003C481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92" w:type="pct"/>
          </w:tcPr>
          <w:p w14:paraId="31CD47F6" w14:textId="77777777" w:rsidR="003C481E" w:rsidRDefault="003C481E" w:rsidP="003C481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2" w:type="pct"/>
          </w:tcPr>
          <w:p w14:paraId="2B4E6E47" w14:textId="77777777" w:rsidR="003C481E" w:rsidRDefault="003C481E" w:rsidP="003C481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2" w:type="pct"/>
          </w:tcPr>
          <w:p w14:paraId="65FAE292" w14:textId="77777777" w:rsidR="003C481E" w:rsidRDefault="003C481E" w:rsidP="003C481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0" w:type="pct"/>
          </w:tcPr>
          <w:p w14:paraId="3B1621BD" w14:textId="0C406A47" w:rsidR="003C481E" w:rsidRDefault="003C481E" w:rsidP="003C481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0" w:type="pct"/>
          </w:tcPr>
          <w:p w14:paraId="64D2D8C6" w14:textId="2AF52D63" w:rsidR="003C481E" w:rsidRDefault="003C481E" w:rsidP="003C481E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28 </w:t>
            </w:r>
            <w:r>
              <w:rPr>
                <w:b/>
                <w:sz w:val="24"/>
              </w:rPr>
              <w:t>region</w:t>
            </w:r>
          </w:p>
        </w:tc>
      </w:tr>
      <w:tr w:rsidR="003C481E" w14:paraId="47866743" w14:textId="77777777" w:rsidTr="003C481E">
        <w:trPr>
          <w:trHeight w:val="1195"/>
          <w:jc w:val="center"/>
        </w:trPr>
        <w:tc>
          <w:tcPr>
            <w:tcW w:w="1544" w:type="pct"/>
          </w:tcPr>
          <w:p w14:paraId="45B450D9" w14:textId="77777777" w:rsidR="003C481E" w:rsidRDefault="003C481E" w:rsidP="003C481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92" w:type="pct"/>
          </w:tcPr>
          <w:p w14:paraId="41666094" w14:textId="2BD3ABD9" w:rsidR="003C481E" w:rsidRDefault="00324626" w:rsidP="003C481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92" w:type="pct"/>
          </w:tcPr>
          <w:p w14:paraId="0F93DC72" w14:textId="3E23F8CB" w:rsidR="003C481E" w:rsidRDefault="00324626" w:rsidP="003C481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13.2</w:t>
            </w:r>
          </w:p>
        </w:tc>
        <w:tc>
          <w:tcPr>
            <w:tcW w:w="692" w:type="pct"/>
          </w:tcPr>
          <w:p w14:paraId="679C32DD" w14:textId="7CEA631B" w:rsidR="003C481E" w:rsidRDefault="00A2513B" w:rsidP="003C481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90" w:type="pct"/>
          </w:tcPr>
          <w:p w14:paraId="6CF5A0B7" w14:textId="4B1FC527" w:rsidR="003C481E" w:rsidRDefault="00A2513B" w:rsidP="003C481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90" w:type="pct"/>
          </w:tcPr>
          <w:p w14:paraId="6E582B6A" w14:textId="3C809834" w:rsidR="003C481E" w:rsidRDefault="00A2513B" w:rsidP="003C481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11.65</w:t>
            </w:r>
          </w:p>
        </w:tc>
      </w:tr>
      <w:tr w:rsidR="003C481E" w14:paraId="076622D8" w14:textId="77777777" w:rsidTr="003C481E">
        <w:trPr>
          <w:trHeight w:val="1195"/>
          <w:jc w:val="center"/>
        </w:trPr>
        <w:tc>
          <w:tcPr>
            <w:tcW w:w="1544" w:type="pct"/>
          </w:tcPr>
          <w:p w14:paraId="0A344298" w14:textId="77777777" w:rsidR="003C481E" w:rsidRPr="000F2EB0" w:rsidRDefault="003C481E" w:rsidP="003C481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92" w:type="pct"/>
          </w:tcPr>
          <w:p w14:paraId="1278305D" w14:textId="72747FD7" w:rsidR="003C481E" w:rsidRDefault="00324626" w:rsidP="003C481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92" w:type="pct"/>
          </w:tcPr>
          <w:p w14:paraId="27E41570" w14:textId="0E8EE409" w:rsidR="003C481E" w:rsidRDefault="00324626" w:rsidP="003C481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12.82</w:t>
            </w:r>
          </w:p>
        </w:tc>
        <w:tc>
          <w:tcPr>
            <w:tcW w:w="692" w:type="pct"/>
          </w:tcPr>
          <w:p w14:paraId="3617224F" w14:textId="46E8EBC8" w:rsidR="003C481E" w:rsidRDefault="00A2513B" w:rsidP="003C481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90" w:type="pct"/>
          </w:tcPr>
          <w:p w14:paraId="3C184FE9" w14:textId="1CDB56A4" w:rsidR="003C481E" w:rsidRDefault="00A2513B" w:rsidP="003C481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90" w:type="pct"/>
          </w:tcPr>
          <w:p w14:paraId="308C09F1" w14:textId="0EF38320" w:rsidR="003C481E" w:rsidRDefault="00A2513B" w:rsidP="003C481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11.97</w:t>
            </w:r>
          </w:p>
        </w:tc>
      </w:tr>
      <w:tr w:rsidR="003C481E" w14:paraId="05E9A6AA" w14:textId="77777777" w:rsidTr="003C481E">
        <w:trPr>
          <w:trHeight w:val="1195"/>
          <w:jc w:val="center"/>
        </w:trPr>
        <w:tc>
          <w:tcPr>
            <w:tcW w:w="1544" w:type="pct"/>
          </w:tcPr>
          <w:p w14:paraId="74536619" w14:textId="77777777" w:rsidR="003C481E" w:rsidRDefault="003C481E" w:rsidP="003C481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692" w:type="pct"/>
          </w:tcPr>
          <w:p w14:paraId="6C1FB468" w14:textId="4A00CB95" w:rsidR="003C481E" w:rsidRDefault="00324626" w:rsidP="003C481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2.11</w:t>
            </w:r>
          </w:p>
        </w:tc>
        <w:tc>
          <w:tcPr>
            <w:tcW w:w="692" w:type="pct"/>
          </w:tcPr>
          <w:p w14:paraId="1758F784" w14:textId="21E93E3F" w:rsidR="003C481E" w:rsidRDefault="00324626" w:rsidP="003C481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8.13</w:t>
            </w:r>
          </w:p>
        </w:tc>
        <w:tc>
          <w:tcPr>
            <w:tcW w:w="692" w:type="pct"/>
          </w:tcPr>
          <w:p w14:paraId="1335F916" w14:textId="6B2D7CF5" w:rsidR="003C481E" w:rsidRDefault="00A2513B" w:rsidP="003C481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0.65</w:t>
            </w:r>
          </w:p>
        </w:tc>
        <w:tc>
          <w:tcPr>
            <w:tcW w:w="690" w:type="pct"/>
          </w:tcPr>
          <w:p w14:paraId="260BB56F" w14:textId="41283C02" w:rsidR="003C481E" w:rsidRDefault="00A2513B" w:rsidP="003C481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2.16</w:t>
            </w:r>
          </w:p>
        </w:tc>
        <w:tc>
          <w:tcPr>
            <w:tcW w:w="690" w:type="pct"/>
          </w:tcPr>
          <w:p w14:paraId="18A17A9D" w14:textId="0259A040" w:rsidR="003C481E" w:rsidRDefault="00A2513B" w:rsidP="003C481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6.63</w:t>
            </w:r>
          </w:p>
        </w:tc>
      </w:tr>
    </w:tbl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4540A5FA" w14:textId="5589A208" w:rsidR="00742C98" w:rsidRDefault="00742C98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27.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7C958879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1076E25D" w:rsidR="00205903" w:rsidRPr="00C43B2B" w:rsidRDefault="00C43B2B" w:rsidP="00C43B2B">
      <w:pPr>
        <w:tabs>
          <w:tab w:val="left" w:pos="10260"/>
        </w:tabs>
        <w:ind w:firstLine="450"/>
        <w:jc w:val="center"/>
        <w:rPr>
          <w:b/>
          <w:bCs/>
        </w:rPr>
      </w:pPr>
      <w:r w:rsidRPr="00C43B2B">
        <w:rPr>
          <w:b/>
          <w:bCs/>
        </w:rPr>
        <w:t>RECONSTRUCTED PANORAMIC VIEW</w:t>
      </w:r>
    </w:p>
    <w:p w14:paraId="182A0F02" w14:textId="1EAB67BE" w:rsidR="00205903" w:rsidRPr="00C43B2B" w:rsidRDefault="00C43B2B" w:rsidP="00C43B2B">
      <w:pPr>
        <w:tabs>
          <w:tab w:val="left" w:pos="10260"/>
        </w:tabs>
        <w:ind w:firstLine="450"/>
        <w:jc w:val="center"/>
        <w:rPr>
          <w:b/>
          <w:bCs/>
        </w:rPr>
      </w:pPr>
      <w:r w:rsidRPr="00C43B2B">
        <w:drawing>
          <wp:anchor distT="0" distB="0" distL="114300" distR="114300" simplePos="0" relativeHeight="251752960" behindDoc="1" locked="0" layoutInCell="1" allowOverlap="1" wp14:anchorId="5ECBE9EA" wp14:editId="3BA4DAC7">
            <wp:simplePos x="0" y="0"/>
            <wp:positionH relativeFrom="margin">
              <wp:align>center</wp:align>
            </wp:positionH>
            <wp:positionV relativeFrom="paragraph">
              <wp:posOffset>330200</wp:posOffset>
            </wp:positionV>
            <wp:extent cx="7287954" cy="2329543"/>
            <wp:effectExtent l="0" t="0" r="8255" b="0"/>
            <wp:wrapTight wrapText="bothSides">
              <wp:wrapPolygon edited="0">
                <wp:start x="0" y="0"/>
                <wp:lineTo x="0" y="21376"/>
                <wp:lineTo x="21568" y="21376"/>
                <wp:lineTo x="21568" y="0"/>
                <wp:lineTo x="0" y="0"/>
              </wp:wrapPolygon>
            </wp:wrapTight>
            <wp:docPr id="44343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38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87954" cy="2329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E6C16" w14:textId="3A991AF1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6322C962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254F489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2A8BC488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6D9F7E19" w:rsidR="00084093" w:rsidRDefault="00C43B2B" w:rsidP="00412911">
      <w:pPr>
        <w:tabs>
          <w:tab w:val="left" w:pos="10260"/>
        </w:tabs>
        <w:ind w:firstLine="450"/>
        <w:jc w:val="center"/>
        <w:rPr>
          <w:b/>
        </w:rPr>
      </w:pPr>
      <w:r w:rsidRPr="00C43B2B">
        <w:rPr>
          <w:b/>
        </w:rPr>
        <w:drawing>
          <wp:anchor distT="0" distB="0" distL="114300" distR="114300" simplePos="0" relativeHeight="251753984" behindDoc="1" locked="0" layoutInCell="1" allowOverlap="1" wp14:anchorId="03B801E9" wp14:editId="1AB5715B">
            <wp:simplePos x="0" y="0"/>
            <wp:positionH relativeFrom="margin">
              <wp:align>center</wp:align>
            </wp:positionH>
            <wp:positionV relativeFrom="paragraph">
              <wp:posOffset>7892</wp:posOffset>
            </wp:positionV>
            <wp:extent cx="4593590" cy="2501900"/>
            <wp:effectExtent l="0" t="0" r="0" b="0"/>
            <wp:wrapTight wrapText="bothSides">
              <wp:wrapPolygon edited="0">
                <wp:start x="0" y="0"/>
                <wp:lineTo x="0" y="21381"/>
                <wp:lineTo x="21498" y="21381"/>
                <wp:lineTo x="21498" y="0"/>
                <wp:lineTo x="0" y="0"/>
              </wp:wrapPolygon>
            </wp:wrapTight>
            <wp:docPr id="92638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85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359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0FC2B" w14:textId="0BFFAF4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B78ED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43F6960E" w:rsidR="005D6EFF" w:rsidRDefault="004C79D1" w:rsidP="005D6EFF">
      <w:pPr>
        <w:rPr>
          <w:b/>
        </w:rPr>
      </w:pPr>
      <w:r w:rsidRPr="004C79D1">
        <w:rPr>
          <w:b/>
        </w:rPr>
        <w:drawing>
          <wp:anchor distT="0" distB="0" distL="114300" distR="114300" simplePos="0" relativeHeight="251755008" behindDoc="1" locked="0" layoutInCell="1" allowOverlap="1" wp14:anchorId="789C8748" wp14:editId="65E781C8">
            <wp:simplePos x="0" y="0"/>
            <wp:positionH relativeFrom="margin">
              <wp:align>center</wp:align>
            </wp:positionH>
            <wp:positionV relativeFrom="paragraph">
              <wp:posOffset>1863997</wp:posOffset>
            </wp:positionV>
            <wp:extent cx="4591691" cy="2495898"/>
            <wp:effectExtent l="0" t="0" r="0" b="0"/>
            <wp:wrapTight wrapText="bothSides">
              <wp:wrapPolygon edited="0">
                <wp:start x="0" y="0"/>
                <wp:lineTo x="0" y="21435"/>
                <wp:lineTo x="21507" y="21435"/>
                <wp:lineTo x="21507" y="0"/>
                <wp:lineTo x="0" y="0"/>
              </wp:wrapPolygon>
            </wp:wrapTight>
            <wp:docPr id="141645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582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093"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595"/>
        <w:gridCol w:w="7807"/>
      </w:tblGrid>
      <w:tr w:rsidR="00824AB2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D0E59E" w14:textId="224E438E" w:rsidR="00824AB2" w:rsidRDefault="00DA7A1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A7A1D">
              <w:rPr>
                <w:b/>
              </w:rPr>
              <w:drawing>
                <wp:inline distT="0" distB="0" distL="0" distR="0" wp14:anchorId="2F82726F" wp14:editId="4128BBCF">
                  <wp:extent cx="4156981" cy="2301331"/>
                  <wp:effectExtent l="0" t="0" r="0" b="3810"/>
                  <wp:docPr id="382041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04167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788" cy="23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BCC4D2" w14:textId="344CF674" w:rsidR="00824AB2" w:rsidRDefault="009052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05228">
              <w:rPr>
                <w:b/>
              </w:rPr>
              <w:drawing>
                <wp:inline distT="0" distB="0" distL="0" distR="0" wp14:anchorId="07978F1E" wp14:editId="5525DEA3">
                  <wp:extent cx="4215492" cy="2246092"/>
                  <wp:effectExtent l="0" t="0" r="0" b="1905"/>
                  <wp:docPr id="1056353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3537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714" cy="225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D12A71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36D2433" w14:textId="657F9156" w:rsidR="00824AB2" w:rsidRDefault="003C481E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3C481E">
              <w:rPr>
                <w:b/>
              </w:rPr>
              <w:drawing>
                <wp:inline distT="0" distB="0" distL="0" distR="0" wp14:anchorId="69F7867A" wp14:editId="2CF2CD13">
                  <wp:extent cx="4224897" cy="2558360"/>
                  <wp:effectExtent l="0" t="0" r="4445" b="0"/>
                  <wp:docPr id="1299743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4360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4621" cy="2564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6F32F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783B804" w14:textId="09AB8E4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BCB7278" w14:textId="30E01466" w:rsidR="00824AB2" w:rsidRDefault="0081113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11137">
              <w:rPr>
                <w:b/>
              </w:rPr>
              <w:drawing>
                <wp:inline distT="0" distB="0" distL="0" distR="0" wp14:anchorId="1F7B6D91" wp14:editId="5D27055A">
                  <wp:extent cx="4639322" cy="2676899"/>
                  <wp:effectExtent l="0" t="0" r="0" b="9525"/>
                  <wp:docPr id="38592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9215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22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1137" w14:paraId="3DA9F25B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F845280" w14:textId="13C2BC14" w:rsidR="00811137" w:rsidRDefault="00811137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28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25DA5AE" w14:textId="60C96160" w:rsidR="00811137" w:rsidRPr="00811137" w:rsidRDefault="0081113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11137">
              <w:rPr>
                <w:b/>
              </w:rPr>
              <w:drawing>
                <wp:inline distT="0" distB="0" distL="0" distR="0" wp14:anchorId="28A99B0F" wp14:editId="0DAE599B">
                  <wp:extent cx="4820323" cy="2829320"/>
                  <wp:effectExtent l="0" t="0" r="0" b="9525"/>
                  <wp:docPr id="1260499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49981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447F15">
      <w:headerReference w:type="default" r:id="rId23"/>
      <w:footerReference w:type="default" r:id="rId2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2400FC" w14:textId="77777777" w:rsidR="009A2AF5" w:rsidRDefault="009A2AF5">
      <w:r>
        <w:separator/>
      </w:r>
    </w:p>
  </w:endnote>
  <w:endnote w:type="continuationSeparator" w:id="0">
    <w:p w14:paraId="02B6FD9D" w14:textId="77777777" w:rsidR="009A2AF5" w:rsidRDefault="009A2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0786D9" w14:textId="77777777" w:rsidR="009A2AF5" w:rsidRDefault="009A2AF5">
      <w:r>
        <w:separator/>
      </w:r>
    </w:p>
  </w:footnote>
  <w:footnote w:type="continuationSeparator" w:id="0">
    <w:p w14:paraId="2718EEEE" w14:textId="77777777" w:rsidR="009A2AF5" w:rsidRDefault="009A2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BA"/>
    <w:rsid w:val="002F2F31"/>
    <w:rsid w:val="003009B7"/>
    <w:rsid w:val="00321111"/>
    <w:rsid w:val="00324626"/>
    <w:rsid w:val="00340754"/>
    <w:rsid w:val="0034376D"/>
    <w:rsid w:val="0038057F"/>
    <w:rsid w:val="00386F89"/>
    <w:rsid w:val="00395555"/>
    <w:rsid w:val="003A78C1"/>
    <w:rsid w:val="003A7A03"/>
    <w:rsid w:val="003B06ED"/>
    <w:rsid w:val="003C481E"/>
    <w:rsid w:val="003C6F48"/>
    <w:rsid w:val="003D2915"/>
    <w:rsid w:val="003E46D9"/>
    <w:rsid w:val="003F320B"/>
    <w:rsid w:val="003F7006"/>
    <w:rsid w:val="003F773A"/>
    <w:rsid w:val="004060E8"/>
    <w:rsid w:val="0041151D"/>
    <w:rsid w:val="00412911"/>
    <w:rsid w:val="00416318"/>
    <w:rsid w:val="00417ED0"/>
    <w:rsid w:val="004336DB"/>
    <w:rsid w:val="004413B9"/>
    <w:rsid w:val="004478A2"/>
    <w:rsid w:val="00447F15"/>
    <w:rsid w:val="004556E3"/>
    <w:rsid w:val="004569BD"/>
    <w:rsid w:val="00456B8A"/>
    <w:rsid w:val="0046783D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C79D1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54EDE"/>
    <w:rsid w:val="00663050"/>
    <w:rsid w:val="00664743"/>
    <w:rsid w:val="0066658E"/>
    <w:rsid w:val="006877B6"/>
    <w:rsid w:val="006B053E"/>
    <w:rsid w:val="006C7324"/>
    <w:rsid w:val="006D1AD3"/>
    <w:rsid w:val="006D2C61"/>
    <w:rsid w:val="006D2EEA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42C98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4B4D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11137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5228"/>
    <w:rsid w:val="009065E7"/>
    <w:rsid w:val="00911927"/>
    <w:rsid w:val="00915361"/>
    <w:rsid w:val="00916CC1"/>
    <w:rsid w:val="00925CAA"/>
    <w:rsid w:val="009278A6"/>
    <w:rsid w:val="00935A4B"/>
    <w:rsid w:val="009501E4"/>
    <w:rsid w:val="0095114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AF5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513B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3CED"/>
    <w:rsid w:val="00BD6627"/>
    <w:rsid w:val="00BE020C"/>
    <w:rsid w:val="00BE34C5"/>
    <w:rsid w:val="00BE5DC6"/>
    <w:rsid w:val="00C065D9"/>
    <w:rsid w:val="00C25407"/>
    <w:rsid w:val="00C3734D"/>
    <w:rsid w:val="00C43B2B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A082D"/>
    <w:rsid w:val="00DA7A1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0980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10</TotalTime>
  <Pages>9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8</cp:revision>
  <cp:lastPrinted>2023-06-04T09:02:00Z</cp:lastPrinted>
  <dcterms:created xsi:type="dcterms:W3CDTF">2024-06-30T17:12:00Z</dcterms:created>
  <dcterms:modified xsi:type="dcterms:W3CDTF">2024-06-30T17:22:00Z</dcterms:modified>
</cp:coreProperties>
</file>