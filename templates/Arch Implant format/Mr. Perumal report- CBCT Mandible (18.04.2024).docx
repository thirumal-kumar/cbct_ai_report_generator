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535200">
        <w:trPr>
          <w:trHeight w:val="553"/>
        </w:trPr>
        <w:tc>
          <w:tcPr>
            <w:tcW w:w="2413" w:type="pct"/>
          </w:tcPr>
          <w:p w14:paraId="4D354F41" w14:textId="46B50DA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F55362">
              <w:rPr>
                <w:sz w:val="28"/>
              </w:rPr>
              <w:t xml:space="preserve">. </w:t>
            </w:r>
            <w:r w:rsidR="00533876">
              <w:rPr>
                <w:sz w:val="28"/>
              </w:rPr>
              <w:t>Perumal</w:t>
            </w:r>
          </w:p>
        </w:tc>
        <w:tc>
          <w:tcPr>
            <w:tcW w:w="2587" w:type="pct"/>
          </w:tcPr>
          <w:p w14:paraId="112E52C6" w14:textId="5AFFD87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33876">
              <w:rPr>
                <w:sz w:val="28"/>
              </w:rPr>
              <w:t>18.04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35200">
        <w:trPr>
          <w:trHeight w:val="553"/>
        </w:trPr>
        <w:tc>
          <w:tcPr>
            <w:tcW w:w="2413" w:type="pct"/>
          </w:tcPr>
          <w:p w14:paraId="21388FD1" w14:textId="751E8982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533876">
              <w:rPr>
                <w:sz w:val="28"/>
              </w:rPr>
              <w:t>63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536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35200">
        <w:trPr>
          <w:trHeight w:val="553"/>
        </w:trPr>
        <w:tc>
          <w:tcPr>
            <w:tcW w:w="2413" w:type="pct"/>
          </w:tcPr>
          <w:p w14:paraId="37131503" w14:textId="40AFCEB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533876">
              <w:rPr>
                <w:sz w:val="28"/>
              </w:rPr>
              <w:t>Boominathan</w:t>
            </w:r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A9FB844" w14:textId="76123F17" w:rsidR="00AF2DB4" w:rsidRDefault="00222A11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4E7745">
        <w:rPr>
          <w:sz w:val="28"/>
        </w:rPr>
        <w:t xml:space="preserve"> </w:t>
      </w:r>
      <w:r w:rsidR="008954CF">
        <w:rPr>
          <w:sz w:val="28"/>
        </w:rPr>
        <w:t>edentulous mandibular alveolar ridge</w:t>
      </w:r>
      <w:r w:rsidR="00AC0DDF">
        <w:rPr>
          <w:sz w:val="28"/>
        </w:rPr>
        <w:t xml:space="preserve"> – missing teeth: 34, 35, 36, 37, 38, 45, 46, 47.</w:t>
      </w:r>
    </w:p>
    <w:p w14:paraId="7EA87BF9" w14:textId="14E1F6C3" w:rsidR="005605FB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mandibular alveolar ridge is present with normal trabecular pattern.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6381"/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8"/>
        <w:gridCol w:w="1967"/>
        <w:gridCol w:w="1967"/>
        <w:gridCol w:w="1967"/>
      </w:tblGrid>
      <w:tr w:rsidR="001411EC" w14:paraId="2CF34178" w14:textId="77777777" w:rsidTr="001411EC">
        <w:trPr>
          <w:trHeight w:val="490"/>
        </w:trPr>
        <w:tc>
          <w:tcPr>
            <w:tcW w:w="2132" w:type="pct"/>
            <w:vAlign w:val="center"/>
          </w:tcPr>
          <w:p w14:paraId="7769F64F" w14:textId="77777777" w:rsidR="001411EC" w:rsidRPr="0050224B" w:rsidRDefault="001411EC" w:rsidP="001411E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371B1B94" w14:textId="77777777" w:rsidR="001411EC" w:rsidRDefault="001411EC" w:rsidP="00141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25FDBF61" w14:textId="77777777" w:rsidR="001411EC" w:rsidRDefault="001411EC" w:rsidP="00141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12A3B213" w14:textId="77777777" w:rsidR="001411EC" w:rsidRDefault="001411EC" w:rsidP="00141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1411EC" w14:paraId="0881370A" w14:textId="77777777" w:rsidTr="001411EC">
        <w:trPr>
          <w:trHeight w:val="571"/>
        </w:trPr>
        <w:tc>
          <w:tcPr>
            <w:tcW w:w="2132" w:type="pct"/>
            <w:vAlign w:val="center"/>
          </w:tcPr>
          <w:p w14:paraId="0B2365C6" w14:textId="77777777" w:rsidR="001411EC" w:rsidRDefault="001411EC" w:rsidP="001411E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80413DA" w14:textId="27A95584" w:rsidR="001411EC" w:rsidRDefault="00557940" w:rsidP="00141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5.45</w:t>
            </w:r>
          </w:p>
        </w:tc>
        <w:tc>
          <w:tcPr>
            <w:tcW w:w="956" w:type="pct"/>
            <w:vAlign w:val="center"/>
          </w:tcPr>
          <w:p w14:paraId="7F7A7180" w14:textId="473CFBC8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8.04</w:t>
            </w:r>
          </w:p>
        </w:tc>
        <w:tc>
          <w:tcPr>
            <w:tcW w:w="956" w:type="pct"/>
            <w:vAlign w:val="center"/>
          </w:tcPr>
          <w:p w14:paraId="17613D81" w14:textId="365054A1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8.64</w:t>
            </w:r>
          </w:p>
        </w:tc>
      </w:tr>
      <w:tr w:rsidR="001411EC" w14:paraId="3BB06370" w14:textId="77777777" w:rsidTr="001411EC">
        <w:trPr>
          <w:trHeight w:val="571"/>
        </w:trPr>
        <w:tc>
          <w:tcPr>
            <w:tcW w:w="2132" w:type="pct"/>
            <w:vAlign w:val="center"/>
          </w:tcPr>
          <w:p w14:paraId="60291E72" w14:textId="77777777" w:rsidR="001411EC" w:rsidRPr="000F2EB0" w:rsidRDefault="001411EC" w:rsidP="001411E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2481F4E0" w14:textId="5C0F6313" w:rsidR="001411EC" w:rsidRDefault="00557940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6.97</w:t>
            </w:r>
          </w:p>
        </w:tc>
        <w:tc>
          <w:tcPr>
            <w:tcW w:w="956" w:type="pct"/>
            <w:vAlign w:val="center"/>
          </w:tcPr>
          <w:p w14:paraId="289BF9B6" w14:textId="2B2022FF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11.05</w:t>
            </w:r>
          </w:p>
        </w:tc>
        <w:tc>
          <w:tcPr>
            <w:tcW w:w="956" w:type="pct"/>
            <w:vAlign w:val="center"/>
          </w:tcPr>
          <w:p w14:paraId="02C787C6" w14:textId="7939A9B8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10.35</w:t>
            </w:r>
          </w:p>
        </w:tc>
      </w:tr>
      <w:tr w:rsidR="001411EC" w14:paraId="7E272120" w14:textId="77777777" w:rsidTr="001411EC">
        <w:trPr>
          <w:trHeight w:val="571"/>
        </w:trPr>
        <w:tc>
          <w:tcPr>
            <w:tcW w:w="2132" w:type="pct"/>
            <w:vAlign w:val="center"/>
          </w:tcPr>
          <w:p w14:paraId="78E3957B" w14:textId="77777777" w:rsidR="001411EC" w:rsidRDefault="001411EC" w:rsidP="001411E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4DEA7FB3" w14:textId="49B8C6E4" w:rsidR="001411EC" w:rsidRDefault="00557940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9.44</w:t>
            </w:r>
          </w:p>
        </w:tc>
        <w:tc>
          <w:tcPr>
            <w:tcW w:w="956" w:type="pct"/>
            <w:vAlign w:val="center"/>
          </w:tcPr>
          <w:p w14:paraId="3831E526" w14:textId="6E0DAE0C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11.78</w:t>
            </w:r>
          </w:p>
        </w:tc>
        <w:tc>
          <w:tcPr>
            <w:tcW w:w="956" w:type="pct"/>
            <w:vAlign w:val="center"/>
          </w:tcPr>
          <w:p w14:paraId="6D30A497" w14:textId="18D258E3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11.82</w:t>
            </w:r>
          </w:p>
        </w:tc>
      </w:tr>
      <w:tr w:rsidR="001411EC" w14:paraId="217CBA5A" w14:textId="77777777" w:rsidTr="001411EC">
        <w:trPr>
          <w:trHeight w:val="571"/>
        </w:trPr>
        <w:tc>
          <w:tcPr>
            <w:tcW w:w="2132" w:type="pct"/>
            <w:vAlign w:val="center"/>
          </w:tcPr>
          <w:p w14:paraId="3E2EB499" w14:textId="77777777" w:rsidR="001411EC" w:rsidRDefault="001411EC" w:rsidP="001411E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20D321AF" w14:textId="6B4B3654" w:rsidR="001411EC" w:rsidRDefault="00557940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20.18</w:t>
            </w:r>
          </w:p>
        </w:tc>
        <w:tc>
          <w:tcPr>
            <w:tcW w:w="956" w:type="pct"/>
            <w:vAlign w:val="center"/>
          </w:tcPr>
          <w:p w14:paraId="5EBFF0B8" w14:textId="302006B2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20.74</w:t>
            </w:r>
          </w:p>
        </w:tc>
        <w:tc>
          <w:tcPr>
            <w:tcW w:w="956" w:type="pct"/>
            <w:vAlign w:val="center"/>
          </w:tcPr>
          <w:p w14:paraId="04829AE3" w14:textId="072BA129" w:rsidR="001411EC" w:rsidRDefault="00F86433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20.59</w:t>
            </w:r>
          </w:p>
        </w:tc>
      </w:tr>
    </w:tbl>
    <w:p w14:paraId="097A5CED" w14:textId="77777777" w:rsidR="00D17221" w:rsidRDefault="00D17221"/>
    <w:tbl>
      <w:tblPr>
        <w:tblpPr w:leftFromText="180" w:rightFromText="180" w:vertAnchor="page" w:horzAnchor="margin" w:tblpY="3481"/>
        <w:tblW w:w="517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1"/>
        <w:gridCol w:w="2503"/>
        <w:gridCol w:w="2501"/>
      </w:tblGrid>
      <w:tr w:rsidR="004F5537" w14:paraId="191439D6" w14:textId="77777777" w:rsidTr="004F5537">
        <w:trPr>
          <w:trHeight w:val="544"/>
        </w:trPr>
        <w:tc>
          <w:tcPr>
            <w:tcW w:w="2641" w:type="pct"/>
            <w:vAlign w:val="center"/>
          </w:tcPr>
          <w:p w14:paraId="217CC2A4" w14:textId="77777777" w:rsidR="004F5537" w:rsidRPr="0050224B" w:rsidRDefault="004F5537" w:rsidP="004F553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0" w:type="pct"/>
            <w:vAlign w:val="center"/>
          </w:tcPr>
          <w:p w14:paraId="3C0B7969" w14:textId="77EA879A" w:rsidR="004F5537" w:rsidRDefault="004F5537" w:rsidP="004F553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0" w:type="pct"/>
            <w:vAlign w:val="center"/>
          </w:tcPr>
          <w:p w14:paraId="76F8BB89" w14:textId="097A834B" w:rsidR="004F5537" w:rsidRDefault="004F5537" w:rsidP="004F553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4F5537" w14:paraId="63F80020" w14:textId="77777777" w:rsidTr="004F5537">
        <w:trPr>
          <w:trHeight w:val="633"/>
        </w:trPr>
        <w:tc>
          <w:tcPr>
            <w:tcW w:w="2641" w:type="pct"/>
            <w:vAlign w:val="center"/>
          </w:tcPr>
          <w:p w14:paraId="37FB7DD1" w14:textId="77777777" w:rsidR="004F5537" w:rsidRDefault="004F5537" w:rsidP="004F55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0" w:type="pct"/>
            <w:vAlign w:val="center"/>
          </w:tcPr>
          <w:p w14:paraId="1793B104" w14:textId="646267EE" w:rsidR="004F5537" w:rsidRDefault="00557940" w:rsidP="004F553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6.68</w:t>
            </w:r>
          </w:p>
        </w:tc>
        <w:tc>
          <w:tcPr>
            <w:tcW w:w="1180" w:type="pct"/>
            <w:vAlign w:val="center"/>
          </w:tcPr>
          <w:p w14:paraId="7F820EAF" w14:textId="6BF436C0" w:rsidR="004F5537" w:rsidRDefault="00F86433" w:rsidP="004F553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7.23</w:t>
            </w:r>
          </w:p>
        </w:tc>
      </w:tr>
      <w:tr w:rsidR="004F5537" w14:paraId="701898D6" w14:textId="77777777" w:rsidTr="004F5537">
        <w:trPr>
          <w:trHeight w:val="633"/>
        </w:trPr>
        <w:tc>
          <w:tcPr>
            <w:tcW w:w="2641" w:type="pct"/>
            <w:vAlign w:val="center"/>
          </w:tcPr>
          <w:p w14:paraId="3C29C65C" w14:textId="77777777" w:rsidR="004F5537" w:rsidRPr="000F2EB0" w:rsidRDefault="004F5537" w:rsidP="004F553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0" w:type="pct"/>
            <w:vAlign w:val="center"/>
          </w:tcPr>
          <w:p w14:paraId="02F8DC42" w14:textId="5DE70808" w:rsidR="004F5537" w:rsidRDefault="00557940" w:rsidP="004F55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6.12</w:t>
            </w:r>
          </w:p>
        </w:tc>
        <w:tc>
          <w:tcPr>
            <w:tcW w:w="1180" w:type="pct"/>
            <w:vAlign w:val="center"/>
          </w:tcPr>
          <w:p w14:paraId="5F7B69CB" w14:textId="0603E887" w:rsidR="004F5537" w:rsidRDefault="00F86433" w:rsidP="004F55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</w:tr>
      <w:tr w:rsidR="004F5537" w14:paraId="6C8E2694" w14:textId="77777777" w:rsidTr="004F5537">
        <w:trPr>
          <w:trHeight w:val="633"/>
        </w:trPr>
        <w:tc>
          <w:tcPr>
            <w:tcW w:w="2641" w:type="pct"/>
            <w:vAlign w:val="center"/>
          </w:tcPr>
          <w:p w14:paraId="7AAC4419" w14:textId="65B32283" w:rsidR="004F5537" w:rsidRDefault="004F5537" w:rsidP="004F55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0" w:type="pct"/>
            <w:vAlign w:val="center"/>
          </w:tcPr>
          <w:p w14:paraId="01DB3BD1" w14:textId="1AD31CF2" w:rsidR="004F5537" w:rsidRDefault="00557940" w:rsidP="004F55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15.44</w:t>
            </w:r>
          </w:p>
        </w:tc>
        <w:tc>
          <w:tcPr>
            <w:tcW w:w="1180" w:type="pct"/>
            <w:vAlign w:val="center"/>
          </w:tcPr>
          <w:p w14:paraId="532A5B27" w14:textId="38FD1B7A" w:rsidR="004F5537" w:rsidRDefault="00F86433" w:rsidP="004F55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24.26</w:t>
            </w:r>
          </w:p>
        </w:tc>
      </w:tr>
    </w:tbl>
    <w:tbl>
      <w:tblPr>
        <w:tblpPr w:leftFromText="180" w:rightFromText="180" w:vertAnchor="page" w:horzAnchor="margin" w:tblpY="976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0"/>
        <w:gridCol w:w="1960"/>
        <w:gridCol w:w="1960"/>
        <w:gridCol w:w="1960"/>
      </w:tblGrid>
      <w:tr w:rsidR="001411EC" w14:paraId="46DD9D7E" w14:textId="77777777" w:rsidTr="001411EC">
        <w:trPr>
          <w:trHeight w:val="536"/>
        </w:trPr>
        <w:tc>
          <w:tcPr>
            <w:tcW w:w="2132" w:type="pct"/>
            <w:vAlign w:val="center"/>
          </w:tcPr>
          <w:p w14:paraId="07F96E01" w14:textId="77777777" w:rsidR="001411EC" w:rsidRPr="0050224B" w:rsidRDefault="001411EC" w:rsidP="001411E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6FDC20E" w14:textId="77777777" w:rsidR="001411EC" w:rsidRDefault="001411EC" w:rsidP="00141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500A5493" w14:textId="77777777" w:rsidR="001411EC" w:rsidRDefault="001411EC" w:rsidP="00141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375B5BCD" w14:textId="77777777" w:rsidR="001411EC" w:rsidRDefault="001411EC" w:rsidP="00141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1411EC" w14:paraId="4301B7D7" w14:textId="77777777" w:rsidTr="001411EC">
        <w:trPr>
          <w:trHeight w:val="625"/>
        </w:trPr>
        <w:tc>
          <w:tcPr>
            <w:tcW w:w="2132" w:type="pct"/>
            <w:vAlign w:val="center"/>
          </w:tcPr>
          <w:p w14:paraId="3EEFB255" w14:textId="77777777" w:rsidR="001411EC" w:rsidRDefault="001411EC" w:rsidP="001411E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0C992C44" w14:textId="5C9824FF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3.72</w:t>
            </w:r>
          </w:p>
        </w:tc>
        <w:tc>
          <w:tcPr>
            <w:tcW w:w="956" w:type="pct"/>
            <w:vAlign w:val="center"/>
          </w:tcPr>
          <w:p w14:paraId="6B43E7D2" w14:textId="7F66CD6C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7.59</w:t>
            </w:r>
          </w:p>
        </w:tc>
        <w:tc>
          <w:tcPr>
            <w:tcW w:w="956" w:type="pct"/>
            <w:vAlign w:val="center"/>
          </w:tcPr>
          <w:p w14:paraId="27214932" w14:textId="280F68BB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7.45</w:t>
            </w:r>
          </w:p>
        </w:tc>
      </w:tr>
      <w:tr w:rsidR="001411EC" w14:paraId="75EEA955" w14:textId="77777777" w:rsidTr="001411EC">
        <w:trPr>
          <w:trHeight w:val="625"/>
        </w:trPr>
        <w:tc>
          <w:tcPr>
            <w:tcW w:w="2132" w:type="pct"/>
            <w:vAlign w:val="center"/>
          </w:tcPr>
          <w:p w14:paraId="33F6812F" w14:textId="77777777" w:rsidR="001411EC" w:rsidRPr="000F2EB0" w:rsidRDefault="001411EC" w:rsidP="001411E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12C6A5E5" w14:textId="652DA91E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6.04</w:t>
            </w:r>
          </w:p>
        </w:tc>
        <w:tc>
          <w:tcPr>
            <w:tcW w:w="956" w:type="pct"/>
            <w:vAlign w:val="center"/>
          </w:tcPr>
          <w:p w14:paraId="69D6F00C" w14:textId="7750D8EE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10.2</w:t>
            </w:r>
          </w:p>
        </w:tc>
        <w:tc>
          <w:tcPr>
            <w:tcW w:w="956" w:type="pct"/>
            <w:vAlign w:val="center"/>
          </w:tcPr>
          <w:p w14:paraId="75C3DC7D" w14:textId="4A59D95D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9.19</w:t>
            </w:r>
          </w:p>
        </w:tc>
      </w:tr>
      <w:tr w:rsidR="001411EC" w14:paraId="29D86F25" w14:textId="77777777" w:rsidTr="001411EC">
        <w:trPr>
          <w:trHeight w:val="625"/>
        </w:trPr>
        <w:tc>
          <w:tcPr>
            <w:tcW w:w="2132" w:type="pct"/>
            <w:vAlign w:val="center"/>
          </w:tcPr>
          <w:p w14:paraId="5FE320E1" w14:textId="77777777" w:rsidR="001411EC" w:rsidRDefault="001411EC" w:rsidP="001411E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27715372" w14:textId="1B9C424F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11.85</w:t>
            </w:r>
          </w:p>
        </w:tc>
        <w:tc>
          <w:tcPr>
            <w:tcW w:w="956" w:type="pct"/>
            <w:vAlign w:val="center"/>
          </w:tcPr>
          <w:p w14:paraId="419B11FB" w14:textId="053A8CAC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11.07</w:t>
            </w:r>
          </w:p>
        </w:tc>
        <w:tc>
          <w:tcPr>
            <w:tcW w:w="956" w:type="pct"/>
            <w:vAlign w:val="center"/>
          </w:tcPr>
          <w:p w14:paraId="750DB4A7" w14:textId="5301E1C2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13.09</w:t>
            </w:r>
          </w:p>
        </w:tc>
      </w:tr>
      <w:tr w:rsidR="001411EC" w14:paraId="471662E7" w14:textId="77777777" w:rsidTr="001411EC">
        <w:trPr>
          <w:trHeight w:val="625"/>
        </w:trPr>
        <w:tc>
          <w:tcPr>
            <w:tcW w:w="2132" w:type="pct"/>
            <w:vAlign w:val="center"/>
          </w:tcPr>
          <w:p w14:paraId="6F2C974F" w14:textId="77777777" w:rsidR="001411EC" w:rsidRDefault="001411EC" w:rsidP="001411E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1CB5ACBC" w14:textId="3C260E9F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23.73</w:t>
            </w:r>
          </w:p>
        </w:tc>
        <w:tc>
          <w:tcPr>
            <w:tcW w:w="956" w:type="pct"/>
            <w:vAlign w:val="center"/>
          </w:tcPr>
          <w:p w14:paraId="00B065AB" w14:textId="677362A5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21.25</w:t>
            </w:r>
          </w:p>
        </w:tc>
        <w:tc>
          <w:tcPr>
            <w:tcW w:w="956" w:type="pct"/>
            <w:vAlign w:val="center"/>
          </w:tcPr>
          <w:p w14:paraId="0A38FB89" w14:textId="49765390" w:rsidR="001411EC" w:rsidRDefault="00FA0AE4" w:rsidP="00141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21.01</w:t>
            </w:r>
          </w:p>
        </w:tc>
      </w:tr>
    </w:tbl>
    <w:p w14:paraId="0E6A3892" w14:textId="7DA42E29" w:rsidR="00A51D8E" w:rsidRDefault="00663050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037ABD52" w:rsidR="00A70E92" w:rsidRDefault="00222A11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4CD52F3F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098BF7A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1E8BE13E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53E2040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418296A3" w:rsidR="00205903" w:rsidRDefault="0028210F" w:rsidP="00B923B3">
      <w:pPr>
        <w:tabs>
          <w:tab w:val="left" w:pos="10260"/>
        </w:tabs>
        <w:ind w:firstLine="450"/>
        <w:jc w:val="both"/>
      </w:pPr>
      <w:r w:rsidRPr="0028210F">
        <w:rPr>
          <w:b/>
        </w:rPr>
        <w:drawing>
          <wp:anchor distT="0" distB="0" distL="114300" distR="114300" simplePos="0" relativeHeight="251762176" behindDoc="1" locked="0" layoutInCell="1" allowOverlap="1" wp14:anchorId="6E347955" wp14:editId="799ED016">
            <wp:simplePos x="0" y="0"/>
            <wp:positionH relativeFrom="column">
              <wp:posOffset>552450</wp:posOffset>
            </wp:positionH>
            <wp:positionV relativeFrom="paragraph">
              <wp:posOffset>13970</wp:posOffset>
            </wp:positionV>
            <wp:extent cx="5420481" cy="2019582"/>
            <wp:effectExtent l="0" t="0" r="0" b="0"/>
            <wp:wrapTight wrapText="bothSides">
              <wp:wrapPolygon edited="0">
                <wp:start x="0" y="0"/>
                <wp:lineTo x="0" y="21396"/>
                <wp:lineTo x="21484" y="21396"/>
                <wp:lineTo x="21484" y="0"/>
                <wp:lineTo x="0" y="0"/>
              </wp:wrapPolygon>
            </wp:wrapTight>
            <wp:docPr id="16978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58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1A418" w14:textId="4809F82C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6FCD56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A18BEE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54BDE86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495111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6A08B4" w14:textId="18AB7BB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1F451D" w14:textId="6EE1C294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CC84CF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58F331" w14:textId="2CF65280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2814FE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F6EAF69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35C1A604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4C308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FDA88E8" w:rsidR="0083504C" w:rsidRDefault="0083504C" w:rsidP="00A2470C">
      <w:pPr>
        <w:rPr>
          <w:b/>
        </w:rPr>
      </w:pPr>
    </w:p>
    <w:p w14:paraId="4B18207C" w14:textId="57DED598" w:rsidR="009B4D07" w:rsidRDefault="009B4D07" w:rsidP="00A2470C">
      <w:pPr>
        <w:rPr>
          <w:b/>
        </w:rPr>
      </w:pPr>
    </w:p>
    <w:p w14:paraId="6B21D343" w14:textId="0A870411" w:rsidR="0083504C" w:rsidRDefault="001C5280" w:rsidP="002E7609">
      <w:pPr>
        <w:jc w:val="center"/>
        <w:rPr>
          <w:b/>
        </w:rPr>
      </w:pPr>
      <w:r w:rsidRPr="001C5280">
        <w:rPr>
          <w:b/>
        </w:rPr>
        <w:drawing>
          <wp:inline distT="0" distB="0" distL="0" distR="0" wp14:anchorId="78B3AD21" wp14:editId="7F1B1583">
            <wp:extent cx="3664185" cy="2082800"/>
            <wp:effectExtent l="0" t="0" r="0" b="0"/>
            <wp:docPr id="58471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8217" cy="20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E3B4" w14:textId="798DD288" w:rsidR="009B4D07" w:rsidRDefault="009B4D07" w:rsidP="00AA4D9E">
      <w:pPr>
        <w:rPr>
          <w:b/>
        </w:rPr>
      </w:pPr>
    </w:p>
    <w:p w14:paraId="4B9AEA6F" w14:textId="596871C2" w:rsidR="009B4D07" w:rsidRDefault="001C5280" w:rsidP="00AA4D9E">
      <w:pPr>
        <w:rPr>
          <w:b/>
        </w:rPr>
      </w:pPr>
      <w:r w:rsidRPr="001C5280">
        <w:rPr>
          <w:b/>
        </w:rPr>
        <w:drawing>
          <wp:anchor distT="0" distB="0" distL="114300" distR="114300" simplePos="0" relativeHeight="251763200" behindDoc="1" locked="0" layoutInCell="1" allowOverlap="1" wp14:anchorId="473D75CC" wp14:editId="04C5FAD2">
            <wp:simplePos x="0" y="0"/>
            <wp:positionH relativeFrom="margin">
              <wp:align>center</wp:align>
            </wp:positionH>
            <wp:positionV relativeFrom="paragraph">
              <wp:posOffset>32385</wp:posOffset>
            </wp:positionV>
            <wp:extent cx="3879850" cy="1803400"/>
            <wp:effectExtent l="0" t="0" r="6350" b="6350"/>
            <wp:wrapTight wrapText="bothSides">
              <wp:wrapPolygon edited="0">
                <wp:start x="0" y="0"/>
                <wp:lineTo x="0" y="21448"/>
                <wp:lineTo x="21529" y="21448"/>
                <wp:lineTo x="21529" y="0"/>
                <wp:lineTo x="0" y="0"/>
              </wp:wrapPolygon>
            </wp:wrapTight>
            <wp:docPr id="13791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6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0A8E1" w14:textId="1128F3E4" w:rsidR="009B4D07" w:rsidRDefault="009B4D07" w:rsidP="00AA4D9E">
      <w:pPr>
        <w:rPr>
          <w:b/>
        </w:rPr>
      </w:pPr>
    </w:p>
    <w:p w14:paraId="6B481917" w14:textId="418D1AEE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2495C329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6C7954A5" w14:textId="58F8BC9B" w:rsidR="00BC5343" w:rsidRDefault="00BC5343" w:rsidP="00AA4D9E">
      <w:pPr>
        <w:rPr>
          <w:b/>
        </w:rPr>
      </w:pPr>
    </w:p>
    <w:p w14:paraId="6DD914FB" w14:textId="7067259A" w:rsidR="00B54E1A" w:rsidRDefault="00B54E1A" w:rsidP="00BC5343">
      <w:pPr>
        <w:rPr>
          <w:b/>
        </w:rPr>
      </w:pPr>
      <w:r>
        <w:rPr>
          <w:b/>
        </w:rPr>
        <w:br w:type="page"/>
      </w:r>
    </w:p>
    <w:p w14:paraId="54865044" w14:textId="77777777" w:rsidR="00BC5343" w:rsidRDefault="00BC5343" w:rsidP="00AA4D9E">
      <w:pPr>
        <w:jc w:val="center"/>
        <w:rPr>
          <w:b/>
        </w:rPr>
      </w:pPr>
    </w:p>
    <w:p w14:paraId="3E65905B" w14:textId="3D9D3EF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D80C9D" w14:paraId="7AC1C4E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9A2EF43" w14:textId="21D2461F" w:rsidR="00D80C9D" w:rsidRPr="002A4ACA" w:rsidRDefault="0052023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23C">
              <w:rPr>
                <w:b/>
              </w:rPr>
              <w:drawing>
                <wp:inline distT="0" distB="0" distL="0" distR="0" wp14:anchorId="1AD8D61A" wp14:editId="0B9A57D3">
                  <wp:extent cx="3448531" cy="2276793"/>
                  <wp:effectExtent l="0" t="0" r="0" b="9525"/>
                  <wp:docPr id="922752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7527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D7C7CD" w14:textId="37502503" w:rsidR="00D80C9D" w:rsidRPr="002A4ACA" w:rsidRDefault="0052023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23C">
              <w:rPr>
                <w:b/>
              </w:rPr>
              <w:drawing>
                <wp:inline distT="0" distB="0" distL="0" distR="0" wp14:anchorId="18A8BF6E" wp14:editId="1CC4A28C">
                  <wp:extent cx="3581900" cy="2495898"/>
                  <wp:effectExtent l="0" t="0" r="0" b="0"/>
                  <wp:docPr id="2008738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7384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6CBF7358" w:rsidR="00D80C9D" w:rsidRPr="002A4ACA" w:rsidRDefault="000370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37014">
              <w:rPr>
                <w:b/>
              </w:rPr>
              <w:drawing>
                <wp:inline distT="0" distB="0" distL="0" distR="0" wp14:anchorId="07B8F048" wp14:editId="5CE6B0A1">
                  <wp:extent cx="3620005" cy="2381582"/>
                  <wp:effectExtent l="0" t="0" r="0" b="0"/>
                  <wp:docPr id="1843704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044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47748F38" w:rsidR="00D80C9D" w:rsidRPr="002A4ACA" w:rsidRDefault="000370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37014">
              <w:rPr>
                <w:b/>
              </w:rPr>
              <w:drawing>
                <wp:inline distT="0" distB="0" distL="0" distR="0" wp14:anchorId="5DA73FCB" wp14:editId="74473086">
                  <wp:extent cx="3858163" cy="2438740"/>
                  <wp:effectExtent l="0" t="0" r="9525" b="0"/>
                  <wp:docPr id="329100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1005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43DC29B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B3E9B4" w14:textId="7D66EFCC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71964D3" w14:textId="0D448BF4" w:rsidR="00D80C9D" w:rsidRPr="002A4ACA" w:rsidRDefault="00282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8210F">
              <w:rPr>
                <w:b/>
              </w:rPr>
              <w:drawing>
                <wp:inline distT="0" distB="0" distL="0" distR="0" wp14:anchorId="19B9CD16" wp14:editId="07FD7660">
                  <wp:extent cx="3905795" cy="2715004"/>
                  <wp:effectExtent l="0" t="0" r="0" b="9525"/>
                  <wp:docPr id="1934090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0904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1776940" w14:textId="27B69FB7" w:rsidR="00D80C9D" w:rsidRPr="002A4ACA" w:rsidRDefault="003207E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207E8">
              <w:rPr>
                <w:b/>
              </w:rPr>
              <w:drawing>
                <wp:inline distT="0" distB="0" distL="0" distR="0" wp14:anchorId="2419EAFF" wp14:editId="1158ECCA">
                  <wp:extent cx="3648584" cy="2276793"/>
                  <wp:effectExtent l="0" t="0" r="0" b="9525"/>
                  <wp:docPr id="1416636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363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0DD0B69A" w14:textId="37B63BCB" w:rsidR="00D80C9D" w:rsidRPr="002A4ACA" w:rsidRDefault="003207E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207E8">
              <w:rPr>
                <w:b/>
              </w:rPr>
              <w:drawing>
                <wp:inline distT="0" distB="0" distL="0" distR="0" wp14:anchorId="6520BE06" wp14:editId="3426DFDF">
                  <wp:extent cx="3458058" cy="2400635"/>
                  <wp:effectExtent l="0" t="0" r="9525" b="0"/>
                  <wp:docPr id="1289919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9191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C1EA8F1" w14:textId="3F7164CC" w:rsidR="00D80C9D" w:rsidRPr="002A4ACA" w:rsidRDefault="003207E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207E8">
              <w:rPr>
                <w:b/>
              </w:rPr>
              <w:drawing>
                <wp:inline distT="0" distB="0" distL="0" distR="0" wp14:anchorId="3899BAD2" wp14:editId="7CA0C9FA">
                  <wp:extent cx="3610479" cy="2267266"/>
                  <wp:effectExtent l="0" t="0" r="9525" b="0"/>
                  <wp:docPr id="111027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724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5A09CE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6BA7F" w14:textId="77777777" w:rsidR="005A09CE" w:rsidRDefault="005A09CE">
      <w:r>
        <w:separator/>
      </w:r>
    </w:p>
  </w:endnote>
  <w:endnote w:type="continuationSeparator" w:id="0">
    <w:p w14:paraId="2A778BDF" w14:textId="77777777" w:rsidR="005A09CE" w:rsidRDefault="005A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36CC7" w14:textId="77777777" w:rsidR="005A09CE" w:rsidRDefault="005A09CE">
      <w:r>
        <w:separator/>
      </w:r>
    </w:p>
  </w:footnote>
  <w:footnote w:type="continuationSeparator" w:id="0">
    <w:p w14:paraId="6AE8C546" w14:textId="77777777" w:rsidR="005A09CE" w:rsidRDefault="005A0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37014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10514A"/>
    <w:rsid w:val="00112B87"/>
    <w:rsid w:val="00113A6F"/>
    <w:rsid w:val="001153E9"/>
    <w:rsid w:val="00125E9A"/>
    <w:rsid w:val="001263D2"/>
    <w:rsid w:val="0013289A"/>
    <w:rsid w:val="001351ED"/>
    <w:rsid w:val="001411EC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C5280"/>
    <w:rsid w:val="001D4728"/>
    <w:rsid w:val="001E0398"/>
    <w:rsid w:val="001E2690"/>
    <w:rsid w:val="001E2F23"/>
    <w:rsid w:val="001F158A"/>
    <w:rsid w:val="001F230C"/>
    <w:rsid w:val="001F5A3B"/>
    <w:rsid w:val="001F7F01"/>
    <w:rsid w:val="00205903"/>
    <w:rsid w:val="002066B7"/>
    <w:rsid w:val="0021011C"/>
    <w:rsid w:val="00213238"/>
    <w:rsid w:val="00214500"/>
    <w:rsid w:val="00214BDB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10F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6DB8"/>
    <w:rsid w:val="003207E8"/>
    <w:rsid w:val="00321111"/>
    <w:rsid w:val="003273B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5537"/>
    <w:rsid w:val="004F6FD5"/>
    <w:rsid w:val="0052023C"/>
    <w:rsid w:val="005237D2"/>
    <w:rsid w:val="005245F8"/>
    <w:rsid w:val="00524E9F"/>
    <w:rsid w:val="00533876"/>
    <w:rsid w:val="00534451"/>
    <w:rsid w:val="00535200"/>
    <w:rsid w:val="005372FC"/>
    <w:rsid w:val="00547F7D"/>
    <w:rsid w:val="0055175D"/>
    <w:rsid w:val="005521A0"/>
    <w:rsid w:val="005521D8"/>
    <w:rsid w:val="0055535D"/>
    <w:rsid w:val="00557940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09CE"/>
    <w:rsid w:val="005A2CE8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2A9"/>
    <w:rsid w:val="006D1AD3"/>
    <w:rsid w:val="006D3317"/>
    <w:rsid w:val="006D3FEC"/>
    <w:rsid w:val="006D7D65"/>
    <w:rsid w:val="006E32BA"/>
    <w:rsid w:val="006E476A"/>
    <w:rsid w:val="006E50B3"/>
    <w:rsid w:val="006E5174"/>
    <w:rsid w:val="006E5E7F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C0DDF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86433"/>
    <w:rsid w:val="00F9296A"/>
    <w:rsid w:val="00FA0AE4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37</TotalTime>
  <Pages>9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2023-10-04T09:57:00Z</cp:lastPrinted>
  <dcterms:created xsi:type="dcterms:W3CDTF">2024-04-18T09:38:00Z</dcterms:created>
  <dcterms:modified xsi:type="dcterms:W3CDTF">2024-04-18T10:14:00Z</dcterms:modified>
</cp:coreProperties>
</file>