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165FA453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D055E">
              <w:rPr>
                <w:sz w:val="28"/>
              </w:rPr>
              <w:t xml:space="preserve">s. </w:t>
            </w:r>
            <w:r w:rsidR="00B0454E">
              <w:rPr>
                <w:sz w:val="28"/>
              </w:rPr>
              <w:t>Vasanthi</w:t>
            </w:r>
          </w:p>
        </w:tc>
        <w:tc>
          <w:tcPr>
            <w:tcW w:w="2568" w:type="pct"/>
          </w:tcPr>
          <w:p w14:paraId="112E52C6" w14:textId="145FE8E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7B09BB">
              <w:rPr>
                <w:sz w:val="28"/>
              </w:rPr>
              <w:t>3</w:t>
            </w:r>
            <w:r w:rsidR="00B0454E">
              <w:rPr>
                <w:sz w:val="28"/>
              </w:rPr>
              <w:t>1</w:t>
            </w:r>
            <w:r w:rsidR="00E823AD">
              <w:rPr>
                <w:sz w:val="28"/>
              </w:rPr>
              <w:t>.03.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387EE355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065C4">
              <w:rPr>
                <w:sz w:val="28"/>
              </w:rPr>
              <w:t>5</w:t>
            </w:r>
            <w:r w:rsidR="00B0454E">
              <w:rPr>
                <w:sz w:val="28"/>
              </w:rPr>
              <w:t>4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D055E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2581621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>. S, Sandhya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5764E3CD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loss of crown and root structure in relation to 11, 13, 14, 15, 18, 22, 23, 24, 25, 2</w:t>
      </w:r>
      <w:r w:rsidR="000004A2">
        <w:rPr>
          <w:sz w:val="28"/>
        </w:rPr>
        <w:t xml:space="preserve">7, 28, 35, </w:t>
      </w:r>
      <w:r w:rsidR="00D46A65">
        <w:rPr>
          <w:sz w:val="28"/>
        </w:rPr>
        <w:t xml:space="preserve">37, 38, </w:t>
      </w:r>
      <w:r w:rsidR="00527D32">
        <w:rPr>
          <w:sz w:val="28"/>
        </w:rPr>
        <w:t>45, 46, 47.</w:t>
      </w:r>
    </w:p>
    <w:p w14:paraId="7069326B" w14:textId="50D0C437" w:rsidR="00A574CD" w:rsidRDefault="00D46A65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36, 43, 44</w:t>
      </w:r>
      <w:r w:rsidR="00527D32">
        <w:rPr>
          <w:sz w:val="28"/>
        </w:rPr>
        <w:t>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13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proofErr w:type="gramStart"/>
            <w:r w:rsidRPr="00930BA6">
              <w:rPr>
                <w:b/>
              </w:rPr>
              <w:t>region</w:t>
            </w:r>
            <w:proofErr w:type="gramEnd"/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05A237F5" w:rsidR="00BD6A11" w:rsidRDefault="0093292F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0CBFAFB3" w14:textId="13535BCE" w:rsidR="00BD6A11" w:rsidRDefault="00ED3F46" w:rsidP="00BF422B">
            <w:pPr>
              <w:jc w:val="center"/>
            </w:pPr>
            <w:r>
              <w:t>7</w:t>
            </w:r>
          </w:p>
        </w:tc>
        <w:tc>
          <w:tcPr>
            <w:tcW w:w="526" w:type="pct"/>
          </w:tcPr>
          <w:p w14:paraId="30C40DD1" w14:textId="2CC4569C" w:rsidR="00BD6A11" w:rsidRDefault="00ED3F46" w:rsidP="00BF422B">
            <w:pPr>
              <w:jc w:val="center"/>
            </w:pPr>
            <w:r>
              <w:t>4.2</w:t>
            </w:r>
          </w:p>
        </w:tc>
        <w:tc>
          <w:tcPr>
            <w:tcW w:w="526" w:type="pct"/>
          </w:tcPr>
          <w:p w14:paraId="6C52CFB5" w14:textId="64B6DFD8" w:rsidR="00BD6A11" w:rsidRDefault="00ED3F46" w:rsidP="00BF422B">
            <w:pPr>
              <w:jc w:val="center"/>
            </w:pPr>
            <w:r>
              <w:t>4</w:t>
            </w:r>
          </w:p>
        </w:tc>
        <w:tc>
          <w:tcPr>
            <w:tcW w:w="526" w:type="pct"/>
          </w:tcPr>
          <w:p w14:paraId="3FF74937" w14:textId="56B4B6CB" w:rsidR="00BD6A11" w:rsidRDefault="001A3104" w:rsidP="00BF422B">
            <w:pPr>
              <w:jc w:val="center"/>
            </w:pPr>
            <w:r>
              <w:t>7.3</w:t>
            </w:r>
          </w:p>
        </w:tc>
        <w:tc>
          <w:tcPr>
            <w:tcW w:w="526" w:type="pct"/>
          </w:tcPr>
          <w:p w14:paraId="0CC0A391" w14:textId="099BB262" w:rsidR="00BD6A11" w:rsidRDefault="001A3104" w:rsidP="00BF422B">
            <w:pPr>
              <w:jc w:val="center"/>
            </w:pPr>
            <w:r>
              <w:t>5.2</w:t>
            </w:r>
          </w:p>
        </w:tc>
        <w:tc>
          <w:tcPr>
            <w:tcW w:w="526" w:type="pct"/>
          </w:tcPr>
          <w:p w14:paraId="554FAA52" w14:textId="51A1C70A" w:rsidR="00BD6A11" w:rsidRDefault="001A3104" w:rsidP="00BF422B">
            <w:pPr>
              <w:jc w:val="center"/>
            </w:pPr>
            <w:r>
              <w:t>3.8</w:t>
            </w:r>
          </w:p>
        </w:tc>
        <w:tc>
          <w:tcPr>
            <w:tcW w:w="526" w:type="pct"/>
          </w:tcPr>
          <w:p w14:paraId="6C45F1EA" w14:textId="4EB72C1C" w:rsidR="00BD6A11" w:rsidRDefault="001A3104" w:rsidP="00BF422B">
            <w:pPr>
              <w:jc w:val="center"/>
            </w:pPr>
            <w:r>
              <w:t>5.6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76AF0A90" w:rsidR="00BD6A11" w:rsidRDefault="0093292F" w:rsidP="00BF422B">
            <w:pPr>
              <w:jc w:val="center"/>
            </w:pPr>
            <w:r>
              <w:t>6.7</w:t>
            </w:r>
          </w:p>
        </w:tc>
        <w:tc>
          <w:tcPr>
            <w:tcW w:w="526" w:type="pct"/>
          </w:tcPr>
          <w:p w14:paraId="5CFF5A6F" w14:textId="611F4BA8" w:rsidR="00BD6A11" w:rsidRDefault="00ED3F46" w:rsidP="00BF422B">
            <w:pPr>
              <w:jc w:val="center"/>
            </w:pPr>
            <w:r>
              <w:t>6.8</w:t>
            </w:r>
          </w:p>
        </w:tc>
        <w:tc>
          <w:tcPr>
            <w:tcW w:w="526" w:type="pct"/>
          </w:tcPr>
          <w:p w14:paraId="4B3D4431" w14:textId="3104C239" w:rsidR="00BD6A11" w:rsidRDefault="00ED3F46" w:rsidP="00BF422B">
            <w:pPr>
              <w:jc w:val="center"/>
            </w:pPr>
            <w:r>
              <w:t>4.8</w:t>
            </w:r>
          </w:p>
        </w:tc>
        <w:tc>
          <w:tcPr>
            <w:tcW w:w="526" w:type="pct"/>
          </w:tcPr>
          <w:p w14:paraId="086DECE9" w14:textId="5C7D56D2" w:rsidR="00BD6A11" w:rsidRDefault="00ED3F46" w:rsidP="00BF422B">
            <w:pPr>
              <w:jc w:val="center"/>
            </w:pPr>
            <w:r>
              <w:t>4.6</w:t>
            </w:r>
          </w:p>
        </w:tc>
        <w:tc>
          <w:tcPr>
            <w:tcW w:w="526" w:type="pct"/>
          </w:tcPr>
          <w:p w14:paraId="7C2669B4" w14:textId="67069C4E" w:rsidR="00BD6A11" w:rsidRDefault="001A3104" w:rsidP="00BF422B">
            <w:pPr>
              <w:jc w:val="center"/>
            </w:pPr>
            <w:r>
              <w:t>8.6</w:t>
            </w:r>
          </w:p>
        </w:tc>
        <w:tc>
          <w:tcPr>
            <w:tcW w:w="526" w:type="pct"/>
          </w:tcPr>
          <w:p w14:paraId="68B20E08" w14:textId="3B76F0F1" w:rsidR="00BD6A11" w:rsidRDefault="001A3104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11D13BA0" w14:textId="09BE3B87" w:rsidR="00BD6A11" w:rsidRDefault="001A3104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22E92020" w14:textId="6423FCEB" w:rsidR="00BD6A11" w:rsidRDefault="001A3104" w:rsidP="00BF422B">
            <w:pPr>
              <w:jc w:val="center"/>
            </w:pPr>
            <w:r>
              <w:t>7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181AA8CD" w:rsidR="00BD6A11" w:rsidRDefault="0093292F" w:rsidP="00BF422B">
            <w:pPr>
              <w:jc w:val="center"/>
            </w:pPr>
            <w:r>
              <w:t>20.9</w:t>
            </w:r>
          </w:p>
        </w:tc>
        <w:tc>
          <w:tcPr>
            <w:tcW w:w="526" w:type="pct"/>
          </w:tcPr>
          <w:p w14:paraId="72EE28D7" w14:textId="6A2B5029" w:rsidR="00BD6A11" w:rsidRDefault="00ED3F46" w:rsidP="00BF422B">
            <w:pPr>
              <w:jc w:val="center"/>
            </w:pPr>
            <w:r>
              <w:t>18.1</w:t>
            </w:r>
          </w:p>
        </w:tc>
        <w:tc>
          <w:tcPr>
            <w:tcW w:w="526" w:type="pct"/>
          </w:tcPr>
          <w:p w14:paraId="35A1B00D" w14:textId="403C4F31" w:rsidR="00BD6A11" w:rsidRDefault="00ED3F46" w:rsidP="00BF422B">
            <w:pPr>
              <w:jc w:val="center"/>
            </w:pPr>
            <w:r>
              <w:t>19.8</w:t>
            </w:r>
          </w:p>
        </w:tc>
        <w:tc>
          <w:tcPr>
            <w:tcW w:w="526" w:type="pct"/>
          </w:tcPr>
          <w:p w14:paraId="16EBA496" w14:textId="3FAB8666" w:rsidR="00BD6A11" w:rsidRDefault="00ED3F46" w:rsidP="00BF422B">
            <w:pPr>
              <w:jc w:val="center"/>
            </w:pPr>
            <w:r>
              <w:t>18.9</w:t>
            </w:r>
          </w:p>
        </w:tc>
        <w:tc>
          <w:tcPr>
            <w:tcW w:w="526" w:type="pct"/>
          </w:tcPr>
          <w:p w14:paraId="6915DB5E" w14:textId="45DB1436" w:rsidR="00BD6A11" w:rsidRDefault="001A3104" w:rsidP="00BF422B">
            <w:pPr>
              <w:jc w:val="center"/>
            </w:pPr>
            <w:r>
              <w:t>20</w:t>
            </w:r>
          </w:p>
        </w:tc>
        <w:tc>
          <w:tcPr>
            <w:tcW w:w="526" w:type="pct"/>
          </w:tcPr>
          <w:p w14:paraId="068D8CEE" w14:textId="4B0A4B7C" w:rsidR="00BD6A11" w:rsidRDefault="001A3104" w:rsidP="00BF422B">
            <w:pPr>
              <w:jc w:val="center"/>
            </w:pPr>
            <w:r>
              <w:t>19.1</w:t>
            </w:r>
          </w:p>
        </w:tc>
        <w:tc>
          <w:tcPr>
            <w:tcW w:w="526" w:type="pct"/>
          </w:tcPr>
          <w:p w14:paraId="7F642986" w14:textId="18D0437B" w:rsidR="00BD6A11" w:rsidRDefault="001A3104" w:rsidP="00BF422B">
            <w:pPr>
              <w:jc w:val="center"/>
            </w:pPr>
            <w:r>
              <w:t>18.8</w:t>
            </w:r>
          </w:p>
        </w:tc>
        <w:tc>
          <w:tcPr>
            <w:tcW w:w="526" w:type="pct"/>
          </w:tcPr>
          <w:p w14:paraId="4099FA2F" w14:textId="55DB8B89" w:rsidR="00BD6A11" w:rsidRDefault="001A3104" w:rsidP="00BF422B">
            <w:pPr>
              <w:jc w:val="center"/>
            </w:pPr>
            <w:r>
              <w:t>18.6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4AF89D0C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608" w:type="pct"/>
          </w:tcPr>
          <w:p w14:paraId="04968D7D" w14:textId="77ADAA73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  <w:tc>
          <w:tcPr>
            <w:tcW w:w="608" w:type="pct"/>
          </w:tcPr>
          <w:p w14:paraId="1EBEA066" w14:textId="0A02A7F4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  <w:tc>
          <w:tcPr>
            <w:tcW w:w="608" w:type="pct"/>
          </w:tcPr>
          <w:p w14:paraId="121C1C72" w14:textId="46CDCA08" w:rsidR="00BD6A11" w:rsidRDefault="001A3104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608" w:type="pct"/>
          </w:tcPr>
          <w:p w14:paraId="5B7BF53A" w14:textId="0FE645D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10.9</w:t>
            </w:r>
          </w:p>
        </w:tc>
        <w:tc>
          <w:tcPr>
            <w:tcW w:w="606" w:type="pct"/>
          </w:tcPr>
          <w:p w14:paraId="3D7B8FEB" w14:textId="7A30B2F5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3EADA2FC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608" w:type="pct"/>
          </w:tcPr>
          <w:p w14:paraId="755F7143" w14:textId="4388E0E3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  <w:tc>
          <w:tcPr>
            <w:tcW w:w="608" w:type="pct"/>
          </w:tcPr>
          <w:p w14:paraId="6988FEF7" w14:textId="3D0CAB64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</w:t>
            </w:r>
          </w:p>
        </w:tc>
        <w:tc>
          <w:tcPr>
            <w:tcW w:w="608" w:type="pct"/>
          </w:tcPr>
          <w:p w14:paraId="47AA2BA9" w14:textId="601DF828" w:rsidR="00BD6A11" w:rsidRDefault="001A310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608" w:type="pct"/>
          </w:tcPr>
          <w:p w14:paraId="6659DBBE" w14:textId="695AF3B0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  <w:tc>
          <w:tcPr>
            <w:tcW w:w="606" w:type="pct"/>
          </w:tcPr>
          <w:p w14:paraId="204FF0B3" w14:textId="7B923794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14.2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08" w:type="pct"/>
          </w:tcPr>
          <w:p w14:paraId="725E5510" w14:textId="3D14BB30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</w:t>
            </w:r>
          </w:p>
        </w:tc>
        <w:tc>
          <w:tcPr>
            <w:tcW w:w="608" w:type="pct"/>
          </w:tcPr>
          <w:p w14:paraId="27F23230" w14:textId="0CCCA1D6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14.1</w:t>
            </w:r>
          </w:p>
        </w:tc>
        <w:tc>
          <w:tcPr>
            <w:tcW w:w="608" w:type="pct"/>
          </w:tcPr>
          <w:p w14:paraId="117C1A28" w14:textId="6859258D" w:rsidR="00BD6A11" w:rsidRDefault="00ED3F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12.6</w:t>
            </w:r>
          </w:p>
        </w:tc>
        <w:tc>
          <w:tcPr>
            <w:tcW w:w="608" w:type="pct"/>
          </w:tcPr>
          <w:p w14:paraId="61042547" w14:textId="689A0492" w:rsidR="00BD6A11" w:rsidRDefault="001A310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19.8</w:t>
            </w:r>
          </w:p>
        </w:tc>
        <w:tc>
          <w:tcPr>
            <w:tcW w:w="608" w:type="pct"/>
          </w:tcPr>
          <w:p w14:paraId="77171032" w14:textId="3BE4AB52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</w:t>
            </w:r>
          </w:p>
        </w:tc>
        <w:tc>
          <w:tcPr>
            <w:tcW w:w="606" w:type="pct"/>
          </w:tcPr>
          <w:p w14:paraId="4AD55496" w14:textId="2D2BC45F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1265392E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5DE0850B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1A0D01E0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7420EC60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6D23E90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4E4C18E6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7C09E914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1469AED0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1EB7DDFE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1754D0F4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5A05D33E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5E235C80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24.4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5F8D1D6A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803" w:type="pct"/>
            <w:vAlign w:val="center"/>
          </w:tcPr>
          <w:p w14:paraId="5F015D67" w14:textId="38DA4EF6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03" w:type="pct"/>
            <w:vAlign w:val="center"/>
          </w:tcPr>
          <w:p w14:paraId="52691122" w14:textId="645CB3A3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  <w:tc>
          <w:tcPr>
            <w:tcW w:w="800" w:type="pct"/>
            <w:vAlign w:val="center"/>
          </w:tcPr>
          <w:p w14:paraId="23C32197" w14:textId="44225691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79CF8888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</w:t>
            </w:r>
          </w:p>
        </w:tc>
        <w:tc>
          <w:tcPr>
            <w:tcW w:w="803" w:type="pct"/>
            <w:vAlign w:val="center"/>
          </w:tcPr>
          <w:p w14:paraId="3EE86883" w14:textId="2A13F3BB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803" w:type="pct"/>
            <w:vAlign w:val="center"/>
          </w:tcPr>
          <w:p w14:paraId="74FE2E5F" w14:textId="5EED7D39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  <w:tc>
          <w:tcPr>
            <w:tcW w:w="800" w:type="pct"/>
            <w:vAlign w:val="center"/>
          </w:tcPr>
          <w:p w14:paraId="5645E8F9" w14:textId="596830F9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2623720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24.8</w:t>
            </w:r>
          </w:p>
        </w:tc>
        <w:tc>
          <w:tcPr>
            <w:tcW w:w="803" w:type="pct"/>
            <w:vAlign w:val="center"/>
          </w:tcPr>
          <w:p w14:paraId="34160956" w14:textId="77856081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25.9</w:t>
            </w:r>
          </w:p>
        </w:tc>
        <w:tc>
          <w:tcPr>
            <w:tcW w:w="803" w:type="pct"/>
            <w:vAlign w:val="center"/>
          </w:tcPr>
          <w:p w14:paraId="4C70E9F4" w14:textId="06ECC3DB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</w:t>
            </w:r>
          </w:p>
        </w:tc>
        <w:tc>
          <w:tcPr>
            <w:tcW w:w="800" w:type="pct"/>
            <w:vAlign w:val="center"/>
          </w:tcPr>
          <w:p w14:paraId="22CC1AF2" w14:textId="5899CB7D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47682C0F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3.9</w:t>
            </w:r>
          </w:p>
        </w:tc>
        <w:tc>
          <w:tcPr>
            <w:tcW w:w="865" w:type="pct"/>
            <w:vAlign w:val="center"/>
          </w:tcPr>
          <w:p w14:paraId="4968D433" w14:textId="228C27B5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741" w:type="pct"/>
            <w:vAlign w:val="center"/>
          </w:tcPr>
          <w:p w14:paraId="55A18164" w14:textId="48CEF9D9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4F138D8A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65" w:type="pct"/>
            <w:vAlign w:val="center"/>
          </w:tcPr>
          <w:p w14:paraId="79389FA4" w14:textId="7D3CFB9D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</w:t>
            </w:r>
          </w:p>
        </w:tc>
        <w:tc>
          <w:tcPr>
            <w:tcW w:w="741" w:type="pct"/>
            <w:vAlign w:val="center"/>
          </w:tcPr>
          <w:p w14:paraId="0C51483F" w14:textId="483F2F4B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12416B58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13.3</w:t>
            </w:r>
          </w:p>
        </w:tc>
        <w:tc>
          <w:tcPr>
            <w:tcW w:w="865" w:type="pct"/>
            <w:vAlign w:val="center"/>
          </w:tcPr>
          <w:p w14:paraId="630FBA98" w14:textId="283A4DD2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12.9</w:t>
            </w:r>
          </w:p>
        </w:tc>
        <w:tc>
          <w:tcPr>
            <w:tcW w:w="741" w:type="pct"/>
            <w:vAlign w:val="center"/>
          </w:tcPr>
          <w:p w14:paraId="6D764FD4" w14:textId="0F68BE25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77F7C758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24.2</w:t>
            </w:r>
          </w:p>
        </w:tc>
        <w:tc>
          <w:tcPr>
            <w:tcW w:w="865" w:type="pct"/>
            <w:vAlign w:val="center"/>
          </w:tcPr>
          <w:p w14:paraId="2B91C84B" w14:textId="32225B8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741" w:type="pct"/>
            <w:vAlign w:val="center"/>
          </w:tcPr>
          <w:p w14:paraId="12BDA444" w14:textId="03BBFC6F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23.3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5EF7BC1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803" w:type="pct"/>
            <w:vAlign w:val="center"/>
          </w:tcPr>
          <w:p w14:paraId="098543B6" w14:textId="1EB27B82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802" w:type="pct"/>
            <w:vAlign w:val="center"/>
          </w:tcPr>
          <w:p w14:paraId="58835B9B" w14:textId="7C30B554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6808E49F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  <w:tc>
          <w:tcPr>
            <w:tcW w:w="803" w:type="pct"/>
            <w:vAlign w:val="center"/>
          </w:tcPr>
          <w:p w14:paraId="2651EE09" w14:textId="2AD8F1AB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  <w:tc>
          <w:tcPr>
            <w:tcW w:w="802" w:type="pct"/>
            <w:vAlign w:val="center"/>
          </w:tcPr>
          <w:p w14:paraId="30259CF9" w14:textId="28A9E4D2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7.4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1810E65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</w:t>
            </w:r>
          </w:p>
        </w:tc>
        <w:tc>
          <w:tcPr>
            <w:tcW w:w="803" w:type="pct"/>
            <w:vAlign w:val="center"/>
          </w:tcPr>
          <w:p w14:paraId="35D558C8" w14:textId="055EE107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</w:t>
            </w:r>
          </w:p>
        </w:tc>
        <w:tc>
          <w:tcPr>
            <w:tcW w:w="802" w:type="pct"/>
            <w:vAlign w:val="center"/>
          </w:tcPr>
          <w:p w14:paraId="54BBBD15" w14:textId="6FF5856F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12.2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2F77EDAB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  <w:tc>
          <w:tcPr>
            <w:tcW w:w="803" w:type="pct"/>
            <w:vAlign w:val="center"/>
          </w:tcPr>
          <w:p w14:paraId="31072268" w14:textId="417814A9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22.2</w:t>
            </w:r>
          </w:p>
        </w:tc>
        <w:tc>
          <w:tcPr>
            <w:tcW w:w="802" w:type="pct"/>
            <w:vAlign w:val="center"/>
          </w:tcPr>
          <w:p w14:paraId="79BFC832" w14:textId="60E5CD3F" w:rsidR="00BD6A11" w:rsidRDefault="00830F1B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22.8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53EDFE44" w14:textId="77777777" w:rsidR="002D68AA" w:rsidRDefault="002D68AA" w:rsidP="002D68A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36, 43, 44, 48.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A9D941D" w14:textId="5D5994C8" w:rsidR="00BD6A11" w:rsidRDefault="002D68AA" w:rsidP="00BD6A11">
      <w:pPr>
        <w:tabs>
          <w:tab w:val="left" w:pos="10260"/>
        </w:tabs>
        <w:ind w:firstLine="450"/>
        <w:jc w:val="both"/>
      </w:pPr>
      <w:r w:rsidRPr="002D68AA">
        <w:drawing>
          <wp:inline distT="0" distB="0" distL="0" distR="0" wp14:anchorId="50ADB48A" wp14:editId="32F403F3">
            <wp:extent cx="5868219" cy="2591162"/>
            <wp:effectExtent l="0" t="0" r="0" b="0"/>
            <wp:docPr id="47512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21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F3C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697ED68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D7B5FDD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11953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3B0303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935B06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BBD28C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77777777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7E673BBF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2D280602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EE246F6" w:rsidR="00BD6A11" w:rsidRDefault="002D68AA" w:rsidP="00BD6A11">
      <w:pPr>
        <w:tabs>
          <w:tab w:val="left" w:pos="10260"/>
        </w:tabs>
        <w:ind w:firstLine="450"/>
        <w:rPr>
          <w:b/>
        </w:rPr>
      </w:pPr>
      <w:r w:rsidRPr="002D68AA">
        <w:rPr>
          <w:b/>
        </w:rPr>
        <w:drawing>
          <wp:anchor distT="0" distB="0" distL="114300" distR="114300" simplePos="0" relativeHeight="251741696" behindDoc="1" locked="0" layoutInCell="1" allowOverlap="1" wp14:anchorId="49C9571C" wp14:editId="481C8745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3143689" cy="3010320"/>
            <wp:effectExtent l="0" t="0" r="0" b="0"/>
            <wp:wrapTight wrapText="bothSides">
              <wp:wrapPolygon edited="0">
                <wp:start x="0" y="0"/>
                <wp:lineTo x="0" y="21463"/>
                <wp:lineTo x="21469" y="21463"/>
                <wp:lineTo x="21469" y="0"/>
                <wp:lineTo x="0" y="0"/>
              </wp:wrapPolygon>
            </wp:wrapTight>
            <wp:docPr id="177537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78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5CA4E" w14:textId="2F22DADF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59025094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4E30EF0" w:rsidR="00BD6A11" w:rsidRDefault="00A847D5" w:rsidP="00BD6A11">
      <w:pPr>
        <w:rPr>
          <w:b/>
        </w:rPr>
      </w:pPr>
      <w:r w:rsidRPr="00A847D5">
        <w:rPr>
          <w:b/>
        </w:rPr>
        <w:drawing>
          <wp:anchor distT="0" distB="0" distL="114300" distR="114300" simplePos="0" relativeHeight="251743744" behindDoc="1" locked="0" layoutInCell="1" allowOverlap="1" wp14:anchorId="5C7DB0C1" wp14:editId="4F312AAF">
            <wp:simplePos x="0" y="0"/>
            <wp:positionH relativeFrom="column">
              <wp:posOffset>-257175</wp:posOffset>
            </wp:positionH>
            <wp:positionV relativeFrom="paragraph">
              <wp:posOffset>2695575</wp:posOffset>
            </wp:positionV>
            <wp:extent cx="3315163" cy="2924583"/>
            <wp:effectExtent l="0" t="0" r="0" b="9525"/>
            <wp:wrapTight wrapText="bothSides">
              <wp:wrapPolygon edited="0">
                <wp:start x="0" y="0"/>
                <wp:lineTo x="0" y="21530"/>
                <wp:lineTo x="21476" y="21530"/>
                <wp:lineTo x="21476" y="0"/>
                <wp:lineTo x="0" y="0"/>
              </wp:wrapPolygon>
            </wp:wrapTight>
            <wp:docPr id="53401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1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47D5">
        <w:rPr>
          <w:b/>
        </w:rPr>
        <w:drawing>
          <wp:anchor distT="0" distB="0" distL="114300" distR="114300" simplePos="0" relativeHeight="251742720" behindDoc="1" locked="0" layoutInCell="1" allowOverlap="1" wp14:anchorId="211C7DD2" wp14:editId="0D022ADD">
            <wp:simplePos x="0" y="0"/>
            <wp:positionH relativeFrom="column">
              <wp:posOffset>3248025</wp:posOffset>
            </wp:positionH>
            <wp:positionV relativeFrom="paragraph">
              <wp:posOffset>2676525</wp:posOffset>
            </wp:positionV>
            <wp:extent cx="3505689" cy="2981741"/>
            <wp:effectExtent l="0" t="0" r="0" b="9525"/>
            <wp:wrapTight wrapText="bothSides">
              <wp:wrapPolygon edited="0">
                <wp:start x="0" y="0"/>
                <wp:lineTo x="0" y="21531"/>
                <wp:lineTo x="21483" y="21531"/>
                <wp:lineTo x="21483" y="0"/>
                <wp:lineTo x="0" y="0"/>
              </wp:wrapPolygon>
            </wp:wrapTight>
            <wp:docPr id="132153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37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979"/>
        <w:gridCol w:w="9487"/>
      </w:tblGrid>
      <w:tr w:rsidR="00BD6A11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0554E6B9" w:rsidR="00BD6A11" w:rsidRDefault="002E3ED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3EDC">
              <w:rPr>
                <w:b/>
              </w:rPr>
              <w:drawing>
                <wp:inline distT="0" distB="0" distL="0" distR="0" wp14:anchorId="2523ED93" wp14:editId="6E5DD3E0">
                  <wp:extent cx="5029902" cy="3267531"/>
                  <wp:effectExtent l="0" t="0" r="0" b="9525"/>
                  <wp:docPr id="821732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7320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3E3D92" w14:textId="7C59C70A" w:rsidR="00BD6A11" w:rsidRDefault="002E3ED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3EDC">
              <w:rPr>
                <w:b/>
              </w:rPr>
              <w:drawing>
                <wp:inline distT="0" distB="0" distL="0" distR="0" wp14:anchorId="1B35D2A1" wp14:editId="7ADE3809">
                  <wp:extent cx="5010849" cy="3315163"/>
                  <wp:effectExtent l="0" t="0" r="0" b="0"/>
                  <wp:docPr id="1968847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8477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DDC661" w14:textId="1E7E6B71" w:rsidR="00BD6A11" w:rsidRDefault="002E3ED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E3EDC">
              <w:rPr>
                <w:b/>
              </w:rPr>
              <w:drawing>
                <wp:inline distT="0" distB="0" distL="0" distR="0" wp14:anchorId="72EC92E8" wp14:editId="78CCCBB5">
                  <wp:extent cx="5306165" cy="3372321"/>
                  <wp:effectExtent l="0" t="0" r="0" b="0"/>
                  <wp:docPr id="95089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943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337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0D0C4" w14:textId="5619168B" w:rsidR="00BD6A11" w:rsidRDefault="00B367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676B">
              <w:rPr>
                <w:b/>
              </w:rPr>
              <w:drawing>
                <wp:inline distT="0" distB="0" distL="0" distR="0" wp14:anchorId="1B82A5D2" wp14:editId="7E201C29">
                  <wp:extent cx="5001323" cy="3124636"/>
                  <wp:effectExtent l="0" t="0" r="8890" b="0"/>
                  <wp:docPr id="1674368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3683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A687C4F" w14:textId="15327AAF" w:rsidR="00BD6A11" w:rsidRDefault="00B367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676B">
              <w:rPr>
                <w:b/>
              </w:rPr>
              <w:drawing>
                <wp:inline distT="0" distB="0" distL="0" distR="0" wp14:anchorId="4C99506F" wp14:editId="30AF8964">
                  <wp:extent cx="5144218" cy="3057952"/>
                  <wp:effectExtent l="0" t="0" r="0" b="9525"/>
                  <wp:docPr id="187555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518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C3B61F" w14:textId="78DC6A2A" w:rsidR="00BD6A11" w:rsidRDefault="00B367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676B">
              <w:rPr>
                <w:b/>
              </w:rPr>
              <w:drawing>
                <wp:inline distT="0" distB="0" distL="0" distR="0" wp14:anchorId="3AE1C5E5" wp14:editId="0271A6C1">
                  <wp:extent cx="5353797" cy="3134162"/>
                  <wp:effectExtent l="0" t="0" r="0" b="9525"/>
                  <wp:docPr id="63175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501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3134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F7D1" w14:textId="152D28BE" w:rsidR="00BD6A11" w:rsidRDefault="00B3676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B3676B">
              <w:rPr>
                <w:b/>
              </w:rPr>
              <w:drawing>
                <wp:inline distT="0" distB="0" distL="0" distR="0" wp14:anchorId="0080C237" wp14:editId="66A76C81">
                  <wp:extent cx="5201376" cy="3115110"/>
                  <wp:effectExtent l="0" t="0" r="0" b="9525"/>
                  <wp:docPr id="1038486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4864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DED843" w14:textId="7C15CCD1" w:rsidR="00BD6A11" w:rsidRDefault="00A564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64F8">
              <w:rPr>
                <w:b/>
              </w:rPr>
              <w:drawing>
                <wp:inline distT="0" distB="0" distL="0" distR="0" wp14:anchorId="6B5F5C85" wp14:editId="446D380D">
                  <wp:extent cx="5363323" cy="3038899"/>
                  <wp:effectExtent l="0" t="0" r="8890" b="9525"/>
                  <wp:docPr id="1099675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67519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323" cy="30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0457381" w14:textId="416C98E7" w:rsidR="00BD6A11" w:rsidRDefault="00A564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64F8">
              <w:rPr>
                <w:b/>
              </w:rPr>
              <w:drawing>
                <wp:inline distT="0" distB="0" distL="0" distR="0" wp14:anchorId="7E32A364" wp14:editId="77B32C7C">
                  <wp:extent cx="5029902" cy="3086531"/>
                  <wp:effectExtent l="0" t="0" r="0" b="0"/>
                  <wp:docPr id="1949146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1466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707176E" w14:textId="26AEFAFB" w:rsidR="00BD6A11" w:rsidRDefault="00A564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64F8">
              <w:rPr>
                <w:b/>
              </w:rPr>
              <w:drawing>
                <wp:inline distT="0" distB="0" distL="0" distR="0" wp14:anchorId="21DF323F" wp14:editId="0A97642C">
                  <wp:extent cx="4772691" cy="2981741"/>
                  <wp:effectExtent l="0" t="0" r="8890" b="9525"/>
                  <wp:docPr id="1075652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65242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98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695BBE6" w14:textId="6060A3FC" w:rsidR="00BD6A11" w:rsidRDefault="00504B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4BA3">
              <w:rPr>
                <w:b/>
              </w:rPr>
              <w:drawing>
                <wp:inline distT="0" distB="0" distL="0" distR="0" wp14:anchorId="767FD8E1" wp14:editId="21B023E1">
                  <wp:extent cx="4772691" cy="2838846"/>
                  <wp:effectExtent l="0" t="0" r="8890" b="0"/>
                  <wp:docPr id="1720476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47685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193FA11" w14:textId="50D63002" w:rsidR="00BD6A11" w:rsidRDefault="00504B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4BA3">
              <w:rPr>
                <w:b/>
              </w:rPr>
              <w:drawing>
                <wp:inline distT="0" distB="0" distL="0" distR="0" wp14:anchorId="43FC9CA3" wp14:editId="4D11DFDF">
                  <wp:extent cx="5087060" cy="2943636"/>
                  <wp:effectExtent l="0" t="0" r="0" b="9525"/>
                  <wp:docPr id="63308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0850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BFFF81" w14:textId="01E034CC" w:rsidR="00BD6A11" w:rsidRDefault="00504B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4BA3">
              <w:rPr>
                <w:b/>
              </w:rPr>
              <w:drawing>
                <wp:inline distT="0" distB="0" distL="0" distR="0" wp14:anchorId="115616EE" wp14:editId="2EBA715F">
                  <wp:extent cx="5325218" cy="3324689"/>
                  <wp:effectExtent l="0" t="0" r="8890" b="9525"/>
                  <wp:docPr id="1419458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45853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5218" cy="332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03C38E" w14:textId="75CBB260" w:rsidR="00BD6A11" w:rsidRDefault="00504BA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4BA3">
              <w:rPr>
                <w:b/>
              </w:rPr>
              <w:drawing>
                <wp:inline distT="0" distB="0" distL="0" distR="0" wp14:anchorId="2287001E" wp14:editId="301C4076">
                  <wp:extent cx="5191850" cy="3143689"/>
                  <wp:effectExtent l="0" t="0" r="8890" b="0"/>
                  <wp:docPr id="198164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467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3B044A" w14:textId="2C05F0D8" w:rsidR="00BD6A11" w:rsidRDefault="002F648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48C">
              <w:rPr>
                <w:b/>
              </w:rPr>
              <w:drawing>
                <wp:inline distT="0" distB="0" distL="0" distR="0" wp14:anchorId="7AF56768" wp14:editId="338CF1ED">
                  <wp:extent cx="5887272" cy="3600953"/>
                  <wp:effectExtent l="0" t="0" r="0" b="0"/>
                  <wp:docPr id="831895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8955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7272" cy="360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01C0639" w14:textId="74733E09" w:rsidR="00BD6A11" w:rsidRDefault="007C6BC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6BC2">
              <w:rPr>
                <w:b/>
              </w:rPr>
              <w:drawing>
                <wp:inline distT="0" distB="0" distL="0" distR="0" wp14:anchorId="041FD1D7" wp14:editId="53C1CE3D">
                  <wp:extent cx="5306165" cy="3524742"/>
                  <wp:effectExtent l="0" t="0" r="0" b="0"/>
                  <wp:docPr id="227485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4859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E31E73C" w14:textId="3A355045" w:rsidR="00BD6A11" w:rsidRDefault="001C38F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C38FE">
              <w:rPr>
                <w:b/>
              </w:rPr>
              <w:drawing>
                <wp:inline distT="0" distB="0" distL="0" distR="0" wp14:anchorId="2A5533DF" wp14:editId="21B3AC75">
                  <wp:extent cx="5239481" cy="3524742"/>
                  <wp:effectExtent l="0" t="0" r="0" b="0"/>
                  <wp:docPr id="1744657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65730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48920EA" w14:textId="71A5327D" w:rsidR="00BD6A11" w:rsidRDefault="00BF6E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6BC2">
              <w:rPr>
                <w:b/>
              </w:rPr>
              <w:drawing>
                <wp:inline distT="0" distB="0" distL="0" distR="0" wp14:anchorId="698ED234" wp14:editId="27230B34">
                  <wp:extent cx="5725324" cy="3639058"/>
                  <wp:effectExtent l="0" t="0" r="8890" b="0"/>
                  <wp:docPr id="153711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1311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324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51A8887" w14:textId="5F2B2E73" w:rsidR="00BD6A11" w:rsidRDefault="00BF6E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6BC2">
              <w:rPr>
                <w:b/>
              </w:rPr>
              <w:drawing>
                <wp:inline distT="0" distB="0" distL="0" distR="0" wp14:anchorId="16A1DA9B" wp14:editId="5A4C2434">
                  <wp:extent cx="5087060" cy="3258005"/>
                  <wp:effectExtent l="0" t="0" r="0" b="0"/>
                  <wp:docPr id="1497318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31808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060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C09299" w14:textId="7DDADFA1" w:rsidR="00BD6A11" w:rsidRDefault="00BF6E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6BC2">
              <w:rPr>
                <w:b/>
              </w:rPr>
              <w:drawing>
                <wp:inline distT="0" distB="0" distL="0" distR="0" wp14:anchorId="50C22231" wp14:editId="42A691A2">
                  <wp:extent cx="5611008" cy="3305636"/>
                  <wp:effectExtent l="0" t="0" r="8890" b="9525"/>
                  <wp:docPr id="1258618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61888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3305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78F907" w14:textId="37CB8424" w:rsidR="00BD6A11" w:rsidRDefault="00BF6EF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C6BC2">
              <w:rPr>
                <w:b/>
              </w:rPr>
              <w:drawing>
                <wp:inline distT="0" distB="0" distL="0" distR="0" wp14:anchorId="15991DB7" wp14:editId="2E15B7A5">
                  <wp:extent cx="5201376" cy="3248478"/>
                  <wp:effectExtent l="0" t="0" r="0" b="9525"/>
                  <wp:docPr id="736084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08441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3248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CA19D90" w14:textId="17549E9D" w:rsidR="00BD6A11" w:rsidRDefault="002F648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48C">
              <w:rPr>
                <w:b/>
              </w:rPr>
              <w:drawing>
                <wp:inline distT="0" distB="0" distL="0" distR="0" wp14:anchorId="2455A070" wp14:editId="7ADDA75A">
                  <wp:extent cx="4999897" cy="3088418"/>
                  <wp:effectExtent l="0" t="0" r="0" b="0"/>
                  <wp:docPr id="916196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19682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274" cy="3091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1102A45" w14:textId="029D0BFE" w:rsidR="00BD6A11" w:rsidRDefault="002F648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48C">
              <w:rPr>
                <w:b/>
              </w:rPr>
              <w:drawing>
                <wp:inline distT="0" distB="0" distL="0" distR="0" wp14:anchorId="5DE1C7D8" wp14:editId="3C0C3F06">
                  <wp:extent cx="5063606" cy="3067050"/>
                  <wp:effectExtent l="0" t="0" r="3810" b="0"/>
                  <wp:docPr id="798359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35996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6876" cy="306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DF892C7" w14:textId="5719AF90" w:rsidR="00BD6A11" w:rsidRDefault="002F648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648C">
              <w:rPr>
                <w:b/>
              </w:rPr>
              <w:drawing>
                <wp:inline distT="0" distB="0" distL="0" distR="0" wp14:anchorId="0F711EC0" wp14:editId="01B573C3">
                  <wp:extent cx="5229955" cy="3077004"/>
                  <wp:effectExtent l="0" t="0" r="8890" b="9525"/>
                  <wp:docPr id="1227845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4586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3D3598" w14:textId="7DA98F3C" w:rsidR="00BD6A11" w:rsidRDefault="007E313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E313E">
              <w:rPr>
                <w:b/>
              </w:rPr>
              <w:drawing>
                <wp:inline distT="0" distB="0" distL="0" distR="0" wp14:anchorId="6CE8DE44" wp14:editId="3CA3BF14">
                  <wp:extent cx="4858428" cy="3000794"/>
                  <wp:effectExtent l="0" t="0" r="0" b="9525"/>
                  <wp:docPr id="163778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7816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A3656BF" w14:textId="4995D3C8" w:rsidR="00BD6A11" w:rsidRDefault="007E313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E313E">
              <w:rPr>
                <w:b/>
              </w:rPr>
              <w:drawing>
                <wp:inline distT="0" distB="0" distL="0" distR="0" wp14:anchorId="13EA8F14" wp14:editId="287FA991">
                  <wp:extent cx="4858428" cy="3115110"/>
                  <wp:effectExtent l="0" t="0" r="0" b="9525"/>
                  <wp:docPr id="992800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80012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3A15C14" w14:textId="09D2AC8E" w:rsidR="00BD6A11" w:rsidRDefault="007E313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E313E">
              <w:rPr>
                <w:b/>
              </w:rPr>
              <w:drawing>
                <wp:inline distT="0" distB="0" distL="0" distR="0" wp14:anchorId="72327F4D" wp14:editId="164AA443">
                  <wp:extent cx="4591691" cy="2867425"/>
                  <wp:effectExtent l="0" t="0" r="0" b="9525"/>
                  <wp:docPr id="1685861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86159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6A11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4061329" w14:textId="2368EA61" w:rsidR="00BD6A11" w:rsidRDefault="007E313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E313E">
              <w:rPr>
                <w:b/>
              </w:rPr>
              <w:drawing>
                <wp:inline distT="0" distB="0" distL="0" distR="0" wp14:anchorId="0AF463BB" wp14:editId="5CA2C444">
                  <wp:extent cx="4753638" cy="2705478"/>
                  <wp:effectExtent l="0" t="0" r="0" b="0"/>
                  <wp:docPr id="1665749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74917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6D03D8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9B3ED" w14:textId="77777777" w:rsidR="006D03D8" w:rsidRDefault="006D03D8">
      <w:r>
        <w:separator/>
      </w:r>
    </w:p>
  </w:endnote>
  <w:endnote w:type="continuationSeparator" w:id="0">
    <w:p w14:paraId="3DB86A75" w14:textId="77777777" w:rsidR="006D03D8" w:rsidRDefault="006D0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B89CB" w14:textId="77777777" w:rsidR="006D03D8" w:rsidRDefault="006D03D8">
      <w:r>
        <w:separator/>
      </w:r>
    </w:p>
  </w:footnote>
  <w:footnote w:type="continuationSeparator" w:id="0">
    <w:p w14:paraId="13848A9E" w14:textId="77777777" w:rsidR="006D03D8" w:rsidRDefault="006D0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104F54"/>
    <w:rsid w:val="0010514A"/>
    <w:rsid w:val="00112B87"/>
    <w:rsid w:val="00113A6F"/>
    <w:rsid w:val="0013289A"/>
    <w:rsid w:val="001351ED"/>
    <w:rsid w:val="001359B6"/>
    <w:rsid w:val="00136BD2"/>
    <w:rsid w:val="00170756"/>
    <w:rsid w:val="00170787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38EA"/>
    <w:rsid w:val="00223A0A"/>
    <w:rsid w:val="00237BF6"/>
    <w:rsid w:val="00240ACE"/>
    <w:rsid w:val="00250CA9"/>
    <w:rsid w:val="00251B35"/>
    <w:rsid w:val="00251FCD"/>
    <w:rsid w:val="00253233"/>
    <w:rsid w:val="00261796"/>
    <w:rsid w:val="00263157"/>
    <w:rsid w:val="0026372E"/>
    <w:rsid w:val="00273C4B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5D7"/>
    <w:rsid w:val="00387FCB"/>
    <w:rsid w:val="00395555"/>
    <w:rsid w:val="003A3D91"/>
    <w:rsid w:val="003A7519"/>
    <w:rsid w:val="003A78C1"/>
    <w:rsid w:val="003A7A03"/>
    <w:rsid w:val="003B06ED"/>
    <w:rsid w:val="003E46D9"/>
    <w:rsid w:val="003F320B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7BED"/>
    <w:rsid w:val="004A2231"/>
    <w:rsid w:val="004A61C2"/>
    <w:rsid w:val="004A73BF"/>
    <w:rsid w:val="004B32C5"/>
    <w:rsid w:val="004B5F1D"/>
    <w:rsid w:val="004B7C69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51400"/>
    <w:rsid w:val="0076123B"/>
    <w:rsid w:val="007665F6"/>
    <w:rsid w:val="00771302"/>
    <w:rsid w:val="007765FC"/>
    <w:rsid w:val="00782565"/>
    <w:rsid w:val="00785EF6"/>
    <w:rsid w:val="00786C53"/>
    <w:rsid w:val="007A1ED6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C02E9"/>
    <w:rsid w:val="009D11EB"/>
    <w:rsid w:val="009D2477"/>
    <w:rsid w:val="009D2FF7"/>
    <w:rsid w:val="009D3274"/>
    <w:rsid w:val="009E3D6E"/>
    <w:rsid w:val="009F1CD1"/>
    <w:rsid w:val="009F2DC1"/>
    <w:rsid w:val="00A041D5"/>
    <w:rsid w:val="00A057F1"/>
    <w:rsid w:val="00A123C9"/>
    <w:rsid w:val="00A13DC5"/>
    <w:rsid w:val="00A31738"/>
    <w:rsid w:val="00A3257C"/>
    <w:rsid w:val="00A37E8F"/>
    <w:rsid w:val="00A564F8"/>
    <w:rsid w:val="00A574CD"/>
    <w:rsid w:val="00A61293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F0D0A"/>
    <w:rsid w:val="00AF3BBF"/>
    <w:rsid w:val="00B0454E"/>
    <w:rsid w:val="00B11C41"/>
    <w:rsid w:val="00B17236"/>
    <w:rsid w:val="00B20B3E"/>
    <w:rsid w:val="00B24CA3"/>
    <w:rsid w:val="00B267F5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3FE5"/>
    <w:rsid w:val="00BD055E"/>
    <w:rsid w:val="00BD0E53"/>
    <w:rsid w:val="00BD1006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621A6"/>
    <w:rsid w:val="00D72677"/>
    <w:rsid w:val="00D743D1"/>
    <w:rsid w:val="00D83470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D3AF2"/>
    <w:rsid w:val="00ED3F46"/>
    <w:rsid w:val="00ED79E9"/>
    <w:rsid w:val="00EE553B"/>
    <w:rsid w:val="00EE6C78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42</TotalTime>
  <Pages>22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2024-03-04T16:43:00Z</cp:lastPrinted>
  <dcterms:created xsi:type="dcterms:W3CDTF">2024-03-31T09:54:00Z</dcterms:created>
  <dcterms:modified xsi:type="dcterms:W3CDTF">2024-03-31T10:36:00Z</dcterms:modified>
</cp:coreProperties>
</file>