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0B6C4B8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6D314D">
              <w:rPr>
                <w:sz w:val="28"/>
              </w:rPr>
              <w:t>. Rohith Kumar</w:t>
            </w:r>
          </w:p>
        </w:tc>
        <w:tc>
          <w:tcPr>
            <w:tcW w:w="2587" w:type="pct"/>
          </w:tcPr>
          <w:p w14:paraId="112E52C6" w14:textId="0CED25C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D314D">
              <w:rPr>
                <w:sz w:val="28"/>
              </w:rPr>
              <w:t>24.04.2025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5A16335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28C2">
              <w:rPr>
                <w:sz w:val="28"/>
              </w:rPr>
              <w:t>2</w:t>
            </w:r>
            <w:r w:rsidR="0062203A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D31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413CF2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6D314D">
              <w:rPr>
                <w:sz w:val="28"/>
              </w:rPr>
              <w:t>23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781F8D2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D314D">
              <w:rPr>
                <w:sz w:val="28"/>
              </w:rPr>
              <w:t>Selva Ganesh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2063D85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D314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003AA5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2063D85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D314D">
                        <w:rPr>
                          <w:sz w:val="28"/>
                        </w:rPr>
                        <w:t xml:space="preserve">Sectional </w:t>
                      </w:r>
                      <w:r w:rsidR="00003AA5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1E5276BC">
                <wp:simplePos x="0" y="0"/>
                <wp:positionH relativeFrom="column">
                  <wp:posOffset>1085487</wp:posOffset>
                </wp:positionH>
                <wp:positionV relativeFrom="paragraph">
                  <wp:posOffset>134349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85.45pt;margin-top:10.6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JZi7a/fAAAACQEAAA8AAABkcnMvZG93bnJldi54&#10;bWxMj8FOwzAQRO9I/QdrK3GjTiyUNiFOhZC4IHpoqZB6c2MTR43XIXaa8PcsJ3oc7dPM23I7u45d&#10;zRBajxLSVQLMYO11i42E48frwwZYiAq16jwaCT8mwLZa3JWq0H7CvbkeYsOoBEOhJNgY+4LzUFvj&#10;VFj53iDdvvzgVKQ4NFwPaqJy13GRJBl3qkVasKo3L9bUl8PoJKA4fY+f+dvpcpysEztr37vdXsr7&#10;5fz8BCyaOf7D8KdP6lCR09mPqAPrKK+TnFAJIhXACNis0wzYWUKePQKvSn77QfUL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lmLtr9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594D6FE" w14:textId="1D750943" w:rsidR="00F2683D" w:rsidRDefault="00202A3C" w:rsidP="00E6033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Completely missing crown and root portion in relation to 23.</w:t>
      </w:r>
    </w:p>
    <w:p w14:paraId="66A53B6D" w14:textId="765C3125" w:rsidR="0001796D" w:rsidRPr="00CC77DF" w:rsidRDefault="00202A3C" w:rsidP="00E6033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sz w:val="28"/>
        </w:rPr>
        <w:t>The alveolar ridge in relation to 23 is present with normal trabecular pattern.</w:t>
      </w:r>
    </w:p>
    <w:p w14:paraId="23012C25" w14:textId="2F38E978" w:rsidR="00CC77DF" w:rsidRDefault="00CC77DF" w:rsidP="00E6033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sz w:val="28"/>
        </w:rPr>
        <w:t xml:space="preserve">Presence of a small hyperdense structure in relation to the periapical region of 22, measuring 2.33 x 2.45 x 2.12 mm in dimension, located </w:t>
      </w:r>
      <w:r w:rsidR="00E92FA2">
        <w:rPr>
          <w:sz w:val="28"/>
        </w:rPr>
        <w:t>1.54 mm behind th</w:t>
      </w:r>
      <w:r w:rsidR="009B32CC">
        <w:rPr>
          <w:sz w:val="28"/>
        </w:rPr>
        <w:t>e apical third of 22, in the palatal cortical bone.</w:t>
      </w:r>
    </w:p>
    <w:p w14:paraId="480316A3" w14:textId="1425F925" w:rsidR="004F79AB" w:rsidRDefault="004F79AB"/>
    <w:p w14:paraId="39883EE9" w14:textId="3A025BB5" w:rsidR="00663050" w:rsidRDefault="00E6033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49241DF7">
                <wp:simplePos x="0" y="0"/>
                <wp:positionH relativeFrom="column">
                  <wp:posOffset>1076779</wp:posOffset>
                </wp:positionH>
                <wp:positionV relativeFrom="paragraph">
                  <wp:posOffset>11339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84.8pt;margin-top:.9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tbl>
      <w:tblPr>
        <w:tblW w:w="31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9"/>
        <w:gridCol w:w="2480"/>
      </w:tblGrid>
      <w:tr w:rsidR="00202A3C" w14:paraId="07D306B0" w14:textId="77777777" w:rsidTr="00202A3C">
        <w:trPr>
          <w:trHeight w:val="989"/>
          <w:jc w:val="center"/>
        </w:trPr>
        <w:tc>
          <w:tcPr>
            <w:tcW w:w="3074" w:type="pct"/>
          </w:tcPr>
          <w:p w14:paraId="4C1A5F21" w14:textId="75E89F85" w:rsidR="00202A3C" w:rsidRPr="0050224B" w:rsidRDefault="00202A3C" w:rsidP="0063723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926" w:type="pct"/>
          </w:tcPr>
          <w:p w14:paraId="2AC0641C" w14:textId="1D369B55" w:rsidR="00202A3C" w:rsidRDefault="00202A3C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02A3C" w14:paraId="47866743" w14:textId="77777777" w:rsidTr="00202A3C">
        <w:trPr>
          <w:trHeight w:val="1156"/>
          <w:jc w:val="center"/>
        </w:trPr>
        <w:tc>
          <w:tcPr>
            <w:tcW w:w="3074" w:type="pct"/>
          </w:tcPr>
          <w:p w14:paraId="736A17D2" w14:textId="77777777" w:rsidR="00202A3C" w:rsidRDefault="00202A3C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Sub-Crestal </w:t>
            </w:r>
          </w:p>
          <w:p w14:paraId="45B450D9" w14:textId="69FB9403" w:rsidR="00202A3C" w:rsidRDefault="00202A3C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926" w:type="pct"/>
          </w:tcPr>
          <w:p w14:paraId="318E768A" w14:textId="59751DCB" w:rsidR="00202A3C" w:rsidRDefault="003B2379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1.48</w:t>
            </w:r>
          </w:p>
        </w:tc>
      </w:tr>
      <w:tr w:rsidR="00202A3C" w14:paraId="076622D8" w14:textId="77777777" w:rsidTr="00202A3C">
        <w:trPr>
          <w:trHeight w:val="1156"/>
          <w:jc w:val="center"/>
        </w:trPr>
        <w:tc>
          <w:tcPr>
            <w:tcW w:w="3074" w:type="pct"/>
          </w:tcPr>
          <w:p w14:paraId="2D59ECEB" w14:textId="77777777" w:rsidR="00202A3C" w:rsidRDefault="00202A3C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Mid- Crestal </w:t>
            </w:r>
          </w:p>
          <w:p w14:paraId="0A344298" w14:textId="65ACB2F2" w:rsidR="00202A3C" w:rsidRPr="000F2EB0" w:rsidRDefault="00202A3C" w:rsidP="00E5221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926" w:type="pct"/>
          </w:tcPr>
          <w:p w14:paraId="11EB7F1D" w14:textId="407992CC" w:rsidR="00202A3C" w:rsidRDefault="003B2379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2.51</w:t>
            </w:r>
          </w:p>
        </w:tc>
      </w:tr>
      <w:tr w:rsidR="00202A3C" w14:paraId="05E9A6AA" w14:textId="77777777" w:rsidTr="00202A3C">
        <w:trPr>
          <w:trHeight w:val="1156"/>
          <w:jc w:val="center"/>
        </w:trPr>
        <w:tc>
          <w:tcPr>
            <w:tcW w:w="3074" w:type="pct"/>
          </w:tcPr>
          <w:p w14:paraId="3A9D977B" w14:textId="77777777" w:rsidR="005F15D1" w:rsidRDefault="00202A3C" w:rsidP="00E5221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nasal cavity </w:t>
            </w:r>
          </w:p>
          <w:p w14:paraId="74536619" w14:textId="1FC6AFFA" w:rsidR="00202A3C" w:rsidRDefault="00202A3C" w:rsidP="005F15D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926" w:type="pct"/>
          </w:tcPr>
          <w:p w14:paraId="3E80BEAC" w14:textId="555DBC8F" w:rsidR="00202A3C" w:rsidRDefault="003B2379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17.61</w:t>
            </w:r>
          </w:p>
        </w:tc>
      </w:tr>
    </w:tbl>
    <w:p w14:paraId="3A39D2C9" w14:textId="54FB0358" w:rsidR="008A5CF5" w:rsidRDefault="008A5CF5"/>
    <w:p w14:paraId="3C6021A5" w14:textId="77777777" w:rsidR="008A5CF5" w:rsidRDefault="008A5CF5"/>
    <w:p w14:paraId="0C4045E6" w14:textId="77777777" w:rsidR="008A5CF5" w:rsidRDefault="008A5CF5"/>
    <w:p w14:paraId="13853E2B" w14:textId="77777777" w:rsidR="00850377" w:rsidRDefault="00850377">
      <w:r>
        <w:br w:type="page"/>
      </w:r>
    </w:p>
    <w:p w14:paraId="1C08E2DA" w14:textId="0D6C6C59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5316736" w14:textId="22D88E9D" w:rsidR="00660EFD" w:rsidRDefault="005A57E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23</w:t>
      </w:r>
      <w:r w:rsidR="00230F6E">
        <w:rPr>
          <w:sz w:val="28"/>
        </w:rPr>
        <w:t>.</w:t>
      </w:r>
    </w:p>
    <w:p w14:paraId="731F39FB" w14:textId="40823FAB" w:rsidR="009B32CC" w:rsidRDefault="009B32C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Foreign body palatal to 22.</w:t>
      </w:r>
    </w:p>
    <w:p w14:paraId="51A2CA70" w14:textId="128AD49A" w:rsidR="00A041D5" w:rsidRDefault="00A45944" w:rsidP="00B615FD">
      <w:pPr>
        <w:pStyle w:val="ListParagraph"/>
        <w:spacing w:line="600" w:lineRule="auto"/>
        <w:jc w:val="both"/>
      </w:pPr>
      <w:r>
        <w:rPr>
          <w:sz w:val="28"/>
        </w:rPr>
        <w:t xml:space="preserve"> </w:t>
      </w: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A8194A0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FB7298F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274883EA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5B9551B6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3451EF64" w:rsidR="00205903" w:rsidRDefault="006B189E" w:rsidP="00B923B3">
      <w:pPr>
        <w:tabs>
          <w:tab w:val="left" w:pos="10260"/>
        </w:tabs>
        <w:ind w:firstLine="450"/>
        <w:jc w:val="both"/>
      </w:pPr>
      <w:r w:rsidRPr="006B189E">
        <w:drawing>
          <wp:anchor distT="0" distB="0" distL="114300" distR="114300" simplePos="0" relativeHeight="251756032" behindDoc="1" locked="0" layoutInCell="1" allowOverlap="1" wp14:anchorId="7BBE5B68" wp14:editId="67AB6BE0">
            <wp:simplePos x="0" y="0"/>
            <wp:positionH relativeFrom="column">
              <wp:posOffset>882650</wp:posOffset>
            </wp:positionH>
            <wp:positionV relativeFrom="paragraph">
              <wp:posOffset>175260</wp:posOffset>
            </wp:positionV>
            <wp:extent cx="4963795" cy="3636010"/>
            <wp:effectExtent l="0" t="0" r="8255" b="2540"/>
            <wp:wrapTight wrapText="bothSides">
              <wp:wrapPolygon edited="0">
                <wp:start x="0" y="0"/>
                <wp:lineTo x="0" y="21502"/>
                <wp:lineTo x="21553" y="21502"/>
                <wp:lineTo x="21553" y="0"/>
                <wp:lineTo x="0" y="0"/>
              </wp:wrapPolygon>
            </wp:wrapTight>
            <wp:docPr id="36813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7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10F8D00B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4582B5F0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BD95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4C33873C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A6C8F82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1D9CA927" w:rsidR="00084093" w:rsidRDefault="00C14A54" w:rsidP="00412911">
      <w:pPr>
        <w:tabs>
          <w:tab w:val="left" w:pos="10260"/>
        </w:tabs>
        <w:ind w:firstLine="450"/>
        <w:jc w:val="center"/>
        <w:rPr>
          <w:b/>
        </w:rPr>
      </w:pPr>
      <w:r w:rsidRPr="00C14A54">
        <w:rPr>
          <w:b/>
        </w:rPr>
        <w:drawing>
          <wp:anchor distT="0" distB="0" distL="114300" distR="114300" simplePos="0" relativeHeight="251753984" behindDoc="1" locked="0" layoutInCell="1" allowOverlap="1" wp14:anchorId="22D8605A" wp14:editId="18476080">
            <wp:simplePos x="0" y="0"/>
            <wp:positionH relativeFrom="column">
              <wp:posOffset>1874520</wp:posOffset>
            </wp:positionH>
            <wp:positionV relativeFrom="paragraph">
              <wp:posOffset>172085</wp:posOffset>
            </wp:positionV>
            <wp:extent cx="2688590" cy="2146300"/>
            <wp:effectExtent l="0" t="0" r="0" b="6350"/>
            <wp:wrapTight wrapText="bothSides">
              <wp:wrapPolygon edited="0">
                <wp:start x="0" y="0"/>
                <wp:lineTo x="0" y="21472"/>
                <wp:lineTo x="21427" y="21472"/>
                <wp:lineTo x="21427" y="0"/>
                <wp:lineTo x="0" y="0"/>
              </wp:wrapPolygon>
            </wp:wrapTight>
            <wp:docPr id="118145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52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0FC2B" w14:textId="1D6DA40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09A622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72943D8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FE1FEF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9B3C22" w14:textId="428A9ADE" w:rsidR="00EA37F8" w:rsidRDefault="00C14A54" w:rsidP="00724858">
      <w:pPr>
        <w:rPr>
          <w:b/>
        </w:rPr>
      </w:pPr>
      <w:r w:rsidRPr="00C14A54">
        <w:rPr>
          <w:b/>
        </w:rPr>
        <w:drawing>
          <wp:anchor distT="0" distB="0" distL="114300" distR="114300" simplePos="0" relativeHeight="251755008" behindDoc="1" locked="0" layoutInCell="1" allowOverlap="1" wp14:anchorId="5FDDDDCA" wp14:editId="4A0FF90B">
            <wp:simplePos x="0" y="0"/>
            <wp:positionH relativeFrom="column">
              <wp:posOffset>1874883</wp:posOffset>
            </wp:positionH>
            <wp:positionV relativeFrom="paragraph">
              <wp:posOffset>4227286</wp:posOffset>
            </wp:positionV>
            <wp:extent cx="2809240" cy="1708785"/>
            <wp:effectExtent l="0" t="0" r="0" b="5715"/>
            <wp:wrapTight wrapText="bothSides">
              <wp:wrapPolygon edited="0">
                <wp:start x="0" y="0"/>
                <wp:lineTo x="0" y="21431"/>
                <wp:lineTo x="21385" y="21431"/>
                <wp:lineTo x="21385" y="0"/>
                <wp:lineTo x="0" y="0"/>
              </wp:wrapPolygon>
            </wp:wrapTight>
            <wp:docPr id="21531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19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A54">
        <w:rPr>
          <w:b/>
        </w:rPr>
        <w:drawing>
          <wp:anchor distT="0" distB="0" distL="114300" distR="114300" simplePos="0" relativeHeight="251752960" behindDoc="1" locked="0" layoutInCell="1" allowOverlap="1" wp14:anchorId="627A5B21" wp14:editId="5D4F15EC">
            <wp:simplePos x="0" y="0"/>
            <wp:positionH relativeFrom="column">
              <wp:posOffset>1928627</wp:posOffset>
            </wp:positionH>
            <wp:positionV relativeFrom="paragraph">
              <wp:posOffset>2039530</wp:posOffset>
            </wp:positionV>
            <wp:extent cx="2634343" cy="1672269"/>
            <wp:effectExtent l="0" t="0" r="0" b="4445"/>
            <wp:wrapTight wrapText="bothSides">
              <wp:wrapPolygon edited="0">
                <wp:start x="0" y="0"/>
                <wp:lineTo x="0" y="21411"/>
                <wp:lineTo x="21402" y="21411"/>
                <wp:lineTo x="21402" y="0"/>
                <wp:lineTo x="0" y="0"/>
              </wp:wrapPolygon>
            </wp:wrapTight>
            <wp:docPr id="18954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7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4343" cy="167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26A42609" w14:textId="77777777" w:rsidR="0001796D" w:rsidRDefault="0001796D" w:rsidP="005D6EFF">
      <w:pPr>
        <w:jc w:val="center"/>
        <w:rPr>
          <w:b/>
        </w:rPr>
      </w:pPr>
    </w:p>
    <w:p w14:paraId="3E65905B" w14:textId="222954B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905"/>
        <w:gridCol w:w="8497"/>
      </w:tblGrid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7C94140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</w:t>
            </w:r>
            <w:r w:rsidR="00CD5E82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582FBE8D" w:rsidR="00824AB2" w:rsidRDefault="003B237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B2379">
              <w:drawing>
                <wp:inline distT="0" distB="0" distL="0" distR="0" wp14:anchorId="3AAE0DF3" wp14:editId="4259FE3E">
                  <wp:extent cx="5258534" cy="3277057"/>
                  <wp:effectExtent l="0" t="0" r="0" b="0"/>
                  <wp:docPr id="781447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4476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379" w14:paraId="68B2AE8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1A6CE14" w14:textId="7B083554" w:rsidR="003B2379" w:rsidRDefault="003B237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3C8B23" w14:textId="79346C26" w:rsidR="003B2379" w:rsidRPr="003B2379" w:rsidRDefault="006B189E" w:rsidP="00824AB2">
            <w:pPr>
              <w:tabs>
                <w:tab w:val="left" w:pos="10260"/>
              </w:tabs>
              <w:jc w:val="center"/>
            </w:pPr>
            <w:r w:rsidRPr="006B189E">
              <w:drawing>
                <wp:inline distT="0" distB="0" distL="0" distR="0" wp14:anchorId="6B25E876" wp14:editId="0BD9D922">
                  <wp:extent cx="5150498" cy="3135086"/>
                  <wp:effectExtent l="0" t="0" r="0" b="8255"/>
                  <wp:docPr id="150393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395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813" cy="314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385C" w14:textId="77777777" w:rsidR="00F03F25" w:rsidRDefault="00F03F25">
      <w:r>
        <w:separator/>
      </w:r>
    </w:p>
  </w:endnote>
  <w:endnote w:type="continuationSeparator" w:id="0">
    <w:p w14:paraId="0F46821C" w14:textId="77777777" w:rsidR="00F03F25" w:rsidRDefault="00F0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07B5" w14:textId="77777777" w:rsidR="00F03F25" w:rsidRDefault="00F03F25">
      <w:r>
        <w:separator/>
      </w:r>
    </w:p>
  </w:footnote>
  <w:footnote w:type="continuationSeparator" w:id="0">
    <w:p w14:paraId="09749D73" w14:textId="77777777" w:rsidR="00F03F25" w:rsidRDefault="00F03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AA5"/>
    <w:rsid w:val="00003E31"/>
    <w:rsid w:val="000058F1"/>
    <w:rsid w:val="0000633D"/>
    <w:rsid w:val="00007BD1"/>
    <w:rsid w:val="00007EC7"/>
    <w:rsid w:val="0001796D"/>
    <w:rsid w:val="000251B8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B789B"/>
    <w:rsid w:val="000C0BD2"/>
    <w:rsid w:val="000C6CA1"/>
    <w:rsid w:val="000C7B39"/>
    <w:rsid w:val="000E36C7"/>
    <w:rsid w:val="000F175B"/>
    <w:rsid w:val="00104657"/>
    <w:rsid w:val="00104F54"/>
    <w:rsid w:val="0010514A"/>
    <w:rsid w:val="0010751D"/>
    <w:rsid w:val="00112B87"/>
    <w:rsid w:val="00113A6F"/>
    <w:rsid w:val="00113BDD"/>
    <w:rsid w:val="001166A8"/>
    <w:rsid w:val="00121956"/>
    <w:rsid w:val="0013289A"/>
    <w:rsid w:val="001351ED"/>
    <w:rsid w:val="00136BD2"/>
    <w:rsid w:val="0013701B"/>
    <w:rsid w:val="00170756"/>
    <w:rsid w:val="00172FED"/>
    <w:rsid w:val="00183014"/>
    <w:rsid w:val="00183A64"/>
    <w:rsid w:val="0018668E"/>
    <w:rsid w:val="001955E9"/>
    <w:rsid w:val="001A17BC"/>
    <w:rsid w:val="001A71A9"/>
    <w:rsid w:val="001B14C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AAF"/>
    <w:rsid w:val="00202A3C"/>
    <w:rsid w:val="00205903"/>
    <w:rsid w:val="00212486"/>
    <w:rsid w:val="002208D0"/>
    <w:rsid w:val="00220A22"/>
    <w:rsid w:val="002238EA"/>
    <w:rsid w:val="00225CDD"/>
    <w:rsid w:val="00230F6E"/>
    <w:rsid w:val="00240ACE"/>
    <w:rsid w:val="00241136"/>
    <w:rsid w:val="00245690"/>
    <w:rsid w:val="00251B35"/>
    <w:rsid w:val="00251FCD"/>
    <w:rsid w:val="00253233"/>
    <w:rsid w:val="00253815"/>
    <w:rsid w:val="00261796"/>
    <w:rsid w:val="00276EBC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1520B"/>
    <w:rsid w:val="00320460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B2379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09D7"/>
    <w:rsid w:val="00432698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2B9A"/>
    <w:rsid w:val="004D0FED"/>
    <w:rsid w:val="004D6D17"/>
    <w:rsid w:val="004E18FD"/>
    <w:rsid w:val="004E77A8"/>
    <w:rsid w:val="004F1F63"/>
    <w:rsid w:val="004F35D5"/>
    <w:rsid w:val="004F6FD5"/>
    <w:rsid w:val="004F79AB"/>
    <w:rsid w:val="00500E26"/>
    <w:rsid w:val="00501081"/>
    <w:rsid w:val="00510C05"/>
    <w:rsid w:val="005245F8"/>
    <w:rsid w:val="005372FC"/>
    <w:rsid w:val="00540709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57EF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15D1"/>
    <w:rsid w:val="005F5AE4"/>
    <w:rsid w:val="006001D2"/>
    <w:rsid w:val="00607F60"/>
    <w:rsid w:val="00612F56"/>
    <w:rsid w:val="00613870"/>
    <w:rsid w:val="00613D04"/>
    <w:rsid w:val="00620AD1"/>
    <w:rsid w:val="0062203A"/>
    <w:rsid w:val="006226CE"/>
    <w:rsid w:val="00622FDF"/>
    <w:rsid w:val="00627356"/>
    <w:rsid w:val="00637236"/>
    <w:rsid w:val="00640819"/>
    <w:rsid w:val="006526C7"/>
    <w:rsid w:val="00652C74"/>
    <w:rsid w:val="0065314E"/>
    <w:rsid w:val="00660EFD"/>
    <w:rsid w:val="00663050"/>
    <w:rsid w:val="00664743"/>
    <w:rsid w:val="0066658E"/>
    <w:rsid w:val="006877B6"/>
    <w:rsid w:val="0069178B"/>
    <w:rsid w:val="006B053E"/>
    <w:rsid w:val="006B189E"/>
    <w:rsid w:val="006B2777"/>
    <w:rsid w:val="006B4078"/>
    <w:rsid w:val="006C7324"/>
    <w:rsid w:val="006D1AD3"/>
    <w:rsid w:val="006D2C61"/>
    <w:rsid w:val="006D314D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4858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0571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39E8"/>
    <w:rsid w:val="007C61A8"/>
    <w:rsid w:val="007C6AD1"/>
    <w:rsid w:val="007D278F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377"/>
    <w:rsid w:val="00850708"/>
    <w:rsid w:val="008510DF"/>
    <w:rsid w:val="00854DD2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6114"/>
    <w:rsid w:val="00970CA9"/>
    <w:rsid w:val="009715D4"/>
    <w:rsid w:val="00971CA2"/>
    <w:rsid w:val="0097289A"/>
    <w:rsid w:val="00982521"/>
    <w:rsid w:val="009828C2"/>
    <w:rsid w:val="00983AE3"/>
    <w:rsid w:val="009A0EA9"/>
    <w:rsid w:val="009A2DC2"/>
    <w:rsid w:val="009A5839"/>
    <w:rsid w:val="009B32CC"/>
    <w:rsid w:val="009D2477"/>
    <w:rsid w:val="009D3274"/>
    <w:rsid w:val="009E6CF5"/>
    <w:rsid w:val="009F1CD1"/>
    <w:rsid w:val="009F2DC1"/>
    <w:rsid w:val="009F4EF7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914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15FD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2702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1814"/>
    <w:rsid w:val="00C065D9"/>
    <w:rsid w:val="00C14A25"/>
    <w:rsid w:val="00C14A54"/>
    <w:rsid w:val="00C25407"/>
    <w:rsid w:val="00C26B6D"/>
    <w:rsid w:val="00C3214F"/>
    <w:rsid w:val="00C3651D"/>
    <w:rsid w:val="00C3734D"/>
    <w:rsid w:val="00C628D6"/>
    <w:rsid w:val="00C668AF"/>
    <w:rsid w:val="00C751CB"/>
    <w:rsid w:val="00C850A4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C77DF"/>
    <w:rsid w:val="00CD15E6"/>
    <w:rsid w:val="00CD5E82"/>
    <w:rsid w:val="00CD72D8"/>
    <w:rsid w:val="00CE2EFF"/>
    <w:rsid w:val="00CF32F1"/>
    <w:rsid w:val="00CF479B"/>
    <w:rsid w:val="00CF6B3F"/>
    <w:rsid w:val="00CF786A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A4F01"/>
    <w:rsid w:val="00DB03F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DE2658"/>
    <w:rsid w:val="00E031F4"/>
    <w:rsid w:val="00E034F3"/>
    <w:rsid w:val="00E053FE"/>
    <w:rsid w:val="00E05802"/>
    <w:rsid w:val="00E06F59"/>
    <w:rsid w:val="00E228D6"/>
    <w:rsid w:val="00E23237"/>
    <w:rsid w:val="00E325F1"/>
    <w:rsid w:val="00E403F5"/>
    <w:rsid w:val="00E41A1B"/>
    <w:rsid w:val="00E41C09"/>
    <w:rsid w:val="00E449BE"/>
    <w:rsid w:val="00E50A29"/>
    <w:rsid w:val="00E52212"/>
    <w:rsid w:val="00E54377"/>
    <w:rsid w:val="00E55666"/>
    <w:rsid w:val="00E55693"/>
    <w:rsid w:val="00E60330"/>
    <w:rsid w:val="00E62678"/>
    <w:rsid w:val="00E92FA2"/>
    <w:rsid w:val="00E9456D"/>
    <w:rsid w:val="00E973DD"/>
    <w:rsid w:val="00EA03F2"/>
    <w:rsid w:val="00EA37F8"/>
    <w:rsid w:val="00EA4A36"/>
    <w:rsid w:val="00EA64E4"/>
    <w:rsid w:val="00EB51BE"/>
    <w:rsid w:val="00EB593B"/>
    <w:rsid w:val="00EC216C"/>
    <w:rsid w:val="00ED3AF2"/>
    <w:rsid w:val="00ED79E9"/>
    <w:rsid w:val="00EE6C78"/>
    <w:rsid w:val="00F03F25"/>
    <w:rsid w:val="00F0441F"/>
    <w:rsid w:val="00F2347C"/>
    <w:rsid w:val="00F25159"/>
    <w:rsid w:val="00F2683D"/>
    <w:rsid w:val="00F3353C"/>
    <w:rsid w:val="00F33635"/>
    <w:rsid w:val="00F34524"/>
    <w:rsid w:val="00F360ED"/>
    <w:rsid w:val="00F406CE"/>
    <w:rsid w:val="00F47EC0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26A4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2025-04-24T17:47:00Z</cp:lastPrinted>
  <dcterms:created xsi:type="dcterms:W3CDTF">2025-04-24T17:47:00Z</dcterms:created>
  <dcterms:modified xsi:type="dcterms:W3CDTF">2025-04-24T17:48:00Z</dcterms:modified>
</cp:coreProperties>
</file>