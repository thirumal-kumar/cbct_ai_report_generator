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7973239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950F42">
              <w:rPr>
                <w:sz w:val="28"/>
              </w:rPr>
              <w:t xml:space="preserve">s. </w:t>
            </w:r>
            <w:proofErr w:type="spellStart"/>
            <w:r w:rsidR="00D63692">
              <w:rPr>
                <w:sz w:val="28"/>
              </w:rPr>
              <w:t>Sampoornam</w:t>
            </w:r>
            <w:proofErr w:type="spellEnd"/>
          </w:p>
        </w:tc>
        <w:tc>
          <w:tcPr>
            <w:tcW w:w="2568" w:type="pct"/>
          </w:tcPr>
          <w:p w14:paraId="112E52C6" w14:textId="45930E4F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63692" w:rsidRPr="00D63692">
              <w:rPr>
                <w:sz w:val="28"/>
              </w:rPr>
              <w:t>22. 07.</w:t>
            </w:r>
            <w:r w:rsidR="00D63692">
              <w:rPr>
                <w:sz w:val="28"/>
              </w:rPr>
              <w:t xml:space="preserve"> 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4891C2F0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50F42">
              <w:rPr>
                <w:sz w:val="28"/>
              </w:rPr>
              <w:t>4</w:t>
            </w:r>
            <w:r w:rsidR="00D63692">
              <w:rPr>
                <w:sz w:val="28"/>
              </w:rPr>
              <w:t>5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950F42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77698D1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D63692">
              <w:rPr>
                <w:sz w:val="28"/>
              </w:rPr>
              <w:t>. Anand Kumar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16FD6677" w:rsidR="00EE553B" w:rsidRDefault="00EE553B" w:rsidP="00E433CC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Complet</w:t>
      </w:r>
      <w:r w:rsidR="003B6A6C">
        <w:rPr>
          <w:sz w:val="28"/>
        </w:rPr>
        <w:t>ely missing c</w:t>
      </w:r>
      <w:r>
        <w:rPr>
          <w:sz w:val="28"/>
        </w:rPr>
        <w:t xml:space="preserve">rown and root structure in relation to </w:t>
      </w:r>
      <w:r w:rsidR="00F96F68">
        <w:rPr>
          <w:sz w:val="28"/>
        </w:rPr>
        <w:t>18, 25, 26, 37, 46, 47, 48</w:t>
      </w:r>
      <w:r w:rsidR="003B6A6C">
        <w:rPr>
          <w:sz w:val="28"/>
        </w:rPr>
        <w:t xml:space="preserve"> evident. </w:t>
      </w:r>
    </w:p>
    <w:p w14:paraId="0F45005B" w14:textId="29540104" w:rsidR="00161AB6" w:rsidRDefault="00161AB6" w:rsidP="00E433CC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Root stumps in relation to </w:t>
      </w:r>
      <w:r w:rsidR="007709DB">
        <w:rPr>
          <w:sz w:val="28"/>
        </w:rPr>
        <w:t xml:space="preserve">13, 15, 16, 27, 28, 34, 35, 36, </w:t>
      </w:r>
      <w:r w:rsidR="00C20F4E">
        <w:rPr>
          <w:sz w:val="28"/>
        </w:rPr>
        <w:t xml:space="preserve">38, 44, 45 </w:t>
      </w:r>
      <w:r w:rsidR="00775355">
        <w:rPr>
          <w:sz w:val="28"/>
        </w:rPr>
        <w:t>evident</w:t>
      </w:r>
      <w:r w:rsidR="0053625C">
        <w:rPr>
          <w:sz w:val="28"/>
        </w:rPr>
        <w:t>.</w:t>
      </w:r>
    </w:p>
    <w:p w14:paraId="4B0E0537" w14:textId="4471D6D7" w:rsidR="00D4686C" w:rsidRDefault="006E015D" w:rsidP="00E433CC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1A1118DB" w14:textId="12B1AE2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BD6A11" w14:paraId="2C057385" w14:textId="77777777" w:rsidTr="00BF422B">
        <w:trPr>
          <w:trHeight w:val="535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13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BD6A11" w14:paraId="525E8DF3" w14:textId="77777777" w:rsidTr="00BF422B">
        <w:trPr>
          <w:trHeight w:val="645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733501FD" w:rsidR="00BD6A11" w:rsidRDefault="008D4861" w:rsidP="00BF422B">
            <w:pPr>
              <w:jc w:val="center"/>
            </w:pPr>
            <w:r>
              <w:t>14.7</w:t>
            </w:r>
          </w:p>
        </w:tc>
        <w:tc>
          <w:tcPr>
            <w:tcW w:w="526" w:type="pct"/>
          </w:tcPr>
          <w:p w14:paraId="0CBFAFB3" w14:textId="79F6665E" w:rsidR="00BD6A11" w:rsidRDefault="008D4861" w:rsidP="00BF422B">
            <w:pPr>
              <w:jc w:val="center"/>
            </w:pPr>
            <w:r>
              <w:t>3.6</w:t>
            </w:r>
          </w:p>
        </w:tc>
        <w:tc>
          <w:tcPr>
            <w:tcW w:w="526" w:type="pct"/>
          </w:tcPr>
          <w:p w14:paraId="30C40DD1" w14:textId="1C91DC54" w:rsidR="00BD6A11" w:rsidRDefault="008D4861" w:rsidP="00BF422B">
            <w:pPr>
              <w:jc w:val="center"/>
            </w:pPr>
            <w:r>
              <w:t>4.1</w:t>
            </w:r>
          </w:p>
        </w:tc>
        <w:tc>
          <w:tcPr>
            <w:tcW w:w="526" w:type="pct"/>
          </w:tcPr>
          <w:p w14:paraId="6C52CFB5" w14:textId="55EC7967" w:rsidR="00BD6A11" w:rsidRDefault="008D4861" w:rsidP="00BF422B">
            <w:pPr>
              <w:jc w:val="center"/>
            </w:pPr>
            <w:r>
              <w:t>6.5</w:t>
            </w:r>
          </w:p>
        </w:tc>
        <w:tc>
          <w:tcPr>
            <w:tcW w:w="526" w:type="pct"/>
          </w:tcPr>
          <w:p w14:paraId="3FF74937" w14:textId="0CA15A71" w:rsidR="00BD6A11" w:rsidRDefault="00A7334A" w:rsidP="00BF422B">
            <w:pPr>
              <w:jc w:val="center"/>
            </w:pPr>
            <w:r>
              <w:t>3.3</w:t>
            </w:r>
          </w:p>
        </w:tc>
        <w:tc>
          <w:tcPr>
            <w:tcW w:w="526" w:type="pct"/>
          </w:tcPr>
          <w:p w14:paraId="0CC0A391" w14:textId="1FE5B44D" w:rsidR="00BD6A11" w:rsidRDefault="00A7334A" w:rsidP="00BF422B">
            <w:pPr>
              <w:jc w:val="center"/>
            </w:pPr>
            <w:r>
              <w:t>1.7</w:t>
            </w:r>
          </w:p>
        </w:tc>
        <w:tc>
          <w:tcPr>
            <w:tcW w:w="526" w:type="pct"/>
          </w:tcPr>
          <w:p w14:paraId="554FAA52" w14:textId="1CAB1B18" w:rsidR="00BD6A11" w:rsidRDefault="00A7334A" w:rsidP="00BF422B">
            <w:pPr>
              <w:jc w:val="center"/>
            </w:pPr>
            <w:r>
              <w:t>3.6</w:t>
            </w:r>
          </w:p>
        </w:tc>
        <w:tc>
          <w:tcPr>
            <w:tcW w:w="526" w:type="pct"/>
          </w:tcPr>
          <w:p w14:paraId="6C45F1EA" w14:textId="5D27590E" w:rsidR="00BD6A11" w:rsidRDefault="00A7334A" w:rsidP="00BF422B">
            <w:pPr>
              <w:jc w:val="center"/>
            </w:pPr>
            <w:r>
              <w:t>6.2</w:t>
            </w:r>
          </w:p>
        </w:tc>
      </w:tr>
      <w:tr w:rsidR="00BD6A11" w14:paraId="64822B89" w14:textId="77777777" w:rsidTr="00BF422B">
        <w:trPr>
          <w:trHeight w:val="539"/>
        </w:trPr>
        <w:tc>
          <w:tcPr>
            <w:tcW w:w="793" w:type="pct"/>
          </w:tcPr>
          <w:p w14:paraId="10788B81" w14:textId="77777777" w:rsidR="00BD6A11" w:rsidRDefault="00BD6A11" w:rsidP="00BF422B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B8CA0BD" w14:textId="6EC06CB9" w:rsidR="00BD6A11" w:rsidRDefault="008D4861" w:rsidP="00BF422B">
            <w:pPr>
              <w:jc w:val="center"/>
            </w:pPr>
            <w:r>
              <w:t>3.6</w:t>
            </w:r>
          </w:p>
        </w:tc>
        <w:tc>
          <w:tcPr>
            <w:tcW w:w="526" w:type="pct"/>
          </w:tcPr>
          <w:p w14:paraId="5CFF5A6F" w14:textId="646ACD85" w:rsidR="00BD6A11" w:rsidRDefault="008D4861" w:rsidP="00BF422B">
            <w:pPr>
              <w:jc w:val="center"/>
            </w:pPr>
            <w:r>
              <w:t>3.2</w:t>
            </w:r>
          </w:p>
        </w:tc>
        <w:tc>
          <w:tcPr>
            <w:tcW w:w="526" w:type="pct"/>
          </w:tcPr>
          <w:p w14:paraId="4B3D4431" w14:textId="22BE3133" w:rsidR="00BD6A11" w:rsidRDefault="008D4861" w:rsidP="00BF422B">
            <w:pPr>
              <w:jc w:val="center"/>
            </w:pPr>
            <w:r>
              <w:t>5</w:t>
            </w:r>
          </w:p>
        </w:tc>
        <w:tc>
          <w:tcPr>
            <w:tcW w:w="526" w:type="pct"/>
          </w:tcPr>
          <w:p w14:paraId="086DECE9" w14:textId="4F91CDEA" w:rsidR="00BD6A11" w:rsidRDefault="008D4861" w:rsidP="00BF422B">
            <w:pPr>
              <w:jc w:val="center"/>
            </w:pPr>
            <w:r>
              <w:t>5.9</w:t>
            </w:r>
          </w:p>
        </w:tc>
        <w:tc>
          <w:tcPr>
            <w:tcW w:w="526" w:type="pct"/>
          </w:tcPr>
          <w:p w14:paraId="7C2669B4" w14:textId="2517671C" w:rsidR="00BD6A11" w:rsidRDefault="00A7334A" w:rsidP="00BF422B">
            <w:pPr>
              <w:jc w:val="center"/>
            </w:pPr>
            <w:r>
              <w:t>2</w:t>
            </w:r>
          </w:p>
        </w:tc>
        <w:tc>
          <w:tcPr>
            <w:tcW w:w="526" w:type="pct"/>
          </w:tcPr>
          <w:p w14:paraId="68B20E08" w14:textId="1A040188" w:rsidR="00BD6A11" w:rsidRDefault="00A7334A" w:rsidP="00BF422B">
            <w:pPr>
              <w:jc w:val="center"/>
            </w:pPr>
            <w:r>
              <w:t>2.4</w:t>
            </w:r>
          </w:p>
        </w:tc>
        <w:tc>
          <w:tcPr>
            <w:tcW w:w="526" w:type="pct"/>
          </w:tcPr>
          <w:p w14:paraId="11D13BA0" w14:textId="0D44E1D4" w:rsidR="00BD6A11" w:rsidRDefault="00A7334A" w:rsidP="00BF422B">
            <w:pPr>
              <w:jc w:val="center"/>
            </w:pPr>
            <w:r>
              <w:t>3.5</w:t>
            </w:r>
          </w:p>
        </w:tc>
        <w:tc>
          <w:tcPr>
            <w:tcW w:w="526" w:type="pct"/>
          </w:tcPr>
          <w:p w14:paraId="22E92020" w14:textId="2AE4550E" w:rsidR="00BD6A11" w:rsidRDefault="00A7334A" w:rsidP="00BF422B">
            <w:pPr>
              <w:jc w:val="center"/>
            </w:pPr>
            <w:r>
              <w:t>5.2</w:t>
            </w:r>
          </w:p>
        </w:tc>
      </w:tr>
      <w:tr w:rsidR="00BD6A11" w14:paraId="6E1FA454" w14:textId="77777777" w:rsidTr="00BF422B">
        <w:trPr>
          <w:trHeight w:val="567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6B441A3D" w:rsidR="00BD6A11" w:rsidRDefault="008D4861" w:rsidP="00BF422B">
            <w:pPr>
              <w:jc w:val="center"/>
            </w:pPr>
            <w:r>
              <w:t>3.6</w:t>
            </w:r>
          </w:p>
        </w:tc>
        <w:tc>
          <w:tcPr>
            <w:tcW w:w="526" w:type="pct"/>
          </w:tcPr>
          <w:p w14:paraId="72EE28D7" w14:textId="33F345CF" w:rsidR="00BD6A11" w:rsidRDefault="008D4861" w:rsidP="00BF422B">
            <w:pPr>
              <w:jc w:val="center"/>
            </w:pPr>
            <w:r>
              <w:t>14.4</w:t>
            </w:r>
          </w:p>
        </w:tc>
        <w:tc>
          <w:tcPr>
            <w:tcW w:w="526" w:type="pct"/>
          </w:tcPr>
          <w:p w14:paraId="35A1B00D" w14:textId="6BE49D51" w:rsidR="00BD6A11" w:rsidRDefault="008D4861" w:rsidP="00BF422B">
            <w:pPr>
              <w:jc w:val="center"/>
            </w:pPr>
            <w:r>
              <w:t>15.6</w:t>
            </w:r>
          </w:p>
        </w:tc>
        <w:tc>
          <w:tcPr>
            <w:tcW w:w="526" w:type="pct"/>
          </w:tcPr>
          <w:p w14:paraId="16EBA496" w14:textId="2AE4B955" w:rsidR="00BD6A11" w:rsidRDefault="008D4861" w:rsidP="00BF422B">
            <w:pPr>
              <w:jc w:val="center"/>
            </w:pPr>
            <w:r>
              <w:t>16</w:t>
            </w:r>
          </w:p>
        </w:tc>
        <w:tc>
          <w:tcPr>
            <w:tcW w:w="526" w:type="pct"/>
          </w:tcPr>
          <w:p w14:paraId="6915DB5E" w14:textId="3393456D" w:rsidR="00BD6A11" w:rsidRDefault="00A7334A" w:rsidP="00BF422B">
            <w:pPr>
              <w:jc w:val="center"/>
            </w:pPr>
            <w:r>
              <w:t>16.6</w:t>
            </w:r>
          </w:p>
        </w:tc>
        <w:tc>
          <w:tcPr>
            <w:tcW w:w="526" w:type="pct"/>
          </w:tcPr>
          <w:p w14:paraId="068D8CEE" w14:textId="5E5A52CD" w:rsidR="00BD6A11" w:rsidRDefault="00A7334A" w:rsidP="00BF422B">
            <w:pPr>
              <w:jc w:val="center"/>
            </w:pPr>
            <w:r>
              <w:t>15.8</w:t>
            </w:r>
          </w:p>
        </w:tc>
        <w:tc>
          <w:tcPr>
            <w:tcW w:w="526" w:type="pct"/>
          </w:tcPr>
          <w:p w14:paraId="7F642986" w14:textId="4A657BE9" w:rsidR="00BD6A11" w:rsidRDefault="00A7334A" w:rsidP="00BF422B">
            <w:pPr>
              <w:jc w:val="center"/>
            </w:pPr>
            <w:r>
              <w:t>12.6</w:t>
            </w:r>
          </w:p>
        </w:tc>
        <w:tc>
          <w:tcPr>
            <w:tcW w:w="526" w:type="pct"/>
          </w:tcPr>
          <w:p w14:paraId="4099FA2F" w14:textId="45DC26BB" w:rsidR="00BD6A11" w:rsidRDefault="00A7334A" w:rsidP="00BF422B">
            <w:pPr>
              <w:jc w:val="center"/>
            </w:pPr>
            <w:r>
              <w:t>11.8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BF422B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6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84D046F" w14:textId="77777777" w:rsidTr="00BF422B">
        <w:trPr>
          <w:trHeight w:val="633"/>
          <w:jc w:val="center"/>
        </w:trPr>
        <w:tc>
          <w:tcPr>
            <w:tcW w:w="1355" w:type="pct"/>
          </w:tcPr>
          <w:p w14:paraId="037D7E24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36EC3088" w:rsidR="00BD6A11" w:rsidRDefault="008D486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8.8</w:t>
            </w:r>
          </w:p>
        </w:tc>
        <w:tc>
          <w:tcPr>
            <w:tcW w:w="608" w:type="pct"/>
          </w:tcPr>
          <w:p w14:paraId="04968D7D" w14:textId="3D8FC9E0" w:rsidR="00BD6A11" w:rsidRDefault="008D4861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10.4</w:t>
            </w:r>
          </w:p>
        </w:tc>
        <w:tc>
          <w:tcPr>
            <w:tcW w:w="608" w:type="pct"/>
          </w:tcPr>
          <w:p w14:paraId="1EBEA066" w14:textId="53FA8E49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13.2</w:t>
            </w:r>
          </w:p>
        </w:tc>
        <w:tc>
          <w:tcPr>
            <w:tcW w:w="608" w:type="pct"/>
          </w:tcPr>
          <w:p w14:paraId="121C1C72" w14:textId="22924D13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7.2</w:t>
            </w:r>
          </w:p>
        </w:tc>
        <w:tc>
          <w:tcPr>
            <w:tcW w:w="608" w:type="pct"/>
          </w:tcPr>
          <w:p w14:paraId="5B7BF53A" w14:textId="4C98AB35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7.3</w:t>
            </w:r>
          </w:p>
        </w:tc>
        <w:tc>
          <w:tcPr>
            <w:tcW w:w="606" w:type="pct"/>
          </w:tcPr>
          <w:p w14:paraId="3D7B8FEB" w14:textId="3F24F136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8.1</w:t>
            </w:r>
          </w:p>
        </w:tc>
      </w:tr>
      <w:tr w:rsidR="00BD6A11" w14:paraId="35D1D35A" w14:textId="77777777" w:rsidTr="00BF422B">
        <w:trPr>
          <w:trHeight w:val="633"/>
          <w:jc w:val="center"/>
        </w:trPr>
        <w:tc>
          <w:tcPr>
            <w:tcW w:w="1355" w:type="pct"/>
          </w:tcPr>
          <w:p w14:paraId="4DAFFCE7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0D5C87CD" w:rsidR="00BD6A11" w:rsidRDefault="008D486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7.6</w:t>
            </w:r>
          </w:p>
        </w:tc>
        <w:tc>
          <w:tcPr>
            <w:tcW w:w="608" w:type="pct"/>
          </w:tcPr>
          <w:p w14:paraId="755F7143" w14:textId="6B9D56DE" w:rsidR="00BD6A11" w:rsidRDefault="008D486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10.4</w:t>
            </w:r>
          </w:p>
        </w:tc>
        <w:tc>
          <w:tcPr>
            <w:tcW w:w="608" w:type="pct"/>
          </w:tcPr>
          <w:p w14:paraId="6988FEF7" w14:textId="69F34803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15.5</w:t>
            </w:r>
          </w:p>
        </w:tc>
        <w:tc>
          <w:tcPr>
            <w:tcW w:w="608" w:type="pct"/>
          </w:tcPr>
          <w:p w14:paraId="47AA2BA9" w14:textId="5C106EA9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608" w:type="pct"/>
          </w:tcPr>
          <w:p w14:paraId="6659DBBE" w14:textId="17ECDE2F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  <w:tc>
          <w:tcPr>
            <w:tcW w:w="606" w:type="pct"/>
          </w:tcPr>
          <w:p w14:paraId="204FF0B3" w14:textId="5BA9BDE0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10.9</w:t>
            </w:r>
          </w:p>
        </w:tc>
      </w:tr>
      <w:tr w:rsidR="00BD6A11" w14:paraId="751AD33C" w14:textId="77777777" w:rsidTr="00BF422B">
        <w:trPr>
          <w:trHeight w:val="633"/>
          <w:jc w:val="center"/>
        </w:trPr>
        <w:tc>
          <w:tcPr>
            <w:tcW w:w="1355" w:type="pct"/>
          </w:tcPr>
          <w:p w14:paraId="4DA5F2BF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608" w:type="pct"/>
          </w:tcPr>
          <w:p w14:paraId="725E5510" w14:textId="0DA4614C" w:rsidR="00BD6A11" w:rsidRDefault="008D486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14..7</w:t>
            </w:r>
          </w:p>
        </w:tc>
        <w:tc>
          <w:tcPr>
            <w:tcW w:w="608" w:type="pct"/>
          </w:tcPr>
          <w:p w14:paraId="27F23230" w14:textId="50F356E9" w:rsidR="00BD6A11" w:rsidRDefault="008D4861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7.4</w:t>
            </w:r>
          </w:p>
        </w:tc>
        <w:tc>
          <w:tcPr>
            <w:tcW w:w="608" w:type="pct"/>
          </w:tcPr>
          <w:p w14:paraId="117C1A28" w14:textId="3A906A12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8.5</w:t>
            </w:r>
          </w:p>
        </w:tc>
        <w:tc>
          <w:tcPr>
            <w:tcW w:w="608" w:type="pct"/>
          </w:tcPr>
          <w:p w14:paraId="61042547" w14:textId="63CFC4C4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19.3</w:t>
            </w:r>
          </w:p>
        </w:tc>
        <w:tc>
          <w:tcPr>
            <w:tcW w:w="608" w:type="pct"/>
          </w:tcPr>
          <w:p w14:paraId="77171032" w14:textId="6C0F105C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14.7</w:t>
            </w:r>
          </w:p>
        </w:tc>
        <w:tc>
          <w:tcPr>
            <w:tcW w:w="606" w:type="pct"/>
          </w:tcPr>
          <w:p w14:paraId="4AD55496" w14:textId="462EAF62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13.8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169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BD6A11" w14:paraId="4F6F223C" w14:textId="77777777" w:rsidTr="00BF422B">
        <w:trPr>
          <w:trHeight w:val="485"/>
        </w:trPr>
        <w:tc>
          <w:tcPr>
            <w:tcW w:w="1792" w:type="pct"/>
            <w:shd w:val="clear" w:color="auto" w:fill="FFFFFF" w:themeFill="background1"/>
            <w:vAlign w:val="center"/>
          </w:tcPr>
          <w:p w14:paraId="68498277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71EF3C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97B36B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6EEFC5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4954A5F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12932B59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58132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E2AFA" w14:textId="515EC2EA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2.8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573C22A" w14:textId="18188568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3.2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4EC9D26" w14:textId="08F7C515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6.7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55971D" w14:textId="7BD5F7D7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6.6</w:t>
            </w:r>
          </w:p>
        </w:tc>
      </w:tr>
      <w:tr w:rsidR="00BD6A11" w14:paraId="02BFD750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32F2B9E4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4D24163" w14:textId="663D50C6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3.9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1233979" w14:textId="052F32B3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4.2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F60ADE0" w14:textId="3EAF6121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6.5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2AFB38D4" w14:textId="5577237F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6.1</w:t>
            </w:r>
          </w:p>
        </w:tc>
      </w:tr>
      <w:tr w:rsidR="00BD6A11" w14:paraId="384F40DB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14B3D7AE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265E9DB" w14:textId="2195156D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AC95784" w14:textId="3301C6A3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2F3E72" w14:textId="7CAAB6B4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19.1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7B4692" w14:textId="3503D646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20.8</w:t>
            </w:r>
          </w:p>
        </w:tc>
      </w:tr>
    </w:tbl>
    <w:p w14:paraId="5377E81A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XSpec="center" w:tblpY="4667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BD6A11" w14:paraId="56B93E28" w14:textId="77777777" w:rsidTr="00BF422B">
        <w:trPr>
          <w:trHeight w:val="416"/>
        </w:trPr>
        <w:tc>
          <w:tcPr>
            <w:tcW w:w="1791" w:type="pct"/>
            <w:vAlign w:val="center"/>
          </w:tcPr>
          <w:p w14:paraId="12C67AC6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360BBA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110C82B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28004A8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vAlign w:val="center"/>
          </w:tcPr>
          <w:p w14:paraId="2E38DE69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0FEC6856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1B926079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98BB090" w14:textId="75E93D57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3.6</w:t>
            </w:r>
          </w:p>
        </w:tc>
        <w:tc>
          <w:tcPr>
            <w:tcW w:w="803" w:type="pct"/>
            <w:vAlign w:val="center"/>
          </w:tcPr>
          <w:p w14:paraId="5F015D67" w14:textId="699EBC3C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4.3</w:t>
            </w:r>
          </w:p>
        </w:tc>
        <w:tc>
          <w:tcPr>
            <w:tcW w:w="803" w:type="pct"/>
            <w:vAlign w:val="center"/>
          </w:tcPr>
          <w:p w14:paraId="52691122" w14:textId="2E942FE6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5.6</w:t>
            </w:r>
          </w:p>
        </w:tc>
        <w:tc>
          <w:tcPr>
            <w:tcW w:w="800" w:type="pct"/>
            <w:vAlign w:val="center"/>
          </w:tcPr>
          <w:p w14:paraId="23C32197" w14:textId="1FBD72CA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</w:t>
            </w:r>
          </w:p>
        </w:tc>
      </w:tr>
      <w:tr w:rsidR="00BD6A11" w14:paraId="5307790A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7B6B73D8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448260B" w14:textId="233A0228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3.9</w:t>
            </w:r>
          </w:p>
        </w:tc>
        <w:tc>
          <w:tcPr>
            <w:tcW w:w="803" w:type="pct"/>
            <w:vAlign w:val="center"/>
          </w:tcPr>
          <w:p w14:paraId="3EE86883" w14:textId="79A87BE0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3.5</w:t>
            </w:r>
          </w:p>
        </w:tc>
        <w:tc>
          <w:tcPr>
            <w:tcW w:w="803" w:type="pct"/>
            <w:vAlign w:val="center"/>
          </w:tcPr>
          <w:p w14:paraId="74FE2E5F" w14:textId="727BEEE2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4.8</w:t>
            </w:r>
          </w:p>
        </w:tc>
        <w:tc>
          <w:tcPr>
            <w:tcW w:w="800" w:type="pct"/>
            <w:vAlign w:val="center"/>
          </w:tcPr>
          <w:p w14:paraId="5645E8F9" w14:textId="49F9BA68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</w:t>
            </w:r>
          </w:p>
        </w:tc>
      </w:tr>
      <w:tr w:rsidR="00BD6A11" w14:paraId="0B327F92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60BB53A4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0D84A0B5" w14:textId="7454BBF3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25.9</w:t>
            </w:r>
          </w:p>
        </w:tc>
        <w:tc>
          <w:tcPr>
            <w:tcW w:w="803" w:type="pct"/>
            <w:vAlign w:val="center"/>
          </w:tcPr>
          <w:p w14:paraId="34160956" w14:textId="78A345FB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24.1</w:t>
            </w:r>
          </w:p>
        </w:tc>
        <w:tc>
          <w:tcPr>
            <w:tcW w:w="803" w:type="pct"/>
            <w:vAlign w:val="center"/>
          </w:tcPr>
          <w:p w14:paraId="4C70E9F4" w14:textId="112120DF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24.6</w:t>
            </w:r>
          </w:p>
        </w:tc>
        <w:tc>
          <w:tcPr>
            <w:tcW w:w="800" w:type="pct"/>
            <w:vAlign w:val="center"/>
          </w:tcPr>
          <w:p w14:paraId="22CC1AF2" w14:textId="42B6353C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26.6</w:t>
            </w:r>
          </w:p>
        </w:tc>
      </w:tr>
    </w:tbl>
    <w:tbl>
      <w:tblPr>
        <w:tblpPr w:leftFromText="180" w:rightFromText="180" w:vertAnchor="page" w:horzAnchor="margin" w:tblpXSpec="center" w:tblpY="10307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BD6A11" w14:paraId="7CA252E3" w14:textId="77777777" w:rsidTr="00BF422B">
        <w:trPr>
          <w:trHeight w:val="435"/>
        </w:trPr>
        <w:tc>
          <w:tcPr>
            <w:tcW w:w="2591" w:type="pct"/>
            <w:vAlign w:val="center"/>
          </w:tcPr>
          <w:p w14:paraId="2B54CCB9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6F3E900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65" w:type="pct"/>
            <w:vAlign w:val="center"/>
          </w:tcPr>
          <w:p w14:paraId="4E28269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741" w:type="pct"/>
            <w:vAlign w:val="center"/>
          </w:tcPr>
          <w:p w14:paraId="755C9A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2FEDC381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7A52C0E1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53BE5FAA" w14:textId="761141D5" w:rsidR="00BD6A11" w:rsidRDefault="0007227C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7.7</w:t>
            </w:r>
          </w:p>
        </w:tc>
        <w:tc>
          <w:tcPr>
            <w:tcW w:w="865" w:type="pct"/>
            <w:vAlign w:val="center"/>
          </w:tcPr>
          <w:p w14:paraId="4968D433" w14:textId="0C6B0654" w:rsidR="00BD6A11" w:rsidRDefault="0007227C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6.8</w:t>
            </w:r>
          </w:p>
        </w:tc>
        <w:tc>
          <w:tcPr>
            <w:tcW w:w="741" w:type="pct"/>
            <w:vAlign w:val="center"/>
          </w:tcPr>
          <w:p w14:paraId="55A18164" w14:textId="1E3F8487" w:rsidR="00BD6A11" w:rsidRDefault="0007227C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5.9</w:t>
            </w:r>
          </w:p>
        </w:tc>
      </w:tr>
      <w:tr w:rsidR="00BD6A11" w14:paraId="254D617F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4F71EE19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60C824CC" w14:textId="4803858A" w:rsidR="00BD6A11" w:rsidRDefault="0007227C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8.8</w:t>
            </w:r>
          </w:p>
        </w:tc>
        <w:tc>
          <w:tcPr>
            <w:tcW w:w="865" w:type="pct"/>
            <w:vAlign w:val="center"/>
          </w:tcPr>
          <w:p w14:paraId="79389FA4" w14:textId="60534E53" w:rsidR="00BD6A11" w:rsidRDefault="0007227C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10.2</w:t>
            </w:r>
          </w:p>
        </w:tc>
        <w:tc>
          <w:tcPr>
            <w:tcW w:w="741" w:type="pct"/>
            <w:vAlign w:val="center"/>
          </w:tcPr>
          <w:p w14:paraId="0C51483F" w14:textId="283E3428" w:rsidR="00BD6A11" w:rsidRDefault="0007227C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9.1</w:t>
            </w:r>
          </w:p>
        </w:tc>
      </w:tr>
      <w:tr w:rsidR="00BD6A11" w14:paraId="6EE16675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24A1F8FD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74D9D00F" w14:textId="0BF69724" w:rsidR="00BD6A11" w:rsidRDefault="0007227C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14.6</w:t>
            </w:r>
          </w:p>
        </w:tc>
        <w:tc>
          <w:tcPr>
            <w:tcW w:w="865" w:type="pct"/>
            <w:vAlign w:val="center"/>
          </w:tcPr>
          <w:p w14:paraId="630FBA98" w14:textId="46FAB019" w:rsidR="00BD6A11" w:rsidRDefault="0007227C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17.8</w:t>
            </w:r>
          </w:p>
        </w:tc>
        <w:tc>
          <w:tcPr>
            <w:tcW w:w="741" w:type="pct"/>
            <w:vAlign w:val="center"/>
          </w:tcPr>
          <w:p w14:paraId="6D764FD4" w14:textId="6D07F496" w:rsidR="00BD6A11" w:rsidRDefault="0007227C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15.6</w:t>
            </w:r>
          </w:p>
        </w:tc>
      </w:tr>
      <w:tr w:rsidR="00BD6A11" w14:paraId="10536EF7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58248CD1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0D3B0093" w14:textId="3A87A9D4" w:rsidR="00BD6A11" w:rsidRDefault="0007227C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</w:t>
            </w:r>
          </w:p>
        </w:tc>
        <w:tc>
          <w:tcPr>
            <w:tcW w:w="865" w:type="pct"/>
            <w:vAlign w:val="center"/>
          </w:tcPr>
          <w:p w14:paraId="2B91C84B" w14:textId="24BEFF41" w:rsidR="00BD6A11" w:rsidRDefault="0007227C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28.1</w:t>
            </w:r>
          </w:p>
        </w:tc>
        <w:tc>
          <w:tcPr>
            <w:tcW w:w="741" w:type="pct"/>
            <w:vAlign w:val="center"/>
          </w:tcPr>
          <w:p w14:paraId="12BDA444" w14:textId="265A46D2" w:rsidR="00BD6A11" w:rsidRDefault="0007227C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26.6</w:t>
            </w:r>
          </w:p>
        </w:tc>
      </w:tr>
    </w:tbl>
    <w:p w14:paraId="6BD4BE4A" w14:textId="77777777" w:rsidR="00BD6A11" w:rsidRDefault="00BD6A11" w:rsidP="00BD6A11"/>
    <w:tbl>
      <w:tblPr>
        <w:tblpPr w:leftFromText="180" w:rightFromText="180" w:vertAnchor="page" w:horzAnchor="page" w:tblpX="428" w:tblpY="7442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BD6A11" w14:paraId="112B31E4" w14:textId="77777777" w:rsidTr="00BF422B">
        <w:trPr>
          <w:trHeight w:val="359"/>
        </w:trPr>
        <w:tc>
          <w:tcPr>
            <w:tcW w:w="2592" w:type="pct"/>
            <w:vAlign w:val="center"/>
          </w:tcPr>
          <w:p w14:paraId="5B94FE70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DF1FBB4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4752339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2" w:type="pct"/>
            <w:vAlign w:val="center"/>
          </w:tcPr>
          <w:p w14:paraId="3792AE0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25E35E1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4125A8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CB0E670" w14:textId="50832350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4.6</w:t>
            </w:r>
          </w:p>
        </w:tc>
        <w:tc>
          <w:tcPr>
            <w:tcW w:w="803" w:type="pct"/>
            <w:vAlign w:val="center"/>
          </w:tcPr>
          <w:p w14:paraId="098543B6" w14:textId="614C03F5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8.1</w:t>
            </w:r>
          </w:p>
        </w:tc>
        <w:tc>
          <w:tcPr>
            <w:tcW w:w="802" w:type="pct"/>
            <w:vAlign w:val="center"/>
          </w:tcPr>
          <w:p w14:paraId="58835B9B" w14:textId="1068EA14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</w:tr>
      <w:tr w:rsidR="00BD6A11" w14:paraId="2E03BDCC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3345DA25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19CE9C61" w14:textId="2F2B677B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4.4</w:t>
            </w:r>
          </w:p>
        </w:tc>
        <w:tc>
          <w:tcPr>
            <w:tcW w:w="803" w:type="pct"/>
            <w:vAlign w:val="center"/>
          </w:tcPr>
          <w:p w14:paraId="2651EE09" w14:textId="098039A6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8.8</w:t>
            </w:r>
          </w:p>
        </w:tc>
        <w:tc>
          <w:tcPr>
            <w:tcW w:w="802" w:type="pct"/>
            <w:vAlign w:val="center"/>
          </w:tcPr>
          <w:p w14:paraId="30259CF9" w14:textId="1A089B7E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6.5</w:t>
            </w:r>
          </w:p>
        </w:tc>
      </w:tr>
      <w:tr w:rsidR="00BD6A11" w14:paraId="4151B2F5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6094FD92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4ED0A84C" w14:textId="29FED4E3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15.1</w:t>
            </w:r>
          </w:p>
        </w:tc>
        <w:tc>
          <w:tcPr>
            <w:tcW w:w="803" w:type="pct"/>
            <w:vAlign w:val="center"/>
          </w:tcPr>
          <w:p w14:paraId="35D558C8" w14:textId="47F14584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13.6</w:t>
            </w:r>
          </w:p>
        </w:tc>
        <w:tc>
          <w:tcPr>
            <w:tcW w:w="802" w:type="pct"/>
            <w:vAlign w:val="center"/>
          </w:tcPr>
          <w:p w14:paraId="54BBBD15" w14:textId="5D9A044C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16.2</w:t>
            </w:r>
          </w:p>
        </w:tc>
      </w:tr>
      <w:tr w:rsidR="00BD6A11" w14:paraId="4D700CE4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764B4328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05C53C9" w14:textId="35A6334A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</w:t>
            </w:r>
          </w:p>
        </w:tc>
        <w:tc>
          <w:tcPr>
            <w:tcW w:w="803" w:type="pct"/>
            <w:vAlign w:val="center"/>
          </w:tcPr>
          <w:p w14:paraId="31072268" w14:textId="786BD66E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25.3</w:t>
            </w:r>
          </w:p>
        </w:tc>
        <w:tc>
          <w:tcPr>
            <w:tcW w:w="802" w:type="pct"/>
            <w:vAlign w:val="center"/>
          </w:tcPr>
          <w:p w14:paraId="79BFC832" w14:textId="33D50238" w:rsidR="00BD6A11" w:rsidRDefault="00A7334A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28.7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19A07E78" w14:textId="61087EC6" w:rsidR="00FC4D17" w:rsidRDefault="00FC4D17" w:rsidP="00FC4D1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Root stumps in relation to </w:t>
      </w:r>
      <w:r w:rsidR="001144F6">
        <w:rPr>
          <w:sz w:val="28"/>
        </w:rPr>
        <w:t>13, 15, 16, 27, 28, 34, 35, 36, 38, 44, 45</w:t>
      </w:r>
      <w:r w:rsidR="001144F6">
        <w:rPr>
          <w:sz w:val="28"/>
        </w:rPr>
        <w:t>.</w:t>
      </w: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0B0D99C" w14:textId="77777777" w:rsidR="000B77D8" w:rsidRDefault="000B77D8" w:rsidP="00BD6A11">
      <w:pPr>
        <w:tabs>
          <w:tab w:val="left" w:pos="10260"/>
        </w:tabs>
        <w:ind w:firstLine="450"/>
        <w:jc w:val="both"/>
      </w:pPr>
    </w:p>
    <w:p w14:paraId="1AC3DCF4" w14:textId="77777777" w:rsidR="000B77D8" w:rsidRDefault="000B77D8" w:rsidP="00BD6A11">
      <w:pPr>
        <w:tabs>
          <w:tab w:val="left" w:pos="10260"/>
        </w:tabs>
        <w:ind w:firstLine="450"/>
        <w:jc w:val="both"/>
      </w:pPr>
    </w:p>
    <w:p w14:paraId="0EB86FC3" w14:textId="77777777" w:rsidR="000B77D8" w:rsidRDefault="000B77D8" w:rsidP="00BD6A11">
      <w:pPr>
        <w:tabs>
          <w:tab w:val="left" w:pos="10260"/>
        </w:tabs>
        <w:ind w:firstLine="450"/>
        <w:jc w:val="both"/>
      </w:pPr>
    </w:p>
    <w:p w14:paraId="3C40568C" w14:textId="77777777" w:rsidR="000B77D8" w:rsidRDefault="000B77D8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322DD9D2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240A08EF" w:rsidR="00BD6A11" w:rsidRDefault="005026C5" w:rsidP="00BD6A11">
      <w:pPr>
        <w:tabs>
          <w:tab w:val="left" w:pos="10260"/>
        </w:tabs>
        <w:ind w:firstLine="450"/>
        <w:jc w:val="both"/>
      </w:pPr>
      <w:r w:rsidRPr="005026C5">
        <w:drawing>
          <wp:anchor distT="0" distB="0" distL="114300" distR="114300" simplePos="0" relativeHeight="251741696" behindDoc="1" locked="0" layoutInCell="1" allowOverlap="1" wp14:anchorId="3C62C50D" wp14:editId="5E76F0D8">
            <wp:simplePos x="0" y="0"/>
            <wp:positionH relativeFrom="column">
              <wp:posOffset>31750</wp:posOffset>
            </wp:positionH>
            <wp:positionV relativeFrom="paragraph">
              <wp:posOffset>181610</wp:posOffset>
            </wp:positionV>
            <wp:extent cx="6515100" cy="2824480"/>
            <wp:effectExtent l="0" t="0" r="0" b="0"/>
            <wp:wrapTight wrapText="bothSides">
              <wp:wrapPolygon edited="0">
                <wp:start x="0" y="0"/>
                <wp:lineTo x="0" y="21415"/>
                <wp:lineTo x="21537" y="21415"/>
                <wp:lineTo x="21537" y="0"/>
                <wp:lineTo x="0" y="0"/>
              </wp:wrapPolygon>
            </wp:wrapTight>
            <wp:docPr id="129911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16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EF713" w14:textId="21B63055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441E1594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517472FA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6E607D03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4046A75D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5B081B44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4EFAC009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217507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7BEA798E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71AC71C4" w:rsidR="00BD6A11" w:rsidRDefault="005026C5" w:rsidP="00BD6A11">
      <w:pPr>
        <w:tabs>
          <w:tab w:val="left" w:pos="10260"/>
        </w:tabs>
        <w:ind w:firstLine="450"/>
        <w:rPr>
          <w:b/>
        </w:rPr>
      </w:pPr>
      <w:r w:rsidRPr="005026C5">
        <w:rPr>
          <w:b/>
        </w:rPr>
        <w:drawing>
          <wp:anchor distT="0" distB="0" distL="114300" distR="114300" simplePos="0" relativeHeight="251742720" behindDoc="1" locked="0" layoutInCell="1" allowOverlap="1" wp14:anchorId="7D8E1B42" wp14:editId="5BEC128A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3868420" cy="2959100"/>
            <wp:effectExtent l="0" t="0" r="0" b="0"/>
            <wp:wrapTight wrapText="bothSides">
              <wp:wrapPolygon edited="0">
                <wp:start x="0" y="0"/>
                <wp:lineTo x="0" y="21415"/>
                <wp:lineTo x="21487" y="21415"/>
                <wp:lineTo x="21487" y="0"/>
                <wp:lineTo x="0" y="0"/>
              </wp:wrapPolygon>
            </wp:wrapTight>
            <wp:docPr id="153382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29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84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5CA4E" w14:textId="5D409B45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5FC83ED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133F12A6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298FB68B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01BCB1FB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8D14834" w14:textId="6F83A218" w:rsidR="00BD6A11" w:rsidRDefault="000E1D45" w:rsidP="00BD6A11">
      <w:pPr>
        <w:rPr>
          <w:b/>
        </w:rPr>
      </w:pPr>
      <w:r w:rsidRPr="005026C5">
        <w:rPr>
          <w:b/>
        </w:rPr>
        <w:drawing>
          <wp:anchor distT="0" distB="0" distL="114300" distR="114300" simplePos="0" relativeHeight="251743744" behindDoc="1" locked="0" layoutInCell="1" allowOverlap="1" wp14:anchorId="4351C4CC" wp14:editId="2D549144">
            <wp:simplePos x="0" y="0"/>
            <wp:positionH relativeFrom="margin">
              <wp:align>right</wp:align>
            </wp:positionH>
            <wp:positionV relativeFrom="paragraph">
              <wp:posOffset>2228850</wp:posOffset>
            </wp:positionV>
            <wp:extent cx="2762250" cy="2044700"/>
            <wp:effectExtent l="0" t="0" r="0" b="0"/>
            <wp:wrapTight wrapText="bothSides">
              <wp:wrapPolygon edited="0">
                <wp:start x="0" y="0"/>
                <wp:lineTo x="0" y="21332"/>
                <wp:lineTo x="21451" y="21332"/>
                <wp:lineTo x="21451" y="0"/>
                <wp:lineTo x="0" y="0"/>
              </wp:wrapPolygon>
            </wp:wrapTight>
            <wp:docPr id="70194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43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1D45">
        <w:rPr>
          <w:b/>
        </w:rPr>
        <w:drawing>
          <wp:anchor distT="0" distB="0" distL="114300" distR="114300" simplePos="0" relativeHeight="251744768" behindDoc="1" locked="0" layoutInCell="1" allowOverlap="1" wp14:anchorId="357C36D6" wp14:editId="3711F899">
            <wp:simplePos x="0" y="0"/>
            <wp:positionH relativeFrom="column">
              <wp:posOffset>247650</wp:posOffset>
            </wp:positionH>
            <wp:positionV relativeFrom="paragraph">
              <wp:posOffset>2216150</wp:posOffset>
            </wp:positionV>
            <wp:extent cx="2657846" cy="2038635"/>
            <wp:effectExtent l="0" t="0" r="0" b="0"/>
            <wp:wrapTight wrapText="bothSides">
              <wp:wrapPolygon edited="0">
                <wp:start x="0" y="0"/>
                <wp:lineTo x="0" y="21398"/>
                <wp:lineTo x="21368" y="21398"/>
                <wp:lineTo x="21368" y="0"/>
                <wp:lineTo x="0" y="0"/>
              </wp:wrapPolygon>
            </wp:wrapTight>
            <wp:docPr id="54709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99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6A11">
        <w:rPr>
          <w:b/>
        </w:rPr>
        <w:br w:type="page"/>
      </w:r>
    </w:p>
    <w:p w14:paraId="275A62FF" w14:textId="77777777" w:rsidR="00850F5B" w:rsidRDefault="00850F5B" w:rsidP="00BD6A11">
      <w:pPr>
        <w:jc w:val="center"/>
        <w:rPr>
          <w:b/>
        </w:rPr>
      </w:pPr>
    </w:p>
    <w:p w14:paraId="7FCBC11D" w14:textId="63E3705C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76"/>
        <w:gridCol w:w="7326"/>
      </w:tblGrid>
      <w:tr w:rsidR="003D4FC9" w14:paraId="26DD9FD5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E13DB8" w14:textId="77777777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5CD9B410" w14:textId="176725EC" w:rsidR="00BD6A11" w:rsidRDefault="00C93D6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93D6B">
              <w:rPr>
                <w:b/>
              </w:rPr>
              <w:drawing>
                <wp:inline distT="0" distB="0" distL="0" distR="0" wp14:anchorId="6B268009" wp14:editId="3F0AC70A">
                  <wp:extent cx="4143953" cy="2734057"/>
                  <wp:effectExtent l="0" t="0" r="0" b="9525"/>
                  <wp:docPr id="1305816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81619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273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ECCEB85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03E3D92" w14:textId="7902B07B" w:rsidR="00BD6A11" w:rsidRDefault="00C93D6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93D6B">
              <w:rPr>
                <w:b/>
              </w:rPr>
              <w:drawing>
                <wp:inline distT="0" distB="0" distL="0" distR="0" wp14:anchorId="77394868" wp14:editId="6B9BA302">
                  <wp:extent cx="4134427" cy="2600688"/>
                  <wp:effectExtent l="0" t="0" r="0" b="9525"/>
                  <wp:docPr id="1245007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00708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1106BA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6743339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2DDC661" w14:textId="299A26DB" w:rsidR="00BD6A11" w:rsidRDefault="00C93D6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93D6B">
              <w:rPr>
                <w:b/>
              </w:rPr>
              <w:drawing>
                <wp:inline distT="0" distB="0" distL="0" distR="0" wp14:anchorId="19D15F1A" wp14:editId="103A1D20">
                  <wp:extent cx="3877216" cy="2514951"/>
                  <wp:effectExtent l="0" t="0" r="9525" b="0"/>
                  <wp:docPr id="1034455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45533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251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125A8FA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510D0C4" w14:textId="7F74D410" w:rsidR="00BD6A11" w:rsidRDefault="00C93D6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93D6B">
              <w:rPr>
                <w:b/>
              </w:rPr>
              <w:drawing>
                <wp:inline distT="0" distB="0" distL="0" distR="0" wp14:anchorId="3FF85363" wp14:editId="34A3D442">
                  <wp:extent cx="3867690" cy="2581635"/>
                  <wp:effectExtent l="0" t="0" r="0" b="9525"/>
                  <wp:docPr id="543689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68982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575AA1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A687C4F" w14:textId="3712E2D5" w:rsidR="00BD6A11" w:rsidRDefault="004C405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C4054">
              <w:rPr>
                <w:b/>
              </w:rPr>
              <w:drawing>
                <wp:inline distT="0" distB="0" distL="0" distR="0" wp14:anchorId="6A94D3AD" wp14:editId="388CE68C">
                  <wp:extent cx="4371820" cy="2527300"/>
                  <wp:effectExtent l="0" t="0" r="0" b="6350"/>
                  <wp:docPr id="1456950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95069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4708" cy="252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F2EA87C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0C3B61F" w14:textId="747ECC01" w:rsidR="00BD6A11" w:rsidRDefault="004C405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C4054">
              <w:rPr>
                <w:b/>
              </w:rPr>
              <w:drawing>
                <wp:inline distT="0" distB="0" distL="0" distR="0" wp14:anchorId="3F653B13" wp14:editId="2998135B">
                  <wp:extent cx="4344006" cy="2562583"/>
                  <wp:effectExtent l="0" t="0" r="0" b="9525"/>
                  <wp:docPr id="132805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0508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6" cy="256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95FBA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D9EF7D1" w14:textId="12D981C5" w:rsidR="00BD6A11" w:rsidRDefault="004C405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C4054">
              <w:rPr>
                <w:b/>
              </w:rPr>
              <w:drawing>
                <wp:inline distT="0" distB="0" distL="0" distR="0" wp14:anchorId="3D542554" wp14:editId="6028DB49">
                  <wp:extent cx="4420217" cy="2638793"/>
                  <wp:effectExtent l="0" t="0" r="0" b="9525"/>
                  <wp:docPr id="1773504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50445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17" cy="263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1B45F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BDED843" w14:textId="7DB9831B" w:rsidR="00BD6A11" w:rsidRDefault="00430A9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30A9C">
              <w:rPr>
                <w:b/>
              </w:rPr>
              <w:drawing>
                <wp:inline distT="0" distB="0" distL="0" distR="0" wp14:anchorId="50E79260" wp14:editId="064A5FB8">
                  <wp:extent cx="4356979" cy="2616200"/>
                  <wp:effectExtent l="0" t="0" r="5715" b="0"/>
                  <wp:docPr id="1288710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71046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1136" cy="2618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36CFC39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0457381" w14:textId="752C63AB" w:rsidR="00BD6A11" w:rsidRDefault="00430A9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30A9C">
              <w:rPr>
                <w:b/>
              </w:rPr>
              <w:drawing>
                <wp:inline distT="0" distB="0" distL="0" distR="0" wp14:anchorId="42F8A051" wp14:editId="572B0D61">
                  <wp:extent cx="4105848" cy="2686425"/>
                  <wp:effectExtent l="0" t="0" r="9525" b="0"/>
                  <wp:docPr id="1509197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19741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268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1ABDB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707176E" w14:textId="4822B1AA" w:rsidR="00BD6A11" w:rsidRDefault="00430A9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30A9C">
              <w:rPr>
                <w:b/>
              </w:rPr>
              <w:drawing>
                <wp:inline distT="0" distB="0" distL="0" distR="0" wp14:anchorId="7606B31A" wp14:editId="7A11EAC5">
                  <wp:extent cx="4124901" cy="2591162"/>
                  <wp:effectExtent l="0" t="0" r="9525" b="0"/>
                  <wp:docPr id="1456230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23046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956245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AEBE3F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695BBE6" w14:textId="7016009D" w:rsidR="00BD6A11" w:rsidRDefault="00430A9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30A9C">
              <w:rPr>
                <w:b/>
              </w:rPr>
              <w:drawing>
                <wp:inline distT="0" distB="0" distL="0" distR="0" wp14:anchorId="1722782E" wp14:editId="20693AFB">
                  <wp:extent cx="4143953" cy="2610214"/>
                  <wp:effectExtent l="0" t="0" r="9525" b="0"/>
                  <wp:docPr id="2124459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45921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261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4ED39B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193FA11" w14:textId="0F7142DD" w:rsidR="00BD6A11" w:rsidRDefault="00430A9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30A9C">
              <w:rPr>
                <w:b/>
              </w:rPr>
              <w:drawing>
                <wp:inline distT="0" distB="0" distL="0" distR="0" wp14:anchorId="071EC8EB" wp14:editId="430E8E6D">
                  <wp:extent cx="4296375" cy="2591162"/>
                  <wp:effectExtent l="0" t="0" r="9525" b="0"/>
                  <wp:docPr id="1721670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67079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DBFFF81" w14:textId="359D044C" w:rsidR="00BD6A11" w:rsidRDefault="00691D2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91D2D">
              <w:rPr>
                <w:b/>
              </w:rPr>
              <w:drawing>
                <wp:inline distT="0" distB="0" distL="0" distR="0" wp14:anchorId="63BAAA8E" wp14:editId="0B2DE65A">
                  <wp:extent cx="4401164" cy="2743583"/>
                  <wp:effectExtent l="0" t="0" r="0" b="0"/>
                  <wp:docPr id="1110919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91931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274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A03C38E" w14:textId="35616D9A" w:rsidR="00BD6A11" w:rsidRDefault="00691D2D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91D2D">
              <w:rPr>
                <w:b/>
              </w:rPr>
              <w:drawing>
                <wp:inline distT="0" distB="0" distL="0" distR="0" wp14:anchorId="75B675D9" wp14:editId="47C11C47">
                  <wp:extent cx="4413622" cy="2844800"/>
                  <wp:effectExtent l="0" t="0" r="6350" b="0"/>
                  <wp:docPr id="1461817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81746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5841" cy="284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7206D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43B044A" w14:textId="7DD4D119" w:rsidR="00BD6A11" w:rsidRDefault="00C4417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44172">
              <w:rPr>
                <w:b/>
              </w:rPr>
              <w:drawing>
                <wp:inline distT="0" distB="0" distL="0" distR="0" wp14:anchorId="6866ABFC" wp14:editId="655CCDF2">
                  <wp:extent cx="4242359" cy="2794000"/>
                  <wp:effectExtent l="0" t="0" r="6350" b="6350"/>
                  <wp:docPr id="488035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03538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5595" cy="2796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E27B32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01C0639" w14:textId="01926525" w:rsidR="00BD6A11" w:rsidRDefault="00C4417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44172">
              <w:rPr>
                <w:b/>
              </w:rPr>
              <w:drawing>
                <wp:inline distT="0" distB="0" distL="0" distR="0" wp14:anchorId="683EF503" wp14:editId="524A5340">
                  <wp:extent cx="4229690" cy="2581635"/>
                  <wp:effectExtent l="0" t="0" r="0" b="9525"/>
                  <wp:docPr id="768090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09041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B80C08A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E31E73C" w14:textId="2A8F30C5" w:rsidR="00BD6A11" w:rsidRDefault="00C4417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44172">
              <w:rPr>
                <w:b/>
              </w:rPr>
              <w:drawing>
                <wp:inline distT="0" distB="0" distL="0" distR="0" wp14:anchorId="524EBBC6" wp14:editId="610EB8E7">
                  <wp:extent cx="4347779" cy="2781300"/>
                  <wp:effectExtent l="0" t="0" r="0" b="0"/>
                  <wp:docPr id="2141310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31040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408" cy="2783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BC09B1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48920EA" w14:textId="4078BE6D" w:rsidR="00BD6A11" w:rsidRDefault="002E032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E0321">
              <w:rPr>
                <w:b/>
              </w:rPr>
              <w:drawing>
                <wp:inline distT="0" distB="0" distL="0" distR="0" wp14:anchorId="732E4133" wp14:editId="153F59A0">
                  <wp:extent cx="4485335" cy="2908300"/>
                  <wp:effectExtent l="0" t="0" r="0" b="6350"/>
                  <wp:docPr id="2114014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01434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220" cy="2909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5F475D8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51A8887" w14:textId="112B4C12" w:rsidR="00BD6A11" w:rsidRDefault="003D161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D1619">
              <w:rPr>
                <w:b/>
              </w:rPr>
              <w:drawing>
                <wp:inline distT="0" distB="0" distL="0" distR="0" wp14:anchorId="451219EB" wp14:editId="62791BDE">
                  <wp:extent cx="4515480" cy="2772162"/>
                  <wp:effectExtent l="0" t="0" r="0" b="9525"/>
                  <wp:docPr id="113152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216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27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BC09299" w14:textId="32F628BF" w:rsidR="00BD6A11" w:rsidRDefault="003D161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D1619">
              <w:rPr>
                <w:b/>
              </w:rPr>
              <w:drawing>
                <wp:inline distT="0" distB="0" distL="0" distR="0" wp14:anchorId="2885F6E3" wp14:editId="79FB24F8">
                  <wp:extent cx="4368231" cy="2794000"/>
                  <wp:effectExtent l="0" t="0" r="0" b="6350"/>
                  <wp:docPr id="927518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51827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215" cy="2795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A78F907" w14:textId="120C71FC" w:rsidR="00BD6A11" w:rsidRDefault="003D161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D1619">
              <w:rPr>
                <w:b/>
              </w:rPr>
              <w:drawing>
                <wp:inline distT="0" distB="0" distL="0" distR="0" wp14:anchorId="027D7A36" wp14:editId="22C61CCC">
                  <wp:extent cx="4277322" cy="2724530"/>
                  <wp:effectExtent l="0" t="0" r="9525" b="0"/>
                  <wp:docPr id="961062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06298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266A56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CC6AB2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CA19D90" w14:textId="510A3C17" w:rsidR="00BD6A11" w:rsidRDefault="008D486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D4861">
              <w:rPr>
                <w:b/>
              </w:rPr>
              <w:drawing>
                <wp:inline distT="0" distB="0" distL="0" distR="0" wp14:anchorId="10B02FE0" wp14:editId="4D50F916">
                  <wp:extent cx="4249854" cy="2667000"/>
                  <wp:effectExtent l="0" t="0" r="0" b="0"/>
                  <wp:docPr id="1885225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22588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098" cy="2669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43254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1102A45" w14:textId="6A326DF2" w:rsidR="00BD6A11" w:rsidRDefault="008D486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D4861">
              <w:rPr>
                <w:b/>
              </w:rPr>
              <w:drawing>
                <wp:inline distT="0" distB="0" distL="0" distR="0" wp14:anchorId="2BB0BD0C" wp14:editId="365150EC">
                  <wp:extent cx="4020111" cy="2438740"/>
                  <wp:effectExtent l="0" t="0" r="0" b="0"/>
                  <wp:docPr id="1236671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67188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11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423A44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9E2D45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DF892C7" w14:textId="1CEF8A83" w:rsidR="00BD6A11" w:rsidRDefault="008D486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D4861">
              <w:rPr>
                <w:b/>
              </w:rPr>
              <w:drawing>
                <wp:inline distT="0" distB="0" distL="0" distR="0" wp14:anchorId="2CA17E1C" wp14:editId="4A6FCCB1">
                  <wp:extent cx="3991532" cy="2438740"/>
                  <wp:effectExtent l="0" t="0" r="9525" b="0"/>
                  <wp:docPr id="2137252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25288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63DCA0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662E6C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B3D3598" w14:textId="31D90F31" w:rsidR="00BD6A11" w:rsidRDefault="00C7791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77913">
              <w:rPr>
                <w:b/>
              </w:rPr>
              <w:drawing>
                <wp:inline distT="0" distB="0" distL="0" distR="0" wp14:anchorId="6F28A3E3" wp14:editId="001D81AA">
                  <wp:extent cx="3880087" cy="2527300"/>
                  <wp:effectExtent l="0" t="0" r="6350" b="6350"/>
                  <wp:docPr id="843159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15974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666" cy="2528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1AACCC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A3656BF" w14:textId="449E0E68" w:rsidR="00BD6A11" w:rsidRDefault="00C7791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77913">
              <w:rPr>
                <w:b/>
              </w:rPr>
              <w:drawing>
                <wp:inline distT="0" distB="0" distL="0" distR="0" wp14:anchorId="7E9B8CA9" wp14:editId="1D2F31F1">
                  <wp:extent cx="3602747" cy="2527300"/>
                  <wp:effectExtent l="0" t="0" r="0" b="6350"/>
                  <wp:docPr id="381590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59022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679" cy="252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3A15C14" w14:textId="56AB4B89" w:rsidR="00BD6A11" w:rsidRDefault="00C7791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77913">
              <w:rPr>
                <w:b/>
              </w:rPr>
              <w:drawing>
                <wp:inline distT="0" distB="0" distL="0" distR="0" wp14:anchorId="047DAC3A" wp14:editId="5246C6D4">
                  <wp:extent cx="3576856" cy="2298700"/>
                  <wp:effectExtent l="0" t="0" r="5080" b="6350"/>
                  <wp:docPr id="1522983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98353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204" cy="2299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4061329" w14:textId="709F8229" w:rsidR="00BD6A11" w:rsidRDefault="00C7791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77913">
              <w:rPr>
                <w:b/>
              </w:rPr>
              <w:drawing>
                <wp:inline distT="0" distB="0" distL="0" distR="0" wp14:anchorId="325164DE" wp14:editId="2917C56C">
                  <wp:extent cx="3595511" cy="2311400"/>
                  <wp:effectExtent l="0" t="0" r="5080" b="0"/>
                  <wp:docPr id="334879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87913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011" cy="231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47"/>
      <w:footerReference w:type="default" r:id="rId48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7F0EF3" w14:textId="77777777" w:rsidR="00002A75" w:rsidRDefault="00002A75">
      <w:r>
        <w:separator/>
      </w:r>
    </w:p>
  </w:endnote>
  <w:endnote w:type="continuationSeparator" w:id="0">
    <w:p w14:paraId="52E56813" w14:textId="77777777" w:rsidR="00002A75" w:rsidRDefault="00002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9F3B8F" w14:textId="77777777" w:rsidR="00002A75" w:rsidRDefault="00002A75">
      <w:r>
        <w:separator/>
      </w:r>
    </w:p>
  </w:footnote>
  <w:footnote w:type="continuationSeparator" w:id="0">
    <w:p w14:paraId="7461E73B" w14:textId="77777777" w:rsidR="00002A75" w:rsidRDefault="00002A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EF28F8"/>
    <w:multiLevelType w:val="hybridMultilevel"/>
    <w:tmpl w:val="E8A20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7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8"/>
  </w:num>
  <w:num w:numId="9" w16cid:durableId="3325315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2A75"/>
    <w:rsid w:val="000058F1"/>
    <w:rsid w:val="00007BD1"/>
    <w:rsid w:val="00022AD6"/>
    <w:rsid w:val="00025F25"/>
    <w:rsid w:val="0003291E"/>
    <w:rsid w:val="0005275C"/>
    <w:rsid w:val="000571FA"/>
    <w:rsid w:val="000653EE"/>
    <w:rsid w:val="000700BE"/>
    <w:rsid w:val="0007227C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B77D8"/>
    <w:rsid w:val="000C594D"/>
    <w:rsid w:val="000C6CA1"/>
    <w:rsid w:val="000C7B39"/>
    <w:rsid w:val="000D032F"/>
    <w:rsid w:val="000E1D45"/>
    <w:rsid w:val="00104F54"/>
    <w:rsid w:val="0010514A"/>
    <w:rsid w:val="00112B87"/>
    <w:rsid w:val="00113A6F"/>
    <w:rsid w:val="001144F6"/>
    <w:rsid w:val="0013289A"/>
    <w:rsid w:val="001351ED"/>
    <w:rsid w:val="001359B6"/>
    <w:rsid w:val="00136BD2"/>
    <w:rsid w:val="00161AB6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341D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65A9"/>
    <w:rsid w:val="00237BF6"/>
    <w:rsid w:val="00240ACE"/>
    <w:rsid w:val="00250CA9"/>
    <w:rsid w:val="00251B35"/>
    <w:rsid w:val="00251FCD"/>
    <w:rsid w:val="00252EBF"/>
    <w:rsid w:val="00252FC0"/>
    <w:rsid w:val="00253233"/>
    <w:rsid w:val="00261796"/>
    <w:rsid w:val="00263157"/>
    <w:rsid w:val="0026372E"/>
    <w:rsid w:val="002723DF"/>
    <w:rsid w:val="00273C4B"/>
    <w:rsid w:val="00274C58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030F"/>
    <w:rsid w:val="002E0321"/>
    <w:rsid w:val="002E3EDC"/>
    <w:rsid w:val="002F648C"/>
    <w:rsid w:val="00300B6A"/>
    <w:rsid w:val="00302558"/>
    <w:rsid w:val="0030370F"/>
    <w:rsid w:val="00317C46"/>
    <w:rsid w:val="00321111"/>
    <w:rsid w:val="0034376D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B6A6C"/>
    <w:rsid w:val="003D1619"/>
    <w:rsid w:val="003D4FC9"/>
    <w:rsid w:val="003E46D9"/>
    <w:rsid w:val="003F320B"/>
    <w:rsid w:val="00404578"/>
    <w:rsid w:val="004060E8"/>
    <w:rsid w:val="0041151D"/>
    <w:rsid w:val="00412911"/>
    <w:rsid w:val="00415A1D"/>
    <w:rsid w:val="00416318"/>
    <w:rsid w:val="00416DBA"/>
    <w:rsid w:val="00417ED0"/>
    <w:rsid w:val="0043082C"/>
    <w:rsid w:val="00430A9C"/>
    <w:rsid w:val="004336DB"/>
    <w:rsid w:val="00433A9E"/>
    <w:rsid w:val="004413B9"/>
    <w:rsid w:val="0044603B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2825"/>
    <w:rsid w:val="004B32C5"/>
    <w:rsid w:val="004B5F1D"/>
    <w:rsid w:val="004B7C69"/>
    <w:rsid w:val="004C4054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26C5"/>
    <w:rsid w:val="00504BA3"/>
    <w:rsid w:val="0051244E"/>
    <w:rsid w:val="0051759D"/>
    <w:rsid w:val="005245F8"/>
    <w:rsid w:val="00527D32"/>
    <w:rsid w:val="0053625C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D4644"/>
    <w:rsid w:val="005D4E2C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4805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877B6"/>
    <w:rsid w:val="00691D2D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62D6"/>
    <w:rsid w:val="00736734"/>
    <w:rsid w:val="00751400"/>
    <w:rsid w:val="0076123B"/>
    <w:rsid w:val="007665F6"/>
    <w:rsid w:val="007709DB"/>
    <w:rsid w:val="00771302"/>
    <w:rsid w:val="00773BAF"/>
    <w:rsid w:val="00775355"/>
    <w:rsid w:val="007765FC"/>
    <w:rsid w:val="00782565"/>
    <w:rsid w:val="00785EF6"/>
    <w:rsid w:val="00786C53"/>
    <w:rsid w:val="00796281"/>
    <w:rsid w:val="007A160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6CCD"/>
    <w:rsid w:val="007F6981"/>
    <w:rsid w:val="00815DCC"/>
    <w:rsid w:val="00824AB2"/>
    <w:rsid w:val="00827355"/>
    <w:rsid w:val="00830F1B"/>
    <w:rsid w:val="00832378"/>
    <w:rsid w:val="00833A90"/>
    <w:rsid w:val="00850708"/>
    <w:rsid w:val="00850F5B"/>
    <w:rsid w:val="00861F16"/>
    <w:rsid w:val="0086283F"/>
    <w:rsid w:val="008629CB"/>
    <w:rsid w:val="00867EFA"/>
    <w:rsid w:val="008854AD"/>
    <w:rsid w:val="0088740C"/>
    <w:rsid w:val="008946D5"/>
    <w:rsid w:val="008A29F7"/>
    <w:rsid w:val="008B3849"/>
    <w:rsid w:val="008B4812"/>
    <w:rsid w:val="008C507E"/>
    <w:rsid w:val="008C7428"/>
    <w:rsid w:val="008D3BE5"/>
    <w:rsid w:val="008D4861"/>
    <w:rsid w:val="008D5AE9"/>
    <w:rsid w:val="008E522A"/>
    <w:rsid w:val="008F250D"/>
    <w:rsid w:val="008F3B12"/>
    <w:rsid w:val="008F5D7D"/>
    <w:rsid w:val="009065E7"/>
    <w:rsid w:val="00906ED5"/>
    <w:rsid w:val="00911927"/>
    <w:rsid w:val="00916CC1"/>
    <w:rsid w:val="00925CAA"/>
    <w:rsid w:val="009302AD"/>
    <w:rsid w:val="009316E8"/>
    <w:rsid w:val="0093292F"/>
    <w:rsid w:val="00935A4B"/>
    <w:rsid w:val="009501E4"/>
    <w:rsid w:val="00950F42"/>
    <w:rsid w:val="00951419"/>
    <w:rsid w:val="009525C4"/>
    <w:rsid w:val="00953CB3"/>
    <w:rsid w:val="00956FD3"/>
    <w:rsid w:val="00957114"/>
    <w:rsid w:val="0096165E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C578B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700D4"/>
    <w:rsid w:val="00A7334A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129CB"/>
    <w:rsid w:val="00C20F4E"/>
    <w:rsid w:val="00C25407"/>
    <w:rsid w:val="00C352A9"/>
    <w:rsid w:val="00C3734D"/>
    <w:rsid w:val="00C41271"/>
    <w:rsid w:val="00C44172"/>
    <w:rsid w:val="00C5125F"/>
    <w:rsid w:val="00C643F8"/>
    <w:rsid w:val="00C751CB"/>
    <w:rsid w:val="00C77913"/>
    <w:rsid w:val="00C875D7"/>
    <w:rsid w:val="00C91E9E"/>
    <w:rsid w:val="00C9369F"/>
    <w:rsid w:val="00C93D6B"/>
    <w:rsid w:val="00C95267"/>
    <w:rsid w:val="00CA064E"/>
    <w:rsid w:val="00CA76DD"/>
    <w:rsid w:val="00CA7B07"/>
    <w:rsid w:val="00CB0577"/>
    <w:rsid w:val="00CB48F8"/>
    <w:rsid w:val="00CB5F47"/>
    <w:rsid w:val="00CC03B3"/>
    <w:rsid w:val="00CC3CC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1111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21A6"/>
    <w:rsid w:val="00D63692"/>
    <w:rsid w:val="00D72677"/>
    <w:rsid w:val="00D743D1"/>
    <w:rsid w:val="00D83470"/>
    <w:rsid w:val="00D84C9B"/>
    <w:rsid w:val="00D90653"/>
    <w:rsid w:val="00D93B61"/>
    <w:rsid w:val="00D9794A"/>
    <w:rsid w:val="00DA0593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325F1"/>
    <w:rsid w:val="00E41C09"/>
    <w:rsid w:val="00E433CC"/>
    <w:rsid w:val="00E50A29"/>
    <w:rsid w:val="00E51191"/>
    <w:rsid w:val="00E55666"/>
    <w:rsid w:val="00E62678"/>
    <w:rsid w:val="00E823AD"/>
    <w:rsid w:val="00E84810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EF2F3F"/>
    <w:rsid w:val="00F0441F"/>
    <w:rsid w:val="00F11431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96F68"/>
    <w:rsid w:val="00FA42E4"/>
    <w:rsid w:val="00FB40E4"/>
    <w:rsid w:val="00FB435D"/>
    <w:rsid w:val="00FB4D15"/>
    <w:rsid w:val="00FC4D17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90</TotalTime>
  <Pages>18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8</cp:revision>
  <cp:lastPrinted>2024-03-04T16:43:00Z</cp:lastPrinted>
  <dcterms:created xsi:type="dcterms:W3CDTF">2024-07-22T04:42:00Z</dcterms:created>
  <dcterms:modified xsi:type="dcterms:W3CDTF">2024-07-22T06:10:00Z</dcterms:modified>
</cp:coreProperties>
</file>