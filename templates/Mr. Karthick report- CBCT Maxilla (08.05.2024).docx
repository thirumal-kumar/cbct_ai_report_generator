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456"/>
      </w:tblGrid>
      <w:tr w:rsidR="001F7F01" w:rsidRPr="004730D8" w14:paraId="392A2775" w14:textId="77777777" w:rsidTr="005A1512">
        <w:trPr>
          <w:trHeight w:val="553"/>
        </w:trPr>
        <w:tc>
          <w:tcPr>
            <w:tcW w:w="2344" w:type="pct"/>
          </w:tcPr>
          <w:p w14:paraId="4D354F41" w14:textId="3C94776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C44947">
              <w:rPr>
                <w:sz w:val="28"/>
              </w:rPr>
              <w:t xml:space="preserve">Mr. </w:t>
            </w:r>
            <w:r w:rsidR="00B328A9">
              <w:rPr>
                <w:sz w:val="28"/>
              </w:rPr>
              <w:t xml:space="preserve">Karthick </w:t>
            </w:r>
          </w:p>
        </w:tc>
        <w:tc>
          <w:tcPr>
            <w:tcW w:w="2656" w:type="pct"/>
          </w:tcPr>
          <w:p w14:paraId="112E52C6" w14:textId="7DE9028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4F1869">
              <w:rPr>
                <w:sz w:val="28"/>
              </w:rPr>
              <w:t>08.05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A1512">
        <w:trPr>
          <w:trHeight w:val="553"/>
        </w:trPr>
        <w:tc>
          <w:tcPr>
            <w:tcW w:w="2344" w:type="pct"/>
          </w:tcPr>
          <w:p w14:paraId="21388FD1" w14:textId="1BDC54E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B328A9">
              <w:rPr>
                <w:sz w:val="28"/>
              </w:rPr>
              <w:t>30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4494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6" w:type="pct"/>
          </w:tcPr>
          <w:p w14:paraId="11F21660" w14:textId="6F11E315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5A1512">
        <w:trPr>
          <w:trHeight w:val="553"/>
        </w:trPr>
        <w:tc>
          <w:tcPr>
            <w:tcW w:w="2344" w:type="pct"/>
          </w:tcPr>
          <w:p w14:paraId="37131503" w14:textId="4CBEA49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A1512">
              <w:rPr>
                <w:sz w:val="28"/>
              </w:rPr>
              <w:t xml:space="preserve">Dr. </w:t>
            </w:r>
            <w:r w:rsidR="00B328A9">
              <w:rPr>
                <w:sz w:val="28"/>
              </w:rPr>
              <w:t>Priyadarshini</w:t>
            </w:r>
          </w:p>
        </w:tc>
        <w:tc>
          <w:tcPr>
            <w:tcW w:w="2656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2D2737A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2D2737A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25B2EFA4" w:rsidR="001C66CD" w:rsidRDefault="001C66C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to: </w:t>
      </w:r>
      <w:r w:rsidR="00BC2511">
        <w:rPr>
          <w:sz w:val="28"/>
        </w:rPr>
        <w:t>1</w:t>
      </w:r>
      <w:r w:rsidR="00D337BE">
        <w:rPr>
          <w:sz w:val="28"/>
        </w:rPr>
        <w:t>1</w:t>
      </w:r>
      <w:r>
        <w:rPr>
          <w:sz w:val="28"/>
        </w:rPr>
        <w:t>.</w:t>
      </w:r>
    </w:p>
    <w:p w14:paraId="553B5FC5" w14:textId="2A600251" w:rsidR="006D3FEC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7297572" w14:textId="06422F2F" w:rsidR="00FD17A5" w:rsidRPr="007F66F3" w:rsidRDefault="00FD17A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edentulous </w:t>
      </w:r>
      <w:r w:rsidR="00BC2511">
        <w:rPr>
          <w:sz w:val="28"/>
        </w:rPr>
        <w:t>1</w:t>
      </w:r>
      <w:r>
        <w:rPr>
          <w:sz w:val="28"/>
        </w:rPr>
        <w:t>1 region, presence of a single spherical hyperdense structure</w:t>
      </w:r>
      <w:r w:rsidR="007E3D76">
        <w:rPr>
          <w:sz w:val="28"/>
        </w:rPr>
        <w:t xml:space="preserve">, surrounded by a </w:t>
      </w:r>
      <w:r w:rsidR="002B15BF">
        <w:rPr>
          <w:sz w:val="28"/>
        </w:rPr>
        <w:t xml:space="preserve">diffuse </w:t>
      </w:r>
      <w:r w:rsidR="007E3D76">
        <w:rPr>
          <w:sz w:val="28"/>
        </w:rPr>
        <w:t xml:space="preserve">hypodensity. </w:t>
      </w:r>
    </w:p>
    <w:tbl>
      <w:tblPr>
        <w:tblpPr w:leftFromText="180" w:rightFromText="180" w:vertAnchor="text" w:horzAnchor="margin" w:tblpXSpec="center" w:tblpY="1139"/>
        <w:tblW w:w="316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6"/>
        <w:gridCol w:w="1916"/>
      </w:tblGrid>
      <w:tr w:rsidR="002B15BF" w14:paraId="00C45E28" w14:textId="77777777" w:rsidTr="002B15BF">
        <w:trPr>
          <w:trHeight w:val="838"/>
        </w:trPr>
        <w:tc>
          <w:tcPr>
            <w:tcW w:w="3522" w:type="pct"/>
          </w:tcPr>
          <w:p w14:paraId="7203E407" w14:textId="77777777" w:rsidR="002B15BF" w:rsidRPr="0050224B" w:rsidRDefault="002B15BF" w:rsidP="00CF3D0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478" w:type="pct"/>
          </w:tcPr>
          <w:p w14:paraId="1A4FE1DF" w14:textId="5D2E2BF2" w:rsidR="002B15BF" w:rsidRDefault="002B15BF" w:rsidP="00CF3D0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11 </w:t>
            </w:r>
            <w:r>
              <w:rPr>
                <w:b/>
                <w:sz w:val="24"/>
              </w:rPr>
              <w:t>region</w:t>
            </w:r>
          </w:p>
        </w:tc>
      </w:tr>
      <w:tr w:rsidR="002B15BF" w14:paraId="461A0383" w14:textId="77777777" w:rsidTr="002B15BF">
        <w:trPr>
          <w:trHeight w:val="978"/>
        </w:trPr>
        <w:tc>
          <w:tcPr>
            <w:tcW w:w="3522" w:type="pct"/>
          </w:tcPr>
          <w:p w14:paraId="085CE293" w14:textId="77777777" w:rsidR="002B15BF" w:rsidRDefault="002B15BF" w:rsidP="00CF3D0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478" w:type="pct"/>
          </w:tcPr>
          <w:p w14:paraId="5CCA13AF" w14:textId="77777777" w:rsidR="002B15BF" w:rsidRDefault="002B15BF" w:rsidP="00CF3D0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  <w:p w14:paraId="6E6CE42A" w14:textId="1C5B4BEF" w:rsidR="00BC2511" w:rsidRDefault="00BC2511" w:rsidP="00CF3D0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4.57</w:t>
            </w:r>
          </w:p>
        </w:tc>
      </w:tr>
      <w:tr w:rsidR="002B15BF" w14:paraId="3B58003E" w14:textId="77777777" w:rsidTr="002B15BF">
        <w:trPr>
          <w:trHeight w:val="978"/>
        </w:trPr>
        <w:tc>
          <w:tcPr>
            <w:tcW w:w="3522" w:type="pct"/>
          </w:tcPr>
          <w:p w14:paraId="6F058CBB" w14:textId="77777777" w:rsidR="002B15BF" w:rsidRPr="000F2EB0" w:rsidRDefault="002B15BF" w:rsidP="00CF3D0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478" w:type="pct"/>
          </w:tcPr>
          <w:p w14:paraId="42F4E176" w14:textId="71418FEF" w:rsidR="002B15BF" w:rsidRDefault="00BC2511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4.83</w:t>
            </w:r>
          </w:p>
        </w:tc>
      </w:tr>
      <w:tr w:rsidR="002B15BF" w14:paraId="3EE0CA1A" w14:textId="77777777" w:rsidTr="002B15BF">
        <w:trPr>
          <w:trHeight w:val="978"/>
        </w:trPr>
        <w:tc>
          <w:tcPr>
            <w:tcW w:w="3522" w:type="pct"/>
          </w:tcPr>
          <w:p w14:paraId="3A0E105B" w14:textId="77777777" w:rsidR="002B15BF" w:rsidRDefault="002B15BF" w:rsidP="00CF3D0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nasal cavity  (in mm)</w:t>
            </w:r>
          </w:p>
        </w:tc>
        <w:tc>
          <w:tcPr>
            <w:tcW w:w="1478" w:type="pct"/>
          </w:tcPr>
          <w:p w14:paraId="489657FD" w14:textId="5920002B" w:rsidR="002B15BF" w:rsidRDefault="00BC2511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19.87</w:t>
            </w:r>
          </w:p>
        </w:tc>
      </w:tr>
    </w:tbl>
    <w:p w14:paraId="7D39A302" w14:textId="50B62315" w:rsidR="00C44947" w:rsidRDefault="00CF3D03">
      <w:r>
        <w:rPr>
          <w:noProof/>
          <w:lang w:eastAsia="en-US"/>
        </w:rPr>
        <w:t xml:space="preserve"> </w: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6A38F2BE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11.3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w:t xml:space="preserve"> </w:t>
      </w:r>
      <w:r w:rsidR="006D3FEC">
        <w:br w:type="page"/>
      </w:r>
    </w:p>
    <w:p w14:paraId="61D5E7F3" w14:textId="63318148" w:rsidR="00205903" w:rsidRDefault="00205903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1DFB033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5954B998" w14:textId="1E15120E" w:rsidR="00DD7869" w:rsidRDefault="002B15B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Foreign body artifact in relation to 11 region.</w:t>
      </w:r>
    </w:p>
    <w:p w14:paraId="3AD95291" w14:textId="4D14B781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54912755" w:rsidR="00A041D5" w:rsidRDefault="00CF3D03" w:rsidP="00A041D5">
      <w:r w:rsidRPr="000B5469">
        <w:rPr>
          <w:noProof/>
        </w:rPr>
        <w:t xml:space="preserve"> </w:t>
      </w:r>
      <w:r w:rsidR="00A041D5"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1D5"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08F28DE4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3BB3DBF9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6EF2885F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3DA3085C" w:rsidR="00205903" w:rsidRDefault="00205903" w:rsidP="00B923B3">
      <w:pPr>
        <w:tabs>
          <w:tab w:val="left" w:pos="10260"/>
        </w:tabs>
        <w:ind w:firstLine="450"/>
        <w:jc w:val="both"/>
      </w:pPr>
    </w:p>
    <w:p w14:paraId="2ABB99BE" w14:textId="303AA7ED" w:rsidR="00663240" w:rsidRDefault="00663240" w:rsidP="00663240">
      <w:pPr>
        <w:jc w:val="center"/>
        <w:rPr>
          <w:b/>
        </w:rPr>
      </w:pPr>
      <w:r>
        <w:rPr>
          <w:b/>
        </w:rPr>
        <w:t>RECONSTRUCTED PANORAMIC VIEW</w:t>
      </w:r>
    </w:p>
    <w:p w14:paraId="18CF1963" w14:textId="7FE54E7E" w:rsidR="00876ADE" w:rsidRDefault="00D337BE" w:rsidP="00876ADE">
      <w:pPr>
        <w:jc w:val="center"/>
        <w:rPr>
          <w:b/>
        </w:rPr>
      </w:pPr>
      <w:r w:rsidRPr="00D337BE">
        <w:rPr>
          <w:b/>
          <w:noProof/>
        </w:rPr>
        <w:drawing>
          <wp:inline distT="0" distB="0" distL="0" distR="0" wp14:anchorId="1B014085" wp14:editId="383939E0">
            <wp:extent cx="6578845" cy="2144485"/>
            <wp:effectExtent l="0" t="0" r="0" b="8255"/>
            <wp:docPr id="2549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3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9417" cy="21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183E" w14:textId="1BAB925B" w:rsidR="00876ADE" w:rsidRDefault="00876ADE" w:rsidP="00876ADE">
      <w:pPr>
        <w:jc w:val="center"/>
        <w:rPr>
          <w:b/>
        </w:rPr>
      </w:pPr>
    </w:p>
    <w:p w14:paraId="1ABFB285" w14:textId="0CDF5C9A" w:rsidR="00876ADE" w:rsidRDefault="00876ADE" w:rsidP="00876ADE">
      <w:pPr>
        <w:jc w:val="center"/>
        <w:rPr>
          <w:b/>
        </w:rPr>
      </w:pPr>
    </w:p>
    <w:p w14:paraId="268B261B" w14:textId="77777777" w:rsidR="00D337BE" w:rsidRDefault="00D337BE" w:rsidP="00876ADE">
      <w:pPr>
        <w:jc w:val="center"/>
        <w:rPr>
          <w:b/>
        </w:rPr>
      </w:pPr>
    </w:p>
    <w:p w14:paraId="49B86E70" w14:textId="77777777" w:rsidR="00D337BE" w:rsidRDefault="00D337BE" w:rsidP="00876ADE">
      <w:pPr>
        <w:jc w:val="center"/>
        <w:rPr>
          <w:b/>
        </w:rPr>
      </w:pPr>
    </w:p>
    <w:p w14:paraId="75E73C61" w14:textId="77777777" w:rsidR="00D337BE" w:rsidRDefault="00D337BE" w:rsidP="00876ADE">
      <w:pPr>
        <w:jc w:val="center"/>
        <w:rPr>
          <w:b/>
        </w:rPr>
      </w:pPr>
    </w:p>
    <w:p w14:paraId="16465949" w14:textId="77777777" w:rsidR="00D337BE" w:rsidRDefault="00D337BE" w:rsidP="00876ADE">
      <w:pPr>
        <w:jc w:val="center"/>
        <w:rPr>
          <w:b/>
        </w:rPr>
      </w:pPr>
    </w:p>
    <w:p w14:paraId="16EFC56A" w14:textId="430447E1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5446686F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3F15D608" w:rsidR="00084093" w:rsidRDefault="00D337BE" w:rsidP="00412911">
      <w:pPr>
        <w:tabs>
          <w:tab w:val="left" w:pos="10260"/>
        </w:tabs>
        <w:ind w:firstLine="450"/>
        <w:jc w:val="center"/>
        <w:rPr>
          <w:b/>
        </w:rPr>
      </w:pPr>
      <w:r w:rsidRPr="00D337BE">
        <w:rPr>
          <w:b/>
          <w:noProof/>
        </w:rPr>
        <w:drawing>
          <wp:inline distT="0" distB="0" distL="0" distR="0" wp14:anchorId="43C0CF77" wp14:editId="56E3EAE9">
            <wp:extent cx="4486901" cy="2238687"/>
            <wp:effectExtent l="0" t="0" r="9525" b="9525"/>
            <wp:docPr id="20575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6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0DBD5ACA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14F24B5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3A645FA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25CEF61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EAB54B" w14:textId="77777777" w:rsidR="00DD7869" w:rsidRDefault="00DD7869" w:rsidP="005D6EFF">
      <w:pPr>
        <w:jc w:val="center"/>
        <w:rPr>
          <w:b/>
        </w:rPr>
      </w:pPr>
    </w:p>
    <w:p w14:paraId="3E65905B" w14:textId="471E9FF1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05"/>
        <w:gridCol w:w="8197"/>
      </w:tblGrid>
      <w:tr w:rsidR="006250F9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7AABAE64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</w:t>
            </w:r>
            <w:r w:rsidR="00BC2511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7D60C32C" w:rsidR="00824AB2" w:rsidRDefault="00BC251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C2511">
              <w:rPr>
                <w:b/>
              </w:rPr>
              <w:drawing>
                <wp:inline distT="0" distB="0" distL="0" distR="0" wp14:anchorId="042C65E6" wp14:editId="364DE639">
                  <wp:extent cx="5068007" cy="3219899"/>
                  <wp:effectExtent l="0" t="0" r="0" b="0"/>
                  <wp:docPr id="1207869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8692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007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F34F97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1490D5" w14:textId="77777777" w:rsidR="00F34F97" w:rsidRDefault="00F34F97">
      <w:r>
        <w:separator/>
      </w:r>
    </w:p>
  </w:endnote>
  <w:endnote w:type="continuationSeparator" w:id="0">
    <w:p w14:paraId="41649BFD" w14:textId="77777777" w:rsidR="00F34F97" w:rsidRDefault="00F34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6F7FD" w14:textId="77777777" w:rsidR="00F34F97" w:rsidRDefault="00F34F97">
      <w:r>
        <w:separator/>
      </w:r>
    </w:p>
  </w:footnote>
  <w:footnote w:type="continuationSeparator" w:id="0">
    <w:p w14:paraId="2456DEEB" w14:textId="77777777" w:rsidR="00F34F97" w:rsidRDefault="00F34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27AA5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C66CD"/>
    <w:rsid w:val="001C7B5D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15BF"/>
    <w:rsid w:val="002B4007"/>
    <w:rsid w:val="002B6280"/>
    <w:rsid w:val="002C1430"/>
    <w:rsid w:val="002C5F79"/>
    <w:rsid w:val="002C7FAA"/>
    <w:rsid w:val="002D2E2F"/>
    <w:rsid w:val="002D6806"/>
    <w:rsid w:val="002D72BA"/>
    <w:rsid w:val="002D770E"/>
    <w:rsid w:val="002F2F31"/>
    <w:rsid w:val="00321111"/>
    <w:rsid w:val="00340754"/>
    <w:rsid w:val="0034376D"/>
    <w:rsid w:val="00344664"/>
    <w:rsid w:val="0038057F"/>
    <w:rsid w:val="00386F89"/>
    <w:rsid w:val="00395555"/>
    <w:rsid w:val="003A78C1"/>
    <w:rsid w:val="003A7A03"/>
    <w:rsid w:val="003B06ED"/>
    <w:rsid w:val="003C6F48"/>
    <w:rsid w:val="003D2915"/>
    <w:rsid w:val="003D6BF0"/>
    <w:rsid w:val="003E46D9"/>
    <w:rsid w:val="003E58E6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869"/>
    <w:rsid w:val="004F1F63"/>
    <w:rsid w:val="004F35D5"/>
    <w:rsid w:val="004F6FD5"/>
    <w:rsid w:val="00500E26"/>
    <w:rsid w:val="00501081"/>
    <w:rsid w:val="00510C05"/>
    <w:rsid w:val="005238EA"/>
    <w:rsid w:val="005245F8"/>
    <w:rsid w:val="00531425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A1512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50F9"/>
    <w:rsid w:val="006526C7"/>
    <w:rsid w:val="00652C74"/>
    <w:rsid w:val="0065314E"/>
    <w:rsid w:val="00663050"/>
    <w:rsid w:val="00663240"/>
    <w:rsid w:val="00664743"/>
    <w:rsid w:val="0066658E"/>
    <w:rsid w:val="006877B6"/>
    <w:rsid w:val="006B053E"/>
    <w:rsid w:val="006B7A31"/>
    <w:rsid w:val="006C6EB3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407F5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D76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C66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93A32"/>
    <w:rsid w:val="009A0EA9"/>
    <w:rsid w:val="009A2DC2"/>
    <w:rsid w:val="009A3ECB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2816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04EA8"/>
    <w:rsid w:val="00B112D4"/>
    <w:rsid w:val="00B112F1"/>
    <w:rsid w:val="00B11C41"/>
    <w:rsid w:val="00B165A3"/>
    <w:rsid w:val="00B17236"/>
    <w:rsid w:val="00B20B3E"/>
    <w:rsid w:val="00B23014"/>
    <w:rsid w:val="00B24CA3"/>
    <w:rsid w:val="00B267F5"/>
    <w:rsid w:val="00B3059B"/>
    <w:rsid w:val="00B30707"/>
    <w:rsid w:val="00B30918"/>
    <w:rsid w:val="00B328A9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2511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44947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4F46"/>
    <w:rsid w:val="00CD72D8"/>
    <w:rsid w:val="00CE2EFF"/>
    <w:rsid w:val="00CF32F1"/>
    <w:rsid w:val="00CF3D03"/>
    <w:rsid w:val="00CF6B3F"/>
    <w:rsid w:val="00D0175C"/>
    <w:rsid w:val="00D03173"/>
    <w:rsid w:val="00D123C1"/>
    <w:rsid w:val="00D278F8"/>
    <w:rsid w:val="00D337BE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95F51"/>
    <w:rsid w:val="00DA082D"/>
    <w:rsid w:val="00DA4200"/>
    <w:rsid w:val="00DB1300"/>
    <w:rsid w:val="00DB4667"/>
    <w:rsid w:val="00DC216E"/>
    <w:rsid w:val="00DC634F"/>
    <w:rsid w:val="00DD04C0"/>
    <w:rsid w:val="00DD4305"/>
    <w:rsid w:val="00DD62E6"/>
    <w:rsid w:val="00DD6337"/>
    <w:rsid w:val="00DD7869"/>
    <w:rsid w:val="00DD7950"/>
    <w:rsid w:val="00DE1645"/>
    <w:rsid w:val="00E031F4"/>
    <w:rsid w:val="00E034F3"/>
    <w:rsid w:val="00E053FE"/>
    <w:rsid w:val="00E05802"/>
    <w:rsid w:val="00E06F59"/>
    <w:rsid w:val="00E228D6"/>
    <w:rsid w:val="00E23858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4F97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A42E4"/>
    <w:rsid w:val="00FB40E4"/>
    <w:rsid w:val="00FB435D"/>
    <w:rsid w:val="00FC6C37"/>
    <w:rsid w:val="00FD17A5"/>
    <w:rsid w:val="00FD5515"/>
    <w:rsid w:val="00FD6427"/>
    <w:rsid w:val="00FD7487"/>
    <w:rsid w:val="00FE45E0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247</TotalTime>
  <Pages>6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2024-05-08T11:40:00Z</dcterms:created>
  <dcterms:modified xsi:type="dcterms:W3CDTF">2024-05-08T15:46:00Z</dcterms:modified>
</cp:coreProperties>
</file>