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53A4D05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076BB1">
              <w:rPr>
                <w:sz w:val="28"/>
              </w:rPr>
              <w:t>rs. U</w:t>
            </w:r>
            <w:r w:rsidR="00AB136C">
              <w:rPr>
                <w:sz w:val="28"/>
              </w:rPr>
              <w:t>shadevi</w:t>
            </w:r>
          </w:p>
        </w:tc>
        <w:tc>
          <w:tcPr>
            <w:tcW w:w="2414" w:type="pct"/>
          </w:tcPr>
          <w:p w14:paraId="112E52C6" w14:textId="42082B5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B136C">
              <w:rPr>
                <w:sz w:val="28"/>
              </w:rPr>
              <w:t>24.04</w:t>
            </w:r>
            <w:r w:rsidR="008736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60AB435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076BB1">
              <w:rPr>
                <w:sz w:val="28"/>
              </w:rPr>
              <w:t>5</w:t>
            </w:r>
            <w:r w:rsidR="00AB136C">
              <w:rPr>
                <w:sz w:val="28"/>
              </w:rPr>
              <w:t xml:space="preserve">1 </w:t>
            </w:r>
            <w:r w:rsidR="006E6711">
              <w:rPr>
                <w:bCs/>
                <w:sz w:val="28"/>
              </w:rPr>
              <w:t xml:space="preserve">years/ </w:t>
            </w:r>
            <w:r w:rsidR="00076BB1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79C2230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AB136C">
              <w:rPr>
                <w:sz w:val="28"/>
              </w:rPr>
              <w:t>B. Naveen Kumar</w:t>
            </w:r>
          </w:p>
        </w:tc>
        <w:tc>
          <w:tcPr>
            <w:tcW w:w="2414" w:type="pct"/>
          </w:tcPr>
          <w:p w14:paraId="7219DEB7" w14:textId="779BB6F2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410686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60BA2C23" w14:textId="2E6C0B6B" w:rsidR="00773444" w:rsidRPr="008359E8" w:rsidRDefault="00A40B92" w:rsidP="002335E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 w:rsidRPr="008359E8">
        <w:rPr>
          <w:sz w:val="28"/>
        </w:rPr>
        <w:t>Presence of hyperdense screw like structures</w:t>
      </w:r>
      <w:r w:rsidR="00FF1957" w:rsidRPr="008359E8">
        <w:rPr>
          <w:sz w:val="28"/>
        </w:rPr>
        <w:t xml:space="preserve"> </w:t>
      </w:r>
      <w:r w:rsidR="00A26CE8" w:rsidRPr="008359E8">
        <w:rPr>
          <w:sz w:val="28"/>
        </w:rPr>
        <w:t>(dental implant)</w:t>
      </w:r>
      <w:r w:rsidRPr="008359E8">
        <w:rPr>
          <w:sz w:val="28"/>
        </w:rPr>
        <w:t xml:space="preserve"> in relation to </w:t>
      </w:r>
      <w:r w:rsidR="00897494">
        <w:rPr>
          <w:sz w:val="28"/>
        </w:rPr>
        <w:t>1</w:t>
      </w:r>
      <w:r w:rsidR="00C07898">
        <w:rPr>
          <w:sz w:val="28"/>
        </w:rPr>
        <w:t>3</w:t>
      </w:r>
      <w:r w:rsidR="00897494">
        <w:rPr>
          <w:sz w:val="28"/>
        </w:rPr>
        <w:t>,</w:t>
      </w:r>
      <w:r w:rsidR="00C07898">
        <w:rPr>
          <w:sz w:val="28"/>
        </w:rPr>
        <w:t xml:space="preserve"> </w:t>
      </w:r>
      <w:r w:rsidR="00897494">
        <w:rPr>
          <w:sz w:val="28"/>
        </w:rPr>
        <w:t>14,</w:t>
      </w:r>
      <w:r w:rsidR="00C07898">
        <w:rPr>
          <w:sz w:val="28"/>
        </w:rPr>
        <w:t xml:space="preserve"> 15, 17, 23, 24, 25, 27, </w:t>
      </w:r>
      <w:r w:rsidR="006627D2">
        <w:rPr>
          <w:sz w:val="28"/>
        </w:rPr>
        <w:t>28</w:t>
      </w:r>
      <w:r w:rsidR="00044EA3">
        <w:rPr>
          <w:sz w:val="28"/>
        </w:rPr>
        <w:t xml:space="preserve">, 31, 33, 34, 36, 42, 43, </w:t>
      </w:r>
      <w:r w:rsidR="00830499">
        <w:rPr>
          <w:sz w:val="28"/>
        </w:rPr>
        <w:t>4</w:t>
      </w:r>
      <w:r w:rsidR="00623B02">
        <w:rPr>
          <w:sz w:val="28"/>
        </w:rPr>
        <w:t>5</w:t>
      </w:r>
      <w:r w:rsidR="00830499">
        <w:rPr>
          <w:sz w:val="28"/>
        </w:rPr>
        <w:t>, 4</w:t>
      </w:r>
      <w:r w:rsidR="00623B02">
        <w:rPr>
          <w:sz w:val="28"/>
        </w:rPr>
        <w:t>6</w:t>
      </w:r>
      <w:r w:rsidR="00830499">
        <w:rPr>
          <w:sz w:val="28"/>
        </w:rPr>
        <w:t xml:space="preserve"> regions.</w:t>
      </w:r>
    </w:p>
    <w:p w14:paraId="554324D0" w14:textId="351230C5" w:rsidR="00A40B92" w:rsidRDefault="00D865AE" w:rsidP="002335E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 w:rsidRPr="00E601F7">
        <w:rPr>
          <w:sz w:val="28"/>
        </w:rPr>
        <w:t>The alveolar bone in relation to the placed implants are present with normal trabecular pattern</w:t>
      </w:r>
      <w:r>
        <w:rPr>
          <w:b/>
          <w:bCs/>
          <w:sz w:val="28"/>
        </w:rPr>
        <w:t>.</w:t>
      </w:r>
    </w:p>
    <w:p w14:paraId="7C00807E" w14:textId="5D9929EE" w:rsidR="00830499" w:rsidRPr="00773444" w:rsidRDefault="00830499" w:rsidP="002335E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 xml:space="preserve">The implants </w:t>
      </w:r>
      <w:r w:rsidR="00623B02">
        <w:rPr>
          <w:sz w:val="28"/>
        </w:rPr>
        <w:t>in relation to 17 and 27 region</w:t>
      </w:r>
      <w:r w:rsidR="004C58D3">
        <w:rPr>
          <w:sz w:val="28"/>
        </w:rPr>
        <w:t>s</w:t>
      </w:r>
      <w:r w:rsidR="00623B02">
        <w:rPr>
          <w:sz w:val="28"/>
        </w:rPr>
        <w:t xml:space="preserve"> are positioned involving the </w:t>
      </w:r>
      <w:r w:rsidR="00696C5C">
        <w:rPr>
          <w:sz w:val="28"/>
        </w:rPr>
        <w:t>floor of the right and left maxillary sinus.</w:t>
      </w:r>
    </w:p>
    <w:p w14:paraId="2303A804" w14:textId="61D98648" w:rsidR="00A50C16" w:rsidRDefault="00A50C16" w:rsidP="00A50C16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implant in relation to 36 region is present at a distance of </w:t>
      </w:r>
      <w:r w:rsidR="00272995">
        <w:rPr>
          <w:sz w:val="28"/>
        </w:rPr>
        <w:t>2.4</w:t>
      </w:r>
      <w:r>
        <w:rPr>
          <w:sz w:val="28"/>
        </w:rPr>
        <w:t xml:space="preserve"> mm from the inferior alveolar nerve canal.</w:t>
      </w:r>
    </w:p>
    <w:p w14:paraId="63F27EDF" w14:textId="1A57156B" w:rsidR="00A50C16" w:rsidRDefault="00A50C16" w:rsidP="00A50C16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implant in relation to 4</w:t>
      </w:r>
      <w:r w:rsidR="006B390A">
        <w:rPr>
          <w:sz w:val="28"/>
        </w:rPr>
        <w:t>5</w:t>
      </w:r>
      <w:r>
        <w:rPr>
          <w:sz w:val="28"/>
        </w:rPr>
        <w:t xml:space="preserve"> region is present </w:t>
      </w:r>
      <w:r w:rsidR="002F3FE5">
        <w:rPr>
          <w:sz w:val="28"/>
        </w:rPr>
        <w:t>at a distance of 3.4 mm from the</w:t>
      </w:r>
      <w:r>
        <w:rPr>
          <w:sz w:val="28"/>
        </w:rPr>
        <w:t xml:space="preserve"> inferior alveolar nerve canal.</w:t>
      </w:r>
    </w:p>
    <w:p w14:paraId="68FA0AD9" w14:textId="454244D2" w:rsidR="00A50C16" w:rsidRDefault="00A50C16" w:rsidP="00A50C16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implant in relation to 4</w:t>
      </w:r>
      <w:r w:rsidR="002F3FE5">
        <w:rPr>
          <w:sz w:val="28"/>
        </w:rPr>
        <w:t>6</w:t>
      </w:r>
      <w:r>
        <w:rPr>
          <w:sz w:val="28"/>
        </w:rPr>
        <w:t xml:space="preserve"> region is present at a distance of </w:t>
      </w:r>
      <w:r w:rsidR="002F3FE5">
        <w:rPr>
          <w:sz w:val="28"/>
        </w:rPr>
        <w:t xml:space="preserve">4.6 </w:t>
      </w:r>
      <w:r>
        <w:rPr>
          <w:sz w:val="28"/>
        </w:rPr>
        <w:t>mm from the inferior alveolar nerve canal.</w:t>
      </w:r>
    </w:p>
    <w:p w14:paraId="5829B162" w14:textId="69EF1DD0" w:rsidR="004C58D3" w:rsidRDefault="004C58D3" w:rsidP="00A50C16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right maxillary sinus is present with partial hyperdense opacification.</w:t>
      </w:r>
    </w:p>
    <w:p w14:paraId="316F2D43" w14:textId="77777777" w:rsidR="00A50C16" w:rsidRDefault="00A50C16" w:rsidP="00A50C16">
      <w:pPr>
        <w:pStyle w:val="ListParagraph"/>
        <w:spacing w:line="36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1BF3864F" w14:textId="2850BB33" w:rsidR="00B9369A" w:rsidRPr="00806B95" w:rsidRDefault="00B9369A"/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FF1957">
      <w:pPr>
        <w:tabs>
          <w:tab w:val="left" w:pos="10260"/>
        </w:tabs>
        <w:spacing w:line="480" w:lineRule="auto"/>
        <w:jc w:val="both"/>
        <w:rPr>
          <w:sz w:val="32"/>
        </w:rPr>
      </w:pPr>
    </w:p>
    <w:p w14:paraId="594DE600" w14:textId="10EDAB6E" w:rsidR="00045CB7" w:rsidRPr="004C58D3" w:rsidRDefault="002335E7" w:rsidP="004C58D3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 xml:space="preserve">Dental implants in relation to </w:t>
      </w:r>
      <w:r w:rsidR="00794953">
        <w:rPr>
          <w:sz w:val="28"/>
        </w:rPr>
        <w:t>13, 14, 15, 17, 23, 24, 25, 27, 28, 31, 33, 34, 36, 42, 43, 45, 46 regions.</w:t>
      </w:r>
    </w:p>
    <w:p w14:paraId="355A7833" w14:textId="467EF50B" w:rsidR="004C58D3" w:rsidRPr="004C58D3" w:rsidRDefault="004C58D3" w:rsidP="004C58D3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>Right maxillary sinusitis.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1A63AA5E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44A3F965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76368684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495191A6" w:rsidR="00205903" w:rsidRDefault="005D4914" w:rsidP="005D4914">
      <w:pPr>
        <w:tabs>
          <w:tab w:val="left" w:pos="10260"/>
        </w:tabs>
        <w:ind w:firstLine="450"/>
        <w:jc w:val="center"/>
      </w:pPr>
      <w:r w:rsidRPr="008F7621">
        <w:drawing>
          <wp:anchor distT="0" distB="0" distL="114300" distR="114300" simplePos="0" relativeHeight="251752960" behindDoc="1" locked="0" layoutInCell="1" allowOverlap="1" wp14:anchorId="6769BF60" wp14:editId="546175EF">
            <wp:simplePos x="0" y="0"/>
            <wp:positionH relativeFrom="margin">
              <wp:align>center</wp:align>
            </wp:positionH>
            <wp:positionV relativeFrom="paragraph">
              <wp:posOffset>333920</wp:posOffset>
            </wp:positionV>
            <wp:extent cx="5973009" cy="2876951"/>
            <wp:effectExtent l="0" t="0" r="8890" b="0"/>
            <wp:wrapTight wrapText="bothSides">
              <wp:wrapPolygon edited="0">
                <wp:start x="0" y="0"/>
                <wp:lineTo x="0" y="21457"/>
                <wp:lineTo x="21563" y="21457"/>
                <wp:lineTo x="21563" y="0"/>
                <wp:lineTo x="0" y="0"/>
              </wp:wrapPolygon>
            </wp:wrapTight>
            <wp:docPr id="11734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4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RECONSTRUCTED PANORAMIC VIEW</w:t>
      </w:r>
    </w:p>
    <w:p w14:paraId="1C651917" w14:textId="6EA40BD0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2DE9DBF" w:rsidR="00205903" w:rsidRPr="005D4914" w:rsidRDefault="005D4914" w:rsidP="005D4914">
      <w:pPr>
        <w:tabs>
          <w:tab w:val="left" w:pos="10260"/>
        </w:tabs>
        <w:ind w:firstLine="450"/>
        <w:jc w:val="center"/>
        <w:rPr>
          <w:b/>
          <w:bCs/>
        </w:rPr>
      </w:pPr>
      <w:r w:rsidRPr="005D4914">
        <w:rPr>
          <w:b/>
          <w:bCs/>
        </w:rPr>
        <w:t>RIGHT MAXILLARY SINUS</w:t>
      </w:r>
    </w:p>
    <w:p w14:paraId="6FCA5C18" w14:textId="0FFD2035" w:rsidR="00205903" w:rsidRPr="005D4914" w:rsidRDefault="005D4914" w:rsidP="005D4914">
      <w:pPr>
        <w:tabs>
          <w:tab w:val="left" w:pos="10260"/>
        </w:tabs>
        <w:ind w:firstLine="45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7CC95B81" wp14:editId="33B93C53">
                <wp:simplePos x="0" y="0"/>
                <wp:positionH relativeFrom="column">
                  <wp:posOffset>2582636</wp:posOffset>
                </wp:positionH>
                <wp:positionV relativeFrom="paragraph">
                  <wp:posOffset>70848</wp:posOffset>
                </wp:positionV>
                <wp:extent cx="65314" cy="1230086"/>
                <wp:effectExtent l="19050" t="0" r="68580" b="65405"/>
                <wp:wrapNone/>
                <wp:docPr id="71916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14" cy="12300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522C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3.35pt;margin-top:5.6pt;width:5.15pt;height:96.8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" strokecolor="#1582b6 [3044]">
                <v:stroke endarrow="block"/>
              </v:shape>
            </w:pict>
          </mc:Fallback>
        </mc:AlternateContent>
      </w:r>
    </w:p>
    <w:p w14:paraId="413BF809" w14:textId="3ACD803B" w:rsidR="00205903" w:rsidRDefault="005D4914" w:rsidP="00B923B3">
      <w:pPr>
        <w:tabs>
          <w:tab w:val="left" w:pos="10260"/>
        </w:tabs>
        <w:ind w:firstLine="450"/>
        <w:jc w:val="both"/>
      </w:pPr>
      <w:r w:rsidRPr="005D4914">
        <w:drawing>
          <wp:anchor distT="0" distB="0" distL="114300" distR="114300" simplePos="0" relativeHeight="251757056" behindDoc="1" locked="0" layoutInCell="1" allowOverlap="1" wp14:anchorId="55B21B33" wp14:editId="7DD7763D">
            <wp:simplePos x="0" y="0"/>
            <wp:positionH relativeFrom="margin">
              <wp:align>center</wp:align>
            </wp:positionH>
            <wp:positionV relativeFrom="paragraph">
              <wp:posOffset>14514</wp:posOffset>
            </wp:positionV>
            <wp:extent cx="4115374" cy="3143689"/>
            <wp:effectExtent l="0" t="0" r="0" b="0"/>
            <wp:wrapTight wrapText="bothSides">
              <wp:wrapPolygon edited="0">
                <wp:start x="0" y="0"/>
                <wp:lineTo x="0" y="21469"/>
                <wp:lineTo x="21500" y="21469"/>
                <wp:lineTo x="21500" y="0"/>
                <wp:lineTo x="0" y="0"/>
              </wp:wrapPolygon>
            </wp:wrapTight>
            <wp:docPr id="33289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94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5B02D69A" w14:textId="455403C8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F47B981" w14:textId="77777777" w:rsidR="008F7621" w:rsidRDefault="008F7621">
      <w:pPr>
        <w:rPr>
          <w:b/>
        </w:rPr>
      </w:pPr>
      <w:r>
        <w:rPr>
          <w:b/>
        </w:rPr>
        <w:br w:type="page"/>
      </w:r>
    </w:p>
    <w:p w14:paraId="57152743" w14:textId="77777777" w:rsidR="008F7621" w:rsidRDefault="008F762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43ACCBD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187D36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5DD293A1" w:rsidR="00084093" w:rsidRDefault="005038EC" w:rsidP="00412911">
      <w:pPr>
        <w:tabs>
          <w:tab w:val="left" w:pos="10260"/>
        </w:tabs>
        <w:ind w:firstLine="450"/>
        <w:jc w:val="center"/>
        <w:rPr>
          <w:b/>
        </w:rPr>
      </w:pPr>
      <w:r w:rsidRPr="005038EC">
        <w:rPr>
          <w:b/>
        </w:rPr>
        <w:drawing>
          <wp:anchor distT="0" distB="0" distL="114300" distR="114300" simplePos="0" relativeHeight="251755008" behindDoc="1" locked="0" layoutInCell="1" allowOverlap="1" wp14:anchorId="34FE93D3" wp14:editId="2C77697B">
            <wp:simplePos x="0" y="0"/>
            <wp:positionH relativeFrom="margin">
              <wp:align>center</wp:align>
            </wp:positionH>
            <wp:positionV relativeFrom="paragraph">
              <wp:posOffset>179070</wp:posOffset>
            </wp:positionV>
            <wp:extent cx="3982720" cy="3337560"/>
            <wp:effectExtent l="0" t="0" r="0" b="0"/>
            <wp:wrapTight wrapText="bothSides">
              <wp:wrapPolygon edited="0">
                <wp:start x="0" y="0"/>
                <wp:lineTo x="0" y="21452"/>
                <wp:lineTo x="21490" y="21452"/>
                <wp:lineTo x="21490" y="0"/>
                <wp:lineTo x="0" y="0"/>
              </wp:wrapPolygon>
            </wp:wrapTight>
            <wp:docPr id="56966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64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D24FE" w14:textId="2642701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6D6B5A" w14:textId="1B672478" w:rsidR="008F7621" w:rsidRDefault="005038EC" w:rsidP="005038EC">
      <w:pPr>
        <w:rPr>
          <w:b/>
        </w:rPr>
      </w:pPr>
      <w:r w:rsidRPr="005038EC">
        <w:rPr>
          <w:noProof/>
        </w:rPr>
        <w:t xml:space="preserve"> </w:t>
      </w:r>
    </w:p>
    <w:p w14:paraId="2CD7EB70" w14:textId="47CA64AB" w:rsidR="005038EC" w:rsidRDefault="005038EC">
      <w:pPr>
        <w:rPr>
          <w:b/>
        </w:rPr>
      </w:pPr>
      <w:r w:rsidRPr="008F7621">
        <w:rPr>
          <w:b/>
        </w:rPr>
        <w:drawing>
          <wp:anchor distT="0" distB="0" distL="114300" distR="114300" simplePos="0" relativeHeight="251753984" behindDoc="1" locked="0" layoutInCell="1" allowOverlap="1" wp14:anchorId="42B38842" wp14:editId="217D225F">
            <wp:simplePos x="0" y="0"/>
            <wp:positionH relativeFrom="margin">
              <wp:align>right</wp:align>
            </wp:positionH>
            <wp:positionV relativeFrom="paragraph">
              <wp:posOffset>3295015</wp:posOffset>
            </wp:positionV>
            <wp:extent cx="3114675" cy="2905125"/>
            <wp:effectExtent l="0" t="0" r="9525" b="9525"/>
            <wp:wrapTight wrapText="bothSides">
              <wp:wrapPolygon edited="0">
                <wp:start x="0" y="0"/>
                <wp:lineTo x="0" y="21529"/>
                <wp:lineTo x="21534" y="21529"/>
                <wp:lineTo x="21534" y="0"/>
                <wp:lineTo x="0" y="0"/>
              </wp:wrapPolygon>
            </wp:wrapTight>
            <wp:docPr id="15341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7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038EC">
        <w:rPr>
          <w:b/>
        </w:rPr>
        <w:drawing>
          <wp:anchor distT="0" distB="0" distL="114300" distR="114300" simplePos="0" relativeHeight="251756032" behindDoc="1" locked="0" layoutInCell="1" allowOverlap="1" wp14:anchorId="37589695" wp14:editId="0BB25934">
            <wp:simplePos x="0" y="0"/>
            <wp:positionH relativeFrom="margin">
              <wp:align>left</wp:align>
            </wp:positionH>
            <wp:positionV relativeFrom="paragraph">
              <wp:posOffset>3297555</wp:posOffset>
            </wp:positionV>
            <wp:extent cx="3228975" cy="2905125"/>
            <wp:effectExtent l="0" t="0" r="9525" b="9525"/>
            <wp:wrapTight wrapText="bothSides">
              <wp:wrapPolygon edited="0">
                <wp:start x="0" y="0"/>
                <wp:lineTo x="0" y="21529"/>
                <wp:lineTo x="21536" y="21529"/>
                <wp:lineTo x="21536" y="0"/>
                <wp:lineTo x="0" y="0"/>
              </wp:wrapPolygon>
            </wp:wrapTight>
            <wp:docPr id="210954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1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br w:type="page"/>
      </w:r>
    </w:p>
    <w:p w14:paraId="3C798048" w14:textId="331371D1" w:rsidR="005038EC" w:rsidRDefault="005038EC" w:rsidP="00E601F7">
      <w:pPr>
        <w:jc w:val="center"/>
        <w:rPr>
          <w:b/>
        </w:rPr>
      </w:pPr>
    </w:p>
    <w:p w14:paraId="36AEADB2" w14:textId="1D6BB34D" w:rsidR="00E601F7" w:rsidRDefault="00E601F7" w:rsidP="00E601F7">
      <w:pPr>
        <w:jc w:val="center"/>
        <w:rPr>
          <w:b/>
        </w:rPr>
      </w:pPr>
      <w:r>
        <w:rPr>
          <w:b/>
        </w:rPr>
        <w:t>CROSS SECTIONAL VIEW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122"/>
        <w:gridCol w:w="8128"/>
      </w:tblGrid>
      <w:tr w:rsidR="00E601F7" w14:paraId="2BC9FB8E" w14:textId="77777777" w:rsidTr="00DB290E">
        <w:tc>
          <w:tcPr>
            <w:tcW w:w="2122" w:type="dxa"/>
            <w:shd w:val="clear" w:color="auto" w:fill="FFFFFF" w:themeFill="background1"/>
          </w:tcPr>
          <w:p w14:paraId="32EE3D83" w14:textId="10B6CC3C" w:rsidR="00E601F7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13</w:t>
            </w:r>
            <w:r w:rsidR="00E601F7">
              <w:rPr>
                <w:b/>
                <w:sz w:val="28"/>
              </w:rPr>
              <w:t xml:space="preserve"> </w:t>
            </w:r>
            <w:proofErr w:type="gramStart"/>
            <w:r w:rsidR="00E601F7"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78BAA7F3" w14:textId="70AE9DD1" w:rsidR="00E601F7" w:rsidRDefault="00E802AF" w:rsidP="00E601F7">
            <w:pPr>
              <w:jc w:val="center"/>
              <w:rPr>
                <w:b/>
                <w:sz w:val="28"/>
              </w:rPr>
            </w:pPr>
            <w:r w:rsidRPr="00E802AF">
              <w:rPr>
                <w:b/>
                <w:sz w:val="28"/>
              </w:rPr>
              <w:drawing>
                <wp:inline distT="0" distB="0" distL="0" distR="0" wp14:anchorId="75E953A2" wp14:editId="133A5FAC">
                  <wp:extent cx="3953427" cy="2505425"/>
                  <wp:effectExtent l="0" t="0" r="9525" b="9525"/>
                  <wp:docPr id="1801477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4775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1F7" w14:paraId="036AC2BD" w14:textId="77777777" w:rsidTr="00DB290E">
        <w:tc>
          <w:tcPr>
            <w:tcW w:w="2122" w:type="dxa"/>
            <w:shd w:val="clear" w:color="auto" w:fill="FFFFFF" w:themeFill="background1"/>
          </w:tcPr>
          <w:p w14:paraId="7EC44E2C" w14:textId="12DBA868" w:rsidR="00E601F7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14</w:t>
            </w:r>
            <w:r w:rsidR="00AD2DC6">
              <w:rPr>
                <w:b/>
                <w:sz w:val="28"/>
              </w:rPr>
              <w:t xml:space="preserve"> </w:t>
            </w:r>
            <w:proofErr w:type="gramStart"/>
            <w:r w:rsidR="00AD2DC6"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4BF7FB26" w14:textId="3B2D88DC" w:rsidR="00E601F7" w:rsidRDefault="00E802AF" w:rsidP="00E601F7">
            <w:pPr>
              <w:jc w:val="center"/>
              <w:rPr>
                <w:b/>
                <w:sz w:val="28"/>
              </w:rPr>
            </w:pPr>
            <w:r w:rsidRPr="00E802AF">
              <w:rPr>
                <w:b/>
                <w:sz w:val="28"/>
              </w:rPr>
              <w:drawing>
                <wp:inline distT="0" distB="0" distL="0" distR="0" wp14:anchorId="5CE83C3B" wp14:editId="545B9B3E">
                  <wp:extent cx="4363059" cy="2581635"/>
                  <wp:effectExtent l="0" t="0" r="0" b="9525"/>
                  <wp:docPr id="888521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211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1F7" w14:paraId="3F449EB9" w14:textId="77777777" w:rsidTr="00DB290E">
        <w:tc>
          <w:tcPr>
            <w:tcW w:w="2122" w:type="dxa"/>
            <w:shd w:val="clear" w:color="auto" w:fill="FFFFFF" w:themeFill="background1"/>
          </w:tcPr>
          <w:p w14:paraId="31BD8FA6" w14:textId="6D194585" w:rsidR="00E601F7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15</w:t>
            </w:r>
            <w:r w:rsidR="00D423CC">
              <w:rPr>
                <w:b/>
                <w:sz w:val="28"/>
              </w:rPr>
              <w:t xml:space="preserve"> </w:t>
            </w:r>
            <w:proofErr w:type="gramStart"/>
            <w:r w:rsidR="00D423CC"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503C959E" w14:textId="38A5B58B" w:rsidR="00E601F7" w:rsidRDefault="00974B77" w:rsidP="00E601F7">
            <w:pPr>
              <w:jc w:val="center"/>
              <w:rPr>
                <w:b/>
                <w:sz w:val="28"/>
              </w:rPr>
            </w:pPr>
            <w:r w:rsidRPr="00974B77">
              <w:rPr>
                <w:b/>
                <w:sz w:val="28"/>
              </w:rPr>
              <w:drawing>
                <wp:inline distT="0" distB="0" distL="0" distR="0" wp14:anchorId="48325868" wp14:editId="4E766F7D">
                  <wp:extent cx="4124901" cy="2467319"/>
                  <wp:effectExtent l="0" t="0" r="9525" b="0"/>
                  <wp:docPr id="1853605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6052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23CC" w14:paraId="061B343E" w14:textId="77777777" w:rsidTr="00DB290E">
        <w:tc>
          <w:tcPr>
            <w:tcW w:w="2122" w:type="dxa"/>
            <w:shd w:val="clear" w:color="auto" w:fill="FFFFFF" w:themeFill="background1"/>
          </w:tcPr>
          <w:p w14:paraId="084B1F8A" w14:textId="1495B52A" w:rsidR="00D423CC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17</w:t>
            </w:r>
            <w:r w:rsidR="00D423CC">
              <w:rPr>
                <w:b/>
                <w:sz w:val="28"/>
              </w:rPr>
              <w:t xml:space="preserve"> </w:t>
            </w:r>
            <w:proofErr w:type="gramStart"/>
            <w:r w:rsidR="00D423CC"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4505AF19" w14:textId="02C899AE" w:rsidR="00D423CC" w:rsidRPr="00D423CC" w:rsidRDefault="00974B77" w:rsidP="00E601F7">
            <w:pPr>
              <w:jc w:val="center"/>
              <w:rPr>
                <w:b/>
                <w:sz w:val="28"/>
              </w:rPr>
            </w:pPr>
            <w:r w:rsidRPr="00974B77">
              <w:rPr>
                <w:b/>
                <w:sz w:val="28"/>
              </w:rPr>
              <w:drawing>
                <wp:inline distT="0" distB="0" distL="0" distR="0" wp14:anchorId="64BC6400" wp14:editId="2A555242">
                  <wp:extent cx="4267796" cy="2553056"/>
                  <wp:effectExtent l="0" t="0" r="0" b="0"/>
                  <wp:docPr id="1679488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4889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34" w14:paraId="4A76D434" w14:textId="77777777" w:rsidTr="00DB290E">
        <w:tc>
          <w:tcPr>
            <w:tcW w:w="2122" w:type="dxa"/>
            <w:shd w:val="clear" w:color="auto" w:fill="FFFFFF" w:themeFill="background1"/>
          </w:tcPr>
          <w:p w14:paraId="66EDA189" w14:textId="0158FC13" w:rsidR="00587C34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23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455AE102" w14:textId="3ACBF585" w:rsidR="00587C34" w:rsidRPr="00D423CC" w:rsidRDefault="00E802AF" w:rsidP="00E601F7">
            <w:pPr>
              <w:jc w:val="center"/>
              <w:rPr>
                <w:b/>
                <w:sz w:val="28"/>
              </w:rPr>
            </w:pPr>
            <w:r w:rsidRPr="00E802AF">
              <w:rPr>
                <w:b/>
                <w:sz w:val="28"/>
              </w:rPr>
              <w:drawing>
                <wp:inline distT="0" distB="0" distL="0" distR="0" wp14:anchorId="3D96BD3E" wp14:editId="5AE6C9C4">
                  <wp:extent cx="4124901" cy="2429214"/>
                  <wp:effectExtent l="0" t="0" r="9525" b="9525"/>
                  <wp:docPr id="770752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527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34" w14:paraId="20358A6D" w14:textId="77777777" w:rsidTr="00DB290E">
        <w:tc>
          <w:tcPr>
            <w:tcW w:w="2122" w:type="dxa"/>
            <w:shd w:val="clear" w:color="auto" w:fill="FFFFFF" w:themeFill="background1"/>
          </w:tcPr>
          <w:p w14:paraId="64AFBBDD" w14:textId="7430A332" w:rsidR="00587C34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24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44C6F86F" w14:textId="3D6E3563" w:rsidR="00587C34" w:rsidRPr="00D423CC" w:rsidRDefault="00E802AF" w:rsidP="00E601F7">
            <w:pPr>
              <w:jc w:val="center"/>
              <w:rPr>
                <w:b/>
                <w:sz w:val="28"/>
              </w:rPr>
            </w:pPr>
            <w:r w:rsidRPr="00E802AF">
              <w:rPr>
                <w:b/>
                <w:sz w:val="28"/>
              </w:rPr>
              <w:drawing>
                <wp:inline distT="0" distB="0" distL="0" distR="0" wp14:anchorId="4802DE99" wp14:editId="31225FEF">
                  <wp:extent cx="4172532" cy="2600688"/>
                  <wp:effectExtent l="0" t="0" r="0" b="9525"/>
                  <wp:docPr id="612383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3837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34" w14:paraId="2262FE0D" w14:textId="77777777" w:rsidTr="00DB290E">
        <w:tc>
          <w:tcPr>
            <w:tcW w:w="2122" w:type="dxa"/>
            <w:shd w:val="clear" w:color="auto" w:fill="FFFFFF" w:themeFill="background1"/>
          </w:tcPr>
          <w:p w14:paraId="3CD73610" w14:textId="1D0CBDA5" w:rsidR="00587C34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 xml:space="preserve">25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2741CD05" w14:textId="4FD9B586" w:rsidR="00587C34" w:rsidRPr="00D423CC" w:rsidRDefault="00E802AF" w:rsidP="00E601F7">
            <w:pPr>
              <w:jc w:val="center"/>
              <w:rPr>
                <w:b/>
                <w:sz w:val="28"/>
              </w:rPr>
            </w:pPr>
            <w:r w:rsidRPr="00E802AF">
              <w:rPr>
                <w:b/>
                <w:sz w:val="28"/>
              </w:rPr>
              <w:drawing>
                <wp:inline distT="0" distB="0" distL="0" distR="0" wp14:anchorId="6E15C1E0" wp14:editId="53BB934D">
                  <wp:extent cx="4229690" cy="2562583"/>
                  <wp:effectExtent l="0" t="0" r="0" b="9525"/>
                  <wp:docPr id="1421804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80407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34" w14:paraId="051DBB45" w14:textId="77777777" w:rsidTr="00DB290E">
        <w:tc>
          <w:tcPr>
            <w:tcW w:w="2122" w:type="dxa"/>
            <w:shd w:val="clear" w:color="auto" w:fill="FFFFFF" w:themeFill="background1"/>
          </w:tcPr>
          <w:p w14:paraId="1E2DB11F" w14:textId="26C090B9" w:rsidR="00587C34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27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59F0C761" w14:textId="40C10A45" w:rsidR="00587C34" w:rsidRPr="00D423CC" w:rsidRDefault="005C4716" w:rsidP="00E601F7">
            <w:pPr>
              <w:jc w:val="center"/>
              <w:rPr>
                <w:b/>
                <w:sz w:val="28"/>
              </w:rPr>
            </w:pPr>
            <w:r w:rsidRPr="005C4716">
              <w:rPr>
                <w:b/>
                <w:sz w:val="28"/>
              </w:rPr>
              <w:drawing>
                <wp:inline distT="0" distB="0" distL="0" distR="0" wp14:anchorId="48B3DA66" wp14:editId="36CE5305">
                  <wp:extent cx="4572638" cy="2524477"/>
                  <wp:effectExtent l="0" t="0" r="0" b="9525"/>
                  <wp:docPr id="443707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70766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34" w14:paraId="1192CD0F" w14:textId="77777777" w:rsidTr="00DB290E">
        <w:tc>
          <w:tcPr>
            <w:tcW w:w="2122" w:type="dxa"/>
            <w:shd w:val="clear" w:color="auto" w:fill="FFFFFF" w:themeFill="background1"/>
          </w:tcPr>
          <w:p w14:paraId="4EB465AD" w14:textId="777BAB3D" w:rsidR="00587C34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28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79AD89F7" w14:textId="61928FE7" w:rsidR="00587C34" w:rsidRPr="00D423CC" w:rsidRDefault="005C4716" w:rsidP="00E601F7">
            <w:pPr>
              <w:jc w:val="center"/>
              <w:rPr>
                <w:b/>
                <w:sz w:val="28"/>
              </w:rPr>
            </w:pPr>
            <w:r w:rsidRPr="005C4716">
              <w:rPr>
                <w:b/>
                <w:sz w:val="28"/>
              </w:rPr>
              <w:drawing>
                <wp:inline distT="0" distB="0" distL="0" distR="0" wp14:anchorId="4EA77758" wp14:editId="099A506D">
                  <wp:extent cx="4620270" cy="2715004"/>
                  <wp:effectExtent l="0" t="0" r="8890" b="9525"/>
                  <wp:docPr id="73204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04275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34" w14:paraId="4A7B8CDC" w14:textId="77777777" w:rsidTr="00DB290E">
        <w:tc>
          <w:tcPr>
            <w:tcW w:w="2122" w:type="dxa"/>
            <w:shd w:val="clear" w:color="auto" w:fill="FFFFFF" w:themeFill="background1"/>
          </w:tcPr>
          <w:p w14:paraId="3DF4EF34" w14:textId="78A54520" w:rsidR="00587C34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 xml:space="preserve">31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78896884" w14:textId="57698692" w:rsidR="00587C34" w:rsidRPr="00D423CC" w:rsidRDefault="00212065" w:rsidP="00E601F7">
            <w:pPr>
              <w:jc w:val="center"/>
              <w:rPr>
                <w:b/>
                <w:sz w:val="28"/>
              </w:rPr>
            </w:pPr>
            <w:r w:rsidRPr="00212065">
              <w:rPr>
                <w:b/>
                <w:sz w:val="28"/>
              </w:rPr>
              <w:drawing>
                <wp:inline distT="0" distB="0" distL="0" distR="0" wp14:anchorId="065C68EB" wp14:editId="3C932FD7">
                  <wp:extent cx="4112078" cy="2640051"/>
                  <wp:effectExtent l="0" t="0" r="3175" b="8255"/>
                  <wp:docPr id="131723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23150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036" cy="2643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34" w14:paraId="4998AD7A" w14:textId="77777777" w:rsidTr="00DB290E">
        <w:tc>
          <w:tcPr>
            <w:tcW w:w="2122" w:type="dxa"/>
            <w:shd w:val="clear" w:color="auto" w:fill="FFFFFF" w:themeFill="background1"/>
          </w:tcPr>
          <w:p w14:paraId="6156ED5A" w14:textId="13E85E87" w:rsidR="00587C34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33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5EDC6EEF" w14:textId="563F2C5C" w:rsidR="00587C34" w:rsidRPr="00D423CC" w:rsidRDefault="00272995" w:rsidP="00E601F7">
            <w:pPr>
              <w:jc w:val="center"/>
              <w:rPr>
                <w:b/>
                <w:sz w:val="28"/>
              </w:rPr>
            </w:pPr>
            <w:r w:rsidRPr="00272995">
              <w:rPr>
                <w:b/>
                <w:sz w:val="28"/>
              </w:rPr>
              <w:drawing>
                <wp:inline distT="0" distB="0" distL="0" distR="0" wp14:anchorId="5095B9A3" wp14:editId="27E00CAE">
                  <wp:extent cx="4159703" cy="2665887"/>
                  <wp:effectExtent l="0" t="0" r="0" b="1270"/>
                  <wp:docPr id="1484475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759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284" cy="267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34" w14:paraId="51397789" w14:textId="77777777" w:rsidTr="00DB290E">
        <w:tc>
          <w:tcPr>
            <w:tcW w:w="2122" w:type="dxa"/>
            <w:shd w:val="clear" w:color="auto" w:fill="FFFFFF" w:themeFill="background1"/>
          </w:tcPr>
          <w:p w14:paraId="1BC4C199" w14:textId="58DB4FF3" w:rsidR="00587C34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34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6643C716" w14:textId="1125C075" w:rsidR="00587C34" w:rsidRPr="00D423CC" w:rsidRDefault="00272995" w:rsidP="00E601F7">
            <w:pPr>
              <w:jc w:val="center"/>
              <w:rPr>
                <w:b/>
                <w:sz w:val="28"/>
              </w:rPr>
            </w:pPr>
            <w:r w:rsidRPr="00272995">
              <w:rPr>
                <w:b/>
                <w:sz w:val="28"/>
              </w:rPr>
              <w:drawing>
                <wp:inline distT="0" distB="0" distL="0" distR="0" wp14:anchorId="7055026C" wp14:editId="4C3F8178">
                  <wp:extent cx="4435929" cy="2784597"/>
                  <wp:effectExtent l="0" t="0" r="3175" b="0"/>
                  <wp:docPr id="1019036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03664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76" cy="278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8EC" w14:paraId="21E8622D" w14:textId="77777777" w:rsidTr="00DB290E">
        <w:tc>
          <w:tcPr>
            <w:tcW w:w="2122" w:type="dxa"/>
            <w:shd w:val="clear" w:color="auto" w:fill="FFFFFF" w:themeFill="background1"/>
          </w:tcPr>
          <w:p w14:paraId="35E34E85" w14:textId="1842C3FF" w:rsidR="005038EC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 xml:space="preserve">36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6C4804AD" w14:textId="0B56F15E" w:rsidR="005038EC" w:rsidRPr="00D423CC" w:rsidRDefault="00272995" w:rsidP="00E601F7">
            <w:pPr>
              <w:jc w:val="center"/>
              <w:rPr>
                <w:b/>
                <w:sz w:val="28"/>
              </w:rPr>
            </w:pPr>
            <w:r w:rsidRPr="00272995">
              <w:rPr>
                <w:b/>
                <w:sz w:val="28"/>
              </w:rPr>
              <w:drawing>
                <wp:inline distT="0" distB="0" distL="0" distR="0" wp14:anchorId="21764E4F" wp14:editId="4BD0EB43">
                  <wp:extent cx="4482194" cy="2934126"/>
                  <wp:effectExtent l="0" t="0" r="0" b="0"/>
                  <wp:docPr id="467123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12301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329" cy="2938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8EC" w14:paraId="5148B70F" w14:textId="77777777" w:rsidTr="00DB290E">
        <w:tc>
          <w:tcPr>
            <w:tcW w:w="2122" w:type="dxa"/>
            <w:shd w:val="clear" w:color="auto" w:fill="FFFFFF" w:themeFill="background1"/>
          </w:tcPr>
          <w:p w14:paraId="5CC9775D" w14:textId="752DF087" w:rsidR="005038EC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42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37F51C3A" w14:textId="1E523B4A" w:rsidR="005038EC" w:rsidRPr="00D423CC" w:rsidRDefault="00212065" w:rsidP="00E601F7">
            <w:pPr>
              <w:jc w:val="center"/>
              <w:rPr>
                <w:b/>
                <w:sz w:val="28"/>
              </w:rPr>
            </w:pPr>
            <w:r w:rsidRPr="00212065">
              <w:rPr>
                <w:b/>
                <w:sz w:val="28"/>
              </w:rPr>
              <w:drawing>
                <wp:inline distT="0" distB="0" distL="0" distR="0" wp14:anchorId="53B9413A" wp14:editId="69F67432">
                  <wp:extent cx="4304381" cy="2721429"/>
                  <wp:effectExtent l="0" t="0" r="1270" b="3175"/>
                  <wp:docPr id="1707412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41225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329" cy="272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8EC" w14:paraId="389DBE62" w14:textId="77777777" w:rsidTr="00DB290E">
        <w:tc>
          <w:tcPr>
            <w:tcW w:w="2122" w:type="dxa"/>
            <w:shd w:val="clear" w:color="auto" w:fill="FFFFFF" w:themeFill="background1"/>
          </w:tcPr>
          <w:p w14:paraId="3428FA76" w14:textId="11C00BED" w:rsidR="005038EC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43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231D5DA1" w14:textId="66697C65" w:rsidR="005038EC" w:rsidRPr="00D423CC" w:rsidRDefault="00212065" w:rsidP="00E601F7">
            <w:pPr>
              <w:jc w:val="center"/>
              <w:rPr>
                <w:b/>
                <w:sz w:val="28"/>
              </w:rPr>
            </w:pPr>
            <w:r w:rsidRPr="00212065">
              <w:rPr>
                <w:b/>
                <w:sz w:val="28"/>
              </w:rPr>
              <w:drawing>
                <wp:inline distT="0" distB="0" distL="0" distR="0" wp14:anchorId="77D61DBB" wp14:editId="02CA8948">
                  <wp:extent cx="4312919" cy="2503561"/>
                  <wp:effectExtent l="0" t="0" r="0" b="0"/>
                  <wp:docPr id="248789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975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198" cy="250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8EC" w14:paraId="5811DD63" w14:textId="77777777" w:rsidTr="00DB290E">
        <w:tc>
          <w:tcPr>
            <w:tcW w:w="2122" w:type="dxa"/>
            <w:shd w:val="clear" w:color="auto" w:fill="FFFFFF" w:themeFill="background1"/>
          </w:tcPr>
          <w:p w14:paraId="721D8A5E" w14:textId="11EBAB5A" w:rsidR="005038EC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 xml:space="preserve">45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72523D98" w14:textId="3201BB25" w:rsidR="005038EC" w:rsidRPr="00D423CC" w:rsidRDefault="004503A4" w:rsidP="00E601F7">
            <w:pPr>
              <w:jc w:val="center"/>
              <w:rPr>
                <w:b/>
                <w:sz w:val="28"/>
              </w:rPr>
            </w:pPr>
            <w:r w:rsidRPr="004503A4">
              <w:rPr>
                <w:b/>
                <w:sz w:val="28"/>
              </w:rPr>
              <w:drawing>
                <wp:inline distT="0" distB="0" distL="0" distR="0" wp14:anchorId="077535DD" wp14:editId="6235E035">
                  <wp:extent cx="4067175" cy="2524195"/>
                  <wp:effectExtent l="0" t="0" r="0" b="9525"/>
                  <wp:docPr id="468995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99505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996" cy="252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8EC" w14:paraId="18D16D24" w14:textId="77777777" w:rsidTr="00DB290E">
        <w:tc>
          <w:tcPr>
            <w:tcW w:w="2122" w:type="dxa"/>
            <w:shd w:val="clear" w:color="auto" w:fill="FFFFFF" w:themeFill="background1"/>
          </w:tcPr>
          <w:p w14:paraId="7CAE3BBB" w14:textId="16BB03CD" w:rsidR="005038EC" w:rsidRDefault="005038E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46 </w:t>
            </w:r>
            <w:proofErr w:type="gramStart"/>
            <w:r>
              <w:rPr>
                <w:b/>
                <w:sz w:val="28"/>
              </w:rPr>
              <w:t>region</w:t>
            </w:r>
            <w:proofErr w:type="gramEnd"/>
          </w:p>
        </w:tc>
        <w:tc>
          <w:tcPr>
            <w:tcW w:w="8128" w:type="dxa"/>
            <w:shd w:val="clear" w:color="auto" w:fill="FFFFFF" w:themeFill="background1"/>
          </w:tcPr>
          <w:p w14:paraId="4336651A" w14:textId="5505CE84" w:rsidR="005038EC" w:rsidRPr="00D423CC" w:rsidRDefault="004503A4" w:rsidP="00E601F7">
            <w:pPr>
              <w:jc w:val="center"/>
              <w:rPr>
                <w:b/>
                <w:sz w:val="28"/>
              </w:rPr>
            </w:pPr>
            <w:r w:rsidRPr="004503A4">
              <w:rPr>
                <w:b/>
                <w:sz w:val="28"/>
              </w:rPr>
              <w:drawing>
                <wp:inline distT="0" distB="0" distL="0" distR="0" wp14:anchorId="5AD08FD8" wp14:editId="3E3AEE9D">
                  <wp:extent cx="3703320" cy="2434398"/>
                  <wp:effectExtent l="0" t="0" r="0" b="4445"/>
                  <wp:docPr id="852779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7963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123" cy="243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2AE3A" w14:textId="77777777" w:rsidR="00ED4ECA" w:rsidRDefault="00ED4EC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2DE15F0" w14:textId="2647CC5B" w:rsidR="00913F98" w:rsidRDefault="00913F98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C2883C8" w14:textId="2B778352" w:rsidR="00913F98" w:rsidRDefault="00913F98" w:rsidP="00ED4ECA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03E53B81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F4E89">
      <w:headerReference w:type="default" r:id="rId37"/>
      <w:footerReference w:type="default" r:id="rId3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F547C" w14:textId="77777777" w:rsidR="009F4E89" w:rsidRDefault="009F4E89">
      <w:r>
        <w:separator/>
      </w:r>
    </w:p>
  </w:endnote>
  <w:endnote w:type="continuationSeparator" w:id="0">
    <w:p w14:paraId="0E7EF40A" w14:textId="77777777" w:rsidR="009F4E89" w:rsidRDefault="009F4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61CE2" w14:textId="77777777" w:rsidR="009F4E89" w:rsidRDefault="009F4E89">
      <w:r>
        <w:separator/>
      </w:r>
    </w:p>
  </w:footnote>
  <w:footnote w:type="continuationSeparator" w:id="0">
    <w:p w14:paraId="53363DD1" w14:textId="77777777" w:rsidR="009F4E89" w:rsidRDefault="009F4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3918"/>
    <w:rsid w:val="0003621C"/>
    <w:rsid w:val="00044EA3"/>
    <w:rsid w:val="00045CB7"/>
    <w:rsid w:val="0005275C"/>
    <w:rsid w:val="000571FA"/>
    <w:rsid w:val="000700BE"/>
    <w:rsid w:val="00073EB9"/>
    <w:rsid w:val="00076BB1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B261D"/>
    <w:rsid w:val="000C0C13"/>
    <w:rsid w:val="000C6CA1"/>
    <w:rsid w:val="000C7B39"/>
    <w:rsid w:val="000D09F3"/>
    <w:rsid w:val="000D1B11"/>
    <w:rsid w:val="000D53F8"/>
    <w:rsid w:val="000E44AF"/>
    <w:rsid w:val="00104F54"/>
    <w:rsid w:val="0010514A"/>
    <w:rsid w:val="00112B87"/>
    <w:rsid w:val="00113A6F"/>
    <w:rsid w:val="0013289A"/>
    <w:rsid w:val="001351ED"/>
    <w:rsid w:val="00136BD2"/>
    <w:rsid w:val="001554D5"/>
    <w:rsid w:val="00170756"/>
    <w:rsid w:val="00171E8D"/>
    <w:rsid w:val="00183A64"/>
    <w:rsid w:val="001955E9"/>
    <w:rsid w:val="001979F5"/>
    <w:rsid w:val="001A17BC"/>
    <w:rsid w:val="001C0A4C"/>
    <w:rsid w:val="001C2B99"/>
    <w:rsid w:val="001C3E2F"/>
    <w:rsid w:val="001D2D7B"/>
    <w:rsid w:val="001D4378"/>
    <w:rsid w:val="001D4728"/>
    <w:rsid w:val="001D5764"/>
    <w:rsid w:val="001E0398"/>
    <w:rsid w:val="001E2F23"/>
    <w:rsid w:val="001F230C"/>
    <w:rsid w:val="001F7F01"/>
    <w:rsid w:val="00205903"/>
    <w:rsid w:val="00212065"/>
    <w:rsid w:val="002208D0"/>
    <w:rsid w:val="00220A22"/>
    <w:rsid w:val="002238EA"/>
    <w:rsid w:val="002335E7"/>
    <w:rsid w:val="00240ACE"/>
    <w:rsid w:val="00251B35"/>
    <w:rsid w:val="00251FCD"/>
    <w:rsid w:val="00253233"/>
    <w:rsid w:val="00261796"/>
    <w:rsid w:val="0026574D"/>
    <w:rsid w:val="00272995"/>
    <w:rsid w:val="00277ADB"/>
    <w:rsid w:val="00282151"/>
    <w:rsid w:val="002824AE"/>
    <w:rsid w:val="00284CD0"/>
    <w:rsid w:val="00290938"/>
    <w:rsid w:val="002B4007"/>
    <w:rsid w:val="002C7FAA"/>
    <w:rsid w:val="002D22E9"/>
    <w:rsid w:val="002D2E2F"/>
    <w:rsid w:val="002F3FE5"/>
    <w:rsid w:val="003115A3"/>
    <w:rsid w:val="00321111"/>
    <w:rsid w:val="003248D8"/>
    <w:rsid w:val="0034376D"/>
    <w:rsid w:val="00375F64"/>
    <w:rsid w:val="0038057F"/>
    <w:rsid w:val="00386F89"/>
    <w:rsid w:val="00395555"/>
    <w:rsid w:val="003A78C1"/>
    <w:rsid w:val="003A7A03"/>
    <w:rsid w:val="003B06ED"/>
    <w:rsid w:val="003D027A"/>
    <w:rsid w:val="003D10A3"/>
    <w:rsid w:val="003E46D9"/>
    <w:rsid w:val="003F320B"/>
    <w:rsid w:val="004060E8"/>
    <w:rsid w:val="00410686"/>
    <w:rsid w:val="00410F44"/>
    <w:rsid w:val="0041151D"/>
    <w:rsid w:val="00412911"/>
    <w:rsid w:val="00415D5D"/>
    <w:rsid w:val="00416318"/>
    <w:rsid w:val="00417ED0"/>
    <w:rsid w:val="004336DB"/>
    <w:rsid w:val="004413B9"/>
    <w:rsid w:val="004478A2"/>
    <w:rsid w:val="004503A4"/>
    <w:rsid w:val="004556E3"/>
    <w:rsid w:val="004569BD"/>
    <w:rsid w:val="00456B8A"/>
    <w:rsid w:val="004730D8"/>
    <w:rsid w:val="0047690D"/>
    <w:rsid w:val="00477C96"/>
    <w:rsid w:val="00486629"/>
    <w:rsid w:val="00490C12"/>
    <w:rsid w:val="00497BED"/>
    <w:rsid w:val="004A0A9C"/>
    <w:rsid w:val="004A61C2"/>
    <w:rsid w:val="004A73BF"/>
    <w:rsid w:val="004B32C5"/>
    <w:rsid w:val="004B5F1D"/>
    <w:rsid w:val="004B7C69"/>
    <w:rsid w:val="004C58D3"/>
    <w:rsid w:val="004D6D17"/>
    <w:rsid w:val="004E18FD"/>
    <w:rsid w:val="004E77A8"/>
    <w:rsid w:val="004F35D5"/>
    <w:rsid w:val="004F6FD5"/>
    <w:rsid w:val="005038EC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87C34"/>
    <w:rsid w:val="00592170"/>
    <w:rsid w:val="00595ED6"/>
    <w:rsid w:val="005B2FBF"/>
    <w:rsid w:val="005B397D"/>
    <w:rsid w:val="005C4716"/>
    <w:rsid w:val="005D4644"/>
    <w:rsid w:val="005D4914"/>
    <w:rsid w:val="005D5995"/>
    <w:rsid w:val="005E3BF5"/>
    <w:rsid w:val="005F5AE4"/>
    <w:rsid w:val="006001D2"/>
    <w:rsid w:val="00600EC9"/>
    <w:rsid w:val="00612F56"/>
    <w:rsid w:val="00613870"/>
    <w:rsid w:val="00613D04"/>
    <w:rsid w:val="00620AD1"/>
    <w:rsid w:val="006226CE"/>
    <w:rsid w:val="00622FDF"/>
    <w:rsid w:val="00623B02"/>
    <w:rsid w:val="0064628F"/>
    <w:rsid w:val="006526C7"/>
    <w:rsid w:val="00652C74"/>
    <w:rsid w:val="0065314E"/>
    <w:rsid w:val="0066265A"/>
    <w:rsid w:val="006627D2"/>
    <w:rsid w:val="00663050"/>
    <w:rsid w:val="00664743"/>
    <w:rsid w:val="0066658E"/>
    <w:rsid w:val="006877B6"/>
    <w:rsid w:val="00696C5C"/>
    <w:rsid w:val="006B053E"/>
    <w:rsid w:val="006B390A"/>
    <w:rsid w:val="006C7324"/>
    <w:rsid w:val="006D1AD3"/>
    <w:rsid w:val="006D3317"/>
    <w:rsid w:val="006D3FEC"/>
    <w:rsid w:val="006D7D65"/>
    <w:rsid w:val="006E6711"/>
    <w:rsid w:val="006F4158"/>
    <w:rsid w:val="00716637"/>
    <w:rsid w:val="0071799F"/>
    <w:rsid w:val="00734513"/>
    <w:rsid w:val="007362D6"/>
    <w:rsid w:val="00751400"/>
    <w:rsid w:val="0076123B"/>
    <w:rsid w:val="007665F6"/>
    <w:rsid w:val="00771302"/>
    <w:rsid w:val="00773444"/>
    <w:rsid w:val="007765FC"/>
    <w:rsid w:val="007778F2"/>
    <w:rsid w:val="00785EF6"/>
    <w:rsid w:val="00786C53"/>
    <w:rsid w:val="00794953"/>
    <w:rsid w:val="007A1ED6"/>
    <w:rsid w:val="007A4F1D"/>
    <w:rsid w:val="007B53B8"/>
    <w:rsid w:val="007B7D0C"/>
    <w:rsid w:val="007C61A8"/>
    <w:rsid w:val="007D5AC1"/>
    <w:rsid w:val="007D69E5"/>
    <w:rsid w:val="00806B95"/>
    <w:rsid w:val="00815DCC"/>
    <w:rsid w:val="00824AB2"/>
    <w:rsid w:val="00827355"/>
    <w:rsid w:val="00830499"/>
    <w:rsid w:val="0083236E"/>
    <w:rsid w:val="00832378"/>
    <w:rsid w:val="008359E8"/>
    <w:rsid w:val="00850708"/>
    <w:rsid w:val="00861F16"/>
    <w:rsid w:val="008736FD"/>
    <w:rsid w:val="0088740C"/>
    <w:rsid w:val="008946D5"/>
    <w:rsid w:val="00897494"/>
    <w:rsid w:val="008A29F7"/>
    <w:rsid w:val="008C2626"/>
    <w:rsid w:val="008D5AE9"/>
    <w:rsid w:val="008F3B12"/>
    <w:rsid w:val="008F5D7D"/>
    <w:rsid w:val="008F7621"/>
    <w:rsid w:val="009065E7"/>
    <w:rsid w:val="00911927"/>
    <w:rsid w:val="00913F98"/>
    <w:rsid w:val="00916CC1"/>
    <w:rsid w:val="009203C4"/>
    <w:rsid w:val="00922DD9"/>
    <w:rsid w:val="00925CAA"/>
    <w:rsid w:val="00935A4B"/>
    <w:rsid w:val="009501E4"/>
    <w:rsid w:val="00951419"/>
    <w:rsid w:val="00953CB3"/>
    <w:rsid w:val="00957114"/>
    <w:rsid w:val="00971CA2"/>
    <w:rsid w:val="0097289A"/>
    <w:rsid w:val="00974B77"/>
    <w:rsid w:val="00983AE3"/>
    <w:rsid w:val="00991212"/>
    <w:rsid w:val="009A0EA9"/>
    <w:rsid w:val="009A5839"/>
    <w:rsid w:val="009C41CF"/>
    <w:rsid w:val="009D2477"/>
    <w:rsid w:val="009D3274"/>
    <w:rsid w:val="009F1CD1"/>
    <w:rsid w:val="009F2DC1"/>
    <w:rsid w:val="009F4E89"/>
    <w:rsid w:val="00A041D5"/>
    <w:rsid w:val="00A057F1"/>
    <w:rsid w:val="00A123C9"/>
    <w:rsid w:val="00A13DC5"/>
    <w:rsid w:val="00A25A85"/>
    <w:rsid w:val="00A26CE8"/>
    <w:rsid w:val="00A31738"/>
    <w:rsid w:val="00A3257C"/>
    <w:rsid w:val="00A37E8F"/>
    <w:rsid w:val="00A40B92"/>
    <w:rsid w:val="00A478C1"/>
    <w:rsid w:val="00A50C16"/>
    <w:rsid w:val="00A574CD"/>
    <w:rsid w:val="00A61293"/>
    <w:rsid w:val="00A700D4"/>
    <w:rsid w:val="00A80198"/>
    <w:rsid w:val="00A826FE"/>
    <w:rsid w:val="00A87BD2"/>
    <w:rsid w:val="00A87CEC"/>
    <w:rsid w:val="00A92C90"/>
    <w:rsid w:val="00A93039"/>
    <w:rsid w:val="00AB136C"/>
    <w:rsid w:val="00AD2DC6"/>
    <w:rsid w:val="00AF0D0A"/>
    <w:rsid w:val="00AF3BBF"/>
    <w:rsid w:val="00B11C41"/>
    <w:rsid w:val="00B17236"/>
    <w:rsid w:val="00B20B3E"/>
    <w:rsid w:val="00B231AB"/>
    <w:rsid w:val="00B24CA3"/>
    <w:rsid w:val="00B267F5"/>
    <w:rsid w:val="00B3059B"/>
    <w:rsid w:val="00B30707"/>
    <w:rsid w:val="00B30918"/>
    <w:rsid w:val="00B4127A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BE3EED"/>
    <w:rsid w:val="00C0466A"/>
    <w:rsid w:val="00C065D9"/>
    <w:rsid w:val="00C07898"/>
    <w:rsid w:val="00C25407"/>
    <w:rsid w:val="00C3734D"/>
    <w:rsid w:val="00C44FB7"/>
    <w:rsid w:val="00C74372"/>
    <w:rsid w:val="00C751CB"/>
    <w:rsid w:val="00C875D7"/>
    <w:rsid w:val="00C91E9E"/>
    <w:rsid w:val="00C95FE2"/>
    <w:rsid w:val="00CA4368"/>
    <w:rsid w:val="00CA57C5"/>
    <w:rsid w:val="00CA7B07"/>
    <w:rsid w:val="00CB0577"/>
    <w:rsid w:val="00CB48F8"/>
    <w:rsid w:val="00CB5F47"/>
    <w:rsid w:val="00CC03B3"/>
    <w:rsid w:val="00CC07BD"/>
    <w:rsid w:val="00CD15E6"/>
    <w:rsid w:val="00CD72D8"/>
    <w:rsid w:val="00CF32F1"/>
    <w:rsid w:val="00CF6B3F"/>
    <w:rsid w:val="00D0612B"/>
    <w:rsid w:val="00D278F8"/>
    <w:rsid w:val="00D3445C"/>
    <w:rsid w:val="00D348B0"/>
    <w:rsid w:val="00D423CC"/>
    <w:rsid w:val="00D51321"/>
    <w:rsid w:val="00D51A5C"/>
    <w:rsid w:val="00D72677"/>
    <w:rsid w:val="00D743D1"/>
    <w:rsid w:val="00D83470"/>
    <w:rsid w:val="00D865AE"/>
    <w:rsid w:val="00DA082D"/>
    <w:rsid w:val="00DB290E"/>
    <w:rsid w:val="00DB4667"/>
    <w:rsid w:val="00DC216E"/>
    <w:rsid w:val="00DC72E0"/>
    <w:rsid w:val="00DD04C0"/>
    <w:rsid w:val="00DD6337"/>
    <w:rsid w:val="00DE1645"/>
    <w:rsid w:val="00DE678B"/>
    <w:rsid w:val="00E053FE"/>
    <w:rsid w:val="00E05802"/>
    <w:rsid w:val="00E06F59"/>
    <w:rsid w:val="00E17BD9"/>
    <w:rsid w:val="00E228D6"/>
    <w:rsid w:val="00E2677A"/>
    <w:rsid w:val="00E325F1"/>
    <w:rsid w:val="00E37DDB"/>
    <w:rsid w:val="00E41C09"/>
    <w:rsid w:val="00E50A29"/>
    <w:rsid w:val="00E50CB2"/>
    <w:rsid w:val="00E55666"/>
    <w:rsid w:val="00E601F7"/>
    <w:rsid w:val="00E62678"/>
    <w:rsid w:val="00E802AF"/>
    <w:rsid w:val="00E9456D"/>
    <w:rsid w:val="00EA03F2"/>
    <w:rsid w:val="00EA4A36"/>
    <w:rsid w:val="00EA64E4"/>
    <w:rsid w:val="00EB51BE"/>
    <w:rsid w:val="00EB593B"/>
    <w:rsid w:val="00ED3AF2"/>
    <w:rsid w:val="00ED4ECA"/>
    <w:rsid w:val="00ED79E9"/>
    <w:rsid w:val="00EE4755"/>
    <w:rsid w:val="00EE6C78"/>
    <w:rsid w:val="00EF6562"/>
    <w:rsid w:val="00F0441F"/>
    <w:rsid w:val="00F33635"/>
    <w:rsid w:val="00F34524"/>
    <w:rsid w:val="00F360ED"/>
    <w:rsid w:val="00F406CE"/>
    <w:rsid w:val="00F56394"/>
    <w:rsid w:val="00F635DA"/>
    <w:rsid w:val="00F678A0"/>
    <w:rsid w:val="00F87F3B"/>
    <w:rsid w:val="00F9296A"/>
    <w:rsid w:val="00FA42E4"/>
    <w:rsid w:val="00FB2E76"/>
    <w:rsid w:val="00FB40E4"/>
    <w:rsid w:val="00FB435D"/>
    <w:rsid w:val="00FC6C37"/>
    <w:rsid w:val="00FD5515"/>
    <w:rsid w:val="00FD6427"/>
    <w:rsid w:val="00FD7487"/>
    <w:rsid w:val="00FE37EB"/>
    <w:rsid w:val="00FE45F6"/>
    <w:rsid w:val="00FE506B"/>
    <w:rsid w:val="00FF1957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38</TotalTime>
  <Pages>12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2023-06-04T09:02:00Z</cp:lastPrinted>
  <dcterms:created xsi:type="dcterms:W3CDTF">2024-04-24T09:41:00Z</dcterms:created>
  <dcterms:modified xsi:type="dcterms:W3CDTF">2024-04-24T15:06:00Z</dcterms:modified>
</cp:coreProperties>
</file>