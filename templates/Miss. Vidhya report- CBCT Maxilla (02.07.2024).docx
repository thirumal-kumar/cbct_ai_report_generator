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6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6093"/>
        <w:gridCol w:w="5100"/>
      </w:tblGrid>
      <w:tr w:rsidR="001F7F01" w:rsidRPr="004730D8" w14:paraId="061A8409" w14:textId="77777777" w:rsidTr="00F73E93">
        <w:trPr>
          <w:trHeight w:val="553"/>
        </w:trPr>
        <w:tc>
          <w:tcPr>
            <w:tcW w:w="2722" w:type="pct"/>
          </w:tcPr>
          <w:p w14:paraId="6D420FF2" w14:textId="3A95AA3B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A84CA2">
              <w:rPr>
                <w:sz w:val="28"/>
              </w:rPr>
              <w:t>Miss. Vidhya</w:t>
            </w:r>
          </w:p>
        </w:tc>
        <w:tc>
          <w:tcPr>
            <w:tcW w:w="2278" w:type="pct"/>
          </w:tcPr>
          <w:p w14:paraId="1A6A9673" w14:textId="534584E2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A84CA2">
              <w:rPr>
                <w:sz w:val="28"/>
              </w:rPr>
              <w:t>02.07</w:t>
            </w:r>
            <w:r w:rsidR="00EF2641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F73E93">
        <w:trPr>
          <w:trHeight w:val="553"/>
        </w:trPr>
        <w:tc>
          <w:tcPr>
            <w:tcW w:w="2722" w:type="pct"/>
          </w:tcPr>
          <w:p w14:paraId="424800F8" w14:textId="5AA72601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A84CA2" w:rsidRPr="00A84CA2">
              <w:rPr>
                <w:sz w:val="28"/>
              </w:rPr>
              <w:t>24</w:t>
            </w:r>
            <w:r w:rsidRPr="004730D8">
              <w:rPr>
                <w:bCs/>
                <w:sz w:val="28"/>
              </w:rPr>
              <w:t xml:space="preserve"> years/ </w:t>
            </w:r>
            <w:r w:rsidR="00A84CA2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278" w:type="pct"/>
          </w:tcPr>
          <w:p w14:paraId="5F5A10AB" w14:textId="55ED6A33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514AC3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F73E93">
        <w:trPr>
          <w:trHeight w:val="553"/>
        </w:trPr>
        <w:tc>
          <w:tcPr>
            <w:tcW w:w="2722" w:type="pct"/>
          </w:tcPr>
          <w:p w14:paraId="7D7C67EF" w14:textId="11A8EAB1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A84CA2">
              <w:rPr>
                <w:sz w:val="28"/>
              </w:rPr>
              <w:t>Toothsi</w:t>
            </w:r>
          </w:p>
        </w:tc>
        <w:tc>
          <w:tcPr>
            <w:tcW w:w="2278" w:type="pct"/>
          </w:tcPr>
          <w:p w14:paraId="28AC49BD" w14:textId="618FD7F6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268A2">
              <w:rPr>
                <w:noProof/>
                <w:sz w:val="28"/>
              </w:rPr>
              <w:t>ooth</w:t>
            </w:r>
          </w:p>
        </w:tc>
      </w:tr>
      <w:tr w:rsidR="001F7F01" w:rsidRPr="004730D8" w14:paraId="364F08C6" w14:textId="77777777" w:rsidTr="00F73E93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7CB0E231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514AC3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7CB0E231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514AC3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E639E16" w14:textId="5F3BE0B3" w:rsidR="002F7424" w:rsidRDefault="002F7424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Deciduous teeth present in the </w:t>
      </w:r>
      <w:r w:rsidR="005050F4">
        <w:rPr>
          <w:sz w:val="28"/>
          <w:szCs w:val="28"/>
        </w:rPr>
        <w:t xml:space="preserve">maxillary arch: </w:t>
      </w:r>
      <w:r w:rsidR="00E37973">
        <w:rPr>
          <w:sz w:val="28"/>
          <w:szCs w:val="28"/>
        </w:rPr>
        <w:t>53.</w:t>
      </w:r>
    </w:p>
    <w:p w14:paraId="6E012E76" w14:textId="10E242F1" w:rsidR="00E37973" w:rsidRDefault="00E37973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13 appears to be within the alveolar bone, distally tipped with its crown </w:t>
      </w:r>
      <w:r w:rsidR="00E10BF7">
        <w:rPr>
          <w:sz w:val="28"/>
          <w:szCs w:val="28"/>
        </w:rPr>
        <w:t>in contact with</w:t>
      </w:r>
      <w:r>
        <w:rPr>
          <w:sz w:val="28"/>
          <w:szCs w:val="28"/>
        </w:rPr>
        <w:t xml:space="preserve"> the radicular portion of 12, 53 and root of 13 in </w:t>
      </w:r>
      <w:r w:rsidR="00E938E6">
        <w:rPr>
          <w:sz w:val="28"/>
          <w:szCs w:val="28"/>
        </w:rPr>
        <w:t>contact with</w:t>
      </w:r>
      <w:r>
        <w:rPr>
          <w:sz w:val="28"/>
          <w:szCs w:val="28"/>
        </w:rPr>
        <w:t xml:space="preserve"> the medial wall of right maxillary sinus and floor of nasal cavity.</w:t>
      </w:r>
    </w:p>
    <w:p w14:paraId="6C718B3B" w14:textId="40FC369E" w:rsidR="00E938E6" w:rsidRDefault="00E938E6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 w:rsidR="004F2D5D">
        <w:rPr>
          <w:sz w:val="28"/>
          <w:szCs w:val="28"/>
        </w:rPr>
        <w:t>13</w:t>
      </w:r>
      <w:r>
        <w:rPr>
          <w:sz w:val="28"/>
          <w:szCs w:val="28"/>
        </w:rPr>
        <w:t xml:space="preserve"> is positioned such that it involves the </w:t>
      </w:r>
      <w:r w:rsidR="004F2D5D">
        <w:rPr>
          <w:sz w:val="28"/>
          <w:szCs w:val="28"/>
        </w:rPr>
        <w:t>labial</w:t>
      </w:r>
      <w:r>
        <w:rPr>
          <w:sz w:val="28"/>
          <w:szCs w:val="28"/>
        </w:rPr>
        <w:t xml:space="preserve"> cortical bone.</w:t>
      </w:r>
    </w:p>
    <w:p w14:paraId="645288F9" w14:textId="33671C54" w:rsidR="004F2D5D" w:rsidRDefault="004F2D5D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floor of the right maxillary sinus is present with </w:t>
      </w:r>
      <w:r w:rsidR="009829EB">
        <w:rPr>
          <w:sz w:val="28"/>
          <w:szCs w:val="28"/>
        </w:rPr>
        <w:t>hyperdense mucosal thickening.</w:t>
      </w:r>
    </w:p>
    <w:p w14:paraId="1A98F539" w14:textId="74A43281" w:rsidR="009829EB" w:rsidRDefault="009829EB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left maxillary sinus is present with mucosal </w:t>
      </w:r>
      <w:r w:rsidR="00654406">
        <w:rPr>
          <w:sz w:val="28"/>
          <w:szCs w:val="28"/>
        </w:rPr>
        <w:t>thickening along the medial wall and floor.</w:t>
      </w:r>
    </w:p>
    <w:p w14:paraId="08819E8B" w14:textId="2E3E7B97" w:rsidR="00C06D61" w:rsidRDefault="00C06D61" w:rsidP="003B0132">
      <w:pPr>
        <w:pStyle w:val="ListParagraph"/>
        <w:tabs>
          <w:tab w:val="left" w:pos="10260"/>
        </w:tabs>
        <w:spacing w:line="480" w:lineRule="auto"/>
        <w:ind w:left="644"/>
        <w:jc w:val="both"/>
        <w:rPr>
          <w:sz w:val="28"/>
          <w:szCs w:val="28"/>
        </w:rPr>
      </w:pP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0EC84C4E" w14:textId="77777777" w:rsidR="004F733F" w:rsidRDefault="004F733F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2AD2E98D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33506F47" w14:textId="2F69ACAD" w:rsidR="006B62D1" w:rsidRPr="00C33ED4" w:rsidRDefault="003437B8" w:rsidP="00C33ED4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6E079E8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837">
        <w:rPr>
          <w:sz w:val="28"/>
          <w:szCs w:val="28"/>
        </w:rPr>
        <w:t xml:space="preserve">Impacted tooth: </w:t>
      </w:r>
      <w:r w:rsidR="00C33ED4">
        <w:rPr>
          <w:sz w:val="28"/>
          <w:szCs w:val="28"/>
        </w:rPr>
        <w:t>13</w:t>
      </w:r>
    </w:p>
    <w:p w14:paraId="4A30BBA5" w14:textId="1FAA92CF" w:rsidR="00C33ED4" w:rsidRPr="00013C99" w:rsidRDefault="00C33ED4" w:rsidP="00C33ED4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Retained deciduous tooth: 53.</w:t>
      </w:r>
    </w:p>
    <w:p w14:paraId="1C5F66B2" w14:textId="29ACAFD4" w:rsidR="00013C99" w:rsidRPr="00A43648" w:rsidRDefault="00013C99" w:rsidP="00C33ED4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 xml:space="preserve">Bilateral maxillary </w:t>
      </w:r>
      <w:r w:rsidR="009614FD">
        <w:rPr>
          <w:sz w:val="28"/>
          <w:szCs w:val="28"/>
        </w:rPr>
        <w:t>sinusitis.</w:t>
      </w:r>
    </w:p>
    <w:p w14:paraId="226A3ABA" w14:textId="3559D380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3B8A4051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2625CE94" w:rsidR="007906F7" w:rsidRPr="007906F7" w:rsidRDefault="003D002A" w:rsidP="007906F7">
      <w:pPr>
        <w:jc w:val="center"/>
        <w:rPr>
          <w:b/>
          <w:bCs/>
        </w:rPr>
      </w:pPr>
      <w:r w:rsidRPr="003D002A">
        <w:drawing>
          <wp:anchor distT="0" distB="0" distL="114300" distR="114300" simplePos="0" relativeHeight="251812352" behindDoc="1" locked="0" layoutInCell="1" allowOverlap="1" wp14:anchorId="0573D87C" wp14:editId="1372C029">
            <wp:simplePos x="0" y="0"/>
            <wp:positionH relativeFrom="margin">
              <wp:align>left</wp:align>
            </wp:positionH>
            <wp:positionV relativeFrom="paragraph">
              <wp:posOffset>349250</wp:posOffset>
            </wp:positionV>
            <wp:extent cx="6226175" cy="2603500"/>
            <wp:effectExtent l="0" t="0" r="3175" b="6350"/>
            <wp:wrapTight wrapText="bothSides">
              <wp:wrapPolygon edited="0">
                <wp:start x="0" y="0"/>
                <wp:lineTo x="0" y="21495"/>
                <wp:lineTo x="21545" y="21495"/>
                <wp:lineTo x="21545" y="0"/>
                <wp:lineTo x="0" y="0"/>
              </wp:wrapPolygon>
            </wp:wrapTight>
            <wp:docPr id="194824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2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6F7" w:rsidRPr="007906F7">
        <w:rPr>
          <w:b/>
          <w:bCs/>
        </w:rPr>
        <w:t>PANORAMA VIEW</w:t>
      </w:r>
    </w:p>
    <w:p w14:paraId="6ABA0844" w14:textId="79474764" w:rsidR="008A1267" w:rsidRDefault="008A1267" w:rsidP="008A1267"/>
    <w:p w14:paraId="7F557238" w14:textId="525C1A6C" w:rsidR="008A1267" w:rsidRDefault="008A1267" w:rsidP="008A1267"/>
    <w:p w14:paraId="4D4643B0" w14:textId="1611F1EE" w:rsidR="008A1267" w:rsidRDefault="008A1267" w:rsidP="008A1267">
      <w:pPr>
        <w:jc w:val="center"/>
        <w:rPr>
          <w:b/>
        </w:rPr>
      </w:pPr>
      <w:r w:rsidRPr="00412911">
        <w:rPr>
          <w:b/>
        </w:rPr>
        <w:t>3-DIMENSIONAL VIEW</w:t>
      </w:r>
    </w:p>
    <w:p w14:paraId="470F8C84" w14:textId="459BF928" w:rsidR="007906F7" w:rsidRDefault="007906F7" w:rsidP="008A1267">
      <w:pPr>
        <w:jc w:val="center"/>
      </w:pPr>
    </w:p>
    <w:p w14:paraId="7A74AC3F" w14:textId="25CFFA64" w:rsidR="00205903" w:rsidRDefault="00B5747C" w:rsidP="00B923B3">
      <w:pPr>
        <w:tabs>
          <w:tab w:val="left" w:pos="10260"/>
        </w:tabs>
        <w:ind w:firstLine="450"/>
        <w:jc w:val="both"/>
      </w:pPr>
      <w:r w:rsidRPr="00B5747C">
        <w:rPr>
          <w:b/>
        </w:rPr>
        <w:drawing>
          <wp:anchor distT="0" distB="0" distL="114300" distR="114300" simplePos="0" relativeHeight="251813376" behindDoc="1" locked="0" layoutInCell="1" allowOverlap="1" wp14:anchorId="55C08212" wp14:editId="6065D602">
            <wp:simplePos x="0" y="0"/>
            <wp:positionH relativeFrom="column">
              <wp:posOffset>1009650</wp:posOffset>
            </wp:positionH>
            <wp:positionV relativeFrom="paragraph">
              <wp:posOffset>85725</wp:posOffset>
            </wp:positionV>
            <wp:extent cx="4553585" cy="2381582"/>
            <wp:effectExtent l="0" t="0" r="0" b="0"/>
            <wp:wrapTight wrapText="bothSides">
              <wp:wrapPolygon edited="0">
                <wp:start x="0" y="0"/>
                <wp:lineTo x="0" y="21427"/>
                <wp:lineTo x="21507" y="21427"/>
                <wp:lineTo x="21507" y="0"/>
                <wp:lineTo x="0" y="0"/>
              </wp:wrapPolygon>
            </wp:wrapTight>
            <wp:docPr id="97191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15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4896" w:rsidRPr="00364896">
        <w:t xml:space="preserve"> </w:t>
      </w:r>
    </w:p>
    <w:p w14:paraId="19FE3A92" w14:textId="25075837" w:rsidR="00F47D6A" w:rsidRDefault="00F47D6A">
      <w:pPr>
        <w:rPr>
          <w:b/>
        </w:rPr>
      </w:pPr>
    </w:p>
    <w:p w14:paraId="79AE8A5D" w14:textId="1439F74E" w:rsidR="003D002A" w:rsidRDefault="003D002A">
      <w:pPr>
        <w:rPr>
          <w:b/>
        </w:rPr>
      </w:pPr>
      <w:r>
        <w:rPr>
          <w:b/>
        </w:rPr>
        <w:br w:type="page"/>
      </w:r>
    </w:p>
    <w:p w14:paraId="0ED11B25" w14:textId="421C4715" w:rsidR="008D7F55" w:rsidRDefault="003D002A">
      <w:pPr>
        <w:rPr>
          <w:b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7D4AA545">
                <wp:simplePos x="0" y="0"/>
                <wp:positionH relativeFrom="margin">
                  <wp:posOffset>1117600</wp:posOffset>
                </wp:positionH>
                <wp:positionV relativeFrom="paragraph">
                  <wp:posOffset>175260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33B706A0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margin-left:88pt;margin-top:13.8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AvzMaDeAAAACgEAAA8AAABkcnMvZG93bnJldi54&#10;bWxMj8FOwzAQRO9I/IO1SNyoUx+SEOJUFRIXRA8tFVJvbmziqPY6xE4T/p7lBLcdzWj2Tb1ZvGNX&#10;M8Y+oIT1KgNmsA26x07C8f3loQQWk0KtXEAj4dtE2DS3N7WqdJhxb66H1DEqwVgpCTaloeI8ttZ4&#10;FVdhMEjeZxi9SiTHjutRzVTuHRdZlnOveqQPVg3m2Zr2cpi8BBSnr+nj8fV0Oc7Wi521b263l/L+&#10;btk+AUtmSX9h+MUndGiI6Rwm1JE50kVOW5IEUeTAKFAWOR1ncjJRAm9q/n9C8wM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AL8zGg3gAAAAoBAAAPAAAAAAAAAAAAAAAAALsEAABkcnMv&#10;ZG93bnJldi54bWxQSwUGAAAAAAQABADzAAAAxgUAAAAA&#10;" fillcolor="white [3201]" strokecolor="#9cc [3205]" strokeweight="2pt">
                <v:textbox>
                  <w:txbxContent>
                    <w:p w14:paraId="3F7A1D45" w14:textId="33B706A0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IMAGES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BF03D9" w14:textId="7DFF744E" w:rsidR="00F47D6A" w:rsidRDefault="00F47D6A">
      <w:pPr>
        <w:rPr>
          <w:b/>
        </w:rPr>
      </w:pPr>
    </w:p>
    <w:p w14:paraId="223CD386" w14:textId="51A500CB" w:rsidR="00F47D6A" w:rsidRDefault="00F47D6A" w:rsidP="00BD15BF">
      <w:pPr>
        <w:jc w:val="center"/>
        <w:rPr>
          <w:b/>
        </w:rPr>
      </w:pPr>
    </w:p>
    <w:p w14:paraId="12110C08" w14:textId="5AF92649" w:rsidR="00D03C9C" w:rsidRDefault="00D03C9C" w:rsidP="00BD15BF">
      <w:pPr>
        <w:jc w:val="center"/>
        <w:rPr>
          <w:b/>
        </w:rPr>
      </w:pPr>
    </w:p>
    <w:p w14:paraId="15284496" w14:textId="59EFA851" w:rsidR="00132FCA" w:rsidRDefault="00132FCA">
      <w:pPr>
        <w:rPr>
          <w:b/>
        </w:rPr>
      </w:pPr>
    </w:p>
    <w:tbl>
      <w:tblPr>
        <w:tblStyle w:val="TableGrid"/>
        <w:tblpPr w:leftFromText="180" w:rightFromText="180" w:vertAnchor="page" w:horzAnchor="margin" w:tblpY="2581"/>
        <w:tblW w:w="5175" w:type="pct"/>
        <w:tblLook w:val="04A0" w:firstRow="1" w:lastRow="0" w:firstColumn="1" w:lastColumn="0" w:noHBand="0" w:noVBand="1"/>
      </w:tblPr>
      <w:tblGrid>
        <w:gridCol w:w="1211"/>
        <w:gridCol w:w="9398"/>
      </w:tblGrid>
      <w:tr w:rsidR="00013C99" w14:paraId="61326BBC" w14:textId="77777777" w:rsidTr="00013C99">
        <w:trPr>
          <w:trHeight w:val="4810"/>
        </w:trPr>
        <w:tc>
          <w:tcPr>
            <w:tcW w:w="580" w:type="pct"/>
          </w:tcPr>
          <w:p w14:paraId="6B5C2B7B" w14:textId="3B6E6A86" w:rsidR="003D002A" w:rsidRDefault="003D002A" w:rsidP="003D002A">
            <w:pPr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 REGION</w:t>
            </w:r>
          </w:p>
        </w:tc>
        <w:tc>
          <w:tcPr>
            <w:tcW w:w="4420" w:type="pct"/>
          </w:tcPr>
          <w:p w14:paraId="49FCFE60" w14:textId="30A36BAD" w:rsidR="003D002A" w:rsidRDefault="00013C99" w:rsidP="003D002A">
            <w:pPr>
              <w:rPr>
                <w:b/>
              </w:rPr>
            </w:pPr>
            <w:r w:rsidRPr="00013C99">
              <w:rPr>
                <w:b/>
              </w:rPr>
              <w:drawing>
                <wp:inline distT="0" distB="0" distL="0" distR="0" wp14:anchorId="08669DBF" wp14:editId="56A309BE">
                  <wp:extent cx="5830981" cy="2895600"/>
                  <wp:effectExtent l="0" t="0" r="0" b="0"/>
                  <wp:docPr id="1679914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9149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311" cy="2901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789E9" w14:textId="77777777" w:rsidR="003D002A" w:rsidRDefault="003D002A" w:rsidP="003D002A">
            <w:pPr>
              <w:rPr>
                <w:b/>
              </w:rPr>
            </w:pPr>
          </w:p>
        </w:tc>
      </w:tr>
    </w:tbl>
    <w:p w14:paraId="3454D9A2" w14:textId="78BA4B00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218E0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22578D" w14:textId="77777777" w:rsidR="006458C6" w:rsidRDefault="006458C6">
      <w:r>
        <w:separator/>
      </w:r>
    </w:p>
  </w:endnote>
  <w:endnote w:type="continuationSeparator" w:id="0">
    <w:p w14:paraId="23200967" w14:textId="77777777" w:rsidR="006458C6" w:rsidRDefault="00645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CCE0BE" w14:textId="77777777" w:rsidR="006458C6" w:rsidRDefault="006458C6">
      <w:r>
        <w:separator/>
      </w:r>
    </w:p>
  </w:footnote>
  <w:footnote w:type="continuationSeparator" w:id="0">
    <w:p w14:paraId="1391D53C" w14:textId="77777777" w:rsidR="006458C6" w:rsidRDefault="00645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5BBF"/>
    <w:rsid w:val="00013C99"/>
    <w:rsid w:val="00023C71"/>
    <w:rsid w:val="00025F25"/>
    <w:rsid w:val="0003357F"/>
    <w:rsid w:val="0005275C"/>
    <w:rsid w:val="000571FA"/>
    <w:rsid w:val="00057FEC"/>
    <w:rsid w:val="000700BE"/>
    <w:rsid w:val="00084093"/>
    <w:rsid w:val="00086D56"/>
    <w:rsid w:val="00092409"/>
    <w:rsid w:val="000963EE"/>
    <w:rsid w:val="00096BDA"/>
    <w:rsid w:val="00097CA5"/>
    <w:rsid w:val="000A0B9C"/>
    <w:rsid w:val="000B2EE9"/>
    <w:rsid w:val="000C6CA1"/>
    <w:rsid w:val="000C7B39"/>
    <w:rsid w:val="000D3AD7"/>
    <w:rsid w:val="000D5CAD"/>
    <w:rsid w:val="0010514A"/>
    <w:rsid w:val="00112B87"/>
    <w:rsid w:val="00113A6F"/>
    <w:rsid w:val="00116A19"/>
    <w:rsid w:val="0012195E"/>
    <w:rsid w:val="00131D3F"/>
    <w:rsid w:val="0013289A"/>
    <w:rsid w:val="00132FCA"/>
    <w:rsid w:val="001351ED"/>
    <w:rsid w:val="00170756"/>
    <w:rsid w:val="0017322B"/>
    <w:rsid w:val="00183A64"/>
    <w:rsid w:val="00186EAC"/>
    <w:rsid w:val="001955E9"/>
    <w:rsid w:val="001A17BC"/>
    <w:rsid w:val="001C0974"/>
    <w:rsid w:val="001C2B99"/>
    <w:rsid w:val="001C3E2F"/>
    <w:rsid w:val="001D4728"/>
    <w:rsid w:val="001E0398"/>
    <w:rsid w:val="001E2F23"/>
    <w:rsid w:val="001E5B70"/>
    <w:rsid w:val="001F230C"/>
    <w:rsid w:val="001F5557"/>
    <w:rsid w:val="001F7F01"/>
    <w:rsid w:val="00205903"/>
    <w:rsid w:val="002208D0"/>
    <w:rsid w:val="00220A22"/>
    <w:rsid w:val="00223274"/>
    <w:rsid w:val="002238EA"/>
    <w:rsid w:val="00242CFF"/>
    <w:rsid w:val="00245B99"/>
    <w:rsid w:val="00251B35"/>
    <w:rsid w:val="00251FCD"/>
    <w:rsid w:val="00253233"/>
    <w:rsid w:val="00261796"/>
    <w:rsid w:val="00263038"/>
    <w:rsid w:val="00277ADB"/>
    <w:rsid w:val="002824AE"/>
    <w:rsid w:val="00284CD0"/>
    <w:rsid w:val="00290938"/>
    <w:rsid w:val="00293036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2F7424"/>
    <w:rsid w:val="00301748"/>
    <w:rsid w:val="00321111"/>
    <w:rsid w:val="003437B8"/>
    <w:rsid w:val="00345B06"/>
    <w:rsid w:val="003557D8"/>
    <w:rsid w:val="00364896"/>
    <w:rsid w:val="00365F8E"/>
    <w:rsid w:val="0038057F"/>
    <w:rsid w:val="00386F89"/>
    <w:rsid w:val="00395555"/>
    <w:rsid w:val="003A78C1"/>
    <w:rsid w:val="003A7A03"/>
    <w:rsid w:val="003B0132"/>
    <w:rsid w:val="003B06ED"/>
    <w:rsid w:val="003B6E4D"/>
    <w:rsid w:val="003D002A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218E0"/>
    <w:rsid w:val="00432D09"/>
    <w:rsid w:val="004336DB"/>
    <w:rsid w:val="004413B9"/>
    <w:rsid w:val="004451E7"/>
    <w:rsid w:val="004478A2"/>
    <w:rsid w:val="004556E3"/>
    <w:rsid w:val="004569BD"/>
    <w:rsid w:val="00456B8A"/>
    <w:rsid w:val="00457215"/>
    <w:rsid w:val="0046528A"/>
    <w:rsid w:val="004730D8"/>
    <w:rsid w:val="0047357B"/>
    <w:rsid w:val="00477C96"/>
    <w:rsid w:val="00481F10"/>
    <w:rsid w:val="004863CA"/>
    <w:rsid w:val="00486629"/>
    <w:rsid w:val="00490C12"/>
    <w:rsid w:val="00494DD2"/>
    <w:rsid w:val="00497BED"/>
    <w:rsid w:val="004A61C2"/>
    <w:rsid w:val="004A6B48"/>
    <w:rsid w:val="004A73BF"/>
    <w:rsid w:val="004B1441"/>
    <w:rsid w:val="004B32C5"/>
    <w:rsid w:val="004B5F1D"/>
    <w:rsid w:val="004D6D17"/>
    <w:rsid w:val="004E18FD"/>
    <w:rsid w:val="004E69DC"/>
    <w:rsid w:val="004F2D5D"/>
    <w:rsid w:val="004F35D5"/>
    <w:rsid w:val="004F6FD5"/>
    <w:rsid w:val="004F733F"/>
    <w:rsid w:val="005050F4"/>
    <w:rsid w:val="00514AC3"/>
    <w:rsid w:val="00523E0B"/>
    <w:rsid w:val="005245F8"/>
    <w:rsid w:val="00527D2E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A2405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458C6"/>
    <w:rsid w:val="006526C7"/>
    <w:rsid w:val="00652C74"/>
    <w:rsid w:val="0065314E"/>
    <w:rsid w:val="00654406"/>
    <w:rsid w:val="00657F4D"/>
    <w:rsid w:val="00662D96"/>
    <w:rsid w:val="00664743"/>
    <w:rsid w:val="0066658E"/>
    <w:rsid w:val="006877B6"/>
    <w:rsid w:val="006B053E"/>
    <w:rsid w:val="006B260D"/>
    <w:rsid w:val="006B62D1"/>
    <w:rsid w:val="006C5E22"/>
    <w:rsid w:val="006C7324"/>
    <w:rsid w:val="006D1AD3"/>
    <w:rsid w:val="006D3317"/>
    <w:rsid w:val="006D3FEC"/>
    <w:rsid w:val="006D7D65"/>
    <w:rsid w:val="006E7B9C"/>
    <w:rsid w:val="006F77FF"/>
    <w:rsid w:val="0071280D"/>
    <w:rsid w:val="00716637"/>
    <w:rsid w:val="0071799F"/>
    <w:rsid w:val="0072124A"/>
    <w:rsid w:val="00734513"/>
    <w:rsid w:val="007362D6"/>
    <w:rsid w:val="0073780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0772"/>
    <w:rsid w:val="007C3ECD"/>
    <w:rsid w:val="007C61A8"/>
    <w:rsid w:val="007D3C70"/>
    <w:rsid w:val="007D5AC1"/>
    <w:rsid w:val="007D69E5"/>
    <w:rsid w:val="00811100"/>
    <w:rsid w:val="00815DCC"/>
    <w:rsid w:val="00816227"/>
    <w:rsid w:val="00827355"/>
    <w:rsid w:val="00832378"/>
    <w:rsid w:val="0085030E"/>
    <w:rsid w:val="00850708"/>
    <w:rsid w:val="00852B1B"/>
    <w:rsid w:val="00861F16"/>
    <w:rsid w:val="00886722"/>
    <w:rsid w:val="0088740C"/>
    <w:rsid w:val="00892EC4"/>
    <w:rsid w:val="00892FE8"/>
    <w:rsid w:val="008946D5"/>
    <w:rsid w:val="008A1267"/>
    <w:rsid w:val="008A29F7"/>
    <w:rsid w:val="008B2D57"/>
    <w:rsid w:val="008B4CD7"/>
    <w:rsid w:val="008C6A9A"/>
    <w:rsid w:val="008D5AE9"/>
    <w:rsid w:val="008D7F55"/>
    <w:rsid w:val="008F3B12"/>
    <w:rsid w:val="009021FE"/>
    <w:rsid w:val="00904664"/>
    <w:rsid w:val="009065E7"/>
    <w:rsid w:val="00911927"/>
    <w:rsid w:val="00913E07"/>
    <w:rsid w:val="00916CC1"/>
    <w:rsid w:val="0093607E"/>
    <w:rsid w:val="00936BD1"/>
    <w:rsid w:val="0094270A"/>
    <w:rsid w:val="00951419"/>
    <w:rsid w:val="00955C0C"/>
    <w:rsid w:val="00957114"/>
    <w:rsid w:val="009614FD"/>
    <w:rsid w:val="00971CA2"/>
    <w:rsid w:val="0097289A"/>
    <w:rsid w:val="009829EB"/>
    <w:rsid w:val="00983AE3"/>
    <w:rsid w:val="00993ED2"/>
    <w:rsid w:val="009A0EA9"/>
    <w:rsid w:val="009B05B3"/>
    <w:rsid w:val="009C2CEC"/>
    <w:rsid w:val="009C4596"/>
    <w:rsid w:val="009C76D9"/>
    <w:rsid w:val="009D2477"/>
    <w:rsid w:val="009D284A"/>
    <w:rsid w:val="009D3274"/>
    <w:rsid w:val="009D4C25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4CA2"/>
    <w:rsid w:val="00A87BD2"/>
    <w:rsid w:val="00A87CEC"/>
    <w:rsid w:val="00A90F79"/>
    <w:rsid w:val="00A91DC5"/>
    <w:rsid w:val="00A92C90"/>
    <w:rsid w:val="00A93039"/>
    <w:rsid w:val="00AC31B4"/>
    <w:rsid w:val="00AC6516"/>
    <w:rsid w:val="00AD3361"/>
    <w:rsid w:val="00AF2271"/>
    <w:rsid w:val="00AF3BBF"/>
    <w:rsid w:val="00B10852"/>
    <w:rsid w:val="00B11C41"/>
    <w:rsid w:val="00B13A6F"/>
    <w:rsid w:val="00B144ED"/>
    <w:rsid w:val="00B17236"/>
    <w:rsid w:val="00B20B3E"/>
    <w:rsid w:val="00B24CA3"/>
    <w:rsid w:val="00B24F17"/>
    <w:rsid w:val="00B267F5"/>
    <w:rsid w:val="00B27BB2"/>
    <w:rsid w:val="00B3059B"/>
    <w:rsid w:val="00B30707"/>
    <w:rsid w:val="00B30918"/>
    <w:rsid w:val="00B4127A"/>
    <w:rsid w:val="00B429AB"/>
    <w:rsid w:val="00B55FFD"/>
    <w:rsid w:val="00B5747C"/>
    <w:rsid w:val="00B57D8D"/>
    <w:rsid w:val="00B61805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34B6"/>
    <w:rsid w:val="00BD1006"/>
    <w:rsid w:val="00BD15BF"/>
    <w:rsid w:val="00BD4570"/>
    <w:rsid w:val="00BD6627"/>
    <w:rsid w:val="00BE34C5"/>
    <w:rsid w:val="00BE77C8"/>
    <w:rsid w:val="00C065D9"/>
    <w:rsid w:val="00C06D61"/>
    <w:rsid w:val="00C23888"/>
    <w:rsid w:val="00C25407"/>
    <w:rsid w:val="00C33ED4"/>
    <w:rsid w:val="00C3734D"/>
    <w:rsid w:val="00C40DE4"/>
    <w:rsid w:val="00C50670"/>
    <w:rsid w:val="00C54D40"/>
    <w:rsid w:val="00C57C0A"/>
    <w:rsid w:val="00C6045A"/>
    <w:rsid w:val="00C658D9"/>
    <w:rsid w:val="00C716B5"/>
    <w:rsid w:val="00C751CB"/>
    <w:rsid w:val="00C8020D"/>
    <w:rsid w:val="00C83D32"/>
    <w:rsid w:val="00C875D7"/>
    <w:rsid w:val="00C91E9E"/>
    <w:rsid w:val="00CA2F8C"/>
    <w:rsid w:val="00CA3595"/>
    <w:rsid w:val="00CA7B07"/>
    <w:rsid w:val="00CB0577"/>
    <w:rsid w:val="00CB1D91"/>
    <w:rsid w:val="00CB5F47"/>
    <w:rsid w:val="00CC3220"/>
    <w:rsid w:val="00CC42AE"/>
    <w:rsid w:val="00CD15E6"/>
    <w:rsid w:val="00CD4D7C"/>
    <w:rsid w:val="00CF2E2D"/>
    <w:rsid w:val="00CF32F1"/>
    <w:rsid w:val="00CF6B3F"/>
    <w:rsid w:val="00D01890"/>
    <w:rsid w:val="00D03C9C"/>
    <w:rsid w:val="00D03E98"/>
    <w:rsid w:val="00D042E2"/>
    <w:rsid w:val="00D20BB0"/>
    <w:rsid w:val="00D278F8"/>
    <w:rsid w:val="00D3445C"/>
    <w:rsid w:val="00D3485A"/>
    <w:rsid w:val="00D348B0"/>
    <w:rsid w:val="00D401E1"/>
    <w:rsid w:val="00D51321"/>
    <w:rsid w:val="00D51A5C"/>
    <w:rsid w:val="00D712A1"/>
    <w:rsid w:val="00D71C12"/>
    <w:rsid w:val="00D72677"/>
    <w:rsid w:val="00D743D1"/>
    <w:rsid w:val="00D83470"/>
    <w:rsid w:val="00D8713D"/>
    <w:rsid w:val="00D932B0"/>
    <w:rsid w:val="00DA082D"/>
    <w:rsid w:val="00DB301F"/>
    <w:rsid w:val="00DB4667"/>
    <w:rsid w:val="00DC216E"/>
    <w:rsid w:val="00DC3F28"/>
    <w:rsid w:val="00DD04C0"/>
    <w:rsid w:val="00DD2B75"/>
    <w:rsid w:val="00DD45AC"/>
    <w:rsid w:val="00DD6337"/>
    <w:rsid w:val="00DE1645"/>
    <w:rsid w:val="00DE6525"/>
    <w:rsid w:val="00E053FE"/>
    <w:rsid w:val="00E05802"/>
    <w:rsid w:val="00E06F59"/>
    <w:rsid w:val="00E10BF7"/>
    <w:rsid w:val="00E1167D"/>
    <w:rsid w:val="00E15E9D"/>
    <w:rsid w:val="00E228D6"/>
    <w:rsid w:val="00E37973"/>
    <w:rsid w:val="00E37C3C"/>
    <w:rsid w:val="00E41242"/>
    <w:rsid w:val="00E41C09"/>
    <w:rsid w:val="00E50A29"/>
    <w:rsid w:val="00E51DAF"/>
    <w:rsid w:val="00E55666"/>
    <w:rsid w:val="00E56DD7"/>
    <w:rsid w:val="00E757B1"/>
    <w:rsid w:val="00E76165"/>
    <w:rsid w:val="00E77589"/>
    <w:rsid w:val="00E917AD"/>
    <w:rsid w:val="00E938E6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EE7F12"/>
    <w:rsid w:val="00EF2068"/>
    <w:rsid w:val="00EF2641"/>
    <w:rsid w:val="00F0441F"/>
    <w:rsid w:val="00F044E5"/>
    <w:rsid w:val="00F1445C"/>
    <w:rsid w:val="00F268A2"/>
    <w:rsid w:val="00F33635"/>
    <w:rsid w:val="00F360ED"/>
    <w:rsid w:val="00F406CE"/>
    <w:rsid w:val="00F47D6A"/>
    <w:rsid w:val="00F50799"/>
    <w:rsid w:val="00F56394"/>
    <w:rsid w:val="00F635DA"/>
    <w:rsid w:val="00F72B54"/>
    <w:rsid w:val="00F73E93"/>
    <w:rsid w:val="00F871FD"/>
    <w:rsid w:val="00F9296A"/>
    <w:rsid w:val="00F96C08"/>
    <w:rsid w:val="00FA42E4"/>
    <w:rsid w:val="00FA7837"/>
    <w:rsid w:val="00FB40E4"/>
    <w:rsid w:val="00FB435D"/>
    <w:rsid w:val="00FB7EEA"/>
    <w:rsid w:val="00FC6C37"/>
    <w:rsid w:val="00FD5515"/>
    <w:rsid w:val="00FD7487"/>
    <w:rsid w:val="00FE1FE3"/>
    <w:rsid w:val="00FE45F6"/>
    <w:rsid w:val="00FE506B"/>
    <w:rsid w:val="00FF3840"/>
    <w:rsid w:val="00FF4A2E"/>
    <w:rsid w:val="00FF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20</TotalTime>
  <Pages>6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2024-03-04T08:42:00Z</cp:lastPrinted>
  <dcterms:created xsi:type="dcterms:W3CDTF">2024-07-02T08:02:00Z</dcterms:created>
  <dcterms:modified xsi:type="dcterms:W3CDTF">2024-07-02T08:21:00Z</dcterms:modified>
</cp:coreProperties>
</file>