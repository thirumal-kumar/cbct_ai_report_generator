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3D48E515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64524">
              <w:rPr>
                <w:sz w:val="28"/>
              </w:rPr>
              <w:t>Mr</w:t>
            </w:r>
            <w:r w:rsidR="00F265EC">
              <w:rPr>
                <w:sz w:val="28"/>
              </w:rPr>
              <w:t>. Santhosh</w:t>
            </w:r>
          </w:p>
        </w:tc>
        <w:tc>
          <w:tcPr>
            <w:tcW w:w="2600" w:type="pct"/>
          </w:tcPr>
          <w:p w14:paraId="112E52C6" w14:textId="358CFF34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24DFE">
              <w:rPr>
                <w:sz w:val="28"/>
              </w:rPr>
              <w:t>2</w:t>
            </w:r>
            <w:r w:rsidR="00F265EC">
              <w:rPr>
                <w:sz w:val="28"/>
              </w:rPr>
              <w:t>7</w:t>
            </w:r>
            <w:r w:rsidR="00764059">
              <w:rPr>
                <w:sz w:val="28"/>
              </w:rPr>
              <w:t>.03</w:t>
            </w:r>
            <w:r w:rsidR="00DC47F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3A1636A2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265EC">
              <w:rPr>
                <w:sz w:val="28"/>
              </w:rPr>
              <w:t>31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F265EC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0A52950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F265EC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72384533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9148F" w:rsidRPr="00B9148F">
              <w:rPr>
                <w:sz w:val="28"/>
              </w:rPr>
              <w:t xml:space="preserve">Dr. </w:t>
            </w:r>
            <w:r w:rsidR="00F265EC">
              <w:rPr>
                <w:sz w:val="28"/>
              </w:rPr>
              <w:t>Leo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08DC9E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265E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08DC9E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265E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E7938F0" w14:textId="173D9CC8" w:rsidR="00710993" w:rsidRDefault="00710993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3F25CB">
        <w:rPr>
          <w:sz w:val="28"/>
        </w:rPr>
        <w:t>4</w:t>
      </w:r>
      <w:r>
        <w:rPr>
          <w:sz w:val="28"/>
        </w:rPr>
        <w:t xml:space="preserve">6, </w:t>
      </w:r>
      <w:r w:rsidR="003F25CB">
        <w:rPr>
          <w:sz w:val="28"/>
        </w:rPr>
        <w:t>48</w:t>
      </w:r>
      <w:r>
        <w:rPr>
          <w:sz w:val="28"/>
        </w:rPr>
        <w:t>.</w:t>
      </w:r>
    </w:p>
    <w:p w14:paraId="54905F2E" w14:textId="68B559F9" w:rsidR="0057659D" w:rsidRDefault="006233F7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3F25CB">
        <w:rPr>
          <w:sz w:val="28"/>
        </w:rPr>
        <w:t xml:space="preserve"> </w:t>
      </w:r>
      <w:r w:rsidR="0057659D" w:rsidRPr="003F25CB">
        <w:rPr>
          <w:sz w:val="28"/>
        </w:rPr>
        <w:t xml:space="preserve">The alveolar bone in relation to </w:t>
      </w:r>
      <w:r w:rsidR="00CE0ACC">
        <w:rPr>
          <w:sz w:val="28"/>
        </w:rPr>
        <w:t xml:space="preserve">46 </w:t>
      </w:r>
      <w:r w:rsidR="000700AE" w:rsidRPr="003F25CB">
        <w:rPr>
          <w:sz w:val="28"/>
        </w:rPr>
        <w:t xml:space="preserve">is present with </w:t>
      </w:r>
      <w:r w:rsidR="00CE0ACC">
        <w:rPr>
          <w:sz w:val="28"/>
        </w:rPr>
        <w:t>reduced bone density when compared to adjacent regions.</w:t>
      </w:r>
    </w:p>
    <w:p w14:paraId="173746B3" w14:textId="77777777" w:rsidR="00142911" w:rsidRPr="003F25CB" w:rsidRDefault="00142911" w:rsidP="00142911">
      <w:pPr>
        <w:pStyle w:val="ListParagraph"/>
        <w:spacing w:line="600" w:lineRule="auto"/>
        <w:ind w:left="360"/>
        <w:jc w:val="both"/>
        <w:rPr>
          <w:sz w:val="28"/>
        </w:rPr>
      </w:pPr>
    </w:p>
    <w:p w14:paraId="663037E2" w14:textId="4F99CC39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6"/>
        <w:gridCol w:w="1958"/>
        <w:gridCol w:w="1958"/>
        <w:gridCol w:w="1958"/>
      </w:tblGrid>
      <w:tr w:rsidR="003F25CB" w14:paraId="4F1E535A" w14:textId="77777777" w:rsidTr="003F25CB">
        <w:trPr>
          <w:trHeight w:val="959"/>
        </w:trPr>
        <w:tc>
          <w:tcPr>
            <w:tcW w:w="2134" w:type="pct"/>
            <w:vAlign w:val="center"/>
          </w:tcPr>
          <w:p w14:paraId="0B775AD8" w14:textId="77777777" w:rsidR="003F25CB" w:rsidRPr="0050224B" w:rsidRDefault="003F25CB" w:rsidP="003F25C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5" w:type="pct"/>
            <w:vAlign w:val="center"/>
          </w:tcPr>
          <w:p w14:paraId="759485A5" w14:textId="2BAD76E4" w:rsidR="003F25CB" w:rsidRDefault="003F25CB" w:rsidP="003F25C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>5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5" w:type="pct"/>
            <w:vAlign w:val="center"/>
          </w:tcPr>
          <w:p w14:paraId="3A5436F0" w14:textId="246FF19B" w:rsidR="003F25CB" w:rsidRDefault="003F25CB" w:rsidP="003F25C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5" w:type="pct"/>
            <w:vAlign w:val="center"/>
          </w:tcPr>
          <w:p w14:paraId="7266B964" w14:textId="72A533FB" w:rsidR="003F25CB" w:rsidRDefault="003F25CB" w:rsidP="003F25C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3F25CB" w14:paraId="65B7A720" w14:textId="77777777" w:rsidTr="003F25CB">
        <w:trPr>
          <w:trHeight w:val="1119"/>
        </w:trPr>
        <w:tc>
          <w:tcPr>
            <w:tcW w:w="2134" w:type="pct"/>
            <w:vAlign w:val="center"/>
          </w:tcPr>
          <w:p w14:paraId="59708F37" w14:textId="77777777" w:rsidR="003F25CB" w:rsidRDefault="003F25CB" w:rsidP="003F25C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5" w:type="pct"/>
            <w:vAlign w:val="center"/>
          </w:tcPr>
          <w:p w14:paraId="44E853E9" w14:textId="0ABB8989" w:rsidR="003F25CB" w:rsidRDefault="00257331" w:rsidP="003F25C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8.33</w:t>
            </w:r>
          </w:p>
        </w:tc>
        <w:tc>
          <w:tcPr>
            <w:tcW w:w="955" w:type="pct"/>
            <w:vAlign w:val="center"/>
          </w:tcPr>
          <w:p w14:paraId="7A25CFBC" w14:textId="30B6BEE0" w:rsidR="003F25CB" w:rsidRDefault="007D42D5" w:rsidP="003F25C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5.23</w:t>
            </w:r>
          </w:p>
        </w:tc>
        <w:tc>
          <w:tcPr>
            <w:tcW w:w="955" w:type="pct"/>
            <w:vAlign w:val="center"/>
          </w:tcPr>
          <w:p w14:paraId="49693D53" w14:textId="5E91E26B" w:rsidR="003F25CB" w:rsidRDefault="007D42D5" w:rsidP="003F25C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11.37</w:t>
            </w:r>
          </w:p>
        </w:tc>
      </w:tr>
      <w:tr w:rsidR="003F25CB" w14:paraId="4EDB2A7F" w14:textId="77777777" w:rsidTr="003F25CB">
        <w:trPr>
          <w:trHeight w:val="1119"/>
        </w:trPr>
        <w:tc>
          <w:tcPr>
            <w:tcW w:w="2134" w:type="pct"/>
            <w:vAlign w:val="center"/>
          </w:tcPr>
          <w:p w14:paraId="519375A1" w14:textId="77777777" w:rsidR="003F25CB" w:rsidRPr="000F2EB0" w:rsidRDefault="003F25CB" w:rsidP="003F25C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5" w:type="pct"/>
            <w:vAlign w:val="center"/>
          </w:tcPr>
          <w:p w14:paraId="20F3D231" w14:textId="02E05E33" w:rsidR="003F25CB" w:rsidRDefault="00257331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8.36</w:t>
            </w:r>
          </w:p>
        </w:tc>
        <w:tc>
          <w:tcPr>
            <w:tcW w:w="955" w:type="pct"/>
            <w:vAlign w:val="center"/>
          </w:tcPr>
          <w:p w14:paraId="5453EEF5" w14:textId="60863DEA" w:rsidR="003F25CB" w:rsidRDefault="007D42D5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7.64</w:t>
            </w:r>
          </w:p>
        </w:tc>
        <w:tc>
          <w:tcPr>
            <w:tcW w:w="955" w:type="pct"/>
            <w:vAlign w:val="center"/>
          </w:tcPr>
          <w:p w14:paraId="0FE1C96B" w14:textId="149BE184" w:rsidR="003F25CB" w:rsidRDefault="007D42D5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11.32</w:t>
            </w:r>
          </w:p>
        </w:tc>
      </w:tr>
      <w:tr w:rsidR="003F25CB" w14:paraId="39B98A07" w14:textId="77777777" w:rsidTr="003F25CB">
        <w:trPr>
          <w:trHeight w:val="1119"/>
        </w:trPr>
        <w:tc>
          <w:tcPr>
            <w:tcW w:w="2134" w:type="pct"/>
            <w:vAlign w:val="center"/>
          </w:tcPr>
          <w:p w14:paraId="48FA27DF" w14:textId="12BFA1C3" w:rsidR="003F25CB" w:rsidRDefault="003F25CB" w:rsidP="003F25C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5" w:type="pct"/>
            <w:vAlign w:val="center"/>
          </w:tcPr>
          <w:p w14:paraId="7EE503A3" w14:textId="4ED916CA" w:rsidR="003F25CB" w:rsidRDefault="00257331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20.87</w:t>
            </w:r>
          </w:p>
        </w:tc>
        <w:tc>
          <w:tcPr>
            <w:tcW w:w="955" w:type="pct"/>
            <w:vAlign w:val="center"/>
          </w:tcPr>
          <w:p w14:paraId="18EA9E75" w14:textId="0ED32F9D" w:rsidR="003F25CB" w:rsidRDefault="007D42D5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23.37</w:t>
            </w:r>
          </w:p>
        </w:tc>
        <w:tc>
          <w:tcPr>
            <w:tcW w:w="955" w:type="pct"/>
            <w:vAlign w:val="center"/>
          </w:tcPr>
          <w:p w14:paraId="5AE190B3" w14:textId="44DC07B6" w:rsidR="003F25CB" w:rsidRDefault="007D42D5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25.76</w:t>
            </w:r>
          </w:p>
        </w:tc>
      </w:tr>
      <w:tr w:rsidR="003F25CB" w14:paraId="370346DE" w14:textId="77777777" w:rsidTr="003F25CB">
        <w:trPr>
          <w:trHeight w:val="1119"/>
        </w:trPr>
        <w:tc>
          <w:tcPr>
            <w:tcW w:w="2134" w:type="pct"/>
            <w:vAlign w:val="center"/>
          </w:tcPr>
          <w:p w14:paraId="0EE20272" w14:textId="7F5D0101" w:rsidR="003F25CB" w:rsidRDefault="003F25CB" w:rsidP="003F25C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5" w:type="pct"/>
            <w:vAlign w:val="center"/>
          </w:tcPr>
          <w:p w14:paraId="76997DD2" w14:textId="2D1C8698" w:rsidR="003F25CB" w:rsidRDefault="007D42D5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31.25</w:t>
            </w:r>
          </w:p>
        </w:tc>
        <w:tc>
          <w:tcPr>
            <w:tcW w:w="955" w:type="pct"/>
            <w:vAlign w:val="center"/>
          </w:tcPr>
          <w:p w14:paraId="1EA5DF80" w14:textId="1431EB34" w:rsidR="003F25CB" w:rsidRDefault="007D42D5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31.04</w:t>
            </w:r>
          </w:p>
        </w:tc>
        <w:tc>
          <w:tcPr>
            <w:tcW w:w="955" w:type="pct"/>
            <w:vAlign w:val="center"/>
          </w:tcPr>
          <w:p w14:paraId="2F3EBA2D" w14:textId="00B7B847" w:rsidR="003F25CB" w:rsidRDefault="007D42D5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31.38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1467F2E" w14:textId="271D1482" w:rsidR="003A59AE" w:rsidRDefault="003F25CB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region: 46.</w:t>
      </w:r>
    </w:p>
    <w:p w14:paraId="40B6D9DE" w14:textId="725359FE" w:rsidR="00C50DBB" w:rsidRPr="00C50DBB" w:rsidRDefault="00C50DBB" w:rsidP="00C50DBB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77777777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8305D40" w14:textId="794C7FCA" w:rsidR="006074D5" w:rsidRDefault="00B63133" w:rsidP="00FB3083">
      <w:pPr>
        <w:tabs>
          <w:tab w:val="left" w:pos="10260"/>
        </w:tabs>
        <w:ind w:firstLine="450"/>
        <w:jc w:val="both"/>
        <w:rPr>
          <w:b/>
        </w:rPr>
      </w:pPr>
      <w:r w:rsidRPr="00B63133">
        <w:rPr>
          <w:b/>
        </w:rPr>
        <w:drawing>
          <wp:anchor distT="0" distB="0" distL="114300" distR="114300" simplePos="0" relativeHeight="251763200" behindDoc="1" locked="0" layoutInCell="1" allowOverlap="1" wp14:anchorId="53646B8D" wp14:editId="06CF734E">
            <wp:simplePos x="0" y="0"/>
            <wp:positionH relativeFrom="margin">
              <wp:align>center</wp:align>
            </wp:positionH>
            <wp:positionV relativeFrom="paragraph">
              <wp:posOffset>26670</wp:posOffset>
            </wp:positionV>
            <wp:extent cx="5258534" cy="2981741"/>
            <wp:effectExtent l="0" t="0" r="0" b="9525"/>
            <wp:wrapTight wrapText="bothSides">
              <wp:wrapPolygon edited="0">
                <wp:start x="0" y="0"/>
                <wp:lineTo x="0" y="21531"/>
                <wp:lineTo x="21519" y="21531"/>
                <wp:lineTo x="21519" y="0"/>
                <wp:lineTo x="0" y="0"/>
              </wp:wrapPolygon>
            </wp:wrapTight>
            <wp:docPr id="57181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10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5F3C8" w14:textId="39EAA1C3" w:rsidR="00486304" w:rsidRDefault="00486304" w:rsidP="00E37B5E">
      <w:pPr>
        <w:tabs>
          <w:tab w:val="left" w:pos="10260"/>
        </w:tabs>
        <w:rPr>
          <w:b/>
        </w:rPr>
      </w:pPr>
    </w:p>
    <w:p w14:paraId="04A5C262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81AC0B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294EC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AEDF95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A5FFAC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E3D1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71E34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8EBF3B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0D5F5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CC1FDD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CBF6E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21F0D5E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9061668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610D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41B7D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5B07A2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C4DB7F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059F1BE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1031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59BE0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5DF4B091" w:rsidR="0083504C" w:rsidRDefault="0083504C" w:rsidP="00A2470C">
      <w:pPr>
        <w:rPr>
          <w:b/>
        </w:rPr>
      </w:pPr>
    </w:p>
    <w:p w14:paraId="7A10B4CC" w14:textId="2E2E1764" w:rsidR="0083504C" w:rsidRDefault="0083504C" w:rsidP="00A2470C">
      <w:pPr>
        <w:rPr>
          <w:b/>
        </w:rPr>
      </w:pPr>
    </w:p>
    <w:p w14:paraId="6B21D343" w14:textId="0F26A004" w:rsidR="0083504C" w:rsidRDefault="00B63133" w:rsidP="002E7609">
      <w:pPr>
        <w:jc w:val="center"/>
        <w:rPr>
          <w:b/>
        </w:rPr>
      </w:pPr>
      <w:r w:rsidRPr="00B63133">
        <w:rPr>
          <w:b/>
        </w:rPr>
        <w:drawing>
          <wp:anchor distT="0" distB="0" distL="114300" distR="114300" simplePos="0" relativeHeight="251762176" behindDoc="1" locked="0" layoutInCell="1" allowOverlap="1" wp14:anchorId="7EE70461" wp14:editId="6FA0E589">
            <wp:simplePos x="0" y="0"/>
            <wp:positionH relativeFrom="column">
              <wp:posOffset>1682327</wp:posOffset>
            </wp:positionH>
            <wp:positionV relativeFrom="paragraph">
              <wp:posOffset>10371</wp:posOffset>
            </wp:positionV>
            <wp:extent cx="3391373" cy="2514951"/>
            <wp:effectExtent l="0" t="0" r="0" b="0"/>
            <wp:wrapTight wrapText="bothSides">
              <wp:wrapPolygon edited="0">
                <wp:start x="0" y="0"/>
                <wp:lineTo x="0" y="21436"/>
                <wp:lineTo x="21479" y="21436"/>
                <wp:lineTo x="21479" y="0"/>
                <wp:lineTo x="0" y="0"/>
              </wp:wrapPolygon>
            </wp:wrapTight>
            <wp:docPr id="140110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094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CDEB0" w14:textId="51F9B38F" w:rsidR="00AA4D9E" w:rsidRDefault="00AA4D9E" w:rsidP="00AA4D9E">
      <w:pPr>
        <w:rPr>
          <w:b/>
        </w:rPr>
      </w:pPr>
    </w:p>
    <w:p w14:paraId="02358F85" w14:textId="763C0318" w:rsidR="00AA4D9E" w:rsidRDefault="00AA4D9E" w:rsidP="00AA4D9E">
      <w:pPr>
        <w:rPr>
          <w:b/>
        </w:rPr>
      </w:pPr>
    </w:p>
    <w:p w14:paraId="13158780" w14:textId="29839790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B63133" w14:paraId="1B098581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328AE083" w14:textId="77777777" w:rsidR="00B63133" w:rsidRDefault="00B63133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 xml:space="preserve">45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14D3C3C1" w14:textId="4276A1A8" w:rsidR="00B63133" w:rsidRDefault="00257331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257331">
              <w:rPr>
                <w:b/>
              </w:rPr>
              <w:drawing>
                <wp:inline distT="0" distB="0" distL="0" distR="0" wp14:anchorId="5C24806C" wp14:editId="472705ED">
                  <wp:extent cx="4445305" cy="2777067"/>
                  <wp:effectExtent l="0" t="0" r="0" b="4445"/>
                  <wp:docPr id="49912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1224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9016" cy="277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254" w14:paraId="1A18BFA8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FCE0F4F" w14:textId="300B9117" w:rsidR="00822254" w:rsidRDefault="00B63133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  <w:r w:rsidR="00095387">
              <w:rPr>
                <w:b/>
                <w:bCs/>
                <w:sz w:val="28"/>
                <w:szCs w:val="28"/>
              </w:rPr>
              <w:t>6</w:t>
            </w:r>
            <w:r w:rsidR="00822254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822254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F2E30F4" w14:textId="4DC19030" w:rsidR="00822254" w:rsidRDefault="00257331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257331">
              <w:rPr>
                <w:b/>
              </w:rPr>
              <w:drawing>
                <wp:inline distT="0" distB="0" distL="0" distR="0" wp14:anchorId="15C55BCE" wp14:editId="51A9A73F">
                  <wp:extent cx="4497294" cy="2844800"/>
                  <wp:effectExtent l="0" t="0" r="0" b="0"/>
                  <wp:docPr id="456735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3551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070" cy="2848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7B5E" w14:paraId="0F3BB172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19137B28" w14:textId="18DC0FA0" w:rsidR="00E37B5E" w:rsidRDefault="00B63133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</w:t>
            </w:r>
            <w:r w:rsidR="00E37B5E">
              <w:rPr>
                <w:b/>
                <w:bCs/>
                <w:sz w:val="28"/>
                <w:szCs w:val="28"/>
              </w:rPr>
              <w:t xml:space="preserve">7 </w:t>
            </w:r>
            <w:proofErr w:type="gramStart"/>
            <w:r w:rsidR="00E37B5E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1B6866C7" w14:textId="37717B91" w:rsidR="00E37B5E" w:rsidRDefault="00257331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257331">
              <w:rPr>
                <w:b/>
              </w:rPr>
              <w:drawing>
                <wp:inline distT="0" distB="0" distL="0" distR="0" wp14:anchorId="179E3E6C" wp14:editId="2CCD796C">
                  <wp:extent cx="4486901" cy="3029373"/>
                  <wp:effectExtent l="0" t="0" r="0" b="0"/>
                  <wp:docPr id="947914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91427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302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215DB3" w14:textId="77777777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E5F5B2" w14:textId="2BF12795" w:rsidR="00142911" w:rsidRDefault="009D247B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5D8846AF" wp14:editId="266B9FFD">
                <wp:simplePos x="0" y="0"/>
                <wp:positionH relativeFrom="column">
                  <wp:posOffset>1907721</wp:posOffset>
                </wp:positionH>
                <wp:positionV relativeFrom="paragraph">
                  <wp:posOffset>5806</wp:posOffset>
                </wp:positionV>
                <wp:extent cx="2825750" cy="431800"/>
                <wp:effectExtent l="0" t="0" r="12700" b="654050"/>
                <wp:wrapNone/>
                <wp:docPr id="77262502" name="Callout: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5750" cy="431800"/>
                        </a:xfrm>
                        <a:prstGeom prst="borderCallout1">
                          <a:avLst>
                            <a:gd name="adj1" fmla="val 102279"/>
                            <a:gd name="adj2" fmla="val 45512"/>
                            <a:gd name="adj3" fmla="val 233256"/>
                            <a:gd name="adj4" fmla="val 59523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0446F7" w14:textId="122E0D31" w:rsidR="009D247B" w:rsidRPr="009D247B" w:rsidRDefault="009D247B" w:rsidP="009D247B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D247B">
                              <w:rPr>
                                <w:b/>
                                <w:bCs/>
                                <w:szCs w:val="22"/>
                              </w:rPr>
                              <w:t>REDUCED BONE DENSITY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8846AF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Callout: Line 1" o:spid="_x0000_s1036" type="#_x0000_t47" style="position:absolute;left:0;text-align:left;margin-left:150.2pt;margin-top:.45pt;width:222.5pt;height:34pt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" adj="12857,50383,9831,22092" fillcolor="white [3201]" strokecolor="black [3213]" strokeweight="2pt">
                <v:stroke startarrow="block"/>
                <v:textbox>
                  <w:txbxContent>
                    <w:p w14:paraId="7F0446F7" w14:textId="122E0D31" w:rsidR="009D247B" w:rsidRPr="009D247B" w:rsidRDefault="009D247B" w:rsidP="009D247B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9D247B">
                        <w:rPr>
                          <w:b/>
                          <w:bCs/>
                          <w:szCs w:val="22"/>
                        </w:rPr>
                        <w:t>REDUCED BONE DENSITY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</w:p>
    <w:p w14:paraId="7C246DA7" w14:textId="531506DE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  <w:r w:rsidRPr="00142911">
        <w:rPr>
          <w:b/>
        </w:rPr>
        <w:drawing>
          <wp:anchor distT="0" distB="0" distL="114300" distR="114300" simplePos="0" relativeHeight="251764224" behindDoc="1" locked="0" layoutInCell="1" allowOverlap="1" wp14:anchorId="47BB8544" wp14:editId="31655D90">
            <wp:simplePos x="0" y="0"/>
            <wp:positionH relativeFrom="column">
              <wp:posOffset>69850</wp:posOffset>
            </wp:positionH>
            <wp:positionV relativeFrom="paragraph">
              <wp:posOffset>302260</wp:posOffset>
            </wp:positionV>
            <wp:extent cx="6515100" cy="3475990"/>
            <wp:effectExtent l="0" t="0" r="0" b="0"/>
            <wp:wrapTight wrapText="bothSides">
              <wp:wrapPolygon edited="0">
                <wp:start x="0" y="0"/>
                <wp:lineTo x="0" y="21426"/>
                <wp:lineTo x="21537" y="21426"/>
                <wp:lineTo x="21537" y="0"/>
                <wp:lineTo x="0" y="0"/>
              </wp:wrapPolygon>
            </wp:wrapTight>
            <wp:docPr id="6122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64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C0F47" w14:textId="1B98440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7041B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56B01" w14:textId="77777777" w:rsidR="00A7041B" w:rsidRDefault="00A7041B">
      <w:r>
        <w:separator/>
      </w:r>
    </w:p>
  </w:endnote>
  <w:endnote w:type="continuationSeparator" w:id="0">
    <w:p w14:paraId="6C29972C" w14:textId="77777777" w:rsidR="00A7041B" w:rsidRDefault="00A70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8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1E7A8" w14:textId="77777777" w:rsidR="00A7041B" w:rsidRDefault="00A7041B">
      <w:r>
        <w:separator/>
      </w:r>
    </w:p>
  </w:footnote>
  <w:footnote w:type="continuationSeparator" w:id="0">
    <w:p w14:paraId="39387396" w14:textId="77777777" w:rsidR="00A7041B" w:rsidRDefault="00A704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57331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E017A"/>
    <w:rsid w:val="003E24B3"/>
    <w:rsid w:val="003E46D9"/>
    <w:rsid w:val="003E7708"/>
    <w:rsid w:val="003F25CB"/>
    <w:rsid w:val="003F320B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6304"/>
    <w:rsid w:val="00486629"/>
    <w:rsid w:val="00490C12"/>
    <w:rsid w:val="00497BED"/>
    <w:rsid w:val="004A61C2"/>
    <w:rsid w:val="004A73BF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80A29"/>
    <w:rsid w:val="00592170"/>
    <w:rsid w:val="005A2CE8"/>
    <w:rsid w:val="005B397D"/>
    <w:rsid w:val="005B4BC4"/>
    <w:rsid w:val="005B772D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42D5"/>
    <w:rsid w:val="007D5AC1"/>
    <w:rsid w:val="007D69E5"/>
    <w:rsid w:val="007E1A92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50708"/>
    <w:rsid w:val="00861F16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A0EA9"/>
    <w:rsid w:val="009B4D07"/>
    <w:rsid w:val="009C2EF4"/>
    <w:rsid w:val="009C6272"/>
    <w:rsid w:val="009C6647"/>
    <w:rsid w:val="009D2477"/>
    <w:rsid w:val="009D247B"/>
    <w:rsid w:val="009D3274"/>
    <w:rsid w:val="009E200D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64A9"/>
    <w:rsid w:val="00A574CD"/>
    <w:rsid w:val="00A61293"/>
    <w:rsid w:val="00A65D9D"/>
    <w:rsid w:val="00A666F0"/>
    <w:rsid w:val="00A700D4"/>
    <w:rsid w:val="00A7041B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D15E6"/>
    <w:rsid w:val="00CD5B35"/>
    <w:rsid w:val="00CE0ACC"/>
    <w:rsid w:val="00CE6C50"/>
    <w:rsid w:val="00CF179B"/>
    <w:rsid w:val="00CF32F1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57DD"/>
    <w:rsid w:val="00EC7734"/>
    <w:rsid w:val="00ED3AF2"/>
    <w:rsid w:val="00ED79E9"/>
    <w:rsid w:val="00EE00BA"/>
    <w:rsid w:val="00EE6C78"/>
    <w:rsid w:val="00EE75D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A42E4"/>
    <w:rsid w:val="00FB3083"/>
    <w:rsid w:val="00FB40E4"/>
    <w:rsid w:val="00FB435D"/>
    <w:rsid w:val="00FC3CD1"/>
    <w:rsid w:val="00FC6C37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11</TotalTime>
  <Pages>8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2024-03-18T17:20:00Z</cp:lastPrinted>
  <dcterms:created xsi:type="dcterms:W3CDTF">2024-03-27T12:42:00Z</dcterms:created>
  <dcterms:modified xsi:type="dcterms:W3CDTF">2024-03-27T12:52:00Z</dcterms:modified>
</cp:coreProperties>
</file>