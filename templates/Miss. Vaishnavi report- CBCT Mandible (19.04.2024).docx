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4"/>
        <w:gridCol w:w="5597"/>
      </w:tblGrid>
      <w:tr w:rsidR="001F7F01" w:rsidRPr="004730D8" w14:paraId="392A2775" w14:textId="77777777" w:rsidTr="00712953">
        <w:trPr>
          <w:trHeight w:val="553"/>
        </w:trPr>
        <w:tc>
          <w:tcPr>
            <w:tcW w:w="2385" w:type="pct"/>
          </w:tcPr>
          <w:p w14:paraId="4D354F41" w14:textId="623B07D9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070B84">
              <w:rPr>
                <w:sz w:val="28"/>
              </w:rPr>
              <w:t>iss. Vaishnavi. A. R</w:t>
            </w:r>
          </w:p>
        </w:tc>
        <w:tc>
          <w:tcPr>
            <w:tcW w:w="2615" w:type="pct"/>
          </w:tcPr>
          <w:p w14:paraId="112E52C6" w14:textId="1C33D717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0E3DB8">
              <w:rPr>
                <w:sz w:val="28"/>
              </w:rPr>
              <w:t>19.04</w:t>
            </w:r>
            <w:r w:rsidR="006B074A">
              <w:rPr>
                <w:sz w:val="28"/>
              </w:rPr>
              <w:t>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12953">
        <w:trPr>
          <w:trHeight w:val="553"/>
        </w:trPr>
        <w:tc>
          <w:tcPr>
            <w:tcW w:w="2385" w:type="pct"/>
          </w:tcPr>
          <w:p w14:paraId="21388FD1" w14:textId="3E2E7C13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4713E">
              <w:rPr>
                <w:sz w:val="28"/>
              </w:rPr>
              <w:t>27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4713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15" w:type="pct"/>
          </w:tcPr>
          <w:p w14:paraId="11F21660" w14:textId="0743AD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12953">
        <w:trPr>
          <w:trHeight w:val="553"/>
        </w:trPr>
        <w:tc>
          <w:tcPr>
            <w:tcW w:w="2385" w:type="pct"/>
          </w:tcPr>
          <w:p w14:paraId="37131503" w14:textId="2AD5B53B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 xml:space="preserve">Dr. </w:t>
            </w:r>
            <w:r w:rsidR="00070B84">
              <w:rPr>
                <w:sz w:val="28"/>
              </w:rPr>
              <w:t>K. Balaji</w:t>
            </w:r>
          </w:p>
        </w:tc>
        <w:tc>
          <w:tcPr>
            <w:tcW w:w="2615" w:type="pct"/>
          </w:tcPr>
          <w:p w14:paraId="7219DEB7" w14:textId="18C9AB1A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</w:t>
            </w:r>
            <w:r w:rsidR="007334EA">
              <w:rPr>
                <w:bCs/>
                <w:noProof/>
                <w:sz w:val="28"/>
              </w:rPr>
              <w:t>mpacted tooth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3BF2661B" w14:textId="23BC8BBB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B805FB">
        <w:rPr>
          <w:sz w:val="28"/>
        </w:rPr>
        <w:t>3</w:t>
      </w:r>
      <w:r>
        <w:rPr>
          <w:sz w:val="28"/>
        </w:rPr>
        <w:t>8 a</w:t>
      </w:r>
      <w:r w:rsidR="00915DF2">
        <w:rPr>
          <w:sz w:val="28"/>
        </w:rPr>
        <w:t>nd 48 a</w:t>
      </w:r>
      <w:r>
        <w:rPr>
          <w:sz w:val="28"/>
        </w:rPr>
        <w:t xml:space="preserve">ppears to be </w:t>
      </w:r>
      <w:r w:rsidR="00915DF2">
        <w:rPr>
          <w:sz w:val="28"/>
        </w:rPr>
        <w:t>parallel</w:t>
      </w:r>
      <w:r>
        <w:rPr>
          <w:sz w:val="28"/>
        </w:rPr>
        <w:t xml:space="preserve"> to the long axis of the adjacent t</w:t>
      </w:r>
      <w:r w:rsidR="00915DF2">
        <w:rPr>
          <w:sz w:val="28"/>
        </w:rPr>
        <w:t>ee</w:t>
      </w:r>
      <w:r>
        <w:rPr>
          <w:sz w:val="28"/>
        </w:rPr>
        <w:t>th</w:t>
      </w:r>
      <w:r w:rsidR="00915DF2">
        <w:rPr>
          <w:sz w:val="28"/>
        </w:rPr>
        <w:t xml:space="preserve"> 37 and 47 respectively.</w:t>
      </w:r>
    </w:p>
    <w:p w14:paraId="64B7D2BE" w14:textId="7817FFB8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B805FB">
        <w:rPr>
          <w:sz w:val="28"/>
        </w:rPr>
        <w:t>3</w:t>
      </w:r>
      <w:r>
        <w:rPr>
          <w:sz w:val="28"/>
        </w:rPr>
        <w:t xml:space="preserve">8 </w:t>
      </w:r>
      <w:r w:rsidR="001E4E54">
        <w:rPr>
          <w:sz w:val="28"/>
        </w:rPr>
        <w:t xml:space="preserve">and 48 </w:t>
      </w:r>
      <w:r>
        <w:rPr>
          <w:sz w:val="28"/>
        </w:rPr>
        <w:t xml:space="preserve">is present </w:t>
      </w:r>
      <w:r w:rsidR="00A15E98">
        <w:rPr>
          <w:sz w:val="28"/>
        </w:rPr>
        <w:t xml:space="preserve">partially within the </w:t>
      </w:r>
      <w:r w:rsidR="001D7B4E">
        <w:rPr>
          <w:sz w:val="28"/>
        </w:rPr>
        <w:t>ascending ramus</w:t>
      </w:r>
      <w:r w:rsidR="00B805FB">
        <w:rPr>
          <w:sz w:val="28"/>
        </w:rPr>
        <w:t xml:space="preserve"> </w:t>
      </w:r>
      <w:r w:rsidR="00A15E98">
        <w:rPr>
          <w:sz w:val="28"/>
        </w:rPr>
        <w:t>of mandible.</w:t>
      </w:r>
    </w:p>
    <w:p w14:paraId="05EDAC10" w14:textId="252B3CE0" w:rsidR="005F7427" w:rsidRDefault="00A95D7D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distal to 38 </w:t>
      </w:r>
      <w:r w:rsidR="00AE38FD">
        <w:rPr>
          <w:sz w:val="28"/>
        </w:rPr>
        <w:t xml:space="preserve">is present with mild area of </w:t>
      </w:r>
      <w:r w:rsidR="002D18B0">
        <w:rPr>
          <w:sz w:val="28"/>
        </w:rPr>
        <w:t>hypodensity</w:t>
      </w:r>
      <w:r w:rsidR="00537077">
        <w:rPr>
          <w:sz w:val="28"/>
        </w:rPr>
        <w:t xml:space="preserve"> extending from adjacent to the crown upto to the radicular portion of 38. </w:t>
      </w:r>
    </w:p>
    <w:p w14:paraId="3A8867E1" w14:textId="6F5ACF84" w:rsidR="00537077" w:rsidRDefault="00537077" w:rsidP="005F742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Distance between the apical portion of 38 and the Inferior Alveolar nerve canal:</w:t>
      </w:r>
      <w:r w:rsidR="00411DED">
        <w:rPr>
          <w:sz w:val="28"/>
        </w:rPr>
        <w:t xml:space="preserve"> in contact.</w:t>
      </w:r>
    </w:p>
    <w:p w14:paraId="3B121182" w14:textId="3A2317F4" w:rsidR="00537077" w:rsidRDefault="00537077" w:rsidP="0053707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apical portion of </w:t>
      </w:r>
      <w:r w:rsidR="00B05B66">
        <w:rPr>
          <w:sz w:val="28"/>
        </w:rPr>
        <w:t>4</w:t>
      </w:r>
      <w:r>
        <w:rPr>
          <w:sz w:val="28"/>
        </w:rPr>
        <w:t>8 and the Inferior Alveolar nerve canal:</w:t>
      </w:r>
      <w:r w:rsidR="00411DED">
        <w:rPr>
          <w:sz w:val="28"/>
        </w:rPr>
        <w:t xml:space="preserve"> 1.81 mm.</w:t>
      </w:r>
    </w:p>
    <w:p w14:paraId="4C3EC509" w14:textId="77777777" w:rsidR="00537077" w:rsidRDefault="00537077" w:rsidP="00411DED">
      <w:pPr>
        <w:pStyle w:val="ListParagraph"/>
        <w:spacing w:line="600" w:lineRule="auto"/>
        <w:ind w:left="360"/>
        <w:jc w:val="both"/>
        <w:rPr>
          <w:sz w:val="28"/>
        </w:rPr>
      </w:pP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6FA1A75C" w:rsidR="00A70E92" w:rsidRDefault="00817096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impacted</w:t>
      </w:r>
      <w:r w:rsidR="0009719E">
        <w:rPr>
          <w:sz w:val="28"/>
        </w:rPr>
        <w:t xml:space="preserve">: </w:t>
      </w:r>
      <w:r w:rsidR="00F40296">
        <w:rPr>
          <w:sz w:val="28"/>
        </w:rPr>
        <w:t>3</w:t>
      </w:r>
      <w:r w:rsidR="0009719E">
        <w:rPr>
          <w:sz w:val="28"/>
        </w:rPr>
        <w:t>8</w:t>
      </w:r>
      <w:r w:rsidR="004C27FB">
        <w:rPr>
          <w:sz w:val="28"/>
        </w:rPr>
        <w:t>, 48</w:t>
      </w:r>
      <w:r w:rsidR="00174254">
        <w:rPr>
          <w:sz w:val="28"/>
        </w:rPr>
        <w:t>.</w:t>
      </w:r>
    </w:p>
    <w:p w14:paraId="05BBE690" w14:textId="664ED19A" w:rsidR="00174254" w:rsidRDefault="00174254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Pericoronitis: 38.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60FA880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C9F3EE8" w:rsidR="00205903" w:rsidRDefault="00444C72" w:rsidP="003D1C0E">
      <w:pPr>
        <w:tabs>
          <w:tab w:val="left" w:pos="10260"/>
        </w:tabs>
        <w:jc w:val="both"/>
      </w:pPr>
      <w:r w:rsidRPr="00444C72">
        <w:drawing>
          <wp:inline distT="0" distB="0" distL="0" distR="0" wp14:anchorId="543D137C" wp14:editId="462167A5">
            <wp:extent cx="6344535" cy="2295845"/>
            <wp:effectExtent l="0" t="0" r="0" b="9525"/>
            <wp:docPr id="12885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2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154F" w14:textId="39DDE57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ED7B06B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17988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EB5CA28" w:rsidR="0083504C" w:rsidRDefault="0083504C" w:rsidP="00A2470C">
      <w:pPr>
        <w:rPr>
          <w:b/>
        </w:rPr>
      </w:pPr>
    </w:p>
    <w:p w14:paraId="4B18207C" w14:textId="5A6ECD76" w:rsidR="009B4D07" w:rsidRDefault="00770770" w:rsidP="00A2470C">
      <w:pPr>
        <w:rPr>
          <w:b/>
        </w:rPr>
      </w:pPr>
      <w:r w:rsidRPr="00770770">
        <w:rPr>
          <w:b/>
        </w:rPr>
        <w:drawing>
          <wp:anchor distT="0" distB="0" distL="114300" distR="114300" simplePos="0" relativeHeight="251763200" behindDoc="1" locked="0" layoutInCell="1" allowOverlap="1" wp14:anchorId="35511F85" wp14:editId="5D4D132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676650" cy="2061603"/>
            <wp:effectExtent l="0" t="0" r="0" b="0"/>
            <wp:wrapTight wrapText="bothSides">
              <wp:wrapPolygon edited="0">
                <wp:start x="0" y="0"/>
                <wp:lineTo x="0" y="21360"/>
                <wp:lineTo x="21488" y="21360"/>
                <wp:lineTo x="21488" y="0"/>
                <wp:lineTo x="0" y="0"/>
              </wp:wrapPolygon>
            </wp:wrapTight>
            <wp:docPr id="19439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7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6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2351C7D2" w:rsidR="0083504C" w:rsidRDefault="0083504C" w:rsidP="00A2470C">
      <w:pPr>
        <w:rPr>
          <w:b/>
        </w:rPr>
      </w:pPr>
    </w:p>
    <w:p w14:paraId="6B21D343" w14:textId="723840B8" w:rsidR="0083504C" w:rsidRDefault="0083504C" w:rsidP="002E7609">
      <w:pPr>
        <w:jc w:val="center"/>
        <w:rPr>
          <w:b/>
        </w:rPr>
      </w:pPr>
    </w:p>
    <w:p w14:paraId="708CDEB0" w14:textId="29C3DFD6" w:rsidR="00AA4D9E" w:rsidRDefault="00AA4D9E" w:rsidP="00AA4D9E">
      <w:pPr>
        <w:rPr>
          <w:b/>
        </w:rPr>
      </w:pPr>
    </w:p>
    <w:p w14:paraId="4EDBD5E0" w14:textId="38BC142A" w:rsidR="00AA4D9E" w:rsidRDefault="00AA4D9E" w:rsidP="00AA4D9E">
      <w:pPr>
        <w:rPr>
          <w:b/>
        </w:rPr>
      </w:pPr>
    </w:p>
    <w:p w14:paraId="4DCCE3B4" w14:textId="1C9F359B" w:rsidR="009B4D07" w:rsidRDefault="009B4D07" w:rsidP="00AA4D9E">
      <w:pPr>
        <w:rPr>
          <w:b/>
        </w:rPr>
      </w:pPr>
    </w:p>
    <w:p w14:paraId="4B9AEA6F" w14:textId="533C0C2D" w:rsidR="009B4D07" w:rsidRDefault="009B4D07" w:rsidP="00AA4D9E">
      <w:pPr>
        <w:rPr>
          <w:b/>
        </w:rPr>
      </w:pPr>
    </w:p>
    <w:p w14:paraId="2610A8E1" w14:textId="3E9169DE" w:rsidR="009B4D07" w:rsidRDefault="009B4D07" w:rsidP="00AA4D9E">
      <w:pPr>
        <w:rPr>
          <w:b/>
        </w:rPr>
      </w:pPr>
    </w:p>
    <w:p w14:paraId="6B481917" w14:textId="04814910" w:rsidR="009B4D07" w:rsidRDefault="009B4D07" w:rsidP="00AA4D9E">
      <w:pPr>
        <w:rPr>
          <w:b/>
        </w:rPr>
      </w:pPr>
    </w:p>
    <w:p w14:paraId="7D439443" w14:textId="1C75B4F4" w:rsidR="009B4D07" w:rsidRDefault="009B4D07" w:rsidP="00AA4D9E">
      <w:pPr>
        <w:rPr>
          <w:b/>
        </w:rPr>
      </w:pPr>
    </w:p>
    <w:p w14:paraId="791BBA40" w14:textId="5C858252" w:rsidR="009B4D07" w:rsidRDefault="009B4D07" w:rsidP="00AA4D9E">
      <w:pPr>
        <w:rPr>
          <w:b/>
        </w:rPr>
      </w:pPr>
    </w:p>
    <w:p w14:paraId="2360C70B" w14:textId="2D5C6230" w:rsidR="009B4D07" w:rsidRDefault="00770770" w:rsidP="00AA4D9E">
      <w:pPr>
        <w:rPr>
          <w:b/>
        </w:rPr>
      </w:pPr>
      <w:r w:rsidRPr="00770770">
        <w:rPr>
          <w:b/>
        </w:rPr>
        <w:drawing>
          <wp:anchor distT="0" distB="0" distL="114300" distR="114300" simplePos="0" relativeHeight="251762176" behindDoc="1" locked="0" layoutInCell="1" allowOverlap="1" wp14:anchorId="519C4347" wp14:editId="75D51B91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3600450" cy="2065655"/>
            <wp:effectExtent l="0" t="0" r="0" b="0"/>
            <wp:wrapTight wrapText="bothSides">
              <wp:wrapPolygon edited="0">
                <wp:start x="0" y="0"/>
                <wp:lineTo x="0" y="21314"/>
                <wp:lineTo x="21486" y="21314"/>
                <wp:lineTo x="21486" y="0"/>
                <wp:lineTo x="0" y="0"/>
              </wp:wrapPolygon>
            </wp:wrapTight>
            <wp:docPr id="6293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3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F50BD" w14:textId="0363F937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2358F85" w14:textId="19966144" w:rsidR="00AA4D9E" w:rsidRDefault="00AA4D9E" w:rsidP="00AA4D9E">
      <w:pPr>
        <w:rPr>
          <w:b/>
        </w:rPr>
      </w:pPr>
    </w:p>
    <w:p w14:paraId="7E424B72" w14:textId="77777777" w:rsidR="00A15E98" w:rsidRDefault="00A15E98">
      <w:pPr>
        <w:rPr>
          <w:b/>
        </w:rPr>
      </w:pPr>
      <w:r>
        <w:rPr>
          <w:b/>
        </w:rPr>
        <w:br w:type="page"/>
      </w:r>
    </w:p>
    <w:p w14:paraId="714EE92A" w14:textId="77777777" w:rsidR="00A15E98" w:rsidRDefault="00A15E98" w:rsidP="00AA4D9E">
      <w:pPr>
        <w:jc w:val="center"/>
        <w:rPr>
          <w:b/>
        </w:rPr>
      </w:pPr>
    </w:p>
    <w:p w14:paraId="3E65905B" w14:textId="50553E96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483B9445" w:rsidR="00D80C9D" w:rsidRDefault="00A15E98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8F497E" w:rsidRPr="00F20574">
              <w:rPr>
                <w:sz w:val="28"/>
                <w:szCs w:val="28"/>
              </w:rPr>
              <w:t>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64A5B499" w:rsidR="00D80C9D" w:rsidRPr="002A4ACA" w:rsidRDefault="00C0021E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0021E">
              <w:rPr>
                <w:b/>
              </w:rPr>
              <w:drawing>
                <wp:inline distT="0" distB="0" distL="0" distR="0" wp14:anchorId="440E39BC" wp14:editId="70C9A734">
                  <wp:extent cx="6515100" cy="3295650"/>
                  <wp:effectExtent l="0" t="0" r="0" b="0"/>
                  <wp:docPr id="131028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86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477B" w14:paraId="079BB61D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62934730" w14:textId="30B3F25C" w:rsidR="0070477B" w:rsidRDefault="0070477B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48 region-</w:t>
            </w:r>
            <w:r w:rsidRPr="00F20574">
              <w:rPr>
                <w:sz w:val="28"/>
                <w:szCs w:val="28"/>
              </w:rPr>
              <w:t xml:space="preserve"> </w:t>
            </w:r>
            <w:r w:rsidRPr="00F20574">
              <w:rPr>
                <w:sz w:val="28"/>
                <w:szCs w:val="28"/>
              </w:rPr>
              <w:t>contact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471EE749" w14:textId="50712D05" w:rsidR="0070477B" w:rsidRPr="002A4ACA" w:rsidRDefault="00A007F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07F5">
              <w:rPr>
                <w:b/>
              </w:rPr>
              <w:drawing>
                <wp:inline distT="0" distB="0" distL="0" distR="0" wp14:anchorId="20D8ED7D" wp14:editId="3D1B91A1">
                  <wp:extent cx="6515100" cy="3176905"/>
                  <wp:effectExtent l="0" t="0" r="0" b="4445"/>
                  <wp:docPr id="148626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605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54702D6B" w14:textId="77777777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E3E41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4806D" w14:textId="77777777" w:rsidR="00EE3E41" w:rsidRDefault="00EE3E41">
      <w:r>
        <w:separator/>
      </w:r>
    </w:p>
  </w:endnote>
  <w:endnote w:type="continuationSeparator" w:id="0">
    <w:p w14:paraId="56902303" w14:textId="77777777" w:rsidR="00EE3E41" w:rsidRDefault="00EE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99620" w14:textId="77777777" w:rsidR="00EE3E41" w:rsidRDefault="00EE3E41">
      <w:r>
        <w:separator/>
      </w:r>
    </w:p>
  </w:footnote>
  <w:footnote w:type="continuationSeparator" w:id="0">
    <w:p w14:paraId="22D4F52F" w14:textId="77777777" w:rsidR="00EE3E41" w:rsidRDefault="00EE3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4215C"/>
    <w:rsid w:val="0005275C"/>
    <w:rsid w:val="000571FA"/>
    <w:rsid w:val="000615A5"/>
    <w:rsid w:val="0006578D"/>
    <w:rsid w:val="000700BE"/>
    <w:rsid w:val="00070B84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E3DB8"/>
    <w:rsid w:val="000F1069"/>
    <w:rsid w:val="0010514A"/>
    <w:rsid w:val="00112B87"/>
    <w:rsid w:val="00113A6F"/>
    <w:rsid w:val="00125E9A"/>
    <w:rsid w:val="0013289A"/>
    <w:rsid w:val="001351ED"/>
    <w:rsid w:val="00147818"/>
    <w:rsid w:val="00160B72"/>
    <w:rsid w:val="00162A38"/>
    <w:rsid w:val="00170756"/>
    <w:rsid w:val="00174254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D7B4E"/>
    <w:rsid w:val="001E0398"/>
    <w:rsid w:val="001E2690"/>
    <w:rsid w:val="001E2F23"/>
    <w:rsid w:val="001E4E54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BDB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07CE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18B0"/>
    <w:rsid w:val="002D2E2F"/>
    <w:rsid w:val="002E6DE4"/>
    <w:rsid w:val="002E7609"/>
    <w:rsid w:val="002E7AA9"/>
    <w:rsid w:val="002F4511"/>
    <w:rsid w:val="0030780D"/>
    <w:rsid w:val="00321111"/>
    <w:rsid w:val="003273B2"/>
    <w:rsid w:val="0034382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1C0E"/>
    <w:rsid w:val="003D2DD4"/>
    <w:rsid w:val="003E017A"/>
    <w:rsid w:val="003E46D9"/>
    <w:rsid w:val="003E677B"/>
    <w:rsid w:val="003E7708"/>
    <w:rsid w:val="003F320B"/>
    <w:rsid w:val="004060E8"/>
    <w:rsid w:val="0041151D"/>
    <w:rsid w:val="00411DED"/>
    <w:rsid w:val="00412911"/>
    <w:rsid w:val="004130D3"/>
    <w:rsid w:val="00413D74"/>
    <w:rsid w:val="00416318"/>
    <w:rsid w:val="00417ED0"/>
    <w:rsid w:val="004336DB"/>
    <w:rsid w:val="004413B9"/>
    <w:rsid w:val="00444C72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27FB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077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5493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0477B"/>
    <w:rsid w:val="00712205"/>
    <w:rsid w:val="00712953"/>
    <w:rsid w:val="00716637"/>
    <w:rsid w:val="0071799F"/>
    <w:rsid w:val="007246DC"/>
    <w:rsid w:val="007334EA"/>
    <w:rsid w:val="00734513"/>
    <w:rsid w:val="007362D6"/>
    <w:rsid w:val="00737008"/>
    <w:rsid w:val="00741EE8"/>
    <w:rsid w:val="0074713E"/>
    <w:rsid w:val="0075000A"/>
    <w:rsid w:val="00751400"/>
    <w:rsid w:val="0076123B"/>
    <w:rsid w:val="00761986"/>
    <w:rsid w:val="00765E64"/>
    <w:rsid w:val="007665F6"/>
    <w:rsid w:val="00770770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50E7"/>
    <w:rsid w:val="007C61A8"/>
    <w:rsid w:val="007C6AAD"/>
    <w:rsid w:val="007D5628"/>
    <w:rsid w:val="007D5AC1"/>
    <w:rsid w:val="007D69E5"/>
    <w:rsid w:val="007E4EBB"/>
    <w:rsid w:val="007F5F20"/>
    <w:rsid w:val="00815DCC"/>
    <w:rsid w:val="00817096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580F"/>
    <w:rsid w:val="008C616A"/>
    <w:rsid w:val="008D5AE9"/>
    <w:rsid w:val="008D5B6E"/>
    <w:rsid w:val="008E1505"/>
    <w:rsid w:val="008E670D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5DF2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0EC4"/>
    <w:rsid w:val="009F1CD1"/>
    <w:rsid w:val="009F2DC1"/>
    <w:rsid w:val="00A007F5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5D7D"/>
    <w:rsid w:val="00AA4D9E"/>
    <w:rsid w:val="00AC1822"/>
    <w:rsid w:val="00AD6865"/>
    <w:rsid w:val="00AE0034"/>
    <w:rsid w:val="00AE38FD"/>
    <w:rsid w:val="00AF0D0A"/>
    <w:rsid w:val="00AF2DB4"/>
    <w:rsid w:val="00AF3BBF"/>
    <w:rsid w:val="00AF402E"/>
    <w:rsid w:val="00AF76AF"/>
    <w:rsid w:val="00B05B66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05FB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021E"/>
    <w:rsid w:val="00C065D9"/>
    <w:rsid w:val="00C25407"/>
    <w:rsid w:val="00C279C9"/>
    <w:rsid w:val="00C36F7D"/>
    <w:rsid w:val="00C3734D"/>
    <w:rsid w:val="00C4216E"/>
    <w:rsid w:val="00C45FCD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66A0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3DC3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3E41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296"/>
    <w:rsid w:val="00F406CE"/>
    <w:rsid w:val="00F43127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6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2023-10-04T09:57:00Z</cp:lastPrinted>
  <dcterms:created xsi:type="dcterms:W3CDTF">2024-04-19T11:53:00Z</dcterms:created>
  <dcterms:modified xsi:type="dcterms:W3CDTF">2024-04-19T12:26:00Z</dcterms:modified>
</cp:coreProperties>
</file>