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253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9"/>
        <w:gridCol w:w="5380"/>
      </w:tblGrid>
      <w:tr w:rsidR="001F7F01" w:rsidRPr="004730D8" w14:paraId="392A2775" w14:textId="77777777" w:rsidTr="00DD46B0">
        <w:trPr>
          <w:trHeight w:val="553"/>
        </w:trPr>
        <w:tc>
          <w:tcPr>
            <w:tcW w:w="2502" w:type="pct"/>
          </w:tcPr>
          <w:p w14:paraId="4D354F41" w14:textId="59787CE9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4909BD">
              <w:rPr>
                <w:sz w:val="28"/>
              </w:rPr>
              <w:t>. Ramachandran</w:t>
            </w:r>
          </w:p>
        </w:tc>
        <w:tc>
          <w:tcPr>
            <w:tcW w:w="2498" w:type="pct"/>
          </w:tcPr>
          <w:p w14:paraId="112E52C6" w14:textId="5F94517F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D46B0">
              <w:rPr>
                <w:sz w:val="28"/>
              </w:rPr>
              <w:t>14.04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DD46B0">
        <w:trPr>
          <w:trHeight w:val="553"/>
        </w:trPr>
        <w:tc>
          <w:tcPr>
            <w:tcW w:w="2502" w:type="pct"/>
          </w:tcPr>
          <w:p w14:paraId="21388FD1" w14:textId="7C4C7362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C11ACB">
              <w:rPr>
                <w:sz w:val="28"/>
              </w:rPr>
              <w:t>69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11AC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98" w:type="pct"/>
          </w:tcPr>
          <w:p w14:paraId="11F21660" w14:textId="2012AFD3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DD46B0">
        <w:trPr>
          <w:trHeight w:val="553"/>
        </w:trPr>
        <w:tc>
          <w:tcPr>
            <w:tcW w:w="2502" w:type="pct"/>
          </w:tcPr>
          <w:p w14:paraId="37131503" w14:textId="3A929AA5" w:rsidR="001F7F01" w:rsidRPr="004730D8" w:rsidRDefault="001F7F01" w:rsidP="00DD46B0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C11ACB">
              <w:rPr>
                <w:sz w:val="28"/>
              </w:rPr>
              <w:t>Sandhya Boominathan</w:t>
            </w:r>
          </w:p>
        </w:tc>
        <w:tc>
          <w:tcPr>
            <w:tcW w:w="2498" w:type="pct"/>
          </w:tcPr>
          <w:p w14:paraId="7219DEB7" w14:textId="77777777" w:rsidR="001F7F01" w:rsidRPr="004730D8" w:rsidRDefault="001F7F01" w:rsidP="00DD46B0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DD46B0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DD46B0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13482906" w:rsidR="001C66CD" w:rsidRDefault="00AD2E81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</w:t>
      </w:r>
      <w:r w:rsidR="001C66CD">
        <w:rPr>
          <w:sz w:val="28"/>
        </w:rPr>
        <w:t xml:space="preserve"> in relation to: </w:t>
      </w:r>
      <w:r w:rsidR="00E055F7">
        <w:rPr>
          <w:sz w:val="28"/>
        </w:rPr>
        <w:t>24, 25, 26.</w:t>
      </w:r>
    </w:p>
    <w:p w14:paraId="553B5FC5" w14:textId="2340A0A0" w:rsidR="006D3FEC" w:rsidRPr="00E122A4" w:rsidRDefault="00AF56C0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E122A4">
        <w:rPr>
          <w:sz w:val="28"/>
        </w:rPr>
        <w:t xml:space="preserve">The tooth </w:t>
      </w:r>
      <w:r w:rsidR="00E055F7" w:rsidRPr="00E122A4">
        <w:rPr>
          <w:sz w:val="28"/>
        </w:rPr>
        <w:t>24</w:t>
      </w:r>
      <w:r w:rsidRPr="00E122A4">
        <w:rPr>
          <w:sz w:val="28"/>
        </w:rPr>
        <w:t xml:space="preserve"> is present with hyperdense restorative material within the crown, extending upto the apical third of the root.</w:t>
      </w:r>
      <w:r w:rsidR="00E122A4" w:rsidRPr="00E122A4">
        <w:rPr>
          <w:sz w:val="28"/>
        </w:rPr>
        <w:t xml:space="preserve"> The tooth 26 is present with </w:t>
      </w:r>
      <w:r w:rsidR="00E122A4">
        <w:rPr>
          <w:sz w:val="28"/>
        </w:rPr>
        <w:t xml:space="preserve">hyperdense restorative material </w:t>
      </w:r>
      <w:r w:rsidR="00E957C9">
        <w:rPr>
          <w:sz w:val="28"/>
        </w:rPr>
        <w:t xml:space="preserve">only within the palatal </w:t>
      </w:r>
      <w:r w:rsidR="0074689F">
        <w:rPr>
          <w:sz w:val="28"/>
        </w:rPr>
        <w:t>root canal.</w:t>
      </w:r>
    </w:p>
    <w:tbl>
      <w:tblPr>
        <w:tblpPr w:leftFromText="180" w:rightFromText="180" w:vertAnchor="text" w:horzAnchor="margin" w:tblpXSpec="center" w:tblpY="3184"/>
        <w:tblW w:w="409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8"/>
        <w:gridCol w:w="1606"/>
        <w:gridCol w:w="1606"/>
        <w:gridCol w:w="1603"/>
      </w:tblGrid>
      <w:tr w:rsidR="0074689F" w14:paraId="704C6A2C" w14:textId="77777777" w:rsidTr="0074689F">
        <w:trPr>
          <w:trHeight w:val="598"/>
        </w:trPr>
        <w:tc>
          <w:tcPr>
            <w:tcW w:w="2131" w:type="pct"/>
          </w:tcPr>
          <w:p w14:paraId="6F18CE63" w14:textId="77777777" w:rsidR="0074689F" w:rsidRPr="0050224B" w:rsidRDefault="0074689F" w:rsidP="0074689F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1DEABED3" w14:textId="651FBEA3" w:rsidR="0074689F" w:rsidRDefault="0074689F" w:rsidP="0074689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7" w:type="pct"/>
          </w:tcPr>
          <w:p w14:paraId="25B2A19B" w14:textId="1426572B" w:rsidR="0074689F" w:rsidRDefault="0074689F" w:rsidP="0074689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</w:tcPr>
          <w:p w14:paraId="50EE889B" w14:textId="5698358C" w:rsidR="0074689F" w:rsidRDefault="0074689F" w:rsidP="0074689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4689F" w14:paraId="5EEA6EB1" w14:textId="77777777" w:rsidTr="0074689F">
        <w:trPr>
          <w:trHeight w:val="698"/>
        </w:trPr>
        <w:tc>
          <w:tcPr>
            <w:tcW w:w="2131" w:type="pct"/>
          </w:tcPr>
          <w:p w14:paraId="3E920A3A" w14:textId="77777777" w:rsidR="0074689F" w:rsidRDefault="0074689F" w:rsidP="0074689F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FF1CD5D" w14:textId="1592693E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8.34</w:t>
            </w:r>
          </w:p>
        </w:tc>
        <w:tc>
          <w:tcPr>
            <w:tcW w:w="957" w:type="pct"/>
          </w:tcPr>
          <w:p w14:paraId="039F30CF" w14:textId="5E4C0A8C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7.78</w:t>
            </w:r>
          </w:p>
        </w:tc>
        <w:tc>
          <w:tcPr>
            <w:tcW w:w="956" w:type="pct"/>
          </w:tcPr>
          <w:p w14:paraId="0D203198" w14:textId="4F04AA65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13.26</w:t>
            </w:r>
          </w:p>
        </w:tc>
      </w:tr>
      <w:tr w:rsidR="0074689F" w14:paraId="49EA53E9" w14:textId="77777777" w:rsidTr="0074689F">
        <w:trPr>
          <w:trHeight w:val="698"/>
        </w:trPr>
        <w:tc>
          <w:tcPr>
            <w:tcW w:w="2131" w:type="pct"/>
          </w:tcPr>
          <w:p w14:paraId="62A5771B" w14:textId="77777777" w:rsidR="0074689F" w:rsidRPr="000F2EB0" w:rsidRDefault="0074689F" w:rsidP="0074689F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7736E4D5" w14:textId="48F81D3E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9.21</w:t>
            </w:r>
          </w:p>
        </w:tc>
        <w:tc>
          <w:tcPr>
            <w:tcW w:w="957" w:type="pct"/>
          </w:tcPr>
          <w:p w14:paraId="00D73BDA" w14:textId="66CF0E67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9.27</w:t>
            </w:r>
          </w:p>
        </w:tc>
        <w:tc>
          <w:tcPr>
            <w:tcW w:w="956" w:type="pct"/>
          </w:tcPr>
          <w:p w14:paraId="5C1FC308" w14:textId="41925545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13.26</w:t>
            </w:r>
          </w:p>
        </w:tc>
      </w:tr>
      <w:tr w:rsidR="0074689F" w14:paraId="3D70321F" w14:textId="77777777" w:rsidTr="0074689F">
        <w:trPr>
          <w:trHeight w:val="698"/>
        </w:trPr>
        <w:tc>
          <w:tcPr>
            <w:tcW w:w="2131" w:type="pct"/>
          </w:tcPr>
          <w:p w14:paraId="3DA1EF61" w14:textId="77777777" w:rsidR="0074689F" w:rsidRDefault="0074689F" w:rsidP="0074689F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60705822" w14:textId="35330940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16.52</w:t>
            </w:r>
          </w:p>
        </w:tc>
        <w:tc>
          <w:tcPr>
            <w:tcW w:w="957" w:type="pct"/>
          </w:tcPr>
          <w:p w14:paraId="08693EFF" w14:textId="4C16DCA0" w:rsidR="0074689F" w:rsidRDefault="001F6FCB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7.41</w:t>
            </w:r>
          </w:p>
        </w:tc>
        <w:tc>
          <w:tcPr>
            <w:tcW w:w="956" w:type="pct"/>
          </w:tcPr>
          <w:p w14:paraId="48A27F8C" w14:textId="36EC7EA5" w:rsidR="0074689F" w:rsidRDefault="00CC4E44" w:rsidP="0074689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7.33</w:t>
            </w:r>
          </w:p>
        </w:tc>
      </w:tr>
    </w:tbl>
    <w:p w14:paraId="61D5E7F3" w14:textId="3A86BEAF" w:rsidR="00205903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0DD4C5B" w14:textId="47EABA83" w:rsidR="00D123C1" w:rsidRDefault="0074689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teeth: 24, 26.</w:t>
      </w:r>
    </w:p>
    <w:p w14:paraId="535F28E3" w14:textId="15652687" w:rsidR="0074689F" w:rsidRDefault="0074689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24, 25, 26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C209BEB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7191A77" w14:textId="57C5741B" w:rsidR="00C62E0D" w:rsidRPr="00C62E0D" w:rsidRDefault="00C62E0D" w:rsidP="00C62E0D">
      <w:pPr>
        <w:tabs>
          <w:tab w:val="left" w:pos="10260"/>
        </w:tabs>
        <w:ind w:firstLine="450"/>
        <w:jc w:val="center"/>
        <w:rPr>
          <w:b/>
          <w:bCs/>
        </w:rPr>
      </w:pPr>
      <w:r w:rsidRPr="00C62E0D">
        <w:rPr>
          <w:b/>
          <w:bCs/>
        </w:rPr>
        <w:t>RECONSTRUCTED PANORAMIC VIEW</w:t>
      </w:r>
    </w:p>
    <w:p w14:paraId="18CF1963" w14:textId="77777777" w:rsidR="00876ADE" w:rsidRDefault="00876ADE" w:rsidP="00876ADE">
      <w:pPr>
        <w:jc w:val="center"/>
        <w:rPr>
          <w:b/>
        </w:rPr>
      </w:pPr>
    </w:p>
    <w:p w14:paraId="12C6183E" w14:textId="2BA0EC0F" w:rsidR="00876ADE" w:rsidRDefault="00C62E0D" w:rsidP="00876ADE">
      <w:pPr>
        <w:jc w:val="center"/>
        <w:rPr>
          <w:b/>
        </w:rPr>
      </w:pPr>
      <w:r w:rsidRPr="00C62E0D">
        <w:rPr>
          <w:b/>
        </w:rPr>
        <w:drawing>
          <wp:inline distT="0" distB="0" distL="0" distR="0" wp14:anchorId="578CD8F5" wp14:editId="516C2338">
            <wp:extent cx="5391902" cy="3124636"/>
            <wp:effectExtent l="0" t="0" r="0" b="0"/>
            <wp:docPr id="2480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00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285" w14:textId="77777777" w:rsidR="00876ADE" w:rsidRDefault="00876ADE" w:rsidP="00876ADE">
      <w:pPr>
        <w:jc w:val="center"/>
        <w:rPr>
          <w:b/>
        </w:rPr>
      </w:pPr>
    </w:p>
    <w:p w14:paraId="16EFC56A" w14:textId="549CB45A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6100AFD" w:rsidR="00084093" w:rsidRDefault="002647D4" w:rsidP="00412911">
      <w:pPr>
        <w:tabs>
          <w:tab w:val="left" w:pos="10260"/>
        </w:tabs>
        <w:ind w:firstLine="450"/>
        <w:jc w:val="center"/>
        <w:rPr>
          <w:b/>
        </w:rPr>
      </w:pPr>
      <w:r w:rsidRPr="002647D4">
        <w:rPr>
          <w:b/>
        </w:rPr>
        <w:drawing>
          <wp:anchor distT="0" distB="0" distL="114300" distR="114300" simplePos="0" relativeHeight="251752960" behindDoc="1" locked="0" layoutInCell="1" allowOverlap="1" wp14:anchorId="108274E3" wp14:editId="2F94E3C6">
            <wp:simplePos x="0" y="0"/>
            <wp:positionH relativeFrom="column">
              <wp:posOffset>1699683</wp:posOffset>
            </wp:positionH>
            <wp:positionV relativeFrom="paragraph">
              <wp:posOffset>2963</wp:posOffset>
            </wp:positionV>
            <wp:extent cx="3400900" cy="2553056"/>
            <wp:effectExtent l="0" t="0" r="9525" b="0"/>
            <wp:wrapTight wrapText="bothSides">
              <wp:wrapPolygon edited="0">
                <wp:start x="0" y="0"/>
                <wp:lineTo x="0" y="21439"/>
                <wp:lineTo x="21539" y="21439"/>
                <wp:lineTo x="21539" y="0"/>
                <wp:lineTo x="0" y="0"/>
              </wp:wrapPolygon>
            </wp:wrapTight>
            <wp:docPr id="1823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1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78FE5B9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EB94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C42427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F5D278C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036379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7E166D1C" w:rsidR="00824AB2" w:rsidRDefault="0074503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61B28641" w:rsidR="00824AB2" w:rsidRDefault="001F6FCB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6FCB">
              <w:rPr>
                <w:b/>
              </w:rPr>
              <w:drawing>
                <wp:inline distT="0" distB="0" distL="0" distR="0" wp14:anchorId="18D55557" wp14:editId="31977CF1">
                  <wp:extent cx="3546193" cy="2023534"/>
                  <wp:effectExtent l="0" t="0" r="0" b="0"/>
                  <wp:docPr id="58680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8013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489" cy="202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79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22EA0AF0" w:rsidR="00824AB2" w:rsidRDefault="0074503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3C52FFCB" w:rsidR="00824AB2" w:rsidRDefault="001F6FC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6FCB">
              <w:rPr>
                <w:b/>
              </w:rPr>
              <w:drawing>
                <wp:inline distT="0" distB="0" distL="0" distR="0" wp14:anchorId="572BDE65" wp14:editId="0F181383">
                  <wp:extent cx="3627745" cy="2446867"/>
                  <wp:effectExtent l="0" t="0" r="0" b="0"/>
                  <wp:docPr id="185731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3152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464" cy="244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379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1C7C8A45" w:rsidR="00824AB2" w:rsidRDefault="00C62E0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3607C89D" w:rsidR="00824AB2" w:rsidRDefault="001F6FC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6FCB">
              <w:rPr>
                <w:b/>
              </w:rPr>
              <w:drawing>
                <wp:inline distT="0" distB="0" distL="0" distR="0" wp14:anchorId="63A7F0F8" wp14:editId="3CD4544D">
                  <wp:extent cx="3581900" cy="2248214"/>
                  <wp:effectExtent l="0" t="0" r="0" b="0"/>
                  <wp:docPr id="1208058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0585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B3A64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AE233" w14:textId="77777777" w:rsidR="009B3A64" w:rsidRDefault="009B3A64">
      <w:r>
        <w:separator/>
      </w:r>
    </w:p>
  </w:endnote>
  <w:endnote w:type="continuationSeparator" w:id="0">
    <w:p w14:paraId="14C0F32A" w14:textId="77777777" w:rsidR="009B3A64" w:rsidRDefault="009B3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25BE2" w14:textId="77777777" w:rsidR="009B3A64" w:rsidRDefault="009B3A64">
      <w:r>
        <w:separator/>
      </w:r>
    </w:p>
  </w:footnote>
  <w:footnote w:type="continuationSeparator" w:id="0">
    <w:p w14:paraId="34391E76" w14:textId="77777777" w:rsidR="009B3A64" w:rsidRDefault="009B3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6379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230C"/>
    <w:rsid w:val="001F6FCB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647D4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6806"/>
    <w:rsid w:val="002D72BA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9BD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4503D"/>
    <w:rsid w:val="0074689F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A64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2E81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428E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11ACB"/>
    <w:rsid w:val="00C25407"/>
    <w:rsid w:val="00C3734D"/>
    <w:rsid w:val="00C628D6"/>
    <w:rsid w:val="00C62E0D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4E44"/>
    <w:rsid w:val="00CC51FD"/>
    <w:rsid w:val="00CD15E6"/>
    <w:rsid w:val="00CD72D8"/>
    <w:rsid w:val="00CE2EFF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4200"/>
    <w:rsid w:val="00DB1300"/>
    <w:rsid w:val="00DB4667"/>
    <w:rsid w:val="00DC216E"/>
    <w:rsid w:val="00DC634F"/>
    <w:rsid w:val="00DD04C0"/>
    <w:rsid w:val="00DD4305"/>
    <w:rsid w:val="00DD46B0"/>
    <w:rsid w:val="00DD62E6"/>
    <w:rsid w:val="00DD6337"/>
    <w:rsid w:val="00DD7950"/>
    <w:rsid w:val="00DE1645"/>
    <w:rsid w:val="00E031F4"/>
    <w:rsid w:val="00E034F3"/>
    <w:rsid w:val="00E053FE"/>
    <w:rsid w:val="00E055F7"/>
    <w:rsid w:val="00E05802"/>
    <w:rsid w:val="00E06F59"/>
    <w:rsid w:val="00E122A4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57C9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33</TotalTime>
  <Pages>6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2024-04-14T15:58:00Z</dcterms:created>
  <dcterms:modified xsi:type="dcterms:W3CDTF">2024-04-14T16:31:00Z</dcterms:modified>
</cp:coreProperties>
</file>