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75E3C0E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8A670C">
              <w:rPr>
                <w:sz w:val="28"/>
              </w:rPr>
              <w:t xml:space="preserve">s. </w:t>
            </w:r>
            <w:r w:rsidR="0007162E">
              <w:rPr>
                <w:sz w:val="28"/>
              </w:rPr>
              <w:t>Rajalakshmi</w:t>
            </w:r>
          </w:p>
        </w:tc>
        <w:tc>
          <w:tcPr>
            <w:tcW w:w="2725" w:type="pct"/>
          </w:tcPr>
          <w:p w14:paraId="112E52C6" w14:textId="3DB44E6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87FEC">
              <w:rPr>
                <w:sz w:val="28"/>
              </w:rPr>
              <w:t>1</w:t>
            </w:r>
            <w:r w:rsidR="0007162E">
              <w:rPr>
                <w:sz w:val="28"/>
              </w:rPr>
              <w:t>7</w:t>
            </w:r>
            <w:r w:rsidR="00187FEC">
              <w:rPr>
                <w:sz w:val="28"/>
              </w:rPr>
              <w:t>.07.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516190D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07162E">
              <w:rPr>
                <w:sz w:val="28"/>
              </w:rPr>
              <w:t>51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A670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4D8EDF70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187FEC">
              <w:rPr>
                <w:sz w:val="28"/>
              </w:rPr>
              <w:t xml:space="preserve">Sectional </w:t>
            </w:r>
            <w:r w:rsidR="008A670C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031EBD0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07162E">
              <w:rPr>
                <w:sz w:val="28"/>
              </w:rPr>
              <w:t xml:space="preserve">V. </w:t>
            </w:r>
            <w:proofErr w:type="spellStart"/>
            <w:r w:rsidR="0007162E">
              <w:rPr>
                <w:sz w:val="28"/>
              </w:rPr>
              <w:t>Nethaji</w:t>
            </w:r>
            <w:proofErr w:type="spellEnd"/>
          </w:p>
        </w:tc>
        <w:tc>
          <w:tcPr>
            <w:tcW w:w="2725" w:type="pct"/>
          </w:tcPr>
          <w:p w14:paraId="7219DEB7" w14:textId="6196377F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109CF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8545F8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187FEC">
                              <w:rPr>
                                <w:sz w:val="28"/>
                              </w:rPr>
                              <w:t>Sectional Maxilla</w:t>
                            </w:r>
                            <w:r w:rsidR="00187FEC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8545F8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187FEC">
                        <w:rPr>
                          <w:sz w:val="28"/>
                        </w:rPr>
                        <w:t>Sectional Maxilla</w:t>
                      </w:r>
                      <w:r w:rsidR="00187FEC" w:rsidRPr="004730D8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4B2956EF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E66719">
        <w:rPr>
          <w:sz w:val="28"/>
        </w:rPr>
        <w:t>23, 24, 25,</w:t>
      </w:r>
      <w:r w:rsidR="00F6068C">
        <w:rPr>
          <w:sz w:val="28"/>
        </w:rPr>
        <w:t xml:space="preserve"> 26, 27, 28.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7F1E1C96" w14:textId="3580624C" w:rsidR="00DA6172" w:rsidRPr="00E66719" w:rsidRDefault="00DA6172" w:rsidP="00E66719">
      <w:pPr>
        <w:spacing w:line="600" w:lineRule="auto"/>
        <w:ind w:left="360"/>
        <w:jc w:val="both"/>
        <w:rPr>
          <w:sz w:val="28"/>
        </w:rPr>
      </w:pP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Y="548"/>
        <w:tblW w:w="4958" w:type="pct"/>
        <w:tblLook w:val="04A0" w:firstRow="1" w:lastRow="0" w:firstColumn="1" w:lastColumn="0" w:noHBand="0" w:noVBand="1"/>
      </w:tblPr>
      <w:tblGrid>
        <w:gridCol w:w="4370"/>
        <w:gridCol w:w="2897"/>
        <w:gridCol w:w="2897"/>
      </w:tblGrid>
      <w:tr w:rsidR="00F461D3" w14:paraId="3475BBE5" w14:textId="77777777" w:rsidTr="00F461D3">
        <w:trPr>
          <w:trHeight w:val="666"/>
        </w:trPr>
        <w:tc>
          <w:tcPr>
            <w:tcW w:w="2150" w:type="pct"/>
          </w:tcPr>
          <w:p w14:paraId="6FE1D43E" w14:textId="77777777" w:rsidR="00F461D3" w:rsidRDefault="00F461D3" w:rsidP="00F461D3">
            <w:pPr>
              <w:jc w:val="center"/>
            </w:pPr>
          </w:p>
        </w:tc>
        <w:tc>
          <w:tcPr>
            <w:tcW w:w="1425" w:type="pct"/>
          </w:tcPr>
          <w:p w14:paraId="130F55A9" w14:textId="1EC36077" w:rsidR="00F461D3" w:rsidRPr="00F8308B" w:rsidRDefault="00F461D3" w:rsidP="00F461D3">
            <w:pPr>
              <w:jc w:val="center"/>
              <w:rPr>
                <w:b/>
              </w:rPr>
            </w:pPr>
            <w:r w:rsidRPr="00F8308B">
              <w:rPr>
                <w:b/>
              </w:rPr>
              <w:t>2</w:t>
            </w:r>
            <w:r>
              <w:rPr>
                <w:b/>
              </w:rPr>
              <w:t>3</w:t>
            </w:r>
            <w:r w:rsidRPr="00F8308B">
              <w:rPr>
                <w:b/>
              </w:rPr>
              <w:t xml:space="preserve"> </w:t>
            </w:r>
            <w:proofErr w:type="gramStart"/>
            <w:r w:rsidRPr="00F8308B">
              <w:rPr>
                <w:b/>
              </w:rPr>
              <w:t>region</w:t>
            </w:r>
            <w:proofErr w:type="gramEnd"/>
          </w:p>
        </w:tc>
        <w:tc>
          <w:tcPr>
            <w:tcW w:w="1425" w:type="pct"/>
          </w:tcPr>
          <w:p w14:paraId="787DA0A7" w14:textId="67C1DB84" w:rsidR="00F461D3" w:rsidRPr="00F8308B" w:rsidRDefault="00F461D3" w:rsidP="00F461D3">
            <w:pPr>
              <w:jc w:val="center"/>
              <w:rPr>
                <w:b/>
              </w:rPr>
            </w:pPr>
            <w:r w:rsidRPr="00F8308B">
              <w:rPr>
                <w:b/>
              </w:rPr>
              <w:t xml:space="preserve">24 </w:t>
            </w:r>
            <w:proofErr w:type="gramStart"/>
            <w:r w:rsidRPr="00F8308B">
              <w:rPr>
                <w:b/>
              </w:rPr>
              <w:t>region</w:t>
            </w:r>
            <w:proofErr w:type="gramEnd"/>
          </w:p>
        </w:tc>
      </w:tr>
      <w:tr w:rsidR="00F461D3" w14:paraId="38D0E478" w14:textId="77777777" w:rsidTr="00F461D3">
        <w:trPr>
          <w:trHeight w:val="803"/>
        </w:trPr>
        <w:tc>
          <w:tcPr>
            <w:tcW w:w="2150" w:type="pct"/>
          </w:tcPr>
          <w:p w14:paraId="23B61876" w14:textId="77777777" w:rsidR="00F461D3" w:rsidRDefault="00F461D3" w:rsidP="00F461D3">
            <w:pPr>
              <w:jc w:val="center"/>
            </w:pPr>
            <w:r w:rsidRPr="00867738">
              <w:t>Sub-Crestal</w:t>
            </w:r>
          </w:p>
        </w:tc>
        <w:tc>
          <w:tcPr>
            <w:tcW w:w="1425" w:type="pct"/>
          </w:tcPr>
          <w:p w14:paraId="51903D77" w14:textId="3BE0075C" w:rsidR="00F461D3" w:rsidRDefault="00EF1FF5" w:rsidP="00F461D3">
            <w:pPr>
              <w:jc w:val="center"/>
            </w:pPr>
            <w:r>
              <w:t>3.86</w:t>
            </w:r>
          </w:p>
        </w:tc>
        <w:tc>
          <w:tcPr>
            <w:tcW w:w="1425" w:type="pct"/>
          </w:tcPr>
          <w:p w14:paraId="565A4E1F" w14:textId="52028CBD" w:rsidR="00F461D3" w:rsidRDefault="00EF1FF5" w:rsidP="00F461D3">
            <w:pPr>
              <w:jc w:val="center"/>
            </w:pPr>
            <w:r>
              <w:t>5.38</w:t>
            </w:r>
          </w:p>
        </w:tc>
      </w:tr>
      <w:tr w:rsidR="00F461D3" w14:paraId="139B55C6" w14:textId="77777777" w:rsidTr="00F461D3">
        <w:trPr>
          <w:trHeight w:val="670"/>
        </w:trPr>
        <w:tc>
          <w:tcPr>
            <w:tcW w:w="2150" w:type="pct"/>
          </w:tcPr>
          <w:p w14:paraId="40D9ACE1" w14:textId="77777777" w:rsidR="00F461D3" w:rsidRDefault="00F461D3" w:rsidP="00F461D3">
            <w:pPr>
              <w:jc w:val="center"/>
            </w:pPr>
            <w:r>
              <w:t>Mid- Crestal</w:t>
            </w:r>
          </w:p>
        </w:tc>
        <w:tc>
          <w:tcPr>
            <w:tcW w:w="1425" w:type="pct"/>
          </w:tcPr>
          <w:p w14:paraId="105ABAFA" w14:textId="182D50BC" w:rsidR="00F461D3" w:rsidRDefault="00EF1FF5" w:rsidP="00F461D3">
            <w:pPr>
              <w:jc w:val="center"/>
            </w:pPr>
            <w:r>
              <w:t>5.51</w:t>
            </w:r>
          </w:p>
        </w:tc>
        <w:tc>
          <w:tcPr>
            <w:tcW w:w="1425" w:type="pct"/>
          </w:tcPr>
          <w:p w14:paraId="338C7A93" w14:textId="4D45F6FE" w:rsidR="00F461D3" w:rsidRDefault="00EF1FF5" w:rsidP="00F461D3">
            <w:pPr>
              <w:jc w:val="center"/>
            </w:pPr>
            <w:r>
              <w:t>6.4</w:t>
            </w:r>
          </w:p>
        </w:tc>
      </w:tr>
      <w:tr w:rsidR="00F461D3" w14:paraId="21CE38C6" w14:textId="77777777" w:rsidTr="00F461D3">
        <w:trPr>
          <w:trHeight w:val="705"/>
        </w:trPr>
        <w:tc>
          <w:tcPr>
            <w:tcW w:w="2150" w:type="pct"/>
          </w:tcPr>
          <w:p w14:paraId="49363B76" w14:textId="77777777" w:rsidR="00F461D3" w:rsidRPr="00867738" w:rsidRDefault="00F461D3" w:rsidP="00F461D3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425" w:type="pct"/>
          </w:tcPr>
          <w:p w14:paraId="094C0811" w14:textId="54E7AE9D" w:rsidR="00F461D3" w:rsidRDefault="00EF1FF5" w:rsidP="00F461D3">
            <w:pPr>
              <w:jc w:val="center"/>
            </w:pPr>
            <w:r>
              <w:t>15.93</w:t>
            </w:r>
          </w:p>
        </w:tc>
        <w:tc>
          <w:tcPr>
            <w:tcW w:w="1425" w:type="pct"/>
          </w:tcPr>
          <w:p w14:paraId="59B0C141" w14:textId="516E01C2" w:rsidR="00F461D3" w:rsidRDefault="00EF1FF5" w:rsidP="00F461D3">
            <w:pPr>
              <w:jc w:val="center"/>
            </w:pPr>
            <w:r>
              <w:t>14.86</w:t>
            </w:r>
          </w:p>
        </w:tc>
      </w:tr>
    </w:tbl>
    <w:p w14:paraId="1149542C" w14:textId="77777777" w:rsidR="0076123B" w:rsidRDefault="0076123B" w:rsidP="00F55C83"/>
    <w:p w14:paraId="72A207C2" w14:textId="77777777" w:rsidR="002910D1" w:rsidRDefault="002910D1"/>
    <w:p w14:paraId="126C834D" w14:textId="77777777" w:rsidR="002910D1" w:rsidRDefault="002910D1"/>
    <w:p w14:paraId="3A39D2C9" w14:textId="54FB0358" w:rsidR="008A5CF5" w:rsidRDefault="008A5CF5"/>
    <w:tbl>
      <w:tblPr>
        <w:tblpPr w:leftFromText="180" w:rightFromText="180" w:vertAnchor="page" w:horzAnchor="margin" w:tblpY="6781"/>
        <w:tblW w:w="49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5"/>
        <w:gridCol w:w="1937"/>
        <w:gridCol w:w="1937"/>
        <w:gridCol w:w="1930"/>
      </w:tblGrid>
      <w:tr w:rsidR="00E66719" w14:paraId="4C755971" w14:textId="77777777" w:rsidTr="00F461D3">
        <w:trPr>
          <w:trHeight w:val="809"/>
        </w:trPr>
        <w:tc>
          <w:tcPr>
            <w:tcW w:w="2138" w:type="pct"/>
          </w:tcPr>
          <w:p w14:paraId="4D6FA0C1" w14:textId="77777777" w:rsidR="00E66719" w:rsidRPr="0050224B" w:rsidRDefault="00E66719" w:rsidP="00F461D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5" w:type="pct"/>
          </w:tcPr>
          <w:p w14:paraId="4E76FDA1" w14:textId="77777777" w:rsidR="00E66719" w:rsidRDefault="00E66719" w:rsidP="00F461D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</w:tcPr>
          <w:p w14:paraId="45ECEA72" w14:textId="77777777" w:rsidR="00E66719" w:rsidRDefault="00E66719" w:rsidP="00F461D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2" w:type="pct"/>
          </w:tcPr>
          <w:p w14:paraId="2CEAF2E7" w14:textId="77777777" w:rsidR="00E66719" w:rsidRDefault="00E66719" w:rsidP="00F461D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E66719" w14:paraId="2959CADD" w14:textId="77777777" w:rsidTr="00F461D3">
        <w:trPr>
          <w:trHeight w:val="945"/>
        </w:trPr>
        <w:tc>
          <w:tcPr>
            <w:tcW w:w="2138" w:type="pct"/>
          </w:tcPr>
          <w:p w14:paraId="4CF50F81" w14:textId="77777777" w:rsidR="00E66719" w:rsidRDefault="00E66719" w:rsidP="00F461D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</w:tcPr>
          <w:p w14:paraId="70609E54" w14:textId="25AD239A" w:rsidR="00E66719" w:rsidRDefault="00EF1FF5" w:rsidP="00F461D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5.77</w:t>
            </w:r>
          </w:p>
        </w:tc>
        <w:tc>
          <w:tcPr>
            <w:tcW w:w="955" w:type="pct"/>
          </w:tcPr>
          <w:p w14:paraId="45A6EDE2" w14:textId="17ACFC8B" w:rsidR="00E66719" w:rsidRDefault="00EF1FF5" w:rsidP="00F461D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6.98</w:t>
            </w:r>
          </w:p>
        </w:tc>
        <w:tc>
          <w:tcPr>
            <w:tcW w:w="952" w:type="pct"/>
          </w:tcPr>
          <w:p w14:paraId="3000CA33" w14:textId="78573523" w:rsidR="00E66719" w:rsidRDefault="00EF1FF5" w:rsidP="00F461D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7.02</w:t>
            </w:r>
          </w:p>
        </w:tc>
      </w:tr>
      <w:tr w:rsidR="00E66719" w14:paraId="362185D0" w14:textId="77777777" w:rsidTr="00F461D3">
        <w:trPr>
          <w:trHeight w:val="945"/>
        </w:trPr>
        <w:tc>
          <w:tcPr>
            <w:tcW w:w="2138" w:type="pct"/>
          </w:tcPr>
          <w:p w14:paraId="74C84CEF" w14:textId="77777777" w:rsidR="00E66719" w:rsidRPr="000F2EB0" w:rsidRDefault="00E66719" w:rsidP="00F461D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</w:tcPr>
          <w:p w14:paraId="433C660F" w14:textId="1344CA63" w:rsidR="00E66719" w:rsidRDefault="00EF1FF5" w:rsidP="00F461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7.36</w:t>
            </w:r>
          </w:p>
        </w:tc>
        <w:tc>
          <w:tcPr>
            <w:tcW w:w="955" w:type="pct"/>
          </w:tcPr>
          <w:p w14:paraId="7F242363" w14:textId="2FF52AB7" w:rsidR="00E66719" w:rsidRDefault="00EF1FF5" w:rsidP="00F461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7.89</w:t>
            </w:r>
          </w:p>
        </w:tc>
        <w:tc>
          <w:tcPr>
            <w:tcW w:w="952" w:type="pct"/>
          </w:tcPr>
          <w:p w14:paraId="286E9A48" w14:textId="79D9F599" w:rsidR="00E66719" w:rsidRDefault="001041D4" w:rsidP="00F461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8.84</w:t>
            </w:r>
          </w:p>
        </w:tc>
      </w:tr>
      <w:tr w:rsidR="00E66719" w14:paraId="40A4A25D" w14:textId="77777777" w:rsidTr="00F461D3">
        <w:trPr>
          <w:trHeight w:val="945"/>
        </w:trPr>
        <w:tc>
          <w:tcPr>
            <w:tcW w:w="2138" w:type="pct"/>
          </w:tcPr>
          <w:p w14:paraId="3F17453E" w14:textId="77777777" w:rsidR="00E66719" w:rsidRDefault="00E66719" w:rsidP="00F461D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5" w:type="pct"/>
          </w:tcPr>
          <w:p w14:paraId="7AC83CB4" w14:textId="46BC4200" w:rsidR="00E66719" w:rsidRDefault="00EF1FF5" w:rsidP="00F461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18.62</w:t>
            </w:r>
          </w:p>
        </w:tc>
        <w:tc>
          <w:tcPr>
            <w:tcW w:w="955" w:type="pct"/>
          </w:tcPr>
          <w:p w14:paraId="6ECDB5C8" w14:textId="4776ECED" w:rsidR="00E66719" w:rsidRDefault="00EF1FF5" w:rsidP="00F461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17.24</w:t>
            </w:r>
          </w:p>
        </w:tc>
        <w:tc>
          <w:tcPr>
            <w:tcW w:w="952" w:type="pct"/>
          </w:tcPr>
          <w:p w14:paraId="64C3A52D" w14:textId="41C2CF7E" w:rsidR="00E66719" w:rsidRDefault="001041D4" w:rsidP="00F461D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10.06</w:t>
            </w:r>
          </w:p>
        </w:tc>
      </w:tr>
    </w:tbl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484921C3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031DC9D" w:rsidR="00205903" w:rsidRDefault="00D92B0A" w:rsidP="00B923B3">
      <w:pPr>
        <w:tabs>
          <w:tab w:val="left" w:pos="10260"/>
        </w:tabs>
        <w:ind w:firstLine="450"/>
        <w:jc w:val="both"/>
      </w:pPr>
      <w:r w:rsidRPr="00D92B0A">
        <w:drawing>
          <wp:inline distT="0" distB="0" distL="0" distR="0" wp14:anchorId="63E92E27" wp14:editId="39873F33">
            <wp:extent cx="6117009" cy="3533775"/>
            <wp:effectExtent l="0" t="0" r="0" b="0"/>
            <wp:docPr id="29522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6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49" cy="353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1AEC3DF" w14:textId="211F3588" w:rsidR="00084093" w:rsidRDefault="00824AB2" w:rsidP="00EF1FF5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589D24FE" w14:textId="0FA26DAB" w:rsidR="00084093" w:rsidRDefault="00AA62DF" w:rsidP="00412911">
      <w:pPr>
        <w:tabs>
          <w:tab w:val="left" w:pos="10260"/>
        </w:tabs>
        <w:ind w:firstLine="450"/>
        <w:jc w:val="center"/>
        <w:rPr>
          <w:b/>
        </w:rPr>
      </w:pPr>
      <w:r w:rsidRPr="00AA62DF">
        <w:rPr>
          <w:b/>
        </w:rPr>
        <w:drawing>
          <wp:inline distT="0" distB="0" distL="0" distR="0" wp14:anchorId="6556040D" wp14:editId="629CD8E7">
            <wp:extent cx="4196015" cy="2571750"/>
            <wp:effectExtent l="0" t="0" r="0" b="0"/>
            <wp:docPr id="9593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7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7655" cy="25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5E6204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46159B8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15"/>
        <w:gridCol w:w="8287"/>
      </w:tblGrid>
      <w:tr w:rsidR="00D92B0A" w14:paraId="2DCD3941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EA2369E" w14:textId="77777777" w:rsidR="00D92B0A" w:rsidRDefault="00D92B0A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40162D1B" w14:textId="5E2B73F6" w:rsidR="00D92B0A" w:rsidRDefault="00AA62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62DF">
              <w:rPr>
                <w:b/>
              </w:rPr>
              <w:drawing>
                <wp:inline distT="0" distB="0" distL="0" distR="0" wp14:anchorId="440C9BA7" wp14:editId="32BC361A">
                  <wp:extent cx="4477375" cy="2886478"/>
                  <wp:effectExtent l="0" t="0" r="0" b="9525"/>
                  <wp:docPr id="673133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1336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F55C83">
        <w:trPr>
          <w:trHeight w:val="571"/>
        </w:trPr>
        <w:tc>
          <w:tcPr>
            <w:tcW w:w="2115" w:type="dxa"/>
            <w:shd w:val="clear" w:color="auto" w:fill="FFFFFF" w:themeFill="background1"/>
          </w:tcPr>
          <w:p w14:paraId="19ACEDF1" w14:textId="4CE48775" w:rsidR="00824AB2" w:rsidRDefault="000E3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116D0DD2" w14:textId="14548222" w:rsidR="00824AB2" w:rsidRDefault="00AA62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62DF">
              <w:rPr>
                <w:b/>
              </w:rPr>
              <w:drawing>
                <wp:inline distT="0" distB="0" distL="0" distR="0" wp14:anchorId="09110A54" wp14:editId="6DC5DFED">
                  <wp:extent cx="4505954" cy="2848373"/>
                  <wp:effectExtent l="0" t="0" r="0" b="9525"/>
                  <wp:docPr id="93173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736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DE97B87" w14:textId="56144D53" w:rsidR="00824AB2" w:rsidRDefault="000E3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</w:t>
            </w:r>
            <w:r w:rsidR="00824AB2">
              <w:rPr>
                <w:b/>
                <w:bCs/>
                <w:sz w:val="28"/>
                <w:szCs w:val="28"/>
              </w:rPr>
              <w:t xml:space="preserve">5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43F1E04D" w14:textId="59B5042E" w:rsidR="00824AB2" w:rsidRDefault="00AA62DF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62DF">
              <w:rPr>
                <w:b/>
              </w:rPr>
              <w:drawing>
                <wp:inline distT="0" distB="0" distL="0" distR="0" wp14:anchorId="106E2C56" wp14:editId="7C93CF5B">
                  <wp:extent cx="4758638" cy="2990850"/>
                  <wp:effectExtent l="0" t="0" r="4445" b="0"/>
                  <wp:docPr id="940578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5782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548" cy="299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0AD12B8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6E4AEDA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4E14B0D8" w14:textId="5DE25B94" w:rsidR="00001E8F" w:rsidRDefault="00AA62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62DF">
              <w:rPr>
                <w:b/>
              </w:rPr>
              <w:drawing>
                <wp:inline distT="0" distB="0" distL="0" distR="0" wp14:anchorId="4FE015A1" wp14:editId="62AAABA9">
                  <wp:extent cx="4648849" cy="2953162"/>
                  <wp:effectExtent l="0" t="0" r="0" b="0"/>
                  <wp:docPr id="485127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1271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29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1840414" w14:textId="79BD516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</w:t>
            </w:r>
            <w:r w:rsidR="00001E8F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12C9FFFD" w14:textId="1DDC55D5" w:rsidR="00824AB2" w:rsidRDefault="00AA62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A62DF">
              <w:rPr>
                <w:b/>
              </w:rPr>
              <w:drawing>
                <wp:inline distT="0" distB="0" distL="0" distR="0" wp14:anchorId="28D57DFC" wp14:editId="214EE977">
                  <wp:extent cx="4734586" cy="2724530"/>
                  <wp:effectExtent l="0" t="0" r="8890" b="0"/>
                  <wp:docPr id="1694940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9402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0020BD" w14:textId="77777777" w:rsidR="005E25AF" w:rsidRDefault="005E25AF">
      <w:r>
        <w:separator/>
      </w:r>
    </w:p>
  </w:endnote>
  <w:endnote w:type="continuationSeparator" w:id="0">
    <w:p w14:paraId="00877C82" w14:textId="77777777" w:rsidR="005E25AF" w:rsidRDefault="005E2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2AFF83" w14:textId="77777777" w:rsidR="005E25AF" w:rsidRDefault="005E25AF">
      <w:r>
        <w:separator/>
      </w:r>
    </w:p>
  </w:footnote>
  <w:footnote w:type="continuationSeparator" w:id="0">
    <w:p w14:paraId="5B05931E" w14:textId="77777777" w:rsidR="005E25AF" w:rsidRDefault="005E2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E8F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7162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220D"/>
    <w:rsid w:val="000B7E6C"/>
    <w:rsid w:val="000C0BD2"/>
    <w:rsid w:val="000C6CA1"/>
    <w:rsid w:val="000C7B39"/>
    <w:rsid w:val="000E3440"/>
    <w:rsid w:val="000E36C7"/>
    <w:rsid w:val="000F175B"/>
    <w:rsid w:val="001041D4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447E"/>
    <w:rsid w:val="0018668E"/>
    <w:rsid w:val="00187FEC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A7914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50B89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65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134"/>
    <w:rsid w:val="00500E26"/>
    <w:rsid w:val="00501081"/>
    <w:rsid w:val="00510C05"/>
    <w:rsid w:val="005245F8"/>
    <w:rsid w:val="005372FC"/>
    <w:rsid w:val="00540F43"/>
    <w:rsid w:val="00547B11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5A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5FCC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3205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C6DAB"/>
    <w:rsid w:val="007D471A"/>
    <w:rsid w:val="007D5AC1"/>
    <w:rsid w:val="007D62D4"/>
    <w:rsid w:val="007D69E5"/>
    <w:rsid w:val="007E69A2"/>
    <w:rsid w:val="007F2364"/>
    <w:rsid w:val="00815DCC"/>
    <w:rsid w:val="00823F24"/>
    <w:rsid w:val="00824AB2"/>
    <w:rsid w:val="00827355"/>
    <w:rsid w:val="00832378"/>
    <w:rsid w:val="00837EA3"/>
    <w:rsid w:val="00842B1F"/>
    <w:rsid w:val="00850708"/>
    <w:rsid w:val="008510DF"/>
    <w:rsid w:val="00860758"/>
    <w:rsid w:val="00861F16"/>
    <w:rsid w:val="008652A3"/>
    <w:rsid w:val="0088740C"/>
    <w:rsid w:val="008946D5"/>
    <w:rsid w:val="00894B8E"/>
    <w:rsid w:val="008A29F7"/>
    <w:rsid w:val="008A5CF5"/>
    <w:rsid w:val="008A670C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70A3"/>
    <w:rsid w:val="00AA62DF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0830"/>
    <w:rsid w:val="00CA1581"/>
    <w:rsid w:val="00CA7B07"/>
    <w:rsid w:val="00CB0577"/>
    <w:rsid w:val="00CB48F8"/>
    <w:rsid w:val="00CB5F47"/>
    <w:rsid w:val="00CC03B3"/>
    <w:rsid w:val="00CC64C8"/>
    <w:rsid w:val="00CD15E6"/>
    <w:rsid w:val="00CD72D8"/>
    <w:rsid w:val="00CE2EFF"/>
    <w:rsid w:val="00CE35CF"/>
    <w:rsid w:val="00CF32F1"/>
    <w:rsid w:val="00CF6B3F"/>
    <w:rsid w:val="00D03173"/>
    <w:rsid w:val="00D278F8"/>
    <w:rsid w:val="00D3445C"/>
    <w:rsid w:val="00D348B0"/>
    <w:rsid w:val="00D4202B"/>
    <w:rsid w:val="00D447D8"/>
    <w:rsid w:val="00D51321"/>
    <w:rsid w:val="00D51A5C"/>
    <w:rsid w:val="00D5423E"/>
    <w:rsid w:val="00D72677"/>
    <w:rsid w:val="00D743D1"/>
    <w:rsid w:val="00D81AAF"/>
    <w:rsid w:val="00D83470"/>
    <w:rsid w:val="00D92B0A"/>
    <w:rsid w:val="00DA082D"/>
    <w:rsid w:val="00DA6172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66719"/>
    <w:rsid w:val="00E842E7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EF1FF5"/>
    <w:rsid w:val="00F0441F"/>
    <w:rsid w:val="00F119CC"/>
    <w:rsid w:val="00F2347C"/>
    <w:rsid w:val="00F26C1C"/>
    <w:rsid w:val="00F33635"/>
    <w:rsid w:val="00F34524"/>
    <w:rsid w:val="00F360ED"/>
    <w:rsid w:val="00F406CE"/>
    <w:rsid w:val="00F461D3"/>
    <w:rsid w:val="00F55C83"/>
    <w:rsid w:val="00F56394"/>
    <w:rsid w:val="00F57A2A"/>
    <w:rsid w:val="00F6068C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9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2023-06-04T09:02:00Z</cp:lastPrinted>
  <dcterms:created xsi:type="dcterms:W3CDTF">2024-07-17T17:09:00Z</dcterms:created>
  <dcterms:modified xsi:type="dcterms:W3CDTF">2024-07-17T17:18:00Z</dcterms:modified>
</cp:coreProperties>
</file>