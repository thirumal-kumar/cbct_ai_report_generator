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676"/>
      </w:tblGrid>
      <w:tr w:rsidR="001F7F01" w:rsidRPr="004730D8" w14:paraId="392A2775" w14:textId="77777777" w:rsidTr="00764059">
        <w:trPr>
          <w:trHeight w:val="553"/>
        </w:trPr>
        <w:tc>
          <w:tcPr>
            <w:tcW w:w="2400" w:type="pct"/>
          </w:tcPr>
          <w:p w14:paraId="4D354F41" w14:textId="6B8F5B62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64524">
              <w:rPr>
                <w:sz w:val="28"/>
              </w:rPr>
              <w:t>Mr</w:t>
            </w:r>
            <w:r w:rsidR="00E9164E">
              <w:rPr>
                <w:sz w:val="28"/>
              </w:rPr>
              <w:t>. Saravanan</w:t>
            </w:r>
          </w:p>
        </w:tc>
        <w:tc>
          <w:tcPr>
            <w:tcW w:w="2600" w:type="pct"/>
          </w:tcPr>
          <w:p w14:paraId="112E52C6" w14:textId="6D766A11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E9164E">
              <w:rPr>
                <w:sz w:val="28"/>
              </w:rPr>
              <w:t>02.07</w:t>
            </w:r>
            <w:r w:rsidR="00DC47FD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764059">
        <w:trPr>
          <w:trHeight w:val="553"/>
        </w:trPr>
        <w:tc>
          <w:tcPr>
            <w:tcW w:w="2400" w:type="pct"/>
          </w:tcPr>
          <w:p w14:paraId="21388FD1" w14:textId="60980C48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E9164E">
              <w:rPr>
                <w:sz w:val="28"/>
              </w:rPr>
              <w:t xml:space="preserve"> </w:t>
            </w:r>
            <w:r w:rsidR="00E9164E" w:rsidRPr="00E9164E">
              <w:rPr>
                <w:sz w:val="28"/>
              </w:rPr>
              <w:t>45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E9164E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0" w:type="pct"/>
          </w:tcPr>
          <w:p w14:paraId="11F21660" w14:textId="0ACC08A2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E9164E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764059">
        <w:trPr>
          <w:trHeight w:val="553"/>
        </w:trPr>
        <w:tc>
          <w:tcPr>
            <w:tcW w:w="2400" w:type="pct"/>
          </w:tcPr>
          <w:p w14:paraId="37131503" w14:textId="3078259F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E9164E">
              <w:rPr>
                <w:sz w:val="28"/>
              </w:rPr>
              <w:t>Dr. M. Balamurali Sai</w:t>
            </w:r>
          </w:p>
        </w:tc>
        <w:tc>
          <w:tcPr>
            <w:tcW w:w="2600" w:type="pct"/>
          </w:tcPr>
          <w:p w14:paraId="7219DEB7" w14:textId="46ABEC05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75CE9AC0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E9164E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75CE9AC0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E9164E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E7938F0" w14:textId="1926AFA8" w:rsidR="00710993" w:rsidRDefault="00710993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 loss of crown and root structure in relation to </w:t>
      </w:r>
      <w:r w:rsidR="003F25CB">
        <w:rPr>
          <w:sz w:val="28"/>
        </w:rPr>
        <w:t>4</w:t>
      </w:r>
      <w:r>
        <w:rPr>
          <w:sz w:val="28"/>
        </w:rPr>
        <w:t>6</w:t>
      </w:r>
      <w:r w:rsidR="001E4447">
        <w:rPr>
          <w:sz w:val="28"/>
        </w:rPr>
        <w:t>.</w:t>
      </w:r>
    </w:p>
    <w:p w14:paraId="54905F2E" w14:textId="2EEA268F" w:rsidR="0057659D" w:rsidRDefault="006233F7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3F25CB">
        <w:rPr>
          <w:sz w:val="28"/>
        </w:rPr>
        <w:t xml:space="preserve"> </w:t>
      </w:r>
      <w:r w:rsidR="0057659D" w:rsidRPr="003F25CB">
        <w:rPr>
          <w:sz w:val="28"/>
        </w:rPr>
        <w:t xml:space="preserve">The alveolar bone in relation to </w:t>
      </w:r>
      <w:r w:rsidR="00CE0ACC">
        <w:rPr>
          <w:sz w:val="28"/>
        </w:rPr>
        <w:t xml:space="preserve">46 </w:t>
      </w:r>
      <w:r w:rsidR="000700AE" w:rsidRPr="003F25CB">
        <w:rPr>
          <w:sz w:val="28"/>
        </w:rPr>
        <w:t xml:space="preserve">is present with </w:t>
      </w:r>
      <w:r w:rsidR="00D943D7">
        <w:rPr>
          <w:sz w:val="28"/>
        </w:rPr>
        <w:t>normal trabecular pattern.</w:t>
      </w:r>
    </w:p>
    <w:p w14:paraId="173746B3" w14:textId="77777777" w:rsidR="00142911" w:rsidRPr="003F25CB" w:rsidRDefault="00142911" w:rsidP="00142911">
      <w:pPr>
        <w:pStyle w:val="ListParagraph"/>
        <w:spacing w:line="600" w:lineRule="auto"/>
        <w:ind w:left="360"/>
        <w:jc w:val="both"/>
        <w:rPr>
          <w:sz w:val="28"/>
        </w:rPr>
      </w:pPr>
    </w:p>
    <w:p w14:paraId="663037E2" w14:textId="0E4C49DC" w:rsidR="003A59AE" w:rsidRDefault="003A59AE" w:rsidP="004D7232">
      <w:pPr>
        <w:pStyle w:val="ListParagraph"/>
        <w:numPr>
          <w:ilvl w:val="0"/>
          <w:numId w:val="7"/>
        </w:numPr>
        <w:spacing w:line="600" w:lineRule="auto"/>
        <w:jc w:val="both"/>
      </w:pPr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52337723" w14:textId="77777777" w:rsidR="006E50B3" w:rsidRDefault="006E50B3"/>
    <w:tbl>
      <w:tblPr>
        <w:tblpPr w:leftFromText="180" w:rightFromText="180" w:vertAnchor="page" w:horzAnchor="margin" w:tblpY="3481"/>
        <w:tblW w:w="488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20"/>
        <w:gridCol w:w="3098"/>
      </w:tblGrid>
      <w:tr w:rsidR="001E4447" w14:paraId="4F1E535A" w14:textId="77777777" w:rsidTr="001E4447">
        <w:trPr>
          <w:trHeight w:val="956"/>
        </w:trPr>
        <w:tc>
          <w:tcPr>
            <w:tcW w:w="3454" w:type="pct"/>
            <w:vAlign w:val="center"/>
          </w:tcPr>
          <w:p w14:paraId="0B775AD8" w14:textId="77777777" w:rsidR="001E4447" w:rsidRPr="0050224B" w:rsidRDefault="001E4447" w:rsidP="003F25C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546" w:type="pct"/>
            <w:vAlign w:val="center"/>
          </w:tcPr>
          <w:p w14:paraId="3A5436F0" w14:textId="246FF19B" w:rsidR="001E4447" w:rsidRDefault="001E4447" w:rsidP="003F25C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1E4447" w14:paraId="65B7A720" w14:textId="77777777" w:rsidTr="001E4447">
        <w:trPr>
          <w:trHeight w:val="1115"/>
        </w:trPr>
        <w:tc>
          <w:tcPr>
            <w:tcW w:w="3454" w:type="pct"/>
            <w:vAlign w:val="center"/>
          </w:tcPr>
          <w:p w14:paraId="59708F37" w14:textId="77777777" w:rsidR="001E4447" w:rsidRDefault="001E4447" w:rsidP="003F25C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6" w:type="pct"/>
            <w:vAlign w:val="center"/>
          </w:tcPr>
          <w:p w14:paraId="7A25CFBC" w14:textId="1068E97E" w:rsidR="001E4447" w:rsidRDefault="00053025" w:rsidP="003F25C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5.44</w:t>
            </w:r>
          </w:p>
        </w:tc>
      </w:tr>
      <w:tr w:rsidR="001E4447" w14:paraId="4EDB2A7F" w14:textId="77777777" w:rsidTr="001E4447">
        <w:trPr>
          <w:trHeight w:val="1115"/>
        </w:trPr>
        <w:tc>
          <w:tcPr>
            <w:tcW w:w="3454" w:type="pct"/>
            <w:vAlign w:val="center"/>
          </w:tcPr>
          <w:p w14:paraId="519375A1" w14:textId="77777777" w:rsidR="001E4447" w:rsidRPr="000F2EB0" w:rsidRDefault="001E4447" w:rsidP="003F25C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6" w:type="pct"/>
            <w:vAlign w:val="center"/>
          </w:tcPr>
          <w:p w14:paraId="5453EEF5" w14:textId="5D290767" w:rsidR="001E4447" w:rsidRDefault="00053025" w:rsidP="003F25C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7.01</w:t>
            </w:r>
          </w:p>
        </w:tc>
      </w:tr>
      <w:tr w:rsidR="001E4447" w14:paraId="39B98A07" w14:textId="77777777" w:rsidTr="001E4447">
        <w:trPr>
          <w:trHeight w:val="1115"/>
        </w:trPr>
        <w:tc>
          <w:tcPr>
            <w:tcW w:w="3454" w:type="pct"/>
            <w:vAlign w:val="center"/>
          </w:tcPr>
          <w:p w14:paraId="48FA27DF" w14:textId="12BFA1C3" w:rsidR="001E4447" w:rsidRDefault="001E4447" w:rsidP="003F25C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1546" w:type="pct"/>
            <w:vAlign w:val="center"/>
          </w:tcPr>
          <w:p w14:paraId="18EA9E75" w14:textId="11457851" w:rsidR="001E4447" w:rsidRDefault="00053025" w:rsidP="003F25C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13.58</w:t>
            </w:r>
          </w:p>
        </w:tc>
      </w:tr>
      <w:tr w:rsidR="001E4447" w14:paraId="370346DE" w14:textId="77777777" w:rsidTr="001E4447">
        <w:trPr>
          <w:trHeight w:val="1115"/>
        </w:trPr>
        <w:tc>
          <w:tcPr>
            <w:tcW w:w="3454" w:type="pct"/>
            <w:vAlign w:val="center"/>
          </w:tcPr>
          <w:p w14:paraId="0EE20272" w14:textId="7F5D0101" w:rsidR="001E4447" w:rsidRDefault="001E4447" w:rsidP="003F25C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546" w:type="pct"/>
            <w:vAlign w:val="center"/>
          </w:tcPr>
          <w:p w14:paraId="1EA5DF80" w14:textId="4EA796AD" w:rsidR="001E4447" w:rsidRDefault="00053025" w:rsidP="003F25C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24.83</w:t>
            </w:r>
          </w:p>
        </w:tc>
      </w:tr>
    </w:tbl>
    <w:p w14:paraId="7639F5B5" w14:textId="77777777" w:rsidR="006E50B3" w:rsidRDefault="006E50B3"/>
    <w:p w14:paraId="42222C2D" w14:textId="2D3A15E6" w:rsidR="00E92ADD" w:rsidRDefault="00E92ADD"/>
    <w:p w14:paraId="73C7CECC" w14:textId="79390765" w:rsidR="00663050" w:rsidRDefault="00663050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1467F2E" w14:textId="271D1482" w:rsidR="003A59AE" w:rsidRDefault="003F25CB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region: 46.</w:t>
      </w:r>
    </w:p>
    <w:p w14:paraId="40B6D9DE" w14:textId="725359FE" w:rsidR="00C50DBB" w:rsidRPr="00C50DBB" w:rsidRDefault="00C50DBB" w:rsidP="00C50DBB">
      <w:pPr>
        <w:spacing w:line="600" w:lineRule="auto"/>
        <w:jc w:val="both"/>
        <w:rPr>
          <w:sz w:val="28"/>
        </w:rPr>
      </w:pP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6AC5E2A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25605C1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1F47EF6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0890401" w:rsidR="00205903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D60C94">
        <w:rPr>
          <w:b/>
          <w:bCs/>
        </w:rPr>
        <w:t>RECONSTRUCTED PANORAMIC VIEW</w:t>
      </w:r>
    </w:p>
    <w:p w14:paraId="64685BDE" w14:textId="77777777" w:rsidR="00D60C94" w:rsidRPr="00D60C94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78305D40" w14:textId="36012D97" w:rsidR="006074D5" w:rsidRDefault="001E4447" w:rsidP="00FB3083">
      <w:pPr>
        <w:tabs>
          <w:tab w:val="left" w:pos="10260"/>
        </w:tabs>
        <w:ind w:firstLine="450"/>
        <w:jc w:val="both"/>
        <w:rPr>
          <w:b/>
        </w:rPr>
      </w:pPr>
      <w:r w:rsidRPr="001E4447">
        <w:rPr>
          <w:b/>
          <w:noProof/>
        </w:rPr>
        <w:drawing>
          <wp:anchor distT="0" distB="0" distL="114300" distR="114300" simplePos="0" relativeHeight="251762176" behindDoc="1" locked="0" layoutInCell="1" allowOverlap="1" wp14:anchorId="663ECB4D" wp14:editId="71F3E92C">
            <wp:simplePos x="0" y="0"/>
            <wp:positionH relativeFrom="margin">
              <wp:align>center</wp:align>
            </wp:positionH>
            <wp:positionV relativeFrom="paragraph">
              <wp:posOffset>166370</wp:posOffset>
            </wp:positionV>
            <wp:extent cx="4544059" cy="3038899"/>
            <wp:effectExtent l="0" t="0" r="9525" b="9525"/>
            <wp:wrapTight wrapText="bothSides">
              <wp:wrapPolygon edited="0">
                <wp:start x="0" y="0"/>
                <wp:lineTo x="0" y="21532"/>
                <wp:lineTo x="21555" y="21532"/>
                <wp:lineTo x="21555" y="0"/>
                <wp:lineTo x="0" y="0"/>
              </wp:wrapPolygon>
            </wp:wrapTight>
            <wp:docPr id="36343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368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F5F3C8" w14:textId="39EAA1C3" w:rsidR="00486304" w:rsidRDefault="00486304" w:rsidP="00E37B5E">
      <w:pPr>
        <w:tabs>
          <w:tab w:val="left" w:pos="10260"/>
        </w:tabs>
        <w:rPr>
          <w:b/>
        </w:rPr>
      </w:pPr>
    </w:p>
    <w:p w14:paraId="04A5C262" w14:textId="77777777" w:rsidR="00640B01" w:rsidRDefault="00640B0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781AC0B" w14:textId="77777777" w:rsidR="00640B01" w:rsidRDefault="00640B0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E294EC0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AEDF95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A5FFACC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EE3D1B2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871E34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E8EBF3B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E0D5F50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ECC1FDD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CBF6EB2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21F0D5E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9061668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2610DA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41B7D2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5B07A2A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C4DB7FC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810312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559BE0E9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5314304E" w:rsidR="0083504C" w:rsidRDefault="0083504C" w:rsidP="00A2470C">
      <w:pPr>
        <w:rPr>
          <w:b/>
        </w:rPr>
      </w:pPr>
    </w:p>
    <w:p w14:paraId="7A10B4CC" w14:textId="488E0924" w:rsidR="0083504C" w:rsidRDefault="00D418DD" w:rsidP="00A2470C">
      <w:pPr>
        <w:rPr>
          <w:b/>
        </w:rPr>
      </w:pPr>
      <w:r w:rsidRPr="00D418DD">
        <w:rPr>
          <w:b/>
          <w:noProof/>
        </w:rPr>
        <w:drawing>
          <wp:anchor distT="0" distB="0" distL="114300" distR="114300" simplePos="0" relativeHeight="251763200" behindDoc="1" locked="0" layoutInCell="1" allowOverlap="1" wp14:anchorId="30A794DB" wp14:editId="7E267F43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4038600" cy="3044825"/>
            <wp:effectExtent l="0" t="0" r="0" b="3175"/>
            <wp:wrapTight wrapText="bothSides">
              <wp:wrapPolygon edited="0">
                <wp:start x="0" y="0"/>
                <wp:lineTo x="0" y="21487"/>
                <wp:lineTo x="21498" y="21487"/>
                <wp:lineTo x="21498" y="0"/>
                <wp:lineTo x="0" y="0"/>
              </wp:wrapPolygon>
            </wp:wrapTight>
            <wp:docPr id="194762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239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21D343" w14:textId="721D3F6E" w:rsidR="0083504C" w:rsidRDefault="0083504C" w:rsidP="002E7609">
      <w:pPr>
        <w:jc w:val="center"/>
        <w:rPr>
          <w:b/>
        </w:rPr>
      </w:pPr>
    </w:p>
    <w:p w14:paraId="708CDEB0" w14:textId="51F9B38F" w:rsidR="00AA4D9E" w:rsidRDefault="00AA4D9E" w:rsidP="00AA4D9E">
      <w:pPr>
        <w:rPr>
          <w:b/>
        </w:rPr>
      </w:pPr>
    </w:p>
    <w:p w14:paraId="02358F85" w14:textId="763C0318" w:rsidR="00AA4D9E" w:rsidRDefault="00AA4D9E" w:rsidP="00AA4D9E">
      <w:pPr>
        <w:rPr>
          <w:b/>
        </w:rPr>
      </w:pPr>
    </w:p>
    <w:p w14:paraId="13158780" w14:textId="29839790" w:rsidR="009B4D07" w:rsidRDefault="009B4D07">
      <w:pPr>
        <w:rPr>
          <w:b/>
        </w:rPr>
      </w:pPr>
      <w:r>
        <w:rPr>
          <w:b/>
        </w:rPr>
        <w:br w:type="page"/>
      </w:r>
    </w:p>
    <w:p w14:paraId="6C07B2C8" w14:textId="77777777" w:rsidR="007C6AAD" w:rsidRDefault="007C6AAD" w:rsidP="00AA4D9E">
      <w:pPr>
        <w:jc w:val="center"/>
        <w:rPr>
          <w:b/>
        </w:rPr>
      </w:pPr>
    </w:p>
    <w:p w14:paraId="3E65905B" w14:textId="3604AA58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956"/>
        <w:gridCol w:w="7446"/>
      </w:tblGrid>
      <w:tr w:rsidR="00822254" w14:paraId="1A18BFA8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FCE0F4F" w14:textId="300B9117" w:rsidR="00822254" w:rsidRDefault="00B63133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60727489"/>
            <w:r>
              <w:rPr>
                <w:b/>
                <w:bCs/>
                <w:sz w:val="28"/>
                <w:szCs w:val="28"/>
              </w:rPr>
              <w:t>4</w:t>
            </w:r>
            <w:r w:rsidR="00095387">
              <w:rPr>
                <w:b/>
                <w:bCs/>
                <w:sz w:val="28"/>
                <w:szCs w:val="28"/>
              </w:rPr>
              <w:t>6</w:t>
            </w:r>
            <w:r w:rsidR="00822254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822254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2F2E30F4" w14:textId="728E5AE1" w:rsidR="00822254" w:rsidRDefault="00053025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053025">
              <w:rPr>
                <w:b/>
                <w:noProof/>
              </w:rPr>
              <w:drawing>
                <wp:inline distT="0" distB="0" distL="0" distR="0" wp14:anchorId="5A415183" wp14:editId="15AFB164">
                  <wp:extent cx="4587670" cy="3009900"/>
                  <wp:effectExtent l="0" t="0" r="3810" b="0"/>
                  <wp:docPr id="14836038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60384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192" cy="3012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215DB3" w14:textId="77777777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0E5F5B2" w14:textId="53CEE05F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246DA7" w14:textId="63AF04F6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9C0F47" w14:textId="1B984400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77AE16D" w14:textId="3932207C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AC784A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909003" w14:textId="77777777" w:rsidR="004E339A" w:rsidRDefault="004E339A">
      <w:r>
        <w:separator/>
      </w:r>
    </w:p>
  </w:endnote>
  <w:endnote w:type="continuationSeparator" w:id="0">
    <w:p w14:paraId="21BC980B" w14:textId="77777777" w:rsidR="004E339A" w:rsidRDefault="004E33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423725" w14:textId="77777777" w:rsidR="004E339A" w:rsidRDefault="004E339A">
      <w:r>
        <w:separator/>
      </w:r>
    </w:p>
  </w:footnote>
  <w:footnote w:type="continuationSeparator" w:id="0">
    <w:p w14:paraId="07C16E53" w14:textId="77777777" w:rsidR="004E339A" w:rsidRDefault="004E33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15D43"/>
    <w:rsid w:val="00022531"/>
    <w:rsid w:val="00025F25"/>
    <w:rsid w:val="00031723"/>
    <w:rsid w:val="0004215C"/>
    <w:rsid w:val="0005275C"/>
    <w:rsid w:val="00053025"/>
    <w:rsid w:val="000571FA"/>
    <w:rsid w:val="00067334"/>
    <w:rsid w:val="000700AE"/>
    <w:rsid w:val="000700BE"/>
    <w:rsid w:val="00084093"/>
    <w:rsid w:val="00084AF4"/>
    <w:rsid w:val="00086D56"/>
    <w:rsid w:val="0009047C"/>
    <w:rsid w:val="00092409"/>
    <w:rsid w:val="00095387"/>
    <w:rsid w:val="000963EE"/>
    <w:rsid w:val="00096BDA"/>
    <w:rsid w:val="000976EC"/>
    <w:rsid w:val="00097CA5"/>
    <w:rsid w:val="000A0B9C"/>
    <w:rsid w:val="000A1444"/>
    <w:rsid w:val="000A1569"/>
    <w:rsid w:val="000A7A40"/>
    <w:rsid w:val="000A7A51"/>
    <w:rsid w:val="000C1220"/>
    <w:rsid w:val="000C6CA1"/>
    <w:rsid w:val="000C7B39"/>
    <w:rsid w:val="000D0227"/>
    <w:rsid w:val="000D576B"/>
    <w:rsid w:val="000E2458"/>
    <w:rsid w:val="000F1069"/>
    <w:rsid w:val="0010514A"/>
    <w:rsid w:val="00112B87"/>
    <w:rsid w:val="00113A6F"/>
    <w:rsid w:val="00123E36"/>
    <w:rsid w:val="00125E9A"/>
    <w:rsid w:val="0013289A"/>
    <w:rsid w:val="001351ED"/>
    <w:rsid w:val="00135698"/>
    <w:rsid w:val="00142911"/>
    <w:rsid w:val="00145316"/>
    <w:rsid w:val="00147DBA"/>
    <w:rsid w:val="00160B72"/>
    <w:rsid w:val="00170756"/>
    <w:rsid w:val="00170AAF"/>
    <w:rsid w:val="0018343F"/>
    <w:rsid w:val="00183A64"/>
    <w:rsid w:val="00190C9A"/>
    <w:rsid w:val="001938AA"/>
    <w:rsid w:val="00193949"/>
    <w:rsid w:val="001955E9"/>
    <w:rsid w:val="001A17BC"/>
    <w:rsid w:val="001A65AB"/>
    <w:rsid w:val="001B43D6"/>
    <w:rsid w:val="001B619F"/>
    <w:rsid w:val="001B6B46"/>
    <w:rsid w:val="001C2B99"/>
    <w:rsid w:val="001C3E2F"/>
    <w:rsid w:val="001D4728"/>
    <w:rsid w:val="001D5FE0"/>
    <w:rsid w:val="001E0398"/>
    <w:rsid w:val="001E11E3"/>
    <w:rsid w:val="001E2690"/>
    <w:rsid w:val="001E2DA8"/>
    <w:rsid w:val="001E2F23"/>
    <w:rsid w:val="001E4447"/>
    <w:rsid w:val="001E6504"/>
    <w:rsid w:val="001E6726"/>
    <w:rsid w:val="001F158A"/>
    <w:rsid w:val="001F230C"/>
    <w:rsid w:val="001F7F01"/>
    <w:rsid w:val="00205903"/>
    <w:rsid w:val="0021011C"/>
    <w:rsid w:val="00213238"/>
    <w:rsid w:val="00213A9B"/>
    <w:rsid w:val="00214500"/>
    <w:rsid w:val="00214BDB"/>
    <w:rsid w:val="00215ABF"/>
    <w:rsid w:val="0021692A"/>
    <w:rsid w:val="002208D0"/>
    <w:rsid w:val="00220A22"/>
    <w:rsid w:val="002238EA"/>
    <w:rsid w:val="00235A79"/>
    <w:rsid w:val="00246A43"/>
    <w:rsid w:val="00251B35"/>
    <w:rsid w:val="00251FCD"/>
    <w:rsid w:val="00253233"/>
    <w:rsid w:val="00257331"/>
    <w:rsid w:val="00261796"/>
    <w:rsid w:val="00264805"/>
    <w:rsid w:val="00272B53"/>
    <w:rsid w:val="002737FD"/>
    <w:rsid w:val="00276A31"/>
    <w:rsid w:val="00277ADB"/>
    <w:rsid w:val="00277B01"/>
    <w:rsid w:val="002824AE"/>
    <w:rsid w:val="002824C9"/>
    <w:rsid w:val="0028298F"/>
    <w:rsid w:val="00284CD0"/>
    <w:rsid w:val="00290938"/>
    <w:rsid w:val="0029175E"/>
    <w:rsid w:val="00295CE0"/>
    <w:rsid w:val="002A096E"/>
    <w:rsid w:val="002A1A5D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21111"/>
    <w:rsid w:val="00340614"/>
    <w:rsid w:val="00345305"/>
    <w:rsid w:val="0036712C"/>
    <w:rsid w:val="00367DCA"/>
    <w:rsid w:val="0038057F"/>
    <w:rsid w:val="00386190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B303F"/>
    <w:rsid w:val="003C4092"/>
    <w:rsid w:val="003C7105"/>
    <w:rsid w:val="003C7AE0"/>
    <w:rsid w:val="003D2DD4"/>
    <w:rsid w:val="003E017A"/>
    <w:rsid w:val="003E24B3"/>
    <w:rsid w:val="003E46D9"/>
    <w:rsid w:val="003E7708"/>
    <w:rsid w:val="003F25CB"/>
    <w:rsid w:val="003F320B"/>
    <w:rsid w:val="004060E8"/>
    <w:rsid w:val="0041151D"/>
    <w:rsid w:val="00412911"/>
    <w:rsid w:val="004130D3"/>
    <w:rsid w:val="00413D74"/>
    <w:rsid w:val="00416318"/>
    <w:rsid w:val="00417ED0"/>
    <w:rsid w:val="00420E60"/>
    <w:rsid w:val="004268A7"/>
    <w:rsid w:val="004323B0"/>
    <w:rsid w:val="00432CE9"/>
    <w:rsid w:val="004336DB"/>
    <w:rsid w:val="004413B9"/>
    <w:rsid w:val="004478A2"/>
    <w:rsid w:val="00454C65"/>
    <w:rsid w:val="004556E3"/>
    <w:rsid w:val="004569BD"/>
    <w:rsid w:val="00456B8A"/>
    <w:rsid w:val="0046124E"/>
    <w:rsid w:val="00464F3C"/>
    <w:rsid w:val="004730D8"/>
    <w:rsid w:val="00474DE7"/>
    <w:rsid w:val="00477C96"/>
    <w:rsid w:val="00486304"/>
    <w:rsid w:val="00486629"/>
    <w:rsid w:val="00490C12"/>
    <w:rsid w:val="00497BED"/>
    <w:rsid w:val="004A61C2"/>
    <w:rsid w:val="004A73BF"/>
    <w:rsid w:val="004B32C5"/>
    <w:rsid w:val="004B5F1D"/>
    <w:rsid w:val="004B6835"/>
    <w:rsid w:val="004C4441"/>
    <w:rsid w:val="004D24C1"/>
    <w:rsid w:val="004D6D17"/>
    <w:rsid w:val="004D7232"/>
    <w:rsid w:val="004E0AD7"/>
    <w:rsid w:val="004E18FD"/>
    <w:rsid w:val="004E339A"/>
    <w:rsid w:val="004E6DE5"/>
    <w:rsid w:val="004E7745"/>
    <w:rsid w:val="004F2AFB"/>
    <w:rsid w:val="004F35D5"/>
    <w:rsid w:val="004F6FD5"/>
    <w:rsid w:val="00501CB9"/>
    <w:rsid w:val="005108D5"/>
    <w:rsid w:val="00512E63"/>
    <w:rsid w:val="005245F8"/>
    <w:rsid w:val="00524DFE"/>
    <w:rsid w:val="00526DE2"/>
    <w:rsid w:val="00534451"/>
    <w:rsid w:val="00535200"/>
    <w:rsid w:val="005372FC"/>
    <w:rsid w:val="00547E89"/>
    <w:rsid w:val="00547F7D"/>
    <w:rsid w:val="0055175D"/>
    <w:rsid w:val="005521A0"/>
    <w:rsid w:val="005521D8"/>
    <w:rsid w:val="0055535D"/>
    <w:rsid w:val="0056063E"/>
    <w:rsid w:val="00564524"/>
    <w:rsid w:val="005651C7"/>
    <w:rsid w:val="005659D2"/>
    <w:rsid w:val="00565CF2"/>
    <w:rsid w:val="00566BC0"/>
    <w:rsid w:val="005711B5"/>
    <w:rsid w:val="0057659D"/>
    <w:rsid w:val="00580A29"/>
    <w:rsid w:val="00592170"/>
    <w:rsid w:val="005A2CE8"/>
    <w:rsid w:val="005B397D"/>
    <w:rsid w:val="005B4BC4"/>
    <w:rsid w:val="005B772D"/>
    <w:rsid w:val="005C252C"/>
    <w:rsid w:val="005D4644"/>
    <w:rsid w:val="005D486D"/>
    <w:rsid w:val="005D5995"/>
    <w:rsid w:val="005E17DC"/>
    <w:rsid w:val="005E3BF5"/>
    <w:rsid w:val="005F5AE4"/>
    <w:rsid w:val="006001D2"/>
    <w:rsid w:val="0060067E"/>
    <w:rsid w:val="006074D5"/>
    <w:rsid w:val="006078B2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33F7"/>
    <w:rsid w:val="00624694"/>
    <w:rsid w:val="00640B01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6BDA"/>
    <w:rsid w:val="006877B6"/>
    <w:rsid w:val="00694ADE"/>
    <w:rsid w:val="00695118"/>
    <w:rsid w:val="006952D2"/>
    <w:rsid w:val="006A14D4"/>
    <w:rsid w:val="006A15A4"/>
    <w:rsid w:val="006A388C"/>
    <w:rsid w:val="006A3EBA"/>
    <w:rsid w:val="006B053E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706C8F"/>
    <w:rsid w:val="00710993"/>
    <w:rsid w:val="007130A8"/>
    <w:rsid w:val="007157AE"/>
    <w:rsid w:val="00716637"/>
    <w:rsid w:val="0071799F"/>
    <w:rsid w:val="00734513"/>
    <w:rsid w:val="00734CDA"/>
    <w:rsid w:val="007362D6"/>
    <w:rsid w:val="00737008"/>
    <w:rsid w:val="00737CE9"/>
    <w:rsid w:val="00741EE8"/>
    <w:rsid w:val="00751400"/>
    <w:rsid w:val="0075576E"/>
    <w:rsid w:val="0076123B"/>
    <w:rsid w:val="00761986"/>
    <w:rsid w:val="00764059"/>
    <w:rsid w:val="007665F6"/>
    <w:rsid w:val="00771302"/>
    <w:rsid w:val="00784D5B"/>
    <w:rsid w:val="00785EF6"/>
    <w:rsid w:val="00786C53"/>
    <w:rsid w:val="00793580"/>
    <w:rsid w:val="007A06A5"/>
    <w:rsid w:val="007A1ED6"/>
    <w:rsid w:val="007A4F1D"/>
    <w:rsid w:val="007B53B8"/>
    <w:rsid w:val="007B7ABE"/>
    <w:rsid w:val="007B7D0C"/>
    <w:rsid w:val="007C263E"/>
    <w:rsid w:val="007C61A8"/>
    <w:rsid w:val="007C6AAD"/>
    <w:rsid w:val="007D10DC"/>
    <w:rsid w:val="007D42D5"/>
    <w:rsid w:val="007D5AC1"/>
    <w:rsid w:val="007D69E5"/>
    <w:rsid w:val="007E1A92"/>
    <w:rsid w:val="007F5F20"/>
    <w:rsid w:val="0080300C"/>
    <w:rsid w:val="00815DCC"/>
    <w:rsid w:val="00822254"/>
    <w:rsid w:val="00824AB2"/>
    <w:rsid w:val="00827355"/>
    <w:rsid w:val="00832378"/>
    <w:rsid w:val="0083281A"/>
    <w:rsid w:val="00833356"/>
    <w:rsid w:val="0083504C"/>
    <w:rsid w:val="00840C51"/>
    <w:rsid w:val="00850708"/>
    <w:rsid w:val="00861F16"/>
    <w:rsid w:val="00863ED4"/>
    <w:rsid w:val="00873B03"/>
    <w:rsid w:val="00877669"/>
    <w:rsid w:val="00881926"/>
    <w:rsid w:val="008871B1"/>
    <w:rsid w:val="0088740C"/>
    <w:rsid w:val="00890B23"/>
    <w:rsid w:val="008946D5"/>
    <w:rsid w:val="008A29F7"/>
    <w:rsid w:val="008B2053"/>
    <w:rsid w:val="008C2959"/>
    <w:rsid w:val="008C6002"/>
    <w:rsid w:val="008C602A"/>
    <w:rsid w:val="008C616A"/>
    <w:rsid w:val="008D2796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1783E"/>
    <w:rsid w:val="00925CAA"/>
    <w:rsid w:val="009416BE"/>
    <w:rsid w:val="009455A5"/>
    <w:rsid w:val="00951419"/>
    <w:rsid w:val="00953CB3"/>
    <w:rsid w:val="00957114"/>
    <w:rsid w:val="00971CA2"/>
    <w:rsid w:val="0097289A"/>
    <w:rsid w:val="00983AE3"/>
    <w:rsid w:val="009945AD"/>
    <w:rsid w:val="009A0EA9"/>
    <w:rsid w:val="009B4D07"/>
    <w:rsid w:val="009C2EF4"/>
    <w:rsid w:val="009C6272"/>
    <w:rsid w:val="009C6647"/>
    <w:rsid w:val="009D2477"/>
    <w:rsid w:val="009D247B"/>
    <w:rsid w:val="009D3274"/>
    <w:rsid w:val="009E200D"/>
    <w:rsid w:val="009F1CD1"/>
    <w:rsid w:val="009F2DC1"/>
    <w:rsid w:val="00A00F16"/>
    <w:rsid w:val="00A057F1"/>
    <w:rsid w:val="00A123C9"/>
    <w:rsid w:val="00A12E02"/>
    <w:rsid w:val="00A13375"/>
    <w:rsid w:val="00A13DC5"/>
    <w:rsid w:val="00A15FB1"/>
    <w:rsid w:val="00A2470C"/>
    <w:rsid w:val="00A2549F"/>
    <w:rsid w:val="00A31738"/>
    <w:rsid w:val="00A37E8F"/>
    <w:rsid w:val="00A509CB"/>
    <w:rsid w:val="00A564A9"/>
    <w:rsid w:val="00A574CD"/>
    <w:rsid w:val="00A61293"/>
    <w:rsid w:val="00A65D9D"/>
    <w:rsid w:val="00A666F0"/>
    <w:rsid w:val="00A700D4"/>
    <w:rsid w:val="00A7041B"/>
    <w:rsid w:val="00A745A7"/>
    <w:rsid w:val="00A80198"/>
    <w:rsid w:val="00A826FE"/>
    <w:rsid w:val="00A87BD2"/>
    <w:rsid w:val="00A87CEC"/>
    <w:rsid w:val="00A92C90"/>
    <w:rsid w:val="00A93039"/>
    <w:rsid w:val="00A94B79"/>
    <w:rsid w:val="00AA4D9E"/>
    <w:rsid w:val="00AB209A"/>
    <w:rsid w:val="00AC784A"/>
    <w:rsid w:val="00AE0034"/>
    <w:rsid w:val="00AE72C0"/>
    <w:rsid w:val="00AF01E2"/>
    <w:rsid w:val="00AF0D0A"/>
    <w:rsid w:val="00AF2DB4"/>
    <w:rsid w:val="00AF3BBF"/>
    <w:rsid w:val="00B11C41"/>
    <w:rsid w:val="00B17236"/>
    <w:rsid w:val="00B20B3E"/>
    <w:rsid w:val="00B24CA3"/>
    <w:rsid w:val="00B267F5"/>
    <w:rsid w:val="00B26A5A"/>
    <w:rsid w:val="00B3059B"/>
    <w:rsid w:val="00B30707"/>
    <w:rsid w:val="00B30918"/>
    <w:rsid w:val="00B34E62"/>
    <w:rsid w:val="00B40C55"/>
    <w:rsid w:val="00B4127A"/>
    <w:rsid w:val="00B62F80"/>
    <w:rsid w:val="00B63133"/>
    <w:rsid w:val="00B64589"/>
    <w:rsid w:val="00B70876"/>
    <w:rsid w:val="00B7152F"/>
    <w:rsid w:val="00B73862"/>
    <w:rsid w:val="00B85D01"/>
    <w:rsid w:val="00B911C0"/>
    <w:rsid w:val="00B9148F"/>
    <w:rsid w:val="00B923B3"/>
    <w:rsid w:val="00B93AAF"/>
    <w:rsid w:val="00B9764F"/>
    <w:rsid w:val="00B97F19"/>
    <w:rsid w:val="00BA018F"/>
    <w:rsid w:val="00BA3372"/>
    <w:rsid w:val="00BA6A5D"/>
    <w:rsid w:val="00BB6406"/>
    <w:rsid w:val="00BB7100"/>
    <w:rsid w:val="00BC3FE5"/>
    <w:rsid w:val="00BC4D6F"/>
    <w:rsid w:val="00BC5075"/>
    <w:rsid w:val="00BD1006"/>
    <w:rsid w:val="00BD6627"/>
    <w:rsid w:val="00BE0FC1"/>
    <w:rsid w:val="00BE34C5"/>
    <w:rsid w:val="00BF2C04"/>
    <w:rsid w:val="00C065D9"/>
    <w:rsid w:val="00C07260"/>
    <w:rsid w:val="00C119B0"/>
    <w:rsid w:val="00C160A5"/>
    <w:rsid w:val="00C16E1A"/>
    <w:rsid w:val="00C25407"/>
    <w:rsid w:val="00C279C9"/>
    <w:rsid w:val="00C3734D"/>
    <w:rsid w:val="00C4216E"/>
    <w:rsid w:val="00C50DBB"/>
    <w:rsid w:val="00C52F92"/>
    <w:rsid w:val="00C714FB"/>
    <w:rsid w:val="00C72020"/>
    <w:rsid w:val="00C751CB"/>
    <w:rsid w:val="00C75EC8"/>
    <w:rsid w:val="00C83DC0"/>
    <w:rsid w:val="00C875D7"/>
    <w:rsid w:val="00C91E9E"/>
    <w:rsid w:val="00C96836"/>
    <w:rsid w:val="00CA645B"/>
    <w:rsid w:val="00CA7B07"/>
    <w:rsid w:val="00CB0577"/>
    <w:rsid w:val="00CB1357"/>
    <w:rsid w:val="00CB48F8"/>
    <w:rsid w:val="00CB5F47"/>
    <w:rsid w:val="00CC03B3"/>
    <w:rsid w:val="00CC0744"/>
    <w:rsid w:val="00CD15E6"/>
    <w:rsid w:val="00CD5B35"/>
    <w:rsid w:val="00CE0ACC"/>
    <w:rsid w:val="00CE6C50"/>
    <w:rsid w:val="00CF179B"/>
    <w:rsid w:val="00CF32F1"/>
    <w:rsid w:val="00CF6B3F"/>
    <w:rsid w:val="00D05E23"/>
    <w:rsid w:val="00D1098A"/>
    <w:rsid w:val="00D10C58"/>
    <w:rsid w:val="00D278F8"/>
    <w:rsid w:val="00D334BC"/>
    <w:rsid w:val="00D3445C"/>
    <w:rsid w:val="00D348B0"/>
    <w:rsid w:val="00D3670C"/>
    <w:rsid w:val="00D418DD"/>
    <w:rsid w:val="00D41A2D"/>
    <w:rsid w:val="00D50376"/>
    <w:rsid w:val="00D51321"/>
    <w:rsid w:val="00D51A5C"/>
    <w:rsid w:val="00D5706F"/>
    <w:rsid w:val="00D60C94"/>
    <w:rsid w:val="00D6463C"/>
    <w:rsid w:val="00D66588"/>
    <w:rsid w:val="00D72677"/>
    <w:rsid w:val="00D743D1"/>
    <w:rsid w:val="00D83470"/>
    <w:rsid w:val="00D90593"/>
    <w:rsid w:val="00D90F8D"/>
    <w:rsid w:val="00D943D7"/>
    <w:rsid w:val="00D977C5"/>
    <w:rsid w:val="00D97C9E"/>
    <w:rsid w:val="00DA082D"/>
    <w:rsid w:val="00DB07B5"/>
    <w:rsid w:val="00DB4667"/>
    <w:rsid w:val="00DB5673"/>
    <w:rsid w:val="00DB612E"/>
    <w:rsid w:val="00DC216E"/>
    <w:rsid w:val="00DC2A4A"/>
    <w:rsid w:val="00DC47FD"/>
    <w:rsid w:val="00DC782D"/>
    <w:rsid w:val="00DC7ACA"/>
    <w:rsid w:val="00DD04C0"/>
    <w:rsid w:val="00DD6337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374C"/>
    <w:rsid w:val="00E37B5E"/>
    <w:rsid w:val="00E41C09"/>
    <w:rsid w:val="00E473EB"/>
    <w:rsid w:val="00E50A29"/>
    <w:rsid w:val="00E53793"/>
    <w:rsid w:val="00E5421D"/>
    <w:rsid w:val="00E55666"/>
    <w:rsid w:val="00E62678"/>
    <w:rsid w:val="00E85A23"/>
    <w:rsid w:val="00E9164E"/>
    <w:rsid w:val="00E92ADD"/>
    <w:rsid w:val="00E93F24"/>
    <w:rsid w:val="00E9456D"/>
    <w:rsid w:val="00EA03F2"/>
    <w:rsid w:val="00EA4A36"/>
    <w:rsid w:val="00EA64E4"/>
    <w:rsid w:val="00EB51BE"/>
    <w:rsid w:val="00EB593B"/>
    <w:rsid w:val="00EC57DD"/>
    <w:rsid w:val="00EC7734"/>
    <w:rsid w:val="00ED3AF2"/>
    <w:rsid w:val="00ED79E9"/>
    <w:rsid w:val="00EE00BA"/>
    <w:rsid w:val="00EE6C78"/>
    <w:rsid w:val="00EE75DB"/>
    <w:rsid w:val="00F02B03"/>
    <w:rsid w:val="00F0441F"/>
    <w:rsid w:val="00F265EC"/>
    <w:rsid w:val="00F300FA"/>
    <w:rsid w:val="00F33635"/>
    <w:rsid w:val="00F34524"/>
    <w:rsid w:val="00F360ED"/>
    <w:rsid w:val="00F375FD"/>
    <w:rsid w:val="00F406CE"/>
    <w:rsid w:val="00F43127"/>
    <w:rsid w:val="00F4458A"/>
    <w:rsid w:val="00F5318E"/>
    <w:rsid w:val="00F53C9E"/>
    <w:rsid w:val="00F5439E"/>
    <w:rsid w:val="00F55B29"/>
    <w:rsid w:val="00F56394"/>
    <w:rsid w:val="00F605BA"/>
    <w:rsid w:val="00F6126E"/>
    <w:rsid w:val="00F622AA"/>
    <w:rsid w:val="00F627A7"/>
    <w:rsid w:val="00F635DA"/>
    <w:rsid w:val="00F64D57"/>
    <w:rsid w:val="00F65A03"/>
    <w:rsid w:val="00F67740"/>
    <w:rsid w:val="00F75AFA"/>
    <w:rsid w:val="00F76899"/>
    <w:rsid w:val="00F9296A"/>
    <w:rsid w:val="00FA42E4"/>
    <w:rsid w:val="00FA5BEE"/>
    <w:rsid w:val="00FB3083"/>
    <w:rsid w:val="00FB40E4"/>
    <w:rsid w:val="00FB435D"/>
    <w:rsid w:val="00FC3CD1"/>
    <w:rsid w:val="00FC6C37"/>
    <w:rsid w:val="00FC7B9B"/>
    <w:rsid w:val="00FD5515"/>
    <w:rsid w:val="00FD7487"/>
    <w:rsid w:val="00FE45F6"/>
    <w:rsid w:val="00FE506B"/>
    <w:rsid w:val="00FF3840"/>
    <w:rsid w:val="00FF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</TotalTime>
  <Pages>7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2</cp:revision>
  <cp:lastPrinted>2024-03-18T17:20:00Z</cp:lastPrinted>
  <dcterms:created xsi:type="dcterms:W3CDTF">2024-07-02T17:50:00Z</dcterms:created>
  <dcterms:modified xsi:type="dcterms:W3CDTF">2024-07-02T17:50:00Z</dcterms:modified>
</cp:coreProperties>
</file>