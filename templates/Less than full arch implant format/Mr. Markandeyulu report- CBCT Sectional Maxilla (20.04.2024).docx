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815"/>
        <w:gridCol w:w="5456"/>
      </w:tblGrid>
      <w:tr w:rsidR="001F7F01" w:rsidRPr="004730D8" w14:paraId="392A2775" w14:textId="77777777" w:rsidTr="005A1512">
        <w:trPr>
          <w:trHeight w:val="553"/>
        </w:trPr>
        <w:tc>
          <w:tcPr>
            <w:tcW w:w="2344" w:type="pct"/>
          </w:tcPr>
          <w:p w14:paraId="4D354F41" w14:textId="49F6DE89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C44947">
              <w:rPr>
                <w:sz w:val="28"/>
              </w:rPr>
              <w:t xml:space="preserve">Mr. </w:t>
            </w:r>
            <w:proofErr w:type="spellStart"/>
            <w:r w:rsidR="00C44947">
              <w:rPr>
                <w:sz w:val="28"/>
              </w:rPr>
              <w:t>Markandeyulu</w:t>
            </w:r>
            <w:proofErr w:type="spellEnd"/>
          </w:p>
        </w:tc>
        <w:tc>
          <w:tcPr>
            <w:tcW w:w="2656" w:type="pct"/>
          </w:tcPr>
          <w:p w14:paraId="112E52C6" w14:textId="5D2BB65C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C44947">
              <w:rPr>
                <w:sz w:val="28"/>
              </w:rPr>
              <w:t>20.04</w:t>
            </w:r>
            <w:r w:rsidR="00003E31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5A1512">
        <w:trPr>
          <w:trHeight w:val="553"/>
        </w:trPr>
        <w:tc>
          <w:tcPr>
            <w:tcW w:w="2344" w:type="pct"/>
          </w:tcPr>
          <w:p w14:paraId="21388FD1" w14:textId="6C4C9C74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="00D0175C">
              <w:rPr>
                <w:b/>
                <w:bCs/>
                <w:sz w:val="28"/>
              </w:rPr>
              <w:t xml:space="preserve"> </w:t>
            </w:r>
            <w:r w:rsidR="00C44947">
              <w:rPr>
                <w:sz w:val="28"/>
              </w:rPr>
              <w:t>59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C44947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56" w:type="pct"/>
          </w:tcPr>
          <w:p w14:paraId="11F21660" w14:textId="4D34AF9F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5A1512">
              <w:rPr>
                <w:sz w:val="28"/>
              </w:rPr>
              <w:t xml:space="preserve">Sectional </w:t>
            </w:r>
            <w:r w:rsidR="003F7006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5A1512">
        <w:trPr>
          <w:trHeight w:val="553"/>
        </w:trPr>
        <w:tc>
          <w:tcPr>
            <w:tcW w:w="2344" w:type="pct"/>
          </w:tcPr>
          <w:p w14:paraId="37131503" w14:textId="0D553EA2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A1512">
              <w:rPr>
                <w:sz w:val="28"/>
              </w:rPr>
              <w:t xml:space="preserve">Dr. </w:t>
            </w:r>
            <w:proofErr w:type="spellStart"/>
            <w:r w:rsidR="005A1512">
              <w:rPr>
                <w:sz w:val="28"/>
              </w:rPr>
              <w:t>Nethaji</w:t>
            </w:r>
            <w:proofErr w:type="spellEnd"/>
          </w:p>
        </w:tc>
        <w:tc>
          <w:tcPr>
            <w:tcW w:w="2656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1B527F78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5A1512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3F7006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1B527F78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5A1512">
                        <w:rPr>
                          <w:sz w:val="28"/>
                        </w:rPr>
                        <w:t xml:space="preserve">Sectional </w:t>
                      </w:r>
                      <w:r w:rsidR="003F7006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06F0554D" w14:textId="7BCEC90F" w:rsidR="001C66CD" w:rsidRDefault="001C66CD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Completely missing crown and root portion in relation to: </w:t>
      </w:r>
      <w:r w:rsidR="009A3ECB">
        <w:rPr>
          <w:sz w:val="28"/>
        </w:rPr>
        <w:t>13</w:t>
      </w:r>
      <w:r>
        <w:rPr>
          <w:sz w:val="28"/>
        </w:rPr>
        <w:t>.</w:t>
      </w:r>
    </w:p>
    <w:p w14:paraId="066F1303" w14:textId="7C5BBB64" w:rsidR="00A22816" w:rsidRDefault="00A22816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Fractured crown in relation to 12, 14.</w:t>
      </w:r>
    </w:p>
    <w:p w14:paraId="7D109A6D" w14:textId="05BEB6FA" w:rsidR="00A22816" w:rsidRDefault="00A22816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Hyperdense crown structure evident in relation to 15, 16, 17.</w:t>
      </w:r>
    </w:p>
    <w:p w14:paraId="09184CBB" w14:textId="72F1EB3F" w:rsidR="00A22816" w:rsidRDefault="00A22816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Presence of hyperdense restorative material within the pulp canal of </w:t>
      </w:r>
      <w:r w:rsidR="00CF3D03">
        <w:rPr>
          <w:sz w:val="28"/>
        </w:rPr>
        <w:t>12, 24.</w:t>
      </w:r>
    </w:p>
    <w:p w14:paraId="553B5FC5" w14:textId="2A600251" w:rsidR="006D3FEC" w:rsidRPr="007F66F3" w:rsidRDefault="009E6CF5" w:rsidP="007F66F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pattern.</w:t>
      </w:r>
    </w:p>
    <w:tbl>
      <w:tblPr>
        <w:tblpPr w:leftFromText="180" w:rightFromText="180" w:vertAnchor="text" w:horzAnchor="margin" w:tblpXSpec="center" w:tblpY="1139"/>
        <w:tblW w:w="490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55"/>
        <w:gridCol w:w="1869"/>
        <w:gridCol w:w="1867"/>
        <w:gridCol w:w="1864"/>
      </w:tblGrid>
      <w:tr w:rsidR="00CF3D03" w14:paraId="00C45E28" w14:textId="77777777" w:rsidTr="003E58E6">
        <w:trPr>
          <w:trHeight w:val="529"/>
        </w:trPr>
        <w:tc>
          <w:tcPr>
            <w:tcW w:w="2215" w:type="pct"/>
          </w:tcPr>
          <w:p w14:paraId="7203E407" w14:textId="77777777" w:rsidR="00CF3D03" w:rsidRPr="0050224B" w:rsidRDefault="00CF3D03" w:rsidP="00CF3D03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29" w:type="pct"/>
          </w:tcPr>
          <w:p w14:paraId="1A4FE1DF" w14:textId="77777777" w:rsidR="00CF3D03" w:rsidRDefault="00CF3D03" w:rsidP="00CF3D0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12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28" w:type="pct"/>
          </w:tcPr>
          <w:p w14:paraId="0598EF46" w14:textId="77777777" w:rsidR="00CF3D03" w:rsidRDefault="00CF3D03" w:rsidP="00CF3D0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13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27" w:type="pct"/>
          </w:tcPr>
          <w:p w14:paraId="571FF9F0" w14:textId="77777777" w:rsidR="00CF3D03" w:rsidRDefault="00CF3D03" w:rsidP="00CF3D0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14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CF3D03" w14:paraId="461A0383" w14:textId="77777777" w:rsidTr="003E58E6">
        <w:trPr>
          <w:trHeight w:val="617"/>
        </w:trPr>
        <w:tc>
          <w:tcPr>
            <w:tcW w:w="2215" w:type="pct"/>
          </w:tcPr>
          <w:p w14:paraId="085CE293" w14:textId="77777777" w:rsidR="00CF3D03" w:rsidRDefault="00CF3D03" w:rsidP="00CF3D03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29" w:type="pct"/>
          </w:tcPr>
          <w:p w14:paraId="6E6CE42A" w14:textId="45019CF6" w:rsidR="00CF3D03" w:rsidRDefault="00FE45E0" w:rsidP="00CF3D0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4.74</w:t>
            </w:r>
          </w:p>
        </w:tc>
        <w:tc>
          <w:tcPr>
            <w:tcW w:w="928" w:type="pct"/>
          </w:tcPr>
          <w:p w14:paraId="6279FE87" w14:textId="4414BAAF" w:rsidR="00CF3D03" w:rsidRDefault="00FE45E0" w:rsidP="00CF3D0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8.75</w:t>
            </w:r>
          </w:p>
        </w:tc>
        <w:tc>
          <w:tcPr>
            <w:tcW w:w="927" w:type="pct"/>
          </w:tcPr>
          <w:p w14:paraId="7D266C69" w14:textId="1A57989B" w:rsidR="00CF3D03" w:rsidRDefault="00FE45E0" w:rsidP="00CF3D0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10.38</w:t>
            </w:r>
          </w:p>
        </w:tc>
      </w:tr>
      <w:tr w:rsidR="00CF3D03" w14:paraId="3B58003E" w14:textId="77777777" w:rsidTr="003E58E6">
        <w:trPr>
          <w:trHeight w:val="617"/>
        </w:trPr>
        <w:tc>
          <w:tcPr>
            <w:tcW w:w="2215" w:type="pct"/>
          </w:tcPr>
          <w:p w14:paraId="6F058CBB" w14:textId="77777777" w:rsidR="00CF3D03" w:rsidRPr="000F2EB0" w:rsidRDefault="00CF3D03" w:rsidP="00CF3D03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29" w:type="pct"/>
          </w:tcPr>
          <w:p w14:paraId="42F4E176" w14:textId="0BCF01CC" w:rsidR="00CF3D03" w:rsidRDefault="00FE45E0" w:rsidP="00CF3D0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4.54</w:t>
            </w:r>
          </w:p>
        </w:tc>
        <w:tc>
          <w:tcPr>
            <w:tcW w:w="928" w:type="pct"/>
          </w:tcPr>
          <w:p w14:paraId="477A4BB3" w14:textId="7C21ADED" w:rsidR="00CF3D03" w:rsidRDefault="00FE45E0" w:rsidP="00CF3D0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7.81</w:t>
            </w:r>
          </w:p>
        </w:tc>
        <w:tc>
          <w:tcPr>
            <w:tcW w:w="927" w:type="pct"/>
          </w:tcPr>
          <w:p w14:paraId="39B6F815" w14:textId="55658490" w:rsidR="00CF3D03" w:rsidRDefault="00FE45E0" w:rsidP="00CF3D0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9.51</w:t>
            </w:r>
          </w:p>
        </w:tc>
      </w:tr>
      <w:tr w:rsidR="00CF3D03" w14:paraId="3EE0CA1A" w14:textId="77777777" w:rsidTr="003E58E6">
        <w:trPr>
          <w:trHeight w:val="617"/>
        </w:trPr>
        <w:tc>
          <w:tcPr>
            <w:tcW w:w="2215" w:type="pct"/>
          </w:tcPr>
          <w:p w14:paraId="3A0E105B" w14:textId="77777777" w:rsidR="00CF3D03" w:rsidRDefault="00CF3D03" w:rsidP="00CF3D03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nasal </w:t>
            </w:r>
            <w:proofErr w:type="gramStart"/>
            <w:r>
              <w:rPr>
                <w:sz w:val="24"/>
              </w:rPr>
              <w:t>cavity  (</w:t>
            </w:r>
            <w:proofErr w:type="gramEnd"/>
            <w:r>
              <w:rPr>
                <w:sz w:val="24"/>
              </w:rPr>
              <w:t>in mm)</w:t>
            </w:r>
          </w:p>
        </w:tc>
        <w:tc>
          <w:tcPr>
            <w:tcW w:w="929" w:type="pct"/>
          </w:tcPr>
          <w:p w14:paraId="489657FD" w14:textId="11CAE28D" w:rsidR="00CF3D03" w:rsidRDefault="00FE45E0" w:rsidP="00CF3D0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15.22</w:t>
            </w:r>
          </w:p>
        </w:tc>
        <w:tc>
          <w:tcPr>
            <w:tcW w:w="928" w:type="pct"/>
          </w:tcPr>
          <w:p w14:paraId="4ABA5216" w14:textId="390D9EB0" w:rsidR="00CF3D03" w:rsidRDefault="00FE45E0" w:rsidP="00CF3D0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21.61</w:t>
            </w:r>
          </w:p>
        </w:tc>
        <w:tc>
          <w:tcPr>
            <w:tcW w:w="927" w:type="pct"/>
          </w:tcPr>
          <w:p w14:paraId="68EBF347" w14:textId="1BC229C4" w:rsidR="00CF3D03" w:rsidRDefault="00FE45E0" w:rsidP="00CF3D0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13.59</w:t>
            </w:r>
          </w:p>
        </w:tc>
      </w:tr>
    </w:tbl>
    <w:tbl>
      <w:tblPr>
        <w:tblpPr w:leftFromText="180" w:rightFromText="180" w:vertAnchor="text" w:horzAnchor="margin" w:tblpXSpec="center" w:tblpY="4034"/>
        <w:tblW w:w="491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1"/>
        <w:gridCol w:w="1833"/>
        <w:gridCol w:w="1928"/>
        <w:gridCol w:w="1922"/>
      </w:tblGrid>
      <w:tr w:rsidR="003E58E6" w14:paraId="13FD71C0" w14:textId="77777777" w:rsidTr="00127AA5">
        <w:trPr>
          <w:trHeight w:val="491"/>
        </w:trPr>
        <w:tc>
          <w:tcPr>
            <w:tcW w:w="2179" w:type="pct"/>
          </w:tcPr>
          <w:p w14:paraId="33059E4A" w14:textId="77777777" w:rsidR="003E58E6" w:rsidRPr="0050224B" w:rsidRDefault="003E58E6" w:rsidP="003E58E6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10" w:type="pct"/>
          </w:tcPr>
          <w:p w14:paraId="0BF5979F" w14:textId="173B886A" w:rsidR="003E58E6" w:rsidRDefault="003E58E6" w:rsidP="003E58E6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7" w:type="pct"/>
          </w:tcPr>
          <w:p w14:paraId="424B6307" w14:textId="626721A6" w:rsidR="003E58E6" w:rsidRDefault="003E58E6" w:rsidP="003E58E6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1</w:t>
            </w:r>
            <w:r>
              <w:rPr>
                <w:b/>
                <w:spacing w:val="-1"/>
                <w:sz w:val="24"/>
              </w:rPr>
              <w:t>6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4" w:type="pct"/>
          </w:tcPr>
          <w:p w14:paraId="79963F0B" w14:textId="1C2539A7" w:rsidR="003E58E6" w:rsidRDefault="003E58E6" w:rsidP="003E58E6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17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3E58E6" w14:paraId="1A988610" w14:textId="77777777" w:rsidTr="00127AA5">
        <w:trPr>
          <w:trHeight w:val="573"/>
        </w:trPr>
        <w:tc>
          <w:tcPr>
            <w:tcW w:w="2179" w:type="pct"/>
          </w:tcPr>
          <w:p w14:paraId="7D0183D3" w14:textId="77777777" w:rsidR="003E58E6" w:rsidRDefault="003E58E6" w:rsidP="003E58E6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10" w:type="pct"/>
          </w:tcPr>
          <w:p w14:paraId="42293F05" w14:textId="2E1AD9E7" w:rsidR="003E58E6" w:rsidRDefault="00FE45E0" w:rsidP="003E58E6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10.46</w:t>
            </w:r>
          </w:p>
        </w:tc>
        <w:tc>
          <w:tcPr>
            <w:tcW w:w="957" w:type="pct"/>
          </w:tcPr>
          <w:p w14:paraId="112C4EEF" w14:textId="3BD57664" w:rsidR="003E58E6" w:rsidRDefault="00FE45E0" w:rsidP="003E58E6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954" w:type="pct"/>
          </w:tcPr>
          <w:p w14:paraId="3E2B34E2" w14:textId="1E8748DB" w:rsidR="003E58E6" w:rsidRDefault="00FE45E0" w:rsidP="003E58E6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3E58E6" w14:paraId="2594141A" w14:textId="77777777" w:rsidTr="00127AA5">
        <w:trPr>
          <w:trHeight w:val="573"/>
        </w:trPr>
        <w:tc>
          <w:tcPr>
            <w:tcW w:w="2179" w:type="pct"/>
          </w:tcPr>
          <w:p w14:paraId="685BE3FC" w14:textId="77777777" w:rsidR="003E58E6" w:rsidRPr="000F2EB0" w:rsidRDefault="003E58E6" w:rsidP="003E58E6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10" w:type="pct"/>
          </w:tcPr>
          <w:p w14:paraId="5AD48926" w14:textId="3CE82758" w:rsidR="003E58E6" w:rsidRDefault="00FE45E0" w:rsidP="003E58E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11.51</w:t>
            </w:r>
          </w:p>
        </w:tc>
        <w:tc>
          <w:tcPr>
            <w:tcW w:w="957" w:type="pct"/>
          </w:tcPr>
          <w:p w14:paraId="11DAD738" w14:textId="072BB9A4" w:rsidR="003E58E6" w:rsidRDefault="00FE45E0" w:rsidP="003E58E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954" w:type="pct"/>
          </w:tcPr>
          <w:p w14:paraId="28462206" w14:textId="4702C59C" w:rsidR="003E58E6" w:rsidRDefault="00FE45E0" w:rsidP="003E58E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3E58E6" w14:paraId="6FF7E5AD" w14:textId="77777777" w:rsidTr="00127AA5">
        <w:trPr>
          <w:trHeight w:val="573"/>
        </w:trPr>
        <w:tc>
          <w:tcPr>
            <w:tcW w:w="2179" w:type="pct"/>
          </w:tcPr>
          <w:p w14:paraId="3CD3EDB5" w14:textId="77777777" w:rsidR="003E58E6" w:rsidRDefault="003E58E6" w:rsidP="003E58E6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maxillary </w:t>
            </w:r>
            <w:proofErr w:type="gramStart"/>
            <w:r>
              <w:rPr>
                <w:sz w:val="24"/>
              </w:rPr>
              <w:t>sinus  (</w:t>
            </w:r>
            <w:proofErr w:type="gramEnd"/>
            <w:r>
              <w:rPr>
                <w:sz w:val="24"/>
              </w:rPr>
              <w:t>in mm)</w:t>
            </w:r>
          </w:p>
        </w:tc>
        <w:tc>
          <w:tcPr>
            <w:tcW w:w="910" w:type="pct"/>
          </w:tcPr>
          <w:p w14:paraId="268DAD51" w14:textId="5DE1D5D7" w:rsidR="003E58E6" w:rsidRDefault="00FE45E0" w:rsidP="003E58E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10.62</w:t>
            </w:r>
          </w:p>
        </w:tc>
        <w:tc>
          <w:tcPr>
            <w:tcW w:w="957" w:type="pct"/>
          </w:tcPr>
          <w:p w14:paraId="1171781A" w14:textId="173D1CD1" w:rsidR="003E58E6" w:rsidRDefault="00FE45E0" w:rsidP="003E58E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2.84</w:t>
            </w:r>
          </w:p>
        </w:tc>
        <w:tc>
          <w:tcPr>
            <w:tcW w:w="954" w:type="pct"/>
          </w:tcPr>
          <w:p w14:paraId="2952FE70" w14:textId="28D62314" w:rsidR="003E58E6" w:rsidRDefault="00FE45E0" w:rsidP="003E58E6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7.16</w:t>
            </w:r>
          </w:p>
        </w:tc>
      </w:tr>
    </w:tbl>
    <w:p w14:paraId="7D39A302" w14:textId="50B62315" w:rsidR="00C44947" w:rsidRDefault="00CF3D03">
      <w:r>
        <w:rPr>
          <w:noProof/>
          <w:lang w:eastAsia="en-US"/>
        </w:rPr>
        <w:t xml:space="preserve"> </w: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6A38F2BE">
                <wp:simplePos x="0" y="0"/>
                <wp:positionH relativeFrom="margin">
                  <wp:align>center</wp:align>
                </wp:positionH>
                <wp:positionV relativeFrom="paragraph">
                  <wp:posOffset>143510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0;margin-top:11.3pt;width:350.3pt;height:37.6pt;z-index:2517498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US"/>
        </w:rPr>
        <w:t xml:space="preserve"> </w:t>
      </w:r>
      <w:r w:rsidR="006D3FEC">
        <w:br w:type="page"/>
      </w:r>
    </w:p>
    <w:p w14:paraId="61D5E7F3" w14:textId="63318148" w:rsidR="00205903" w:rsidRDefault="00205903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71DFB033" w:rsidR="00953CB3" w:rsidRDefault="00A27EA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9E6CF5">
        <w:rPr>
          <w:sz w:val="28"/>
        </w:rPr>
        <w:t xml:space="preserve"> e</w:t>
      </w:r>
      <w:r w:rsidR="001D5E4D">
        <w:rPr>
          <w:sz w:val="28"/>
        </w:rPr>
        <w:t xml:space="preserve">dentulous </w:t>
      </w:r>
      <w:r w:rsidR="00953CB3">
        <w:rPr>
          <w:sz w:val="28"/>
        </w:rPr>
        <w:t>maxillary arch.</w:t>
      </w:r>
    </w:p>
    <w:p w14:paraId="5EF0A2EC" w14:textId="34C295A8" w:rsidR="00DD7869" w:rsidRDefault="00DD7869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Fractured crown: 12, 14.</w:t>
      </w:r>
    </w:p>
    <w:p w14:paraId="5954B998" w14:textId="31989F28" w:rsidR="00DD7869" w:rsidRDefault="00DD7869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Crown in relation to 15, 16, 17.</w:t>
      </w:r>
    </w:p>
    <w:p w14:paraId="3AD95291" w14:textId="4D14B781" w:rsidR="001D5E4D" w:rsidRDefault="001D5E4D" w:rsidP="009E6CF5">
      <w:pPr>
        <w:pStyle w:val="ListParagraph"/>
        <w:spacing w:line="600" w:lineRule="auto"/>
        <w:jc w:val="both"/>
        <w:rPr>
          <w:sz w:val="28"/>
        </w:rPr>
      </w:pP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54912755" w:rsidR="00A041D5" w:rsidRDefault="00CF3D03" w:rsidP="00A041D5">
      <w:r w:rsidRPr="000B5469">
        <w:rPr>
          <w:noProof/>
        </w:rPr>
        <w:t xml:space="preserve"> </w:t>
      </w:r>
      <w:r w:rsidR="00A041D5"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41D5"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08F28DE4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3BB3DBF9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6EF2885F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3DA3085C" w:rsidR="00205903" w:rsidRDefault="00205903" w:rsidP="00B923B3">
      <w:pPr>
        <w:tabs>
          <w:tab w:val="left" w:pos="10260"/>
        </w:tabs>
        <w:ind w:firstLine="450"/>
        <w:jc w:val="both"/>
      </w:pPr>
    </w:p>
    <w:p w14:paraId="2ABB99BE" w14:textId="303AA7ED" w:rsidR="00663240" w:rsidRDefault="00663240" w:rsidP="00663240">
      <w:pPr>
        <w:jc w:val="center"/>
        <w:rPr>
          <w:b/>
        </w:rPr>
      </w:pPr>
      <w:r>
        <w:rPr>
          <w:b/>
        </w:rPr>
        <w:t>RECONSTRUCTED PANORAMIC VIEW</w:t>
      </w:r>
    </w:p>
    <w:p w14:paraId="18CF1963" w14:textId="5548F71A" w:rsidR="00876ADE" w:rsidRDefault="00663240" w:rsidP="00876ADE">
      <w:pPr>
        <w:jc w:val="center"/>
        <w:rPr>
          <w:b/>
        </w:rPr>
      </w:pPr>
      <w:r w:rsidRPr="00663240">
        <w:rPr>
          <w:b/>
        </w:rPr>
        <w:drawing>
          <wp:anchor distT="0" distB="0" distL="114300" distR="114300" simplePos="0" relativeHeight="251752960" behindDoc="1" locked="0" layoutInCell="1" allowOverlap="1" wp14:anchorId="6A9F9E88" wp14:editId="51E99320">
            <wp:simplePos x="0" y="0"/>
            <wp:positionH relativeFrom="margin">
              <wp:align>center</wp:align>
            </wp:positionH>
            <wp:positionV relativeFrom="paragraph">
              <wp:posOffset>235495</wp:posOffset>
            </wp:positionV>
            <wp:extent cx="5973009" cy="2867425"/>
            <wp:effectExtent l="0" t="0" r="8890" b="9525"/>
            <wp:wrapTight wrapText="bothSides">
              <wp:wrapPolygon edited="0">
                <wp:start x="0" y="0"/>
                <wp:lineTo x="0" y="21528"/>
                <wp:lineTo x="21563" y="21528"/>
                <wp:lineTo x="21563" y="0"/>
                <wp:lineTo x="0" y="0"/>
              </wp:wrapPolygon>
            </wp:wrapTight>
            <wp:docPr id="16730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79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C6183E" w14:textId="1BAB925B" w:rsidR="00876ADE" w:rsidRDefault="00876ADE" w:rsidP="00876ADE">
      <w:pPr>
        <w:jc w:val="center"/>
        <w:rPr>
          <w:b/>
        </w:rPr>
      </w:pPr>
    </w:p>
    <w:p w14:paraId="1ABFB285" w14:textId="0CDF5C9A" w:rsidR="00876ADE" w:rsidRDefault="00876ADE" w:rsidP="00876ADE">
      <w:pPr>
        <w:jc w:val="center"/>
        <w:rPr>
          <w:b/>
        </w:rPr>
      </w:pPr>
    </w:p>
    <w:p w14:paraId="16EFC56A" w14:textId="322B89F4" w:rsidR="00412911" w:rsidRDefault="00824AB2" w:rsidP="00876ADE">
      <w:pPr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5446686F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37B6806E" w:rsidR="00084093" w:rsidRDefault="00663240" w:rsidP="00412911">
      <w:pPr>
        <w:tabs>
          <w:tab w:val="left" w:pos="10260"/>
        </w:tabs>
        <w:ind w:firstLine="450"/>
        <w:jc w:val="center"/>
        <w:rPr>
          <w:b/>
        </w:rPr>
      </w:pPr>
      <w:r w:rsidRPr="00663240">
        <w:rPr>
          <w:b/>
        </w:rPr>
        <w:drawing>
          <wp:anchor distT="0" distB="0" distL="114300" distR="114300" simplePos="0" relativeHeight="251753984" behindDoc="1" locked="0" layoutInCell="1" allowOverlap="1" wp14:anchorId="14694CAA" wp14:editId="7033F732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4038600" cy="2659380"/>
            <wp:effectExtent l="0" t="0" r="0" b="7620"/>
            <wp:wrapTight wrapText="bothSides">
              <wp:wrapPolygon edited="0">
                <wp:start x="0" y="0"/>
                <wp:lineTo x="0" y="21507"/>
                <wp:lineTo x="21498" y="21507"/>
                <wp:lineTo x="21498" y="0"/>
                <wp:lineTo x="0" y="0"/>
              </wp:wrapPolygon>
            </wp:wrapTight>
            <wp:docPr id="127964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415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AEC3DF" w14:textId="0DBD5ACA" w:rsidR="00084093" w:rsidRDefault="00084093" w:rsidP="002C1430">
      <w:pPr>
        <w:tabs>
          <w:tab w:val="left" w:pos="10260"/>
        </w:tabs>
        <w:ind w:firstLine="450"/>
        <w:rPr>
          <w:b/>
        </w:rPr>
      </w:pPr>
    </w:p>
    <w:p w14:paraId="589D24FE" w14:textId="14F24B59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3A645FA8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6307C9D0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25CEF61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29FC69F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1CC8C92" w14:textId="5E2C82D4" w:rsidR="005D6EFF" w:rsidRDefault="00084093" w:rsidP="005D6EFF">
      <w:pPr>
        <w:rPr>
          <w:b/>
        </w:rPr>
      </w:pPr>
      <w:r>
        <w:rPr>
          <w:b/>
        </w:rPr>
        <w:br w:type="page"/>
      </w:r>
    </w:p>
    <w:p w14:paraId="7CEAB54B" w14:textId="77777777" w:rsidR="00DD7869" w:rsidRDefault="00DD7869" w:rsidP="005D6EFF">
      <w:pPr>
        <w:jc w:val="center"/>
        <w:rPr>
          <w:b/>
        </w:rPr>
      </w:pPr>
    </w:p>
    <w:p w14:paraId="3E65905B" w14:textId="471E9FF1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708"/>
        <w:gridCol w:w="7694"/>
      </w:tblGrid>
      <w:tr w:rsidR="006250F9" w14:paraId="0805A2F6" w14:textId="77777777" w:rsidTr="001D5764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4478D6AA" w14:textId="0175E14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>1</w:t>
            </w:r>
            <w:r w:rsidR="00531425">
              <w:rPr>
                <w:b/>
                <w:bCs/>
                <w:sz w:val="28"/>
                <w:szCs w:val="28"/>
              </w:rPr>
              <w:t>2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BD0E59E" w14:textId="67906676" w:rsidR="00824AB2" w:rsidRDefault="006250F9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6250F9">
              <w:rPr>
                <w:b/>
              </w:rPr>
              <w:drawing>
                <wp:inline distT="0" distB="0" distL="0" distR="0" wp14:anchorId="29B79D00" wp14:editId="71C0B4C4">
                  <wp:extent cx="4749093" cy="3156858"/>
                  <wp:effectExtent l="0" t="0" r="0" b="5715"/>
                  <wp:docPr id="9633579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35798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995" cy="3160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50F9" w14:paraId="03D78336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B682A71" w14:textId="50FBAD4C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531425">
              <w:rPr>
                <w:b/>
                <w:bCs/>
                <w:sz w:val="28"/>
                <w:szCs w:val="28"/>
              </w:rPr>
              <w:t>3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BBCC4D2" w14:textId="6DDA4BD5" w:rsidR="00824AB2" w:rsidRDefault="006250F9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6250F9">
              <w:rPr>
                <w:b/>
              </w:rPr>
              <w:drawing>
                <wp:inline distT="0" distB="0" distL="0" distR="0" wp14:anchorId="6A9C1274" wp14:editId="007CD186">
                  <wp:extent cx="4696480" cy="3115110"/>
                  <wp:effectExtent l="0" t="0" r="0" b="9525"/>
                  <wp:docPr id="18519135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91359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6480" cy="311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50F9" w14:paraId="555EACEE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3C97106" w14:textId="77777777" w:rsidR="00663240" w:rsidRDefault="00663240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  <w:p w14:paraId="0201C6C4" w14:textId="77777777" w:rsidR="00663240" w:rsidRPr="00663240" w:rsidRDefault="00663240" w:rsidP="00663240">
            <w:pPr>
              <w:jc w:val="center"/>
            </w:pPr>
          </w:p>
        </w:tc>
        <w:tc>
          <w:tcPr>
            <w:tcW w:w="6528" w:type="dxa"/>
            <w:shd w:val="clear" w:color="auto" w:fill="FFFFFF" w:themeFill="background1"/>
          </w:tcPr>
          <w:p w14:paraId="1933054A" w14:textId="1B8054AD" w:rsidR="00663240" w:rsidRDefault="006250F9" w:rsidP="007F2364">
            <w:pPr>
              <w:tabs>
                <w:tab w:val="left" w:pos="10260"/>
              </w:tabs>
              <w:jc w:val="center"/>
              <w:rPr>
                <w:b/>
              </w:rPr>
            </w:pPr>
            <w:r w:rsidRPr="006250F9">
              <w:rPr>
                <w:b/>
              </w:rPr>
              <w:drawing>
                <wp:inline distT="0" distB="0" distL="0" distR="0" wp14:anchorId="253D424C" wp14:editId="1D03B794">
                  <wp:extent cx="4313463" cy="2653757"/>
                  <wp:effectExtent l="0" t="0" r="0" b="0"/>
                  <wp:docPr id="14248611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86116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44" cy="2657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7869" w14:paraId="4D2FC957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2004A26" w14:textId="6A1E077C" w:rsidR="00DD7869" w:rsidRDefault="00DD7869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15 </w:t>
            </w:r>
            <w:proofErr w:type="gramStart"/>
            <w:r w:rsidR="00663240">
              <w:rPr>
                <w:b/>
                <w:bCs/>
                <w:sz w:val="28"/>
                <w:szCs w:val="28"/>
              </w:rPr>
              <w:t>reg</w:t>
            </w:r>
            <w:r>
              <w:rPr>
                <w:b/>
                <w:bCs/>
                <w:sz w:val="28"/>
                <w:szCs w:val="28"/>
              </w:rPr>
              <w:t>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029585E" w14:textId="27ACF309" w:rsidR="00DD7869" w:rsidRDefault="006250F9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6250F9">
              <w:rPr>
                <w:b/>
              </w:rPr>
              <w:drawing>
                <wp:inline distT="0" distB="0" distL="0" distR="0" wp14:anchorId="30F471A5" wp14:editId="2DEDFB9E">
                  <wp:extent cx="4151539" cy="2521542"/>
                  <wp:effectExtent l="0" t="0" r="1905" b="0"/>
                  <wp:docPr id="14042178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421780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8917" cy="2526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7AA5" w14:paraId="192A393D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C2CBF85" w14:textId="12911007" w:rsidR="00127AA5" w:rsidRDefault="00127AA5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16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BBC12CE" w14:textId="3886DB78" w:rsidR="00127AA5" w:rsidRDefault="00B04EA8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B04EA8">
              <w:rPr>
                <w:b/>
              </w:rPr>
              <w:drawing>
                <wp:inline distT="0" distB="0" distL="0" distR="0" wp14:anchorId="289E5CF1" wp14:editId="07D202EE">
                  <wp:extent cx="4127007" cy="2471057"/>
                  <wp:effectExtent l="0" t="0" r="6985" b="5715"/>
                  <wp:docPr id="5237146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371464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234" cy="2475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7AA5" w14:paraId="4EB3CCF4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91F376E" w14:textId="1CF73BCA" w:rsidR="00127AA5" w:rsidRDefault="00127AA5" w:rsidP="00824AB2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4D9E5871" w14:textId="640415DE" w:rsidR="00127AA5" w:rsidRDefault="00B04EA8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B04EA8">
              <w:rPr>
                <w:b/>
              </w:rPr>
              <w:drawing>
                <wp:inline distT="0" distB="0" distL="0" distR="0" wp14:anchorId="0BC7C243" wp14:editId="09744B4D">
                  <wp:extent cx="4143953" cy="2610214"/>
                  <wp:effectExtent l="0" t="0" r="9525" b="0"/>
                  <wp:docPr id="1220742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74278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953" cy="2610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2D770E">
      <w:headerReference w:type="default" r:id="rId23"/>
      <w:footerReference w:type="default" r:id="rId24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B2369F" w14:textId="77777777" w:rsidR="002D770E" w:rsidRDefault="002D770E">
      <w:r>
        <w:separator/>
      </w:r>
    </w:p>
  </w:endnote>
  <w:endnote w:type="continuationSeparator" w:id="0">
    <w:p w14:paraId="0BE099C2" w14:textId="77777777" w:rsidR="002D770E" w:rsidRDefault="002D77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274E55" w14:textId="77777777" w:rsidR="002D770E" w:rsidRDefault="002D770E">
      <w:r>
        <w:separator/>
      </w:r>
    </w:p>
  </w:footnote>
  <w:footnote w:type="continuationSeparator" w:id="0">
    <w:p w14:paraId="309860AA" w14:textId="77777777" w:rsidR="002D770E" w:rsidRDefault="002D77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5275C"/>
    <w:rsid w:val="000571FA"/>
    <w:rsid w:val="00067B10"/>
    <w:rsid w:val="000700BE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C0BD2"/>
    <w:rsid w:val="000C6CA1"/>
    <w:rsid w:val="000C7B39"/>
    <w:rsid w:val="000E36C7"/>
    <w:rsid w:val="000F175B"/>
    <w:rsid w:val="00104657"/>
    <w:rsid w:val="00104F54"/>
    <w:rsid w:val="0010514A"/>
    <w:rsid w:val="00112B87"/>
    <w:rsid w:val="00113A6F"/>
    <w:rsid w:val="00113BDD"/>
    <w:rsid w:val="00127AA5"/>
    <w:rsid w:val="0013289A"/>
    <w:rsid w:val="001351ED"/>
    <w:rsid w:val="00136BD2"/>
    <w:rsid w:val="00170756"/>
    <w:rsid w:val="00172FED"/>
    <w:rsid w:val="00183A64"/>
    <w:rsid w:val="0018668E"/>
    <w:rsid w:val="001955E9"/>
    <w:rsid w:val="001A17BC"/>
    <w:rsid w:val="001B79D4"/>
    <w:rsid w:val="001C2B99"/>
    <w:rsid w:val="001C3E2F"/>
    <w:rsid w:val="001C66CD"/>
    <w:rsid w:val="001C7B5D"/>
    <w:rsid w:val="001D4728"/>
    <w:rsid w:val="001D5764"/>
    <w:rsid w:val="001D5E4D"/>
    <w:rsid w:val="001E0398"/>
    <w:rsid w:val="001E2F23"/>
    <w:rsid w:val="001F230C"/>
    <w:rsid w:val="001F7F01"/>
    <w:rsid w:val="00205903"/>
    <w:rsid w:val="00212486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61796"/>
    <w:rsid w:val="002774EA"/>
    <w:rsid w:val="00277ADB"/>
    <w:rsid w:val="00282151"/>
    <w:rsid w:val="002824AE"/>
    <w:rsid w:val="00284CD0"/>
    <w:rsid w:val="00290938"/>
    <w:rsid w:val="002B4007"/>
    <w:rsid w:val="002B6280"/>
    <w:rsid w:val="002C1430"/>
    <w:rsid w:val="002C5F79"/>
    <w:rsid w:val="002C7FAA"/>
    <w:rsid w:val="002D2E2F"/>
    <w:rsid w:val="002D6806"/>
    <w:rsid w:val="002D72BA"/>
    <w:rsid w:val="002D770E"/>
    <w:rsid w:val="002F2F31"/>
    <w:rsid w:val="00321111"/>
    <w:rsid w:val="00340754"/>
    <w:rsid w:val="0034376D"/>
    <w:rsid w:val="00344664"/>
    <w:rsid w:val="0038057F"/>
    <w:rsid w:val="00386F89"/>
    <w:rsid w:val="00395555"/>
    <w:rsid w:val="003A78C1"/>
    <w:rsid w:val="003A7A03"/>
    <w:rsid w:val="003B06ED"/>
    <w:rsid w:val="003C6F48"/>
    <w:rsid w:val="003D2915"/>
    <w:rsid w:val="003E46D9"/>
    <w:rsid w:val="003E58E6"/>
    <w:rsid w:val="003F320B"/>
    <w:rsid w:val="003F7006"/>
    <w:rsid w:val="004060E8"/>
    <w:rsid w:val="0041151D"/>
    <w:rsid w:val="00412911"/>
    <w:rsid w:val="00416318"/>
    <w:rsid w:val="00417ED0"/>
    <w:rsid w:val="004336DB"/>
    <w:rsid w:val="004413B9"/>
    <w:rsid w:val="004478A2"/>
    <w:rsid w:val="004556E3"/>
    <w:rsid w:val="004569BD"/>
    <w:rsid w:val="00456B8A"/>
    <w:rsid w:val="004730D8"/>
    <w:rsid w:val="00473227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B32C5"/>
    <w:rsid w:val="004B5F1D"/>
    <w:rsid w:val="004B7C69"/>
    <w:rsid w:val="004D0FED"/>
    <w:rsid w:val="004D6D17"/>
    <w:rsid w:val="004E18FD"/>
    <w:rsid w:val="004E77A8"/>
    <w:rsid w:val="004F1F63"/>
    <w:rsid w:val="004F35D5"/>
    <w:rsid w:val="004F6FD5"/>
    <w:rsid w:val="00500E26"/>
    <w:rsid w:val="00501081"/>
    <w:rsid w:val="00510C05"/>
    <w:rsid w:val="005238EA"/>
    <w:rsid w:val="005245F8"/>
    <w:rsid w:val="00531425"/>
    <w:rsid w:val="005372FC"/>
    <w:rsid w:val="00540F43"/>
    <w:rsid w:val="00551B3F"/>
    <w:rsid w:val="005521D8"/>
    <w:rsid w:val="0056063E"/>
    <w:rsid w:val="00561C3C"/>
    <w:rsid w:val="00565314"/>
    <w:rsid w:val="005659D2"/>
    <w:rsid w:val="00565CF2"/>
    <w:rsid w:val="005700FE"/>
    <w:rsid w:val="00580A29"/>
    <w:rsid w:val="00592170"/>
    <w:rsid w:val="00595304"/>
    <w:rsid w:val="005A1512"/>
    <w:rsid w:val="005A77A7"/>
    <w:rsid w:val="005B2FBF"/>
    <w:rsid w:val="005B3565"/>
    <w:rsid w:val="005B397D"/>
    <w:rsid w:val="005C6FD5"/>
    <w:rsid w:val="005D4644"/>
    <w:rsid w:val="005D5995"/>
    <w:rsid w:val="005D6EFF"/>
    <w:rsid w:val="005E3BF5"/>
    <w:rsid w:val="005F06C0"/>
    <w:rsid w:val="005F5AE4"/>
    <w:rsid w:val="006001D2"/>
    <w:rsid w:val="00612F56"/>
    <w:rsid w:val="00613870"/>
    <w:rsid w:val="00613D04"/>
    <w:rsid w:val="00620AD1"/>
    <w:rsid w:val="006226CE"/>
    <w:rsid w:val="00622FDF"/>
    <w:rsid w:val="006250F9"/>
    <w:rsid w:val="006526C7"/>
    <w:rsid w:val="00652C74"/>
    <w:rsid w:val="0065314E"/>
    <w:rsid w:val="00663050"/>
    <w:rsid w:val="00663240"/>
    <w:rsid w:val="00664743"/>
    <w:rsid w:val="0066658E"/>
    <w:rsid w:val="006877B6"/>
    <w:rsid w:val="006B053E"/>
    <w:rsid w:val="006B7A31"/>
    <w:rsid w:val="006C6EB3"/>
    <w:rsid w:val="006C7324"/>
    <w:rsid w:val="006D1AD3"/>
    <w:rsid w:val="006D2C61"/>
    <w:rsid w:val="006D3317"/>
    <w:rsid w:val="006D3FEC"/>
    <w:rsid w:val="006D43F2"/>
    <w:rsid w:val="006D65C6"/>
    <w:rsid w:val="006D7D65"/>
    <w:rsid w:val="006E6711"/>
    <w:rsid w:val="006F2109"/>
    <w:rsid w:val="006F4158"/>
    <w:rsid w:val="00711CFC"/>
    <w:rsid w:val="0071217B"/>
    <w:rsid w:val="00716637"/>
    <w:rsid w:val="0071799F"/>
    <w:rsid w:val="007268E5"/>
    <w:rsid w:val="00734145"/>
    <w:rsid w:val="00734513"/>
    <w:rsid w:val="007362D6"/>
    <w:rsid w:val="007407F5"/>
    <w:rsid w:val="00751400"/>
    <w:rsid w:val="00760097"/>
    <w:rsid w:val="0076123B"/>
    <w:rsid w:val="007665F6"/>
    <w:rsid w:val="00771302"/>
    <w:rsid w:val="007765FC"/>
    <w:rsid w:val="00785EF6"/>
    <w:rsid w:val="00786C53"/>
    <w:rsid w:val="00791643"/>
    <w:rsid w:val="0079715F"/>
    <w:rsid w:val="007A0369"/>
    <w:rsid w:val="007A1919"/>
    <w:rsid w:val="007A1ED6"/>
    <w:rsid w:val="007A4F1D"/>
    <w:rsid w:val="007B53B8"/>
    <w:rsid w:val="007B7D0C"/>
    <w:rsid w:val="007C61A8"/>
    <w:rsid w:val="007C6AD1"/>
    <w:rsid w:val="007D471A"/>
    <w:rsid w:val="007D5AC1"/>
    <w:rsid w:val="007D62D4"/>
    <w:rsid w:val="007D69E5"/>
    <w:rsid w:val="007F2364"/>
    <w:rsid w:val="007F66F3"/>
    <w:rsid w:val="00815DCC"/>
    <w:rsid w:val="00824AB2"/>
    <w:rsid w:val="00827355"/>
    <w:rsid w:val="00832378"/>
    <w:rsid w:val="00842B1F"/>
    <w:rsid w:val="00850708"/>
    <w:rsid w:val="008510DF"/>
    <w:rsid w:val="00860758"/>
    <w:rsid w:val="00861F16"/>
    <w:rsid w:val="00876ADE"/>
    <w:rsid w:val="0088740C"/>
    <w:rsid w:val="008946D5"/>
    <w:rsid w:val="00894B8E"/>
    <w:rsid w:val="008A06CC"/>
    <w:rsid w:val="008A29F7"/>
    <w:rsid w:val="008A5CF5"/>
    <w:rsid w:val="008C15D6"/>
    <w:rsid w:val="008D5AE9"/>
    <w:rsid w:val="008E080C"/>
    <w:rsid w:val="008E0C1C"/>
    <w:rsid w:val="008E2128"/>
    <w:rsid w:val="008F3B12"/>
    <w:rsid w:val="008F5C66"/>
    <w:rsid w:val="008F5D7D"/>
    <w:rsid w:val="009065E7"/>
    <w:rsid w:val="00911927"/>
    <w:rsid w:val="00915361"/>
    <w:rsid w:val="00916CC1"/>
    <w:rsid w:val="00925CAA"/>
    <w:rsid w:val="009278A6"/>
    <w:rsid w:val="00935A4B"/>
    <w:rsid w:val="009501E4"/>
    <w:rsid w:val="00951419"/>
    <w:rsid w:val="00953CB3"/>
    <w:rsid w:val="00957114"/>
    <w:rsid w:val="00970CA9"/>
    <w:rsid w:val="009715D4"/>
    <w:rsid w:val="00971CA2"/>
    <w:rsid w:val="0097289A"/>
    <w:rsid w:val="00982521"/>
    <w:rsid w:val="00983AE3"/>
    <w:rsid w:val="00993A32"/>
    <w:rsid w:val="009A0EA9"/>
    <w:rsid w:val="009A2DC2"/>
    <w:rsid w:val="009A3ECB"/>
    <w:rsid w:val="009A5839"/>
    <w:rsid w:val="009D2477"/>
    <w:rsid w:val="009D3274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15864"/>
    <w:rsid w:val="00A22816"/>
    <w:rsid w:val="00A23836"/>
    <w:rsid w:val="00A27EAD"/>
    <w:rsid w:val="00A31738"/>
    <w:rsid w:val="00A3257C"/>
    <w:rsid w:val="00A37E8F"/>
    <w:rsid w:val="00A426A6"/>
    <w:rsid w:val="00A45944"/>
    <w:rsid w:val="00A46766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D7901"/>
    <w:rsid w:val="00AF0D0A"/>
    <w:rsid w:val="00AF3BBF"/>
    <w:rsid w:val="00AF56C0"/>
    <w:rsid w:val="00B04EA8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570D5"/>
    <w:rsid w:val="00B62F80"/>
    <w:rsid w:val="00B70876"/>
    <w:rsid w:val="00B73862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1E0E"/>
    <w:rsid w:val="00BC3FE5"/>
    <w:rsid w:val="00BD00E6"/>
    <w:rsid w:val="00BD0E53"/>
    <w:rsid w:val="00BD1006"/>
    <w:rsid w:val="00BD6627"/>
    <w:rsid w:val="00BE020C"/>
    <w:rsid w:val="00BE34C5"/>
    <w:rsid w:val="00BE5DC6"/>
    <w:rsid w:val="00C065D9"/>
    <w:rsid w:val="00C25407"/>
    <w:rsid w:val="00C3734D"/>
    <w:rsid w:val="00C44947"/>
    <w:rsid w:val="00C628D6"/>
    <w:rsid w:val="00C668AF"/>
    <w:rsid w:val="00C751CB"/>
    <w:rsid w:val="00C875D7"/>
    <w:rsid w:val="00C91E9E"/>
    <w:rsid w:val="00CA1581"/>
    <w:rsid w:val="00CA7B07"/>
    <w:rsid w:val="00CB0577"/>
    <w:rsid w:val="00CB48F8"/>
    <w:rsid w:val="00CB5F47"/>
    <w:rsid w:val="00CC03B3"/>
    <w:rsid w:val="00CC51FD"/>
    <w:rsid w:val="00CD15E6"/>
    <w:rsid w:val="00CD4F46"/>
    <w:rsid w:val="00CD72D8"/>
    <w:rsid w:val="00CE2EFF"/>
    <w:rsid w:val="00CF32F1"/>
    <w:rsid w:val="00CF3D03"/>
    <w:rsid w:val="00CF6B3F"/>
    <w:rsid w:val="00D0175C"/>
    <w:rsid w:val="00D03173"/>
    <w:rsid w:val="00D123C1"/>
    <w:rsid w:val="00D278F8"/>
    <w:rsid w:val="00D3445C"/>
    <w:rsid w:val="00D348B0"/>
    <w:rsid w:val="00D4202B"/>
    <w:rsid w:val="00D51321"/>
    <w:rsid w:val="00D51A5C"/>
    <w:rsid w:val="00D72677"/>
    <w:rsid w:val="00D743D1"/>
    <w:rsid w:val="00D81AAF"/>
    <w:rsid w:val="00D83470"/>
    <w:rsid w:val="00DA082D"/>
    <w:rsid w:val="00DA4200"/>
    <w:rsid w:val="00DB1300"/>
    <w:rsid w:val="00DB4667"/>
    <w:rsid w:val="00DC216E"/>
    <w:rsid w:val="00DC634F"/>
    <w:rsid w:val="00DD04C0"/>
    <w:rsid w:val="00DD4305"/>
    <w:rsid w:val="00DD62E6"/>
    <w:rsid w:val="00DD6337"/>
    <w:rsid w:val="00DD7869"/>
    <w:rsid w:val="00DD7950"/>
    <w:rsid w:val="00DE1645"/>
    <w:rsid w:val="00E031F4"/>
    <w:rsid w:val="00E034F3"/>
    <w:rsid w:val="00E053FE"/>
    <w:rsid w:val="00E05802"/>
    <w:rsid w:val="00E06F59"/>
    <w:rsid w:val="00E228D6"/>
    <w:rsid w:val="00E23858"/>
    <w:rsid w:val="00E325F1"/>
    <w:rsid w:val="00E403F5"/>
    <w:rsid w:val="00E41A1B"/>
    <w:rsid w:val="00E41C09"/>
    <w:rsid w:val="00E50A29"/>
    <w:rsid w:val="00E54377"/>
    <w:rsid w:val="00E55666"/>
    <w:rsid w:val="00E55693"/>
    <w:rsid w:val="00E62678"/>
    <w:rsid w:val="00E9456D"/>
    <w:rsid w:val="00E973DD"/>
    <w:rsid w:val="00EA03F2"/>
    <w:rsid w:val="00EA4A36"/>
    <w:rsid w:val="00EA64E4"/>
    <w:rsid w:val="00EB51BE"/>
    <w:rsid w:val="00EB593B"/>
    <w:rsid w:val="00EC216C"/>
    <w:rsid w:val="00ED3AF2"/>
    <w:rsid w:val="00ED79E9"/>
    <w:rsid w:val="00EE6C78"/>
    <w:rsid w:val="00F0441F"/>
    <w:rsid w:val="00F2347C"/>
    <w:rsid w:val="00F33635"/>
    <w:rsid w:val="00F34524"/>
    <w:rsid w:val="00F360ED"/>
    <w:rsid w:val="00F406CE"/>
    <w:rsid w:val="00F56394"/>
    <w:rsid w:val="00F57A2A"/>
    <w:rsid w:val="00F635DA"/>
    <w:rsid w:val="00F720CE"/>
    <w:rsid w:val="00F81C92"/>
    <w:rsid w:val="00F9296A"/>
    <w:rsid w:val="00F94A5B"/>
    <w:rsid w:val="00FA42E4"/>
    <w:rsid w:val="00FB40E4"/>
    <w:rsid w:val="00FB435D"/>
    <w:rsid w:val="00FC6C37"/>
    <w:rsid w:val="00FD5515"/>
    <w:rsid w:val="00FD6427"/>
    <w:rsid w:val="00FD7487"/>
    <w:rsid w:val="00FE45E0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17</TotalTime>
  <Pages>8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2023-06-04T09:02:00Z</cp:lastPrinted>
  <dcterms:created xsi:type="dcterms:W3CDTF">2024-04-20T07:20:00Z</dcterms:created>
  <dcterms:modified xsi:type="dcterms:W3CDTF">2024-04-20T07:36:00Z</dcterms:modified>
</cp:coreProperties>
</file>