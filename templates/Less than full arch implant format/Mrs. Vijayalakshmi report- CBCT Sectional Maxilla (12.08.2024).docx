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599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50"/>
        <w:gridCol w:w="5528"/>
      </w:tblGrid>
      <w:tr w:rsidR="001F7F01" w:rsidRPr="004730D8" w14:paraId="392A2775" w14:textId="77777777" w:rsidTr="00214202">
        <w:trPr>
          <w:trHeight w:val="553"/>
        </w:trPr>
        <w:tc>
          <w:tcPr>
            <w:tcW w:w="2592" w:type="pct"/>
          </w:tcPr>
          <w:p w14:paraId="4D354F41" w14:textId="0CB44D4C" w:rsidR="001F7F01" w:rsidRPr="004730D8" w:rsidRDefault="001F7F01" w:rsidP="0021420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8A670C">
              <w:rPr>
                <w:sz w:val="28"/>
              </w:rPr>
              <w:t xml:space="preserve">s. </w:t>
            </w:r>
            <w:r w:rsidR="00214202">
              <w:rPr>
                <w:sz w:val="28"/>
              </w:rPr>
              <w:t>Vijayalakshmi</w:t>
            </w:r>
          </w:p>
        </w:tc>
        <w:tc>
          <w:tcPr>
            <w:tcW w:w="2408" w:type="pct"/>
          </w:tcPr>
          <w:p w14:paraId="112E52C6" w14:textId="340A5CBF" w:rsidR="001F7F01" w:rsidRPr="004730D8" w:rsidRDefault="001F7F01" w:rsidP="0021420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214202">
              <w:rPr>
                <w:sz w:val="28"/>
              </w:rPr>
              <w:t>12.08</w:t>
            </w:r>
            <w:r w:rsidR="00187FEC">
              <w:rPr>
                <w:sz w:val="28"/>
              </w:rPr>
              <w:t>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214202">
        <w:trPr>
          <w:trHeight w:val="553"/>
        </w:trPr>
        <w:tc>
          <w:tcPr>
            <w:tcW w:w="2592" w:type="pct"/>
          </w:tcPr>
          <w:p w14:paraId="21388FD1" w14:textId="01804385" w:rsidR="001F7F01" w:rsidRPr="004730D8" w:rsidRDefault="001F7F01" w:rsidP="0021420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214202">
              <w:rPr>
                <w:sz w:val="28"/>
              </w:rPr>
              <w:t>31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8A670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08" w:type="pct"/>
          </w:tcPr>
          <w:p w14:paraId="11F21660" w14:textId="4D8EDF70" w:rsidR="001F7F01" w:rsidRPr="004730D8" w:rsidRDefault="001F7F01" w:rsidP="0021420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187FEC">
              <w:rPr>
                <w:sz w:val="28"/>
              </w:rPr>
              <w:t xml:space="preserve">Sectional </w:t>
            </w:r>
            <w:r w:rsidR="008A670C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214202">
        <w:trPr>
          <w:trHeight w:val="553"/>
        </w:trPr>
        <w:tc>
          <w:tcPr>
            <w:tcW w:w="2592" w:type="pct"/>
          </w:tcPr>
          <w:p w14:paraId="37131503" w14:textId="7AF9AFF7" w:rsidR="001F7F01" w:rsidRPr="004730D8" w:rsidRDefault="001F7F01" w:rsidP="0021420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214202">
              <w:rPr>
                <w:sz w:val="28"/>
              </w:rPr>
              <w:t>Prof. A. Venkatachalapathy</w:t>
            </w:r>
          </w:p>
        </w:tc>
        <w:tc>
          <w:tcPr>
            <w:tcW w:w="2408" w:type="pct"/>
          </w:tcPr>
          <w:p w14:paraId="7219DEB7" w14:textId="6196377F" w:rsidR="001F7F01" w:rsidRPr="004730D8" w:rsidRDefault="001F7F01" w:rsidP="0021420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109CF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21420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21420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8545F8E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187FEC">
                              <w:rPr>
                                <w:sz w:val="28"/>
                              </w:rPr>
                              <w:t>Sectional Maxilla</w:t>
                            </w:r>
                            <w:r w:rsidR="00187FEC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8D598" id="_x0000_t202" coordsize="21600,21600" o:spt="202" path="m,l,21600r21600,l21600,xe">
                <v:stroke joinstyle="miter"/>
                <v:path gradientshapeok="t" o:connecttype="rect"/>
              </v:shapetype>
              <v:shape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8545F8E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187FEC">
                        <w:rPr>
                          <w:sz w:val="28"/>
                        </w:rPr>
                        <w:t>Sectional Maxilla</w:t>
                      </w:r>
                      <w:r w:rsidR="00187FEC" w:rsidRPr="004730D8">
                        <w:rPr>
                          <w:sz w:val="28"/>
                        </w:rPr>
                        <w:t xml:space="preserve">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5C86A0DA" w:rsidR="00760097" w:rsidRDefault="00BE538E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3163EF">
        <w:rPr>
          <w:sz w:val="28"/>
        </w:rPr>
        <w:t xml:space="preserve"> </w:t>
      </w:r>
      <w:r w:rsidR="008A1FDE">
        <w:rPr>
          <w:sz w:val="28"/>
        </w:rPr>
        <w:t>12</w:t>
      </w:r>
      <w:r w:rsidR="00F6068C">
        <w:rPr>
          <w:sz w:val="28"/>
        </w:rPr>
        <w:t>.</w:t>
      </w:r>
    </w:p>
    <w:p w14:paraId="553B5FC5" w14:textId="01512858" w:rsidR="006D3FEC" w:rsidRPr="000B1466" w:rsidRDefault="009E6CF5" w:rsidP="000B1466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maxillary alveolar ridge </w:t>
      </w:r>
      <w:r w:rsidR="00325802">
        <w:rPr>
          <w:sz w:val="28"/>
        </w:rPr>
        <w:t xml:space="preserve">in relation to 12 </w:t>
      </w:r>
      <w:r>
        <w:rPr>
          <w:sz w:val="28"/>
        </w:rPr>
        <w:t>is present with normal trabecular pattern.</w:t>
      </w:r>
    </w:p>
    <w:tbl>
      <w:tblPr>
        <w:tblStyle w:val="TableGrid"/>
        <w:tblpPr w:leftFromText="180" w:rightFromText="180" w:vertAnchor="text" w:horzAnchor="margin" w:tblpXSpec="center" w:tblpY="3795"/>
        <w:tblW w:w="4400" w:type="pct"/>
        <w:tblLook w:val="04A0" w:firstRow="1" w:lastRow="0" w:firstColumn="1" w:lastColumn="0" w:noHBand="0" w:noVBand="1"/>
      </w:tblPr>
      <w:tblGrid>
        <w:gridCol w:w="5421"/>
        <w:gridCol w:w="3599"/>
      </w:tblGrid>
      <w:tr w:rsidR="000B1466" w14:paraId="0DA895DD" w14:textId="77777777" w:rsidTr="000B1466">
        <w:trPr>
          <w:trHeight w:val="712"/>
        </w:trPr>
        <w:tc>
          <w:tcPr>
            <w:tcW w:w="3005" w:type="pct"/>
          </w:tcPr>
          <w:p w14:paraId="19ECB99F" w14:textId="77777777" w:rsidR="000B1466" w:rsidRDefault="000B1466" w:rsidP="000B1466">
            <w:pPr>
              <w:jc w:val="center"/>
            </w:pPr>
          </w:p>
        </w:tc>
        <w:tc>
          <w:tcPr>
            <w:tcW w:w="1995" w:type="pct"/>
          </w:tcPr>
          <w:p w14:paraId="2999D5B7" w14:textId="77777777" w:rsidR="000B1466" w:rsidRPr="00F8308B" w:rsidRDefault="000B1466" w:rsidP="000B1466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F8308B">
              <w:rPr>
                <w:b/>
              </w:rPr>
              <w:t xml:space="preserve"> region</w:t>
            </w:r>
          </w:p>
        </w:tc>
      </w:tr>
      <w:tr w:rsidR="000B1466" w14:paraId="1D5190F6" w14:textId="77777777" w:rsidTr="000B1466">
        <w:trPr>
          <w:trHeight w:val="858"/>
        </w:trPr>
        <w:tc>
          <w:tcPr>
            <w:tcW w:w="3005" w:type="pct"/>
          </w:tcPr>
          <w:p w14:paraId="178A0499" w14:textId="77777777" w:rsidR="000B1466" w:rsidRDefault="000B1466" w:rsidP="000B1466">
            <w:pPr>
              <w:jc w:val="center"/>
            </w:pPr>
            <w:r w:rsidRPr="00867738">
              <w:t>Sub-Crestal</w:t>
            </w:r>
          </w:p>
        </w:tc>
        <w:tc>
          <w:tcPr>
            <w:tcW w:w="1995" w:type="pct"/>
          </w:tcPr>
          <w:p w14:paraId="24DF15BC" w14:textId="77777777" w:rsidR="000B1466" w:rsidRDefault="000B1466" w:rsidP="000B1466">
            <w:pPr>
              <w:jc w:val="center"/>
            </w:pPr>
            <w:r>
              <w:t>6.49</w:t>
            </w:r>
          </w:p>
        </w:tc>
      </w:tr>
      <w:tr w:rsidR="000B1466" w14:paraId="48F51B44" w14:textId="77777777" w:rsidTr="000B1466">
        <w:trPr>
          <w:trHeight w:val="716"/>
        </w:trPr>
        <w:tc>
          <w:tcPr>
            <w:tcW w:w="3005" w:type="pct"/>
          </w:tcPr>
          <w:p w14:paraId="5D32E1AA" w14:textId="77777777" w:rsidR="000B1466" w:rsidRDefault="000B1466" w:rsidP="000B1466">
            <w:pPr>
              <w:jc w:val="center"/>
            </w:pPr>
            <w:r>
              <w:t>Mid- Crestal</w:t>
            </w:r>
          </w:p>
        </w:tc>
        <w:tc>
          <w:tcPr>
            <w:tcW w:w="1995" w:type="pct"/>
          </w:tcPr>
          <w:p w14:paraId="04082EB9" w14:textId="77777777" w:rsidR="000B1466" w:rsidRDefault="000B1466" w:rsidP="000B1466">
            <w:pPr>
              <w:jc w:val="center"/>
            </w:pPr>
            <w:r>
              <w:t>5.68</w:t>
            </w:r>
          </w:p>
        </w:tc>
      </w:tr>
      <w:tr w:rsidR="000B1466" w14:paraId="49C99D18" w14:textId="77777777" w:rsidTr="000B1466">
        <w:trPr>
          <w:trHeight w:val="753"/>
        </w:trPr>
        <w:tc>
          <w:tcPr>
            <w:tcW w:w="3005" w:type="pct"/>
          </w:tcPr>
          <w:p w14:paraId="7E23D20C" w14:textId="77777777" w:rsidR="000B1466" w:rsidRPr="00867738" w:rsidRDefault="000B1466" w:rsidP="000B1466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995" w:type="pct"/>
          </w:tcPr>
          <w:p w14:paraId="3F3E081A" w14:textId="77777777" w:rsidR="000B1466" w:rsidRDefault="000B1466" w:rsidP="000B1466">
            <w:pPr>
              <w:jc w:val="center"/>
            </w:pPr>
            <w:r>
              <w:t>20.68</w:t>
            </w:r>
          </w:p>
        </w:tc>
      </w:tr>
    </w:tbl>
    <w:p w14:paraId="61D5E7F3" w14:textId="635DF258" w:rsidR="00205903" w:rsidRDefault="000B146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1F6D1BB5">
                <wp:simplePos x="0" y="0"/>
                <wp:positionH relativeFrom="column">
                  <wp:posOffset>1022350</wp:posOffset>
                </wp:positionH>
                <wp:positionV relativeFrom="paragraph">
                  <wp:posOffset>1490164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80B5EB" id="_x0000_t202" coordsize="21600,21600" o:spt="202" path="m,l,21600r21600,l21600,xe">
                <v:stroke joinstyle="miter"/>
                <v:path gradientshapeok="t" o:connecttype="rect"/>
              </v:shapetype>
              <v:shape id="Text Box 255" o:spid="_x0000_s1033" type="#_x0000_t202" style="position:absolute;margin-left:80.5pt;margin-top:117.3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  <w:r w:rsidR="006D3FEC">
        <w:br w:type="page"/>
      </w:r>
    </w:p>
    <w:p w14:paraId="663037E2" w14:textId="77777777" w:rsidR="009D2477" w:rsidRDefault="009D2477"/>
    <w:p w14:paraId="62DCB470" w14:textId="763827DB" w:rsidR="00663050" w:rsidRDefault="00663050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3AD95291" w14:textId="251A90E2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13FA0BC0" w:rsidR="00205903" w:rsidRPr="00C44065" w:rsidRDefault="00C44065" w:rsidP="00C13B23">
      <w:pPr>
        <w:tabs>
          <w:tab w:val="left" w:pos="10260"/>
        </w:tabs>
        <w:jc w:val="center"/>
        <w:rPr>
          <w:b/>
          <w:bCs/>
        </w:rPr>
      </w:pPr>
      <w:r w:rsidRPr="00C44065">
        <w:rPr>
          <w:b/>
          <w:bCs/>
        </w:rPr>
        <w:t>RECONSTRUCTED PANORAMIC VIEW</w:t>
      </w:r>
    </w:p>
    <w:p w14:paraId="380E5044" w14:textId="082F6DC6" w:rsidR="00205903" w:rsidRDefault="00C13B23" w:rsidP="00B923B3">
      <w:pPr>
        <w:tabs>
          <w:tab w:val="left" w:pos="10260"/>
        </w:tabs>
        <w:ind w:firstLine="450"/>
        <w:jc w:val="both"/>
      </w:pPr>
      <w:r w:rsidRPr="00C13B23">
        <w:drawing>
          <wp:anchor distT="0" distB="0" distL="114300" distR="114300" simplePos="0" relativeHeight="251752960" behindDoc="1" locked="0" layoutInCell="1" allowOverlap="1" wp14:anchorId="39ADD16B" wp14:editId="1E93079E">
            <wp:simplePos x="0" y="0"/>
            <wp:positionH relativeFrom="margin">
              <wp:align>center</wp:align>
            </wp:positionH>
            <wp:positionV relativeFrom="paragraph">
              <wp:posOffset>128270</wp:posOffset>
            </wp:positionV>
            <wp:extent cx="3340100" cy="2334260"/>
            <wp:effectExtent l="0" t="0" r="0" b="8890"/>
            <wp:wrapTight wrapText="bothSides">
              <wp:wrapPolygon edited="0">
                <wp:start x="0" y="0"/>
                <wp:lineTo x="0" y="21506"/>
                <wp:lineTo x="21436" y="21506"/>
                <wp:lineTo x="21436" y="0"/>
                <wp:lineTo x="0" y="0"/>
              </wp:wrapPolygon>
            </wp:wrapTight>
            <wp:docPr id="65541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10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A0F02" w14:textId="5517AC07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4E4A2AC4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4E5B2A2" w14:textId="09980534" w:rsidR="0009047C" w:rsidRDefault="0009047C">
      <w:pPr>
        <w:rPr>
          <w:b/>
        </w:rPr>
      </w:pP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482AE3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68B65CE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1E1E758B" w:rsidR="00084093" w:rsidRDefault="00C13B23" w:rsidP="002C1430">
      <w:pPr>
        <w:tabs>
          <w:tab w:val="left" w:pos="10260"/>
        </w:tabs>
        <w:ind w:firstLine="450"/>
        <w:rPr>
          <w:b/>
        </w:rPr>
      </w:pPr>
      <w:r w:rsidRPr="00C13B23">
        <w:rPr>
          <w:b/>
        </w:rPr>
        <w:drawing>
          <wp:anchor distT="0" distB="0" distL="114300" distR="114300" simplePos="0" relativeHeight="251753984" behindDoc="1" locked="0" layoutInCell="1" allowOverlap="1" wp14:anchorId="6B9DB6CA" wp14:editId="12224C3A">
            <wp:simplePos x="0" y="0"/>
            <wp:positionH relativeFrom="column">
              <wp:posOffset>1555750</wp:posOffset>
            </wp:positionH>
            <wp:positionV relativeFrom="paragraph">
              <wp:posOffset>14605</wp:posOffset>
            </wp:positionV>
            <wp:extent cx="3524742" cy="2943636"/>
            <wp:effectExtent l="0" t="0" r="0" b="9525"/>
            <wp:wrapTight wrapText="bothSides">
              <wp:wrapPolygon edited="0">
                <wp:start x="0" y="0"/>
                <wp:lineTo x="0" y="21530"/>
                <wp:lineTo x="21483" y="21530"/>
                <wp:lineTo x="21483" y="0"/>
                <wp:lineTo x="0" y="0"/>
              </wp:wrapPolygon>
            </wp:wrapTight>
            <wp:docPr id="3988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48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59EAC1E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15E6204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46159B8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4861077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15"/>
        <w:gridCol w:w="8287"/>
      </w:tblGrid>
      <w:tr w:rsidR="00824AB2" w14:paraId="6A6E4BD9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51840414" w14:textId="0118AFFA" w:rsidR="00824AB2" w:rsidRDefault="00C4406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12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12C9FFFD" w14:textId="155D2BAC" w:rsidR="00824AB2" w:rsidRDefault="00C4406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44065">
              <w:rPr>
                <w:b/>
              </w:rPr>
              <w:drawing>
                <wp:inline distT="0" distB="0" distL="0" distR="0" wp14:anchorId="326132BD" wp14:editId="55E43A8D">
                  <wp:extent cx="4210638" cy="2695951"/>
                  <wp:effectExtent l="0" t="0" r="0" b="9525"/>
                  <wp:docPr id="16811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140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2294D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C3FC9B" w14:textId="77777777" w:rsidR="00BE61E9" w:rsidRDefault="00BE61E9">
      <w:r>
        <w:separator/>
      </w:r>
    </w:p>
  </w:endnote>
  <w:endnote w:type="continuationSeparator" w:id="0">
    <w:p w14:paraId="3D440F4F" w14:textId="77777777" w:rsidR="00BE61E9" w:rsidRDefault="00BE6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F04733" w14:textId="77777777" w:rsidR="00BE61E9" w:rsidRDefault="00BE61E9">
      <w:r>
        <w:separator/>
      </w:r>
    </w:p>
  </w:footnote>
  <w:footnote w:type="continuationSeparator" w:id="0">
    <w:p w14:paraId="1E38B483" w14:textId="77777777" w:rsidR="00BE61E9" w:rsidRDefault="00BE61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E8F"/>
    <w:rsid w:val="00003A98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09A2"/>
    <w:rsid w:val="000B1466"/>
    <w:rsid w:val="000B220D"/>
    <w:rsid w:val="000B7E6C"/>
    <w:rsid w:val="000C0BD2"/>
    <w:rsid w:val="000C6CA1"/>
    <w:rsid w:val="000C7B39"/>
    <w:rsid w:val="000E3440"/>
    <w:rsid w:val="000E36C7"/>
    <w:rsid w:val="000F175B"/>
    <w:rsid w:val="00104657"/>
    <w:rsid w:val="00104F54"/>
    <w:rsid w:val="0010514A"/>
    <w:rsid w:val="001109CF"/>
    <w:rsid w:val="00112B87"/>
    <w:rsid w:val="00113A6F"/>
    <w:rsid w:val="00113BDD"/>
    <w:rsid w:val="0013289A"/>
    <w:rsid w:val="001351ED"/>
    <w:rsid w:val="00136BD2"/>
    <w:rsid w:val="0017027B"/>
    <w:rsid w:val="00170756"/>
    <w:rsid w:val="00172FED"/>
    <w:rsid w:val="00183A64"/>
    <w:rsid w:val="0018668E"/>
    <w:rsid w:val="00187FEC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1373D"/>
    <w:rsid w:val="00214202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A7914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163EF"/>
    <w:rsid w:val="00321111"/>
    <w:rsid w:val="00325802"/>
    <w:rsid w:val="00340754"/>
    <w:rsid w:val="0034376D"/>
    <w:rsid w:val="00350B89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6665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134"/>
    <w:rsid w:val="00500E26"/>
    <w:rsid w:val="00501081"/>
    <w:rsid w:val="00510C05"/>
    <w:rsid w:val="005245F8"/>
    <w:rsid w:val="005372FC"/>
    <w:rsid w:val="00540F43"/>
    <w:rsid w:val="00547B11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5FCC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3F77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3205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B05"/>
    <w:rsid w:val="007B7D0C"/>
    <w:rsid w:val="007C528C"/>
    <w:rsid w:val="007C61A8"/>
    <w:rsid w:val="007C6AD1"/>
    <w:rsid w:val="007C6DAB"/>
    <w:rsid w:val="007D471A"/>
    <w:rsid w:val="007D5AC1"/>
    <w:rsid w:val="007D62D4"/>
    <w:rsid w:val="007D69E5"/>
    <w:rsid w:val="007E69A2"/>
    <w:rsid w:val="007F2364"/>
    <w:rsid w:val="00815DCC"/>
    <w:rsid w:val="00823F24"/>
    <w:rsid w:val="00824AB2"/>
    <w:rsid w:val="00827355"/>
    <w:rsid w:val="00832378"/>
    <w:rsid w:val="00842B1F"/>
    <w:rsid w:val="00850708"/>
    <w:rsid w:val="008510DF"/>
    <w:rsid w:val="00860758"/>
    <w:rsid w:val="00861F16"/>
    <w:rsid w:val="008652A3"/>
    <w:rsid w:val="0088740C"/>
    <w:rsid w:val="008946D5"/>
    <w:rsid w:val="00894B8E"/>
    <w:rsid w:val="008A1FDE"/>
    <w:rsid w:val="008A29F7"/>
    <w:rsid w:val="008A5CF5"/>
    <w:rsid w:val="008A670C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294D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E7CE8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970A3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BE61E9"/>
    <w:rsid w:val="00C065D9"/>
    <w:rsid w:val="00C13B23"/>
    <w:rsid w:val="00C25407"/>
    <w:rsid w:val="00C3734D"/>
    <w:rsid w:val="00C44065"/>
    <w:rsid w:val="00C628D6"/>
    <w:rsid w:val="00C668AF"/>
    <w:rsid w:val="00C751CB"/>
    <w:rsid w:val="00C875D7"/>
    <w:rsid w:val="00C91E9E"/>
    <w:rsid w:val="00CA0830"/>
    <w:rsid w:val="00CA1581"/>
    <w:rsid w:val="00CA7B07"/>
    <w:rsid w:val="00CB0577"/>
    <w:rsid w:val="00CB48F8"/>
    <w:rsid w:val="00CB5F47"/>
    <w:rsid w:val="00CC03B3"/>
    <w:rsid w:val="00CC64C8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447D8"/>
    <w:rsid w:val="00D51321"/>
    <w:rsid w:val="00D51A5C"/>
    <w:rsid w:val="00D521F9"/>
    <w:rsid w:val="00D5423E"/>
    <w:rsid w:val="00D72677"/>
    <w:rsid w:val="00D743D1"/>
    <w:rsid w:val="00D81AAF"/>
    <w:rsid w:val="00D83470"/>
    <w:rsid w:val="00DA082D"/>
    <w:rsid w:val="00DA6172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07E10"/>
    <w:rsid w:val="00E228D6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842E7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119CC"/>
    <w:rsid w:val="00F2347C"/>
    <w:rsid w:val="00F26C1C"/>
    <w:rsid w:val="00F33635"/>
    <w:rsid w:val="00F34524"/>
    <w:rsid w:val="00F360ED"/>
    <w:rsid w:val="00F406CE"/>
    <w:rsid w:val="00F55C83"/>
    <w:rsid w:val="00F56394"/>
    <w:rsid w:val="00F57A2A"/>
    <w:rsid w:val="00F6068C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8</TotalTime>
  <Pages>6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2024-08-12T16:44:00Z</dcterms:created>
  <dcterms:modified xsi:type="dcterms:W3CDTF">2024-08-12T16:50:00Z</dcterms:modified>
</cp:coreProperties>
</file>