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r w:rsidRPr="00EB593B">
                              <w:rPr>
                                <w:b/>
                                <w:szCs w:val="68"/>
                              </w:rPr>
                              <w:t>Porur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r w:rsidRPr="00EB593B">
                        <w:rPr>
                          <w:b/>
                          <w:szCs w:val="68"/>
                        </w:rPr>
                        <w:t>Porur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X="-436" w:tblpY="1415"/>
        <w:tblW w:w="5463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389"/>
        <w:gridCol w:w="5810"/>
      </w:tblGrid>
      <w:tr w:rsidR="001F7F01" w:rsidRPr="004730D8" w14:paraId="392A2775" w14:textId="77777777" w:rsidTr="005865CB">
        <w:trPr>
          <w:trHeight w:val="553"/>
        </w:trPr>
        <w:tc>
          <w:tcPr>
            <w:tcW w:w="2406" w:type="pct"/>
          </w:tcPr>
          <w:p w14:paraId="4D354F41" w14:textId="6EDC4E41" w:rsidR="001F7F01" w:rsidRPr="004730D8" w:rsidRDefault="001F7F01" w:rsidP="005865CB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  : </w:t>
            </w:r>
            <w:r w:rsidR="00564524">
              <w:rPr>
                <w:sz w:val="28"/>
              </w:rPr>
              <w:t>Mr</w:t>
            </w:r>
            <w:r w:rsidR="00581D91">
              <w:rPr>
                <w:sz w:val="28"/>
              </w:rPr>
              <w:t xml:space="preserve">s. </w:t>
            </w:r>
            <w:r w:rsidR="000001ED">
              <w:rPr>
                <w:sz w:val="28"/>
              </w:rPr>
              <w:t>Rajaseeli</w:t>
            </w:r>
          </w:p>
        </w:tc>
        <w:tc>
          <w:tcPr>
            <w:tcW w:w="2594" w:type="pct"/>
          </w:tcPr>
          <w:p w14:paraId="112E52C6" w14:textId="2B9A0ACC" w:rsidR="001F7F01" w:rsidRPr="004730D8" w:rsidRDefault="001F7F01" w:rsidP="005865CB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  : </w:t>
            </w:r>
            <w:r w:rsidR="000001ED">
              <w:rPr>
                <w:sz w:val="28"/>
              </w:rPr>
              <w:t>16.09</w:t>
            </w:r>
            <w:r w:rsidR="00B926ED">
              <w:rPr>
                <w:sz w:val="28"/>
              </w:rPr>
              <w:t>.</w:t>
            </w:r>
            <w:r w:rsidR="00DC47FD">
              <w:rPr>
                <w:sz w:val="28"/>
              </w:rPr>
              <w:t>2024</w:t>
            </w:r>
          </w:p>
        </w:tc>
      </w:tr>
      <w:tr w:rsidR="001F7F01" w:rsidRPr="004730D8" w14:paraId="0F51255D" w14:textId="77777777" w:rsidTr="005865CB">
        <w:trPr>
          <w:trHeight w:val="553"/>
        </w:trPr>
        <w:tc>
          <w:tcPr>
            <w:tcW w:w="2406" w:type="pct"/>
          </w:tcPr>
          <w:p w14:paraId="21388FD1" w14:textId="51FDEBD4" w:rsidR="001F7F01" w:rsidRPr="004730D8" w:rsidRDefault="001F7F01" w:rsidP="005865CB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  : </w:t>
            </w:r>
            <w:r w:rsidR="000001ED">
              <w:rPr>
                <w:sz w:val="28"/>
              </w:rPr>
              <w:t>57</w:t>
            </w:r>
            <w:r w:rsidR="003C7105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996D27">
              <w:rPr>
                <w:bCs/>
                <w:sz w:val="28"/>
              </w:rPr>
              <w:t>Fem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594" w:type="pct"/>
          </w:tcPr>
          <w:p w14:paraId="11F21660" w14:textId="0A529509" w:rsidR="001F7F01" w:rsidRPr="004730D8" w:rsidRDefault="001F7F01" w:rsidP="005865CB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Interest : </w:t>
            </w:r>
            <w:r w:rsidRPr="004730D8">
              <w:rPr>
                <w:sz w:val="28"/>
              </w:rPr>
              <w:t>CBCT</w:t>
            </w:r>
            <w:r w:rsidR="003C7105">
              <w:rPr>
                <w:sz w:val="28"/>
              </w:rPr>
              <w:t xml:space="preserve"> </w:t>
            </w:r>
            <w:r w:rsidR="00F265EC">
              <w:rPr>
                <w:sz w:val="28"/>
              </w:rPr>
              <w:t xml:space="preserve">Sectional </w:t>
            </w:r>
            <w:r w:rsidR="008C6002">
              <w:rPr>
                <w:sz w:val="28"/>
              </w:rPr>
              <w:t>Mandible</w:t>
            </w:r>
          </w:p>
        </w:tc>
      </w:tr>
      <w:tr w:rsidR="001F7F01" w:rsidRPr="004730D8" w14:paraId="65820F62" w14:textId="77777777" w:rsidTr="005865CB">
        <w:trPr>
          <w:trHeight w:val="553"/>
        </w:trPr>
        <w:tc>
          <w:tcPr>
            <w:tcW w:w="2406" w:type="pct"/>
          </w:tcPr>
          <w:p w14:paraId="37131503" w14:textId="2D3C2D7D" w:rsidR="001F7F01" w:rsidRPr="004730D8" w:rsidRDefault="001F7F01" w:rsidP="005865CB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0001ED">
              <w:rPr>
                <w:sz w:val="28"/>
              </w:rPr>
              <w:t>Dr. M. Balamurali Sai</w:t>
            </w:r>
          </w:p>
        </w:tc>
        <w:tc>
          <w:tcPr>
            <w:tcW w:w="2594" w:type="pct"/>
          </w:tcPr>
          <w:p w14:paraId="7219DEB7" w14:textId="7424E87B" w:rsidR="001F7F01" w:rsidRPr="004730D8" w:rsidRDefault="001F7F01" w:rsidP="005865CB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>
              <w:rPr>
                <w:noProof/>
                <w:sz w:val="28"/>
              </w:rPr>
              <w:t>Implant assessment</w:t>
            </w:r>
            <w:r w:rsidR="00501CB0">
              <w:rPr>
                <w:noProof/>
                <w:sz w:val="28"/>
              </w:rPr>
              <w:t>- 36</w:t>
            </w:r>
          </w:p>
        </w:tc>
      </w:tr>
      <w:tr w:rsidR="001F7F01" w:rsidRPr="004730D8" w14:paraId="783A17F4" w14:textId="77777777" w:rsidTr="005865CB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5865CB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508DC9E9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>CBCT-</w:t>
                            </w:r>
                            <w:r w:rsidR="00F4458A">
                              <w:rPr>
                                <w:sz w:val="28"/>
                              </w:rPr>
                              <w:t xml:space="preserve"> </w:t>
                            </w:r>
                            <w:r w:rsidR="00F265EC">
                              <w:rPr>
                                <w:sz w:val="28"/>
                              </w:rPr>
                              <w:t xml:space="preserve">Sectional </w:t>
                            </w:r>
                            <w:r w:rsidR="00737008">
                              <w:rPr>
                                <w:sz w:val="28"/>
                              </w:rPr>
                              <w:t>Mandible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508DC9E9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>CBCT-</w:t>
                      </w:r>
                      <w:r w:rsidR="00F4458A">
                        <w:rPr>
                          <w:sz w:val="28"/>
                        </w:rPr>
                        <w:t xml:space="preserve"> </w:t>
                      </w:r>
                      <w:r w:rsidR="00F265EC">
                        <w:rPr>
                          <w:sz w:val="28"/>
                        </w:rPr>
                        <w:t xml:space="preserve">Sectional </w:t>
                      </w:r>
                      <w:r w:rsidR="00737008">
                        <w:rPr>
                          <w:sz w:val="28"/>
                        </w:rPr>
                        <w:t>Mandible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4E7938F0" w14:textId="37105BEE" w:rsidR="00710993" w:rsidRDefault="00710993" w:rsidP="00AF2DB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Complete loss of crown and root structure in relation to </w:t>
      </w:r>
      <w:r w:rsidR="00CB3761">
        <w:rPr>
          <w:sz w:val="28"/>
        </w:rPr>
        <w:t>3</w:t>
      </w:r>
      <w:r w:rsidR="00EF2FC1">
        <w:rPr>
          <w:sz w:val="28"/>
        </w:rPr>
        <w:t>6</w:t>
      </w:r>
      <w:r w:rsidR="00167D68">
        <w:rPr>
          <w:sz w:val="28"/>
        </w:rPr>
        <w:t>, 38</w:t>
      </w:r>
      <w:r w:rsidR="001E4447">
        <w:rPr>
          <w:sz w:val="28"/>
        </w:rPr>
        <w:t>.</w:t>
      </w:r>
    </w:p>
    <w:p w14:paraId="54905F2E" w14:textId="6085431B" w:rsidR="0057659D" w:rsidRDefault="006233F7" w:rsidP="00AF2DB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 w:rsidRPr="003F25CB">
        <w:rPr>
          <w:sz w:val="28"/>
        </w:rPr>
        <w:t xml:space="preserve"> </w:t>
      </w:r>
      <w:r w:rsidR="0057659D" w:rsidRPr="003F25CB">
        <w:rPr>
          <w:sz w:val="28"/>
        </w:rPr>
        <w:t xml:space="preserve">The alveolar bone in relation to </w:t>
      </w:r>
      <w:r w:rsidR="00167D68">
        <w:rPr>
          <w:sz w:val="28"/>
        </w:rPr>
        <w:t>3</w:t>
      </w:r>
      <w:r w:rsidR="00CE6510">
        <w:rPr>
          <w:sz w:val="28"/>
        </w:rPr>
        <w:t>6</w:t>
      </w:r>
      <w:r w:rsidR="00CE0ACC">
        <w:rPr>
          <w:sz w:val="28"/>
        </w:rPr>
        <w:t xml:space="preserve"> </w:t>
      </w:r>
      <w:r w:rsidR="000700AE" w:rsidRPr="003F25CB">
        <w:rPr>
          <w:sz w:val="28"/>
        </w:rPr>
        <w:t xml:space="preserve">is present with </w:t>
      </w:r>
      <w:r w:rsidR="00D943D7">
        <w:rPr>
          <w:sz w:val="28"/>
        </w:rPr>
        <w:t>normal trabecular pattern.</w:t>
      </w:r>
    </w:p>
    <w:p w14:paraId="173746B3" w14:textId="440F8813" w:rsidR="00142911" w:rsidRPr="003F25CB" w:rsidRDefault="00142911" w:rsidP="00142911">
      <w:pPr>
        <w:pStyle w:val="ListParagraph"/>
        <w:spacing w:line="600" w:lineRule="auto"/>
        <w:ind w:left="360"/>
        <w:jc w:val="both"/>
        <w:rPr>
          <w:sz w:val="28"/>
        </w:rPr>
      </w:pPr>
    </w:p>
    <w:p w14:paraId="663037E2" w14:textId="0E4C49DC" w:rsidR="003A59AE" w:rsidRDefault="003A59AE" w:rsidP="004D7232">
      <w:pPr>
        <w:pStyle w:val="ListParagraph"/>
        <w:numPr>
          <w:ilvl w:val="0"/>
          <w:numId w:val="7"/>
        </w:numPr>
        <w:spacing w:line="600" w:lineRule="auto"/>
        <w:jc w:val="both"/>
      </w:pPr>
      <w:r>
        <w:br w:type="page"/>
      </w:r>
    </w:p>
    <w:p w14:paraId="307BC2F3" w14:textId="77777777" w:rsidR="009D2477" w:rsidRDefault="009D2477"/>
    <w:p w14:paraId="79E45E73" w14:textId="77777777" w:rsidR="002737FD" w:rsidRDefault="002737FD"/>
    <w:p w14:paraId="62DCB470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5980B5EB" wp14:editId="39CFCD0A">
                <wp:simplePos x="0" y="0"/>
                <wp:positionH relativeFrom="column">
                  <wp:posOffset>1327150</wp:posOffset>
                </wp:positionH>
                <wp:positionV relativeFrom="paragraph">
                  <wp:posOffset>128905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912C1B" w14:textId="77777777" w:rsidR="00953CB3" w:rsidRPr="006D3FEC" w:rsidRDefault="00953CB3" w:rsidP="00953CB3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80B5EB" id="Text Box 255" o:spid="_x0000_s1033" type="#_x0000_t202" style="position:absolute;margin-left:104.5pt;margin-top:10.15pt;width:350.3pt;height:37.6pt;z-index:251749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BwzYQHeAAAACQEAAA8AAABkcnMvZG93bnJldi54&#10;bWxMj8FOwzAQRO9I/IO1SNyoQ1ArEuJUCIkLooeWCqk3N17iqPY6xE4T/p7tCW4z2tHsm2o9eyfO&#10;OMQukIL7RQYCqQmmo1bB/uP17hFETJqMdoFQwQ9GWNfXV5UuTZhoi+ddagWXUCy1AptSX0oZG4te&#10;x0Xokfj2FQavE9uhlWbQE5d7J/MsW0mvO+IPVvf4YrE57UavgPLD9/hZvB1O+8n6fGPtu9tslbq9&#10;mZ+fQCSc018YLviMDjUzHcNIJgqnIM8K3pIu4gEEB4qsWIE4slguQdaV/L+g/gU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AcM2EB3gAAAAkBAAAPAAAAAAAAAAAAAAAAALsEAABkcnMv&#10;ZG93bnJldi54bWxQSwUGAAAAAAQABADzAAAAxgUAAAAA&#10;" fillcolor="white [3201]" strokecolor="#9cc [3205]" strokeweight="2pt">
                <v:textbox>
                  <w:txbxContent>
                    <w:p w14:paraId="02912C1B" w14:textId="77777777" w:rsidR="00953CB3" w:rsidRPr="006D3FEC" w:rsidRDefault="00953CB3" w:rsidP="00953CB3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480316A3" w14:textId="77777777" w:rsidR="00663050" w:rsidRDefault="00663050"/>
    <w:p w14:paraId="39883EE9" w14:textId="77777777" w:rsidR="00663050" w:rsidRDefault="00663050"/>
    <w:p w14:paraId="3AE2465D" w14:textId="77777777" w:rsidR="00663050" w:rsidRDefault="00663050"/>
    <w:p w14:paraId="15B22FD6" w14:textId="77777777" w:rsidR="00663050" w:rsidRDefault="00663050"/>
    <w:p w14:paraId="1149542C" w14:textId="77777777" w:rsidR="0076123B" w:rsidRDefault="0076123B"/>
    <w:p w14:paraId="44D7F135" w14:textId="77777777" w:rsidR="006E50B3" w:rsidRDefault="006E50B3"/>
    <w:p w14:paraId="52337723" w14:textId="77777777" w:rsidR="006E50B3" w:rsidRDefault="006E50B3"/>
    <w:tbl>
      <w:tblPr>
        <w:tblpPr w:leftFromText="180" w:rightFromText="180" w:vertAnchor="page" w:horzAnchor="margin" w:tblpY="3481"/>
        <w:tblW w:w="49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39"/>
        <w:gridCol w:w="3106"/>
      </w:tblGrid>
      <w:tr w:rsidR="00ED7751" w14:paraId="4F1E535A" w14:textId="77777777" w:rsidTr="00ED7751">
        <w:trPr>
          <w:trHeight w:val="1008"/>
        </w:trPr>
        <w:tc>
          <w:tcPr>
            <w:tcW w:w="3454" w:type="pct"/>
            <w:vAlign w:val="center"/>
          </w:tcPr>
          <w:p w14:paraId="0B775AD8" w14:textId="77777777" w:rsidR="00ED7751" w:rsidRPr="0050224B" w:rsidRDefault="00ED7751" w:rsidP="00B926ED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1546" w:type="pct"/>
            <w:vAlign w:val="center"/>
          </w:tcPr>
          <w:p w14:paraId="18637E86" w14:textId="1A17A136" w:rsidR="00ED7751" w:rsidRDefault="00167D68" w:rsidP="00B926ED">
            <w:pPr>
              <w:pStyle w:val="TableParagraph"/>
              <w:spacing w:line="240" w:lineRule="auto"/>
              <w:ind w:left="230" w:right="219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  <w:r w:rsidR="00ED7751">
              <w:rPr>
                <w:b/>
                <w:sz w:val="24"/>
              </w:rPr>
              <w:t>6 region</w:t>
            </w:r>
          </w:p>
        </w:tc>
      </w:tr>
      <w:tr w:rsidR="00ED7751" w14:paraId="65B7A720" w14:textId="77777777" w:rsidTr="00ED7751">
        <w:trPr>
          <w:trHeight w:val="1176"/>
        </w:trPr>
        <w:tc>
          <w:tcPr>
            <w:tcW w:w="3454" w:type="pct"/>
            <w:vAlign w:val="center"/>
          </w:tcPr>
          <w:p w14:paraId="59708F37" w14:textId="77777777" w:rsidR="00ED7751" w:rsidRDefault="00ED7751" w:rsidP="00B926ED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1546" w:type="pct"/>
            <w:vAlign w:val="center"/>
          </w:tcPr>
          <w:p w14:paraId="7064DF7A" w14:textId="109C36FE" w:rsidR="00ED7751" w:rsidRDefault="00DD6D4D" w:rsidP="00B926ED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</w:tr>
      <w:tr w:rsidR="00ED7751" w14:paraId="4EDB2A7F" w14:textId="77777777" w:rsidTr="00ED7751">
        <w:trPr>
          <w:trHeight w:val="1176"/>
        </w:trPr>
        <w:tc>
          <w:tcPr>
            <w:tcW w:w="3454" w:type="pct"/>
            <w:vAlign w:val="center"/>
          </w:tcPr>
          <w:p w14:paraId="519375A1" w14:textId="77777777" w:rsidR="00ED7751" w:rsidRPr="000F2EB0" w:rsidRDefault="00ED7751" w:rsidP="00B926ED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1546" w:type="pct"/>
            <w:vAlign w:val="center"/>
          </w:tcPr>
          <w:p w14:paraId="2F948D00" w14:textId="5248B2F6" w:rsidR="00ED7751" w:rsidRDefault="00DD6D4D" w:rsidP="00B926ED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8.8</w:t>
            </w:r>
          </w:p>
        </w:tc>
      </w:tr>
      <w:tr w:rsidR="00ED7751" w14:paraId="39B98A07" w14:textId="77777777" w:rsidTr="00ED7751">
        <w:trPr>
          <w:trHeight w:val="1176"/>
        </w:trPr>
        <w:tc>
          <w:tcPr>
            <w:tcW w:w="3454" w:type="pct"/>
            <w:vAlign w:val="center"/>
          </w:tcPr>
          <w:p w14:paraId="48FA27DF" w14:textId="12BFA1C3" w:rsidR="00ED7751" w:rsidRDefault="00ED7751" w:rsidP="00B926ED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alveolar nerve canal (in mm)</w:t>
            </w:r>
          </w:p>
        </w:tc>
        <w:tc>
          <w:tcPr>
            <w:tcW w:w="1546" w:type="pct"/>
            <w:vAlign w:val="center"/>
          </w:tcPr>
          <w:p w14:paraId="1205F111" w14:textId="13D13793" w:rsidR="00ED7751" w:rsidRDefault="00DD6D4D" w:rsidP="00B926ED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14.86</w:t>
            </w:r>
          </w:p>
        </w:tc>
      </w:tr>
      <w:tr w:rsidR="00ED7751" w14:paraId="370346DE" w14:textId="77777777" w:rsidTr="00ED7751">
        <w:trPr>
          <w:trHeight w:val="1176"/>
        </w:trPr>
        <w:tc>
          <w:tcPr>
            <w:tcW w:w="3454" w:type="pct"/>
            <w:vAlign w:val="center"/>
          </w:tcPr>
          <w:p w14:paraId="0EE20272" w14:textId="7F5D0101" w:rsidR="00ED7751" w:rsidRDefault="00ED7751" w:rsidP="00B926ED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1546" w:type="pct"/>
            <w:vAlign w:val="center"/>
          </w:tcPr>
          <w:p w14:paraId="0A1A05EF" w14:textId="13276356" w:rsidR="00ED7751" w:rsidRDefault="00DD6D4D" w:rsidP="00B926ED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25.33</w:t>
            </w:r>
          </w:p>
        </w:tc>
      </w:tr>
      <w:tr w:rsidR="0027443D" w14:paraId="743CF39B" w14:textId="77777777" w:rsidTr="00ED7751">
        <w:trPr>
          <w:trHeight w:val="1176"/>
        </w:trPr>
        <w:tc>
          <w:tcPr>
            <w:tcW w:w="3454" w:type="pct"/>
            <w:vAlign w:val="center"/>
          </w:tcPr>
          <w:p w14:paraId="6560FDF1" w14:textId="77777777" w:rsidR="0027443D" w:rsidRDefault="0027443D" w:rsidP="00B926ED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distal portion of 45 and mesial portion of 47</w:t>
            </w:r>
          </w:p>
          <w:p w14:paraId="42D0C4D5" w14:textId="54FAE7CF" w:rsidR="0027443D" w:rsidRDefault="0027443D" w:rsidP="00B926ED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(in mm)</w:t>
            </w:r>
          </w:p>
        </w:tc>
        <w:tc>
          <w:tcPr>
            <w:tcW w:w="1546" w:type="pct"/>
            <w:vAlign w:val="center"/>
          </w:tcPr>
          <w:p w14:paraId="5E1C06C7" w14:textId="5D954F49" w:rsidR="0027443D" w:rsidRDefault="00DD6D4D" w:rsidP="00B926ED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11.08</w:t>
            </w:r>
          </w:p>
        </w:tc>
      </w:tr>
    </w:tbl>
    <w:p w14:paraId="7639F5B5" w14:textId="77777777" w:rsidR="006E50B3" w:rsidRDefault="006E50B3"/>
    <w:p w14:paraId="42222C2D" w14:textId="2D3A15E6" w:rsidR="00E92ADD" w:rsidRDefault="00E92ADD"/>
    <w:p w14:paraId="73C7CECC" w14:textId="79390765" w:rsidR="00663050" w:rsidRDefault="00663050">
      <w:r>
        <w:br w:type="page"/>
      </w:r>
    </w:p>
    <w:p w14:paraId="53556756" w14:textId="77777777" w:rsidR="00663050" w:rsidRDefault="00663050"/>
    <w:p w14:paraId="0E6A3892" w14:textId="77777777" w:rsidR="00663050" w:rsidRDefault="00663050"/>
    <w:p w14:paraId="1C08E2DA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6874589E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61467F2E" w14:textId="65875F8D" w:rsidR="003A59AE" w:rsidRDefault="003F25CB" w:rsidP="003A59AE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Partially edentulous region: </w:t>
      </w:r>
      <w:r w:rsidR="00DD6D4D">
        <w:rPr>
          <w:sz w:val="28"/>
        </w:rPr>
        <w:t>3</w:t>
      </w:r>
      <w:r w:rsidR="00B0730A">
        <w:rPr>
          <w:sz w:val="28"/>
        </w:rPr>
        <w:t>6</w:t>
      </w:r>
      <w:r w:rsidR="003F3783">
        <w:rPr>
          <w:sz w:val="28"/>
        </w:rPr>
        <w:t>.</w:t>
      </w:r>
    </w:p>
    <w:p w14:paraId="77E7A86A" w14:textId="77777777" w:rsidR="003A59AE" w:rsidRDefault="003A59AE" w:rsidP="003A59AE"/>
    <w:p w14:paraId="2A23F71C" w14:textId="77777777" w:rsidR="003162E7" w:rsidRDefault="003162E7" w:rsidP="003A59AE"/>
    <w:p w14:paraId="63B89A1B" w14:textId="77777777" w:rsidR="003162E7" w:rsidRDefault="003162E7" w:rsidP="003A59AE"/>
    <w:p w14:paraId="7142666F" w14:textId="77777777" w:rsidR="003162E7" w:rsidRDefault="003162E7" w:rsidP="003A59AE"/>
    <w:p w14:paraId="673E7E57" w14:textId="77777777" w:rsidR="003162E7" w:rsidRDefault="003162E7" w:rsidP="003A59AE"/>
    <w:p w14:paraId="0D34E385" w14:textId="77777777" w:rsidR="003A59AE" w:rsidRPr="0062612D" w:rsidRDefault="003A59AE" w:rsidP="003A59AE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41092648" w14:textId="6AC5E2A7" w:rsidR="003A59AE" w:rsidRDefault="003A59AE" w:rsidP="003A59AE">
      <w:r w:rsidRPr="000B5469">
        <w:rPr>
          <w:noProof/>
        </w:rPr>
        <w:drawing>
          <wp:anchor distT="0" distB="0" distL="114300" distR="114300" simplePos="0" relativeHeight="251761152" behindDoc="1" locked="0" layoutInCell="1" allowOverlap="1" wp14:anchorId="1D3E5795" wp14:editId="25605C1D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5203B3FF" w:rsidR="00953CB3" w:rsidRDefault="00953CB3"/>
    <w:p w14:paraId="74918168" w14:textId="77777777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2832B763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5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51F47EF6" w:rsidR="00205903" w:rsidRDefault="00205903" w:rsidP="00B923B3">
      <w:pPr>
        <w:tabs>
          <w:tab w:val="left" w:pos="10260"/>
        </w:tabs>
        <w:ind w:firstLine="450"/>
        <w:jc w:val="both"/>
      </w:pPr>
    </w:p>
    <w:p w14:paraId="182A0F02" w14:textId="00890401" w:rsidR="00205903" w:rsidRDefault="00D60C94" w:rsidP="00D60C94">
      <w:pPr>
        <w:tabs>
          <w:tab w:val="left" w:pos="10260"/>
        </w:tabs>
        <w:ind w:firstLine="450"/>
        <w:jc w:val="center"/>
        <w:rPr>
          <w:b/>
          <w:bCs/>
        </w:rPr>
      </w:pPr>
      <w:r w:rsidRPr="00D60C94">
        <w:rPr>
          <w:b/>
          <w:bCs/>
        </w:rPr>
        <w:t>RECONSTRUCTED PANORAMIC VIEW</w:t>
      </w:r>
    </w:p>
    <w:p w14:paraId="64685BDE" w14:textId="607C500C" w:rsidR="00D60C94" w:rsidRPr="00D60C94" w:rsidRDefault="000D1CDF" w:rsidP="00D60C94">
      <w:pPr>
        <w:tabs>
          <w:tab w:val="left" w:pos="10260"/>
        </w:tabs>
        <w:ind w:firstLine="450"/>
        <w:jc w:val="center"/>
        <w:rPr>
          <w:b/>
          <w:bCs/>
        </w:rPr>
      </w:pPr>
      <w:r w:rsidRPr="000D1CDF">
        <w:rPr>
          <w:b/>
        </w:rPr>
        <w:drawing>
          <wp:anchor distT="0" distB="0" distL="114300" distR="114300" simplePos="0" relativeHeight="251763200" behindDoc="1" locked="0" layoutInCell="1" allowOverlap="1" wp14:anchorId="73B21F13" wp14:editId="1C17D512">
            <wp:simplePos x="0" y="0"/>
            <wp:positionH relativeFrom="margin">
              <wp:align>center</wp:align>
            </wp:positionH>
            <wp:positionV relativeFrom="paragraph">
              <wp:posOffset>159597</wp:posOffset>
            </wp:positionV>
            <wp:extent cx="3839111" cy="3153215"/>
            <wp:effectExtent l="0" t="0" r="9525" b="9525"/>
            <wp:wrapTight wrapText="bothSides">
              <wp:wrapPolygon edited="0">
                <wp:start x="0" y="0"/>
                <wp:lineTo x="0" y="21535"/>
                <wp:lineTo x="21546" y="21535"/>
                <wp:lineTo x="21546" y="0"/>
                <wp:lineTo x="0" y="0"/>
              </wp:wrapPolygon>
            </wp:wrapTight>
            <wp:docPr id="37360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608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305D40" w14:textId="50A83815" w:rsidR="006074D5" w:rsidRDefault="006074D5" w:rsidP="00FB3083">
      <w:pPr>
        <w:tabs>
          <w:tab w:val="left" w:pos="10260"/>
        </w:tabs>
        <w:ind w:firstLine="450"/>
        <w:jc w:val="both"/>
        <w:rPr>
          <w:b/>
        </w:rPr>
      </w:pPr>
    </w:p>
    <w:p w14:paraId="41F5F3C8" w14:textId="7B30CEB4" w:rsidR="00486304" w:rsidRDefault="00486304" w:rsidP="00E37B5E">
      <w:pPr>
        <w:tabs>
          <w:tab w:val="left" w:pos="10260"/>
        </w:tabs>
        <w:rPr>
          <w:b/>
        </w:rPr>
      </w:pPr>
    </w:p>
    <w:p w14:paraId="04A5C262" w14:textId="77777777" w:rsidR="00640B01" w:rsidRDefault="00640B0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781AC0B" w14:textId="77777777" w:rsidR="00640B01" w:rsidRDefault="00640B0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E294EC0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AEDF955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A5FFACC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EE3D1B2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871E345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E8EBF3B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E0D5F50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ECC1FDD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CBF6EB2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21F0D5E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9061668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C2610DA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41B7D25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5B07A2A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C4DB7FC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8103125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559BE0E9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71FF95D8" w14:textId="767E0E13" w:rsidR="0083504C" w:rsidRDefault="0054568B" w:rsidP="00A2470C">
      <w:pPr>
        <w:rPr>
          <w:b/>
        </w:rPr>
      </w:pPr>
      <w:r w:rsidRPr="0054568B">
        <w:rPr>
          <w:b/>
        </w:rPr>
        <w:drawing>
          <wp:anchor distT="0" distB="0" distL="114300" distR="114300" simplePos="0" relativeHeight="251762176" behindDoc="1" locked="0" layoutInCell="1" allowOverlap="1" wp14:anchorId="2E78D97D" wp14:editId="5CEEE8BC">
            <wp:simplePos x="0" y="0"/>
            <wp:positionH relativeFrom="margin">
              <wp:align>center</wp:align>
            </wp:positionH>
            <wp:positionV relativeFrom="paragraph">
              <wp:posOffset>139489</wp:posOffset>
            </wp:positionV>
            <wp:extent cx="3505689" cy="3038899"/>
            <wp:effectExtent l="0" t="0" r="0" b="9525"/>
            <wp:wrapTight wrapText="bothSides">
              <wp:wrapPolygon edited="0">
                <wp:start x="0" y="0"/>
                <wp:lineTo x="0" y="21532"/>
                <wp:lineTo x="21483" y="21532"/>
                <wp:lineTo x="21483" y="0"/>
                <wp:lineTo x="0" y="0"/>
              </wp:wrapPolygon>
            </wp:wrapTight>
            <wp:docPr id="114837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372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10B4CC" w14:textId="39FB3DC9" w:rsidR="0083504C" w:rsidRDefault="0083504C" w:rsidP="00A2470C">
      <w:pPr>
        <w:rPr>
          <w:b/>
        </w:rPr>
      </w:pPr>
    </w:p>
    <w:p w14:paraId="6B21D343" w14:textId="1F7DED97" w:rsidR="0083504C" w:rsidRDefault="0083504C" w:rsidP="002E7609">
      <w:pPr>
        <w:jc w:val="center"/>
        <w:rPr>
          <w:b/>
        </w:rPr>
      </w:pPr>
    </w:p>
    <w:p w14:paraId="708CDEB0" w14:textId="51F9B38F" w:rsidR="00AA4D9E" w:rsidRDefault="00AA4D9E" w:rsidP="00AA4D9E">
      <w:pPr>
        <w:rPr>
          <w:b/>
        </w:rPr>
      </w:pPr>
    </w:p>
    <w:p w14:paraId="02358F85" w14:textId="763C0318" w:rsidR="00AA4D9E" w:rsidRDefault="00AA4D9E" w:rsidP="00AA4D9E">
      <w:pPr>
        <w:rPr>
          <w:b/>
        </w:rPr>
      </w:pPr>
    </w:p>
    <w:p w14:paraId="13158780" w14:textId="29839790" w:rsidR="009B4D07" w:rsidRDefault="009B4D07">
      <w:pPr>
        <w:rPr>
          <w:b/>
        </w:rPr>
      </w:pPr>
      <w:r>
        <w:rPr>
          <w:b/>
        </w:rPr>
        <w:br w:type="page"/>
      </w:r>
    </w:p>
    <w:p w14:paraId="6C07B2C8" w14:textId="77777777" w:rsidR="007C6AAD" w:rsidRDefault="007C6AAD" w:rsidP="00AA4D9E">
      <w:pPr>
        <w:jc w:val="center"/>
        <w:rPr>
          <w:b/>
        </w:rPr>
      </w:pPr>
    </w:p>
    <w:p w14:paraId="3E65905B" w14:textId="3604AA58" w:rsidR="00412911" w:rsidRDefault="006E32BA" w:rsidP="00AA4D9E">
      <w:pPr>
        <w:jc w:val="center"/>
        <w:rPr>
          <w:b/>
        </w:rPr>
      </w:pPr>
      <w:r>
        <w:rPr>
          <w:b/>
        </w:rPr>
        <w:t>C</w:t>
      </w:r>
      <w:r w:rsidR="00084093">
        <w:rPr>
          <w:b/>
        </w:rPr>
        <w:t>ROSS SECTIONAL VIEW</w:t>
      </w:r>
    </w:p>
    <w:p w14:paraId="595FD031" w14:textId="51EF6CD8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2955"/>
        <w:gridCol w:w="7447"/>
      </w:tblGrid>
      <w:tr w:rsidR="00DD6D4D" w14:paraId="1A18BFA8" w14:textId="77777777" w:rsidTr="00FD346B">
        <w:trPr>
          <w:trHeight w:val="4869"/>
        </w:trPr>
        <w:tc>
          <w:tcPr>
            <w:tcW w:w="2955" w:type="dxa"/>
            <w:shd w:val="clear" w:color="auto" w:fill="FFFFFF" w:themeFill="background1"/>
          </w:tcPr>
          <w:p w14:paraId="4FCE0F4F" w14:textId="5FF8AD44" w:rsidR="00DD6D4D" w:rsidRDefault="00DD6D4D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bookmarkStart w:id="0" w:name="_Hlk160727489"/>
            <w:r>
              <w:rPr>
                <w:b/>
                <w:bCs/>
                <w:sz w:val="28"/>
                <w:szCs w:val="28"/>
              </w:rPr>
              <w:t>36 region</w:t>
            </w:r>
          </w:p>
        </w:tc>
        <w:tc>
          <w:tcPr>
            <w:tcW w:w="7447" w:type="dxa"/>
            <w:shd w:val="clear" w:color="auto" w:fill="FFFFFF" w:themeFill="background1"/>
          </w:tcPr>
          <w:p w14:paraId="2F2E30F4" w14:textId="530276F1" w:rsidR="00DD6D4D" w:rsidRDefault="00DD6D4D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DD6D4D">
              <w:rPr>
                <w:b/>
              </w:rPr>
              <w:drawing>
                <wp:inline distT="0" distB="0" distL="0" distR="0" wp14:anchorId="2099DDEF" wp14:editId="49E3E042">
                  <wp:extent cx="3934374" cy="2686425"/>
                  <wp:effectExtent l="0" t="0" r="9525" b="0"/>
                  <wp:docPr id="9727887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278878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4374" cy="2686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24FDA13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11E2C8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B215DB3" w14:textId="77777777" w:rsidR="00142911" w:rsidRDefault="0014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0E5F5B2" w14:textId="53CEE05F" w:rsidR="00142911" w:rsidRDefault="0014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C246DA7" w14:textId="63AF04F6" w:rsidR="00142911" w:rsidRDefault="0014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B9C0F47" w14:textId="1B984400" w:rsidR="00142911" w:rsidRDefault="0014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77AE16D" w14:textId="3932207C" w:rsidR="00142911" w:rsidRDefault="0014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AC784A">
      <w:headerReference w:type="default" r:id="rId18"/>
      <w:footerReference w:type="default" r:id="rId19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285215" w14:textId="77777777" w:rsidR="005D264A" w:rsidRDefault="005D264A">
      <w:r>
        <w:separator/>
      </w:r>
    </w:p>
  </w:endnote>
  <w:endnote w:type="continuationSeparator" w:id="0">
    <w:p w14:paraId="41B29E7B" w14:textId="77777777" w:rsidR="005D264A" w:rsidRDefault="005D26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Porur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Porur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Street, Karambakkam, Porur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Street, Karambakkam, Porur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877D85C" w14:textId="77777777" w:rsidR="005D264A" w:rsidRDefault="005D264A">
      <w:r>
        <w:separator/>
      </w:r>
    </w:p>
  </w:footnote>
  <w:footnote w:type="continuationSeparator" w:id="0">
    <w:p w14:paraId="4B8D444D" w14:textId="77777777" w:rsidR="005D264A" w:rsidRDefault="005D26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1ED"/>
    <w:rsid w:val="00000E96"/>
    <w:rsid w:val="000015D9"/>
    <w:rsid w:val="00004ACB"/>
    <w:rsid w:val="000058F1"/>
    <w:rsid w:val="00010700"/>
    <w:rsid w:val="00015D43"/>
    <w:rsid w:val="00022531"/>
    <w:rsid w:val="00025F25"/>
    <w:rsid w:val="00031723"/>
    <w:rsid w:val="0004215C"/>
    <w:rsid w:val="0005275C"/>
    <w:rsid w:val="00053025"/>
    <w:rsid w:val="000571FA"/>
    <w:rsid w:val="00067334"/>
    <w:rsid w:val="000700AE"/>
    <w:rsid w:val="000700BE"/>
    <w:rsid w:val="00084093"/>
    <w:rsid w:val="00084AF4"/>
    <w:rsid w:val="00086D56"/>
    <w:rsid w:val="0009047C"/>
    <w:rsid w:val="00092409"/>
    <w:rsid w:val="00095387"/>
    <w:rsid w:val="000963EE"/>
    <w:rsid w:val="00096BDA"/>
    <w:rsid w:val="000976EC"/>
    <w:rsid w:val="00097CA5"/>
    <w:rsid w:val="000A0B9C"/>
    <w:rsid w:val="000A1444"/>
    <w:rsid w:val="000A1569"/>
    <w:rsid w:val="000A7A40"/>
    <w:rsid w:val="000A7A51"/>
    <w:rsid w:val="000C1220"/>
    <w:rsid w:val="000C6CA1"/>
    <w:rsid w:val="000C7B39"/>
    <w:rsid w:val="000D0227"/>
    <w:rsid w:val="000D1CDF"/>
    <w:rsid w:val="000D576B"/>
    <w:rsid w:val="000E2458"/>
    <w:rsid w:val="000E58A2"/>
    <w:rsid w:val="000F1069"/>
    <w:rsid w:val="0010514A"/>
    <w:rsid w:val="00112B87"/>
    <w:rsid w:val="00113A6F"/>
    <w:rsid w:val="00123E36"/>
    <w:rsid w:val="00125E9A"/>
    <w:rsid w:val="0013289A"/>
    <w:rsid w:val="001351ED"/>
    <w:rsid w:val="00135698"/>
    <w:rsid w:val="00142911"/>
    <w:rsid w:val="00145316"/>
    <w:rsid w:val="00147DBA"/>
    <w:rsid w:val="00160B72"/>
    <w:rsid w:val="00167D68"/>
    <w:rsid w:val="00170756"/>
    <w:rsid w:val="00170AAF"/>
    <w:rsid w:val="0018343F"/>
    <w:rsid w:val="00183A64"/>
    <w:rsid w:val="00190C9A"/>
    <w:rsid w:val="001938AA"/>
    <w:rsid w:val="00193949"/>
    <w:rsid w:val="001955E9"/>
    <w:rsid w:val="001A17BC"/>
    <w:rsid w:val="001A65AB"/>
    <w:rsid w:val="001B43D6"/>
    <w:rsid w:val="001B619F"/>
    <w:rsid w:val="001B6B46"/>
    <w:rsid w:val="001C2B99"/>
    <w:rsid w:val="001C3E2F"/>
    <w:rsid w:val="001D4728"/>
    <w:rsid w:val="001D5FE0"/>
    <w:rsid w:val="001E0398"/>
    <w:rsid w:val="001E11E3"/>
    <w:rsid w:val="001E2690"/>
    <w:rsid w:val="001E2DA8"/>
    <w:rsid w:val="001E2F23"/>
    <w:rsid w:val="001E4447"/>
    <w:rsid w:val="001E6504"/>
    <w:rsid w:val="001E6726"/>
    <w:rsid w:val="001F158A"/>
    <w:rsid w:val="001F230C"/>
    <w:rsid w:val="001F7F01"/>
    <w:rsid w:val="00205903"/>
    <w:rsid w:val="0021011C"/>
    <w:rsid w:val="00213238"/>
    <w:rsid w:val="00213A9B"/>
    <w:rsid w:val="00214500"/>
    <w:rsid w:val="00214BDB"/>
    <w:rsid w:val="00215ABF"/>
    <w:rsid w:val="0021692A"/>
    <w:rsid w:val="002208D0"/>
    <w:rsid w:val="00220A22"/>
    <w:rsid w:val="002238EA"/>
    <w:rsid w:val="00235A79"/>
    <w:rsid w:val="00241A84"/>
    <w:rsid w:val="00246A43"/>
    <w:rsid w:val="00246BA0"/>
    <w:rsid w:val="00251B35"/>
    <w:rsid w:val="00251FCD"/>
    <w:rsid w:val="00253233"/>
    <w:rsid w:val="00257331"/>
    <w:rsid w:val="00261796"/>
    <w:rsid w:val="00264805"/>
    <w:rsid w:val="00272B53"/>
    <w:rsid w:val="002737FD"/>
    <w:rsid w:val="0027443D"/>
    <w:rsid w:val="00276A31"/>
    <w:rsid w:val="00277ADB"/>
    <w:rsid w:val="00277B01"/>
    <w:rsid w:val="002824AE"/>
    <w:rsid w:val="002824C9"/>
    <w:rsid w:val="0028298F"/>
    <w:rsid w:val="00284CD0"/>
    <w:rsid w:val="00290938"/>
    <w:rsid w:val="0029175E"/>
    <w:rsid w:val="00295CE0"/>
    <w:rsid w:val="002A096E"/>
    <w:rsid w:val="002A1A5D"/>
    <w:rsid w:val="002B4007"/>
    <w:rsid w:val="002C1F32"/>
    <w:rsid w:val="002C6D7E"/>
    <w:rsid w:val="002C7FAA"/>
    <w:rsid w:val="002D0629"/>
    <w:rsid w:val="002D2BA5"/>
    <w:rsid w:val="002D2E2F"/>
    <w:rsid w:val="002E6DE4"/>
    <w:rsid w:val="002E7609"/>
    <w:rsid w:val="002E7AA9"/>
    <w:rsid w:val="002F4511"/>
    <w:rsid w:val="0030780D"/>
    <w:rsid w:val="003162E7"/>
    <w:rsid w:val="00321111"/>
    <w:rsid w:val="00340614"/>
    <w:rsid w:val="00345305"/>
    <w:rsid w:val="0036712C"/>
    <w:rsid w:val="00367DCA"/>
    <w:rsid w:val="0038057F"/>
    <w:rsid w:val="00386190"/>
    <w:rsid w:val="00386F89"/>
    <w:rsid w:val="00392811"/>
    <w:rsid w:val="00395555"/>
    <w:rsid w:val="003A1CF8"/>
    <w:rsid w:val="003A59AE"/>
    <w:rsid w:val="003A6E87"/>
    <w:rsid w:val="003A78C1"/>
    <w:rsid w:val="003A7A03"/>
    <w:rsid w:val="003B06ED"/>
    <w:rsid w:val="003B303F"/>
    <w:rsid w:val="003C4092"/>
    <w:rsid w:val="003C7105"/>
    <w:rsid w:val="003C7AE0"/>
    <w:rsid w:val="003D2DD4"/>
    <w:rsid w:val="003D335A"/>
    <w:rsid w:val="003E017A"/>
    <w:rsid w:val="003E24B3"/>
    <w:rsid w:val="003E46D9"/>
    <w:rsid w:val="003E7708"/>
    <w:rsid w:val="003F25CB"/>
    <w:rsid w:val="003F320B"/>
    <w:rsid w:val="003F3783"/>
    <w:rsid w:val="004060E8"/>
    <w:rsid w:val="0041151D"/>
    <w:rsid w:val="00412911"/>
    <w:rsid w:val="004130D3"/>
    <w:rsid w:val="00413D74"/>
    <w:rsid w:val="00416318"/>
    <w:rsid w:val="00417ED0"/>
    <w:rsid w:val="00420E60"/>
    <w:rsid w:val="004268A7"/>
    <w:rsid w:val="00426AFA"/>
    <w:rsid w:val="004323B0"/>
    <w:rsid w:val="00432CE9"/>
    <w:rsid w:val="004336DB"/>
    <w:rsid w:val="004413B9"/>
    <w:rsid w:val="004478A2"/>
    <w:rsid w:val="00454C65"/>
    <w:rsid w:val="004556E3"/>
    <w:rsid w:val="004569BD"/>
    <w:rsid w:val="00456B8A"/>
    <w:rsid w:val="0046124E"/>
    <w:rsid w:val="004624CE"/>
    <w:rsid w:val="00464F3C"/>
    <w:rsid w:val="004730D8"/>
    <w:rsid w:val="00474DE7"/>
    <w:rsid w:val="00477C96"/>
    <w:rsid w:val="00486304"/>
    <w:rsid w:val="00486629"/>
    <w:rsid w:val="00490C12"/>
    <w:rsid w:val="00497BED"/>
    <w:rsid w:val="004A32DB"/>
    <w:rsid w:val="004A61C2"/>
    <w:rsid w:val="004A73BF"/>
    <w:rsid w:val="004A7DBA"/>
    <w:rsid w:val="004B32C5"/>
    <w:rsid w:val="004B5F1D"/>
    <w:rsid w:val="004B6835"/>
    <w:rsid w:val="004C4441"/>
    <w:rsid w:val="004D24C1"/>
    <w:rsid w:val="004D6D17"/>
    <w:rsid w:val="004D7232"/>
    <w:rsid w:val="004E0AD7"/>
    <w:rsid w:val="004E18FD"/>
    <w:rsid w:val="004E6DE5"/>
    <w:rsid w:val="004E7745"/>
    <w:rsid w:val="004F2AFB"/>
    <w:rsid w:val="004F35D5"/>
    <w:rsid w:val="004F6FD5"/>
    <w:rsid w:val="00501CB0"/>
    <w:rsid w:val="00501CB9"/>
    <w:rsid w:val="005108D5"/>
    <w:rsid w:val="00512E63"/>
    <w:rsid w:val="005245F8"/>
    <w:rsid w:val="00524DFE"/>
    <w:rsid w:val="00534451"/>
    <w:rsid w:val="00535200"/>
    <w:rsid w:val="005372FC"/>
    <w:rsid w:val="0054568B"/>
    <w:rsid w:val="00547E89"/>
    <w:rsid w:val="00547F7D"/>
    <w:rsid w:val="0055175D"/>
    <w:rsid w:val="005521A0"/>
    <w:rsid w:val="005521D8"/>
    <w:rsid w:val="0055535D"/>
    <w:rsid w:val="0056063E"/>
    <w:rsid w:val="00564524"/>
    <w:rsid w:val="005651C7"/>
    <w:rsid w:val="005659D2"/>
    <w:rsid w:val="00565CF2"/>
    <w:rsid w:val="00566BC0"/>
    <w:rsid w:val="005711B5"/>
    <w:rsid w:val="0057659D"/>
    <w:rsid w:val="00580A29"/>
    <w:rsid w:val="00581D91"/>
    <w:rsid w:val="005865CB"/>
    <w:rsid w:val="00592170"/>
    <w:rsid w:val="005A2CE8"/>
    <w:rsid w:val="005B397D"/>
    <w:rsid w:val="005B4BC4"/>
    <w:rsid w:val="005B772D"/>
    <w:rsid w:val="005C252C"/>
    <w:rsid w:val="005D264A"/>
    <w:rsid w:val="005D4644"/>
    <w:rsid w:val="005D486D"/>
    <w:rsid w:val="005D5995"/>
    <w:rsid w:val="005E17DC"/>
    <w:rsid w:val="005E3BF5"/>
    <w:rsid w:val="005F5AE4"/>
    <w:rsid w:val="006001D2"/>
    <w:rsid w:val="0060067E"/>
    <w:rsid w:val="006074D5"/>
    <w:rsid w:val="006078B2"/>
    <w:rsid w:val="00612F56"/>
    <w:rsid w:val="00613870"/>
    <w:rsid w:val="00613D04"/>
    <w:rsid w:val="0061655E"/>
    <w:rsid w:val="00620AD1"/>
    <w:rsid w:val="00621147"/>
    <w:rsid w:val="00621B72"/>
    <w:rsid w:val="006226CE"/>
    <w:rsid w:val="00622FDF"/>
    <w:rsid w:val="006233F7"/>
    <w:rsid w:val="00624694"/>
    <w:rsid w:val="00640B01"/>
    <w:rsid w:val="006526C7"/>
    <w:rsid w:val="00652C74"/>
    <w:rsid w:val="0065314E"/>
    <w:rsid w:val="006538B5"/>
    <w:rsid w:val="00663050"/>
    <w:rsid w:val="00664743"/>
    <w:rsid w:val="00664E7C"/>
    <w:rsid w:val="0066658E"/>
    <w:rsid w:val="00674AB0"/>
    <w:rsid w:val="00676C4C"/>
    <w:rsid w:val="00682796"/>
    <w:rsid w:val="00686BDA"/>
    <w:rsid w:val="006877B6"/>
    <w:rsid w:val="00694ADE"/>
    <w:rsid w:val="00695118"/>
    <w:rsid w:val="006952D2"/>
    <w:rsid w:val="006A14D4"/>
    <w:rsid w:val="006A15A4"/>
    <w:rsid w:val="006A388C"/>
    <w:rsid w:val="006A3EBA"/>
    <w:rsid w:val="006B053E"/>
    <w:rsid w:val="006C7324"/>
    <w:rsid w:val="006D1AD3"/>
    <w:rsid w:val="006D3317"/>
    <w:rsid w:val="006D3FEC"/>
    <w:rsid w:val="006D7D65"/>
    <w:rsid w:val="006E32BA"/>
    <w:rsid w:val="006E476A"/>
    <w:rsid w:val="006E50B3"/>
    <w:rsid w:val="006E5174"/>
    <w:rsid w:val="006E6711"/>
    <w:rsid w:val="00706C8F"/>
    <w:rsid w:val="00710993"/>
    <w:rsid w:val="007130A8"/>
    <w:rsid w:val="007157AE"/>
    <w:rsid w:val="00716637"/>
    <w:rsid w:val="0071799F"/>
    <w:rsid w:val="00734513"/>
    <w:rsid w:val="00734CDA"/>
    <w:rsid w:val="007362D6"/>
    <w:rsid w:val="00737008"/>
    <w:rsid w:val="00737CE9"/>
    <w:rsid w:val="00741EE8"/>
    <w:rsid w:val="00751400"/>
    <w:rsid w:val="0075576E"/>
    <w:rsid w:val="0076123B"/>
    <w:rsid w:val="00761986"/>
    <w:rsid w:val="00764059"/>
    <w:rsid w:val="007665F6"/>
    <w:rsid w:val="00771302"/>
    <w:rsid w:val="00785EF6"/>
    <w:rsid w:val="00786C53"/>
    <w:rsid w:val="00793580"/>
    <w:rsid w:val="007A06A5"/>
    <w:rsid w:val="007A1ED6"/>
    <w:rsid w:val="007A4F1D"/>
    <w:rsid w:val="007B53B8"/>
    <w:rsid w:val="007B7ABE"/>
    <w:rsid w:val="007B7D0C"/>
    <w:rsid w:val="007C263E"/>
    <w:rsid w:val="007C61A8"/>
    <w:rsid w:val="007C6AAD"/>
    <w:rsid w:val="007D10DC"/>
    <w:rsid w:val="007D42D5"/>
    <w:rsid w:val="007D5AC1"/>
    <w:rsid w:val="007D69E5"/>
    <w:rsid w:val="007E1A92"/>
    <w:rsid w:val="007F5F20"/>
    <w:rsid w:val="0080300C"/>
    <w:rsid w:val="00815DCC"/>
    <w:rsid w:val="00822254"/>
    <w:rsid w:val="00824AB2"/>
    <w:rsid w:val="00827355"/>
    <w:rsid w:val="00832378"/>
    <w:rsid w:val="0083281A"/>
    <w:rsid w:val="00833356"/>
    <w:rsid w:val="0083504C"/>
    <w:rsid w:val="00840C51"/>
    <w:rsid w:val="00844C85"/>
    <w:rsid w:val="00850708"/>
    <w:rsid w:val="00861F16"/>
    <w:rsid w:val="00862F57"/>
    <w:rsid w:val="00863ED4"/>
    <w:rsid w:val="00873B03"/>
    <w:rsid w:val="00877669"/>
    <w:rsid w:val="00881926"/>
    <w:rsid w:val="00884473"/>
    <w:rsid w:val="008871B1"/>
    <w:rsid w:val="0088740C"/>
    <w:rsid w:val="00890B23"/>
    <w:rsid w:val="008946D5"/>
    <w:rsid w:val="008A29F7"/>
    <w:rsid w:val="008B2053"/>
    <w:rsid w:val="008C2959"/>
    <w:rsid w:val="008C6002"/>
    <w:rsid w:val="008C602A"/>
    <w:rsid w:val="008C616A"/>
    <w:rsid w:val="008D2796"/>
    <w:rsid w:val="008D5AE9"/>
    <w:rsid w:val="008D5B6E"/>
    <w:rsid w:val="008E1505"/>
    <w:rsid w:val="008E670D"/>
    <w:rsid w:val="008F3B12"/>
    <w:rsid w:val="008F5BBA"/>
    <w:rsid w:val="009044A3"/>
    <w:rsid w:val="009065E7"/>
    <w:rsid w:val="00907D3C"/>
    <w:rsid w:val="00910C90"/>
    <w:rsid w:val="00911927"/>
    <w:rsid w:val="00911BEE"/>
    <w:rsid w:val="00914061"/>
    <w:rsid w:val="00916CC1"/>
    <w:rsid w:val="0091783E"/>
    <w:rsid w:val="00923029"/>
    <w:rsid w:val="00925CAA"/>
    <w:rsid w:val="009416BE"/>
    <w:rsid w:val="009455A5"/>
    <w:rsid w:val="00951419"/>
    <w:rsid w:val="00953CB3"/>
    <w:rsid w:val="00957114"/>
    <w:rsid w:val="00971CA2"/>
    <w:rsid w:val="0097289A"/>
    <w:rsid w:val="00983AE3"/>
    <w:rsid w:val="009945AD"/>
    <w:rsid w:val="00996D27"/>
    <w:rsid w:val="009A0EA9"/>
    <w:rsid w:val="009B4D07"/>
    <w:rsid w:val="009C2EF4"/>
    <w:rsid w:val="009C6272"/>
    <w:rsid w:val="009C6647"/>
    <w:rsid w:val="009D2477"/>
    <w:rsid w:val="009D247B"/>
    <w:rsid w:val="009D3274"/>
    <w:rsid w:val="009E200D"/>
    <w:rsid w:val="009F1CD1"/>
    <w:rsid w:val="009F2DC1"/>
    <w:rsid w:val="00A00F16"/>
    <w:rsid w:val="00A057F1"/>
    <w:rsid w:val="00A123C9"/>
    <w:rsid w:val="00A12E02"/>
    <w:rsid w:val="00A13375"/>
    <w:rsid w:val="00A13DC5"/>
    <w:rsid w:val="00A15FB1"/>
    <w:rsid w:val="00A2470C"/>
    <w:rsid w:val="00A2549F"/>
    <w:rsid w:val="00A31738"/>
    <w:rsid w:val="00A37E8F"/>
    <w:rsid w:val="00A509CB"/>
    <w:rsid w:val="00A534A1"/>
    <w:rsid w:val="00A564A9"/>
    <w:rsid w:val="00A574CD"/>
    <w:rsid w:val="00A61293"/>
    <w:rsid w:val="00A65D9D"/>
    <w:rsid w:val="00A666F0"/>
    <w:rsid w:val="00A700D4"/>
    <w:rsid w:val="00A7041B"/>
    <w:rsid w:val="00A745A7"/>
    <w:rsid w:val="00A80198"/>
    <w:rsid w:val="00A826FE"/>
    <w:rsid w:val="00A87BD2"/>
    <w:rsid w:val="00A87CEC"/>
    <w:rsid w:val="00A92C90"/>
    <w:rsid w:val="00A93039"/>
    <w:rsid w:val="00A94B79"/>
    <w:rsid w:val="00AA4D9E"/>
    <w:rsid w:val="00AB209A"/>
    <w:rsid w:val="00AC784A"/>
    <w:rsid w:val="00AE0034"/>
    <w:rsid w:val="00AE72C0"/>
    <w:rsid w:val="00AF01E2"/>
    <w:rsid w:val="00AF0D0A"/>
    <w:rsid w:val="00AF2DB4"/>
    <w:rsid w:val="00AF3BBF"/>
    <w:rsid w:val="00B0730A"/>
    <w:rsid w:val="00B11C41"/>
    <w:rsid w:val="00B138DA"/>
    <w:rsid w:val="00B17236"/>
    <w:rsid w:val="00B20B3E"/>
    <w:rsid w:val="00B24CA3"/>
    <w:rsid w:val="00B267F5"/>
    <w:rsid w:val="00B26A5A"/>
    <w:rsid w:val="00B3059B"/>
    <w:rsid w:val="00B30707"/>
    <w:rsid w:val="00B30918"/>
    <w:rsid w:val="00B34E62"/>
    <w:rsid w:val="00B40C55"/>
    <w:rsid w:val="00B4127A"/>
    <w:rsid w:val="00B62F80"/>
    <w:rsid w:val="00B63133"/>
    <w:rsid w:val="00B64589"/>
    <w:rsid w:val="00B70876"/>
    <w:rsid w:val="00B7152F"/>
    <w:rsid w:val="00B73862"/>
    <w:rsid w:val="00B85D01"/>
    <w:rsid w:val="00B911C0"/>
    <w:rsid w:val="00B9148F"/>
    <w:rsid w:val="00B923B3"/>
    <w:rsid w:val="00B926ED"/>
    <w:rsid w:val="00B93AAF"/>
    <w:rsid w:val="00B9764F"/>
    <w:rsid w:val="00B97F19"/>
    <w:rsid w:val="00BA018F"/>
    <w:rsid w:val="00BA3372"/>
    <w:rsid w:val="00BA6A5D"/>
    <w:rsid w:val="00BB6406"/>
    <w:rsid w:val="00BB7100"/>
    <w:rsid w:val="00BB7A9F"/>
    <w:rsid w:val="00BC3FE5"/>
    <w:rsid w:val="00BC4D6F"/>
    <w:rsid w:val="00BC5075"/>
    <w:rsid w:val="00BD1006"/>
    <w:rsid w:val="00BD6627"/>
    <w:rsid w:val="00BE0FC1"/>
    <w:rsid w:val="00BE34C5"/>
    <w:rsid w:val="00BF2C04"/>
    <w:rsid w:val="00C065D9"/>
    <w:rsid w:val="00C07260"/>
    <w:rsid w:val="00C119B0"/>
    <w:rsid w:val="00C160A5"/>
    <w:rsid w:val="00C16E1A"/>
    <w:rsid w:val="00C25407"/>
    <w:rsid w:val="00C279C9"/>
    <w:rsid w:val="00C3734D"/>
    <w:rsid w:val="00C4216E"/>
    <w:rsid w:val="00C50DBB"/>
    <w:rsid w:val="00C52F92"/>
    <w:rsid w:val="00C714FB"/>
    <w:rsid w:val="00C72020"/>
    <w:rsid w:val="00C751CB"/>
    <w:rsid w:val="00C75EC8"/>
    <w:rsid w:val="00C83DC0"/>
    <w:rsid w:val="00C875D7"/>
    <w:rsid w:val="00C91E9E"/>
    <w:rsid w:val="00C96836"/>
    <w:rsid w:val="00CA645B"/>
    <w:rsid w:val="00CA7B07"/>
    <w:rsid w:val="00CB0577"/>
    <w:rsid w:val="00CB1357"/>
    <w:rsid w:val="00CB3761"/>
    <w:rsid w:val="00CB43F8"/>
    <w:rsid w:val="00CB48F8"/>
    <w:rsid w:val="00CB5F47"/>
    <w:rsid w:val="00CC03B3"/>
    <w:rsid w:val="00CC0744"/>
    <w:rsid w:val="00CC6FE0"/>
    <w:rsid w:val="00CD15E6"/>
    <w:rsid w:val="00CD545B"/>
    <w:rsid w:val="00CD5B35"/>
    <w:rsid w:val="00CE0ACC"/>
    <w:rsid w:val="00CE6510"/>
    <w:rsid w:val="00CE6C50"/>
    <w:rsid w:val="00CF179B"/>
    <w:rsid w:val="00CF32F1"/>
    <w:rsid w:val="00CF6B3F"/>
    <w:rsid w:val="00D05E23"/>
    <w:rsid w:val="00D1098A"/>
    <w:rsid w:val="00D10C58"/>
    <w:rsid w:val="00D278F8"/>
    <w:rsid w:val="00D334BC"/>
    <w:rsid w:val="00D3445C"/>
    <w:rsid w:val="00D348B0"/>
    <w:rsid w:val="00D3670C"/>
    <w:rsid w:val="00D418DD"/>
    <w:rsid w:val="00D41A2D"/>
    <w:rsid w:val="00D50376"/>
    <w:rsid w:val="00D51321"/>
    <w:rsid w:val="00D51A5C"/>
    <w:rsid w:val="00D5706F"/>
    <w:rsid w:val="00D60C94"/>
    <w:rsid w:val="00D6463C"/>
    <w:rsid w:val="00D66588"/>
    <w:rsid w:val="00D72677"/>
    <w:rsid w:val="00D743D1"/>
    <w:rsid w:val="00D83470"/>
    <w:rsid w:val="00D90593"/>
    <w:rsid w:val="00D90F8D"/>
    <w:rsid w:val="00D943D7"/>
    <w:rsid w:val="00D977C5"/>
    <w:rsid w:val="00D97C9E"/>
    <w:rsid w:val="00DA082D"/>
    <w:rsid w:val="00DB07B5"/>
    <w:rsid w:val="00DB4667"/>
    <w:rsid w:val="00DB5673"/>
    <w:rsid w:val="00DB612E"/>
    <w:rsid w:val="00DC216E"/>
    <w:rsid w:val="00DC2A4A"/>
    <w:rsid w:val="00DC47FD"/>
    <w:rsid w:val="00DC782D"/>
    <w:rsid w:val="00DC7ACA"/>
    <w:rsid w:val="00DD04C0"/>
    <w:rsid w:val="00DD6337"/>
    <w:rsid w:val="00DD6D4D"/>
    <w:rsid w:val="00DE1645"/>
    <w:rsid w:val="00DF70F7"/>
    <w:rsid w:val="00E036AE"/>
    <w:rsid w:val="00E03CA4"/>
    <w:rsid w:val="00E053FE"/>
    <w:rsid w:val="00E05802"/>
    <w:rsid w:val="00E06F59"/>
    <w:rsid w:val="00E218C6"/>
    <w:rsid w:val="00E228D6"/>
    <w:rsid w:val="00E238A6"/>
    <w:rsid w:val="00E325F1"/>
    <w:rsid w:val="00E3374C"/>
    <w:rsid w:val="00E37B5E"/>
    <w:rsid w:val="00E41C09"/>
    <w:rsid w:val="00E473EB"/>
    <w:rsid w:val="00E50A29"/>
    <w:rsid w:val="00E53793"/>
    <w:rsid w:val="00E5421D"/>
    <w:rsid w:val="00E55666"/>
    <w:rsid w:val="00E62678"/>
    <w:rsid w:val="00E85A23"/>
    <w:rsid w:val="00E92ADD"/>
    <w:rsid w:val="00E93F24"/>
    <w:rsid w:val="00E9456D"/>
    <w:rsid w:val="00EA03F2"/>
    <w:rsid w:val="00EA07C7"/>
    <w:rsid w:val="00EA4A36"/>
    <w:rsid w:val="00EA64E4"/>
    <w:rsid w:val="00EB51BE"/>
    <w:rsid w:val="00EB593B"/>
    <w:rsid w:val="00EC3280"/>
    <w:rsid w:val="00EC57DD"/>
    <w:rsid w:val="00EC7734"/>
    <w:rsid w:val="00ED3AF2"/>
    <w:rsid w:val="00ED7751"/>
    <w:rsid w:val="00ED79E9"/>
    <w:rsid w:val="00EE00BA"/>
    <w:rsid w:val="00EE6C78"/>
    <w:rsid w:val="00EE75DB"/>
    <w:rsid w:val="00EF2FC1"/>
    <w:rsid w:val="00F02B03"/>
    <w:rsid w:val="00F0441F"/>
    <w:rsid w:val="00F265EC"/>
    <w:rsid w:val="00F300FA"/>
    <w:rsid w:val="00F33635"/>
    <w:rsid w:val="00F34524"/>
    <w:rsid w:val="00F360ED"/>
    <w:rsid w:val="00F375FD"/>
    <w:rsid w:val="00F406CE"/>
    <w:rsid w:val="00F43127"/>
    <w:rsid w:val="00F4458A"/>
    <w:rsid w:val="00F4753B"/>
    <w:rsid w:val="00F5318E"/>
    <w:rsid w:val="00F53C9E"/>
    <w:rsid w:val="00F5439E"/>
    <w:rsid w:val="00F55B29"/>
    <w:rsid w:val="00F56394"/>
    <w:rsid w:val="00F605BA"/>
    <w:rsid w:val="00F6126E"/>
    <w:rsid w:val="00F622AA"/>
    <w:rsid w:val="00F627A7"/>
    <w:rsid w:val="00F635DA"/>
    <w:rsid w:val="00F64D57"/>
    <w:rsid w:val="00F65A03"/>
    <w:rsid w:val="00F67740"/>
    <w:rsid w:val="00F75AFA"/>
    <w:rsid w:val="00F76899"/>
    <w:rsid w:val="00F9296A"/>
    <w:rsid w:val="00F94B93"/>
    <w:rsid w:val="00FA42E4"/>
    <w:rsid w:val="00FA5BEE"/>
    <w:rsid w:val="00FA7AD9"/>
    <w:rsid w:val="00FB3083"/>
    <w:rsid w:val="00FB40E4"/>
    <w:rsid w:val="00FB435D"/>
    <w:rsid w:val="00FC3CD1"/>
    <w:rsid w:val="00FC6C37"/>
    <w:rsid w:val="00FC7B9B"/>
    <w:rsid w:val="00FD5515"/>
    <w:rsid w:val="00FD7487"/>
    <w:rsid w:val="00FE1B79"/>
    <w:rsid w:val="00FE45F6"/>
    <w:rsid w:val="00FE506B"/>
    <w:rsid w:val="00FF3840"/>
    <w:rsid w:val="00FF6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4</TotalTime>
  <Pages>7</Pages>
  <Words>156</Words>
  <Characters>893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5</cp:revision>
  <cp:lastPrinted>2024-03-18T17:20:00Z</cp:lastPrinted>
  <dcterms:created xsi:type="dcterms:W3CDTF">2024-09-16T13:29:00Z</dcterms:created>
  <dcterms:modified xsi:type="dcterms:W3CDTF">2024-09-16T13:32:00Z</dcterms:modified>
</cp:coreProperties>
</file>