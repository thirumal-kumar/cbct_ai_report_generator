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3BB883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1109CF">
              <w:rPr>
                <w:sz w:val="28"/>
              </w:rPr>
              <w:t>s. Shanthina</w:t>
            </w:r>
          </w:p>
        </w:tc>
        <w:tc>
          <w:tcPr>
            <w:tcW w:w="2725" w:type="pct"/>
          </w:tcPr>
          <w:p w14:paraId="112E52C6" w14:textId="011A356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F3B95">
              <w:rPr>
                <w:sz w:val="28"/>
              </w:rPr>
              <w:t>2</w:t>
            </w:r>
            <w:r w:rsidR="001109CF">
              <w:rPr>
                <w:sz w:val="28"/>
              </w:rPr>
              <w:t>4.04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5BDE106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109CF">
              <w:rPr>
                <w:sz w:val="28"/>
              </w:rPr>
              <w:t>43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109C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598CC16E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1109CF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6D49A8F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1109CF">
              <w:rPr>
                <w:sz w:val="28"/>
              </w:rPr>
              <w:t>Jasher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94DF26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109CF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94DF26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109CF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3E59020E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052D1B">
        <w:rPr>
          <w:sz w:val="28"/>
        </w:rPr>
        <w:t>24</w:t>
      </w:r>
      <w:r w:rsidR="006F2BD0">
        <w:rPr>
          <w:sz w:val="28"/>
        </w:rPr>
        <w:t>, 28, 36, 37, 46, 47.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33E1775E" w14:textId="3CA94DFE" w:rsidR="00203167" w:rsidRDefault="0020316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left maxillary sinus is present with mucosal thickening in relation to the floor of the </w:t>
      </w:r>
      <w:r w:rsidR="00FE3FB9">
        <w:rPr>
          <w:sz w:val="28"/>
        </w:rPr>
        <w:t xml:space="preserve">sinus, which is dome shaped and appears to occupy more than half of the sinus volume. </w:t>
      </w:r>
    </w:p>
    <w:p w14:paraId="583C0F95" w14:textId="324C60F1" w:rsidR="0044225B" w:rsidRDefault="0044225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irregular hyperdense structures in relation to the periapical aspect of 35 and 36 region.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162" w:type="pct"/>
        <w:tblLook w:val="04A0" w:firstRow="1" w:lastRow="0" w:firstColumn="1" w:lastColumn="0" w:noHBand="0" w:noVBand="1"/>
      </w:tblPr>
      <w:tblGrid>
        <w:gridCol w:w="6360"/>
        <w:gridCol w:w="4222"/>
      </w:tblGrid>
      <w:tr w:rsidR="00FE3FB9" w14:paraId="3475BBE5" w14:textId="77777777" w:rsidTr="000A049D">
        <w:trPr>
          <w:trHeight w:val="788"/>
        </w:trPr>
        <w:tc>
          <w:tcPr>
            <w:tcW w:w="3005" w:type="pct"/>
          </w:tcPr>
          <w:p w14:paraId="6FE1D43E" w14:textId="77777777" w:rsidR="00FE3FB9" w:rsidRDefault="00FE3FB9" w:rsidP="00663050">
            <w:pPr>
              <w:jc w:val="center"/>
            </w:pPr>
          </w:p>
        </w:tc>
        <w:tc>
          <w:tcPr>
            <w:tcW w:w="1995" w:type="pct"/>
          </w:tcPr>
          <w:p w14:paraId="1DE079D2" w14:textId="79D64704" w:rsidR="00FE3FB9" w:rsidRDefault="00FE3FB9" w:rsidP="0076123B">
            <w:pPr>
              <w:jc w:val="center"/>
              <w:rPr>
                <w:b/>
              </w:rPr>
            </w:pPr>
            <w:r>
              <w:rPr>
                <w:b/>
              </w:rPr>
              <w:t>24 r</w:t>
            </w:r>
            <w:r w:rsidRPr="00930BA6">
              <w:rPr>
                <w:b/>
              </w:rPr>
              <w:t>egion</w:t>
            </w:r>
          </w:p>
        </w:tc>
      </w:tr>
      <w:tr w:rsidR="00FE3FB9" w14:paraId="38D0E478" w14:textId="77777777" w:rsidTr="000A049D">
        <w:trPr>
          <w:trHeight w:val="950"/>
        </w:trPr>
        <w:tc>
          <w:tcPr>
            <w:tcW w:w="3005" w:type="pct"/>
          </w:tcPr>
          <w:p w14:paraId="23B61876" w14:textId="77777777" w:rsidR="00FE3FB9" w:rsidRDefault="00FE3FB9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5C67697F" w14:textId="2F3E73EA" w:rsidR="00FE3FB9" w:rsidRDefault="009C2DC9" w:rsidP="00663050">
            <w:pPr>
              <w:jc w:val="center"/>
            </w:pPr>
            <w:r>
              <w:t>4</w:t>
            </w:r>
          </w:p>
        </w:tc>
      </w:tr>
      <w:tr w:rsidR="00FE3FB9" w14:paraId="139B55C6" w14:textId="77777777" w:rsidTr="000A049D">
        <w:trPr>
          <w:trHeight w:val="792"/>
        </w:trPr>
        <w:tc>
          <w:tcPr>
            <w:tcW w:w="3005" w:type="pct"/>
          </w:tcPr>
          <w:p w14:paraId="40D9ACE1" w14:textId="77777777" w:rsidR="00FE3FB9" w:rsidRDefault="00FE3FB9" w:rsidP="00663050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18FFAC2C" w14:textId="00C76416" w:rsidR="00FE3FB9" w:rsidRDefault="009C2DC9" w:rsidP="00663050">
            <w:pPr>
              <w:jc w:val="center"/>
            </w:pPr>
            <w:r>
              <w:t>5.5</w:t>
            </w:r>
          </w:p>
        </w:tc>
      </w:tr>
      <w:tr w:rsidR="00FE3FB9" w14:paraId="21CE38C6" w14:textId="77777777" w:rsidTr="000A049D">
        <w:trPr>
          <w:trHeight w:val="833"/>
        </w:trPr>
        <w:tc>
          <w:tcPr>
            <w:tcW w:w="3005" w:type="pct"/>
          </w:tcPr>
          <w:p w14:paraId="49363B76" w14:textId="77777777" w:rsidR="00FE3FB9" w:rsidRPr="00867738" w:rsidRDefault="00FE3FB9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42991040" w14:textId="49BF2700" w:rsidR="00FE3FB9" w:rsidRDefault="009C2DC9" w:rsidP="00663050">
            <w:pPr>
              <w:jc w:val="center"/>
            </w:pPr>
            <w:r>
              <w:t>17.6</w:t>
            </w:r>
          </w:p>
        </w:tc>
      </w:tr>
    </w:tbl>
    <w:p w14:paraId="126C834D" w14:textId="77777777" w:rsidR="002910D1" w:rsidRDefault="002910D1"/>
    <w:tbl>
      <w:tblPr>
        <w:tblW w:w="5067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1"/>
        <w:gridCol w:w="1668"/>
        <w:gridCol w:w="1668"/>
        <w:gridCol w:w="1668"/>
        <w:gridCol w:w="1662"/>
      </w:tblGrid>
      <w:tr w:rsidR="003163EF" w14:paraId="07D306B0" w14:textId="77777777" w:rsidTr="000A049D">
        <w:trPr>
          <w:trHeight w:val="849"/>
        </w:trPr>
        <w:tc>
          <w:tcPr>
            <w:tcW w:w="1791" w:type="pct"/>
          </w:tcPr>
          <w:p w14:paraId="4C1A5F21" w14:textId="75E89F85" w:rsidR="003163EF" w:rsidRPr="0050224B" w:rsidRDefault="003163EF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</w:tcPr>
          <w:p w14:paraId="2AC0641C" w14:textId="52ADCCD3" w:rsidR="003163EF" w:rsidRDefault="00032777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36</w:t>
            </w:r>
            <w:r w:rsidR="003163EF">
              <w:rPr>
                <w:b/>
                <w:spacing w:val="-1"/>
                <w:sz w:val="24"/>
              </w:rPr>
              <w:t xml:space="preserve"> </w:t>
            </w:r>
            <w:r w:rsidR="003163EF"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31CD47F6" w14:textId="7DA36544" w:rsidR="003163EF" w:rsidRDefault="00032777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37</w:t>
            </w:r>
            <w:r w:rsidR="003163EF">
              <w:rPr>
                <w:b/>
                <w:spacing w:val="-1"/>
                <w:sz w:val="24"/>
              </w:rPr>
              <w:t xml:space="preserve"> </w:t>
            </w:r>
            <w:r w:rsidR="003163EF"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2B4E6E47" w14:textId="0B1F2900" w:rsidR="003163EF" w:rsidRDefault="00032777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46 </w:t>
            </w:r>
            <w:r w:rsidR="003163EF">
              <w:rPr>
                <w:b/>
                <w:sz w:val="24"/>
              </w:rPr>
              <w:t>region</w:t>
            </w:r>
          </w:p>
        </w:tc>
        <w:tc>
          <w:tcPr>
            <w:tcW w:w="800" w:type="pct"/>
          </w:tcPr>
          <w:p w14:paraId="65FAE292" w14:textId="66481095" w:rsidR="003163EF" w:rsidRDefault="00032777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47</w:t>
            </w:r>
            <w:r w:rsidR="003163EF">
              <w:rPr>
                <w:b/>
                <w:spacing w:val="-1"/>
                <w:sz w:val="24"/>
              </w:rPr>
              <w:t xml:space="preserve"> </w:t>
            </w:r>
            <w:r w:rsidR="003163EF">
              <w:rPr>
                <w:b/>
                <w:sz w:val="24"/>
              </w:rPr>
              <w:t>region</w:t>
            </w:r>
          </w:p>
        </w:tc>
      </w:tr>
      <w:tr w:rsidR="00032777" w14:paraId="47866743" w14:textId="77777777" w:rsidTr="000A049D">
        <w:trPr>
          <w:trHeight w:val="992"/>
        </w:trPr>
        <w:tc>
          <w:tcPr>
            <w:tcW w:w="1791" w:type="pct"/>
            <w:vAlign w:val="center"/>
          </w:tcPr>
          <w:p w14:paraId="45B450D9" w14:textId="357D0460" w:rsidR="00032777" w:rsidRDefault="00032777" w:rsidP="0003277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318E768A" w14:textId="45480524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3" w:type="pct"/>
          </w:tcPr>
          <w:p w14:paraId="41666094" w14:textId="751112B9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803" w:type="pct"/>
          </w:tcPr>
          <w:p w14:paraId="0F93DC72" w14:textId="51321CEE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800" w:type="pct"/>
          </w:tcPr>
          <w:p w14:paraId="679C32DD" w14:textId="7D6C5C57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</w:tr>
      <w:tr w:rsidR="00032777" w14:paraId="076622D8" w14:textId="77777777" w:rsidTr="000A049D">
        <w:trPr>
          <w:trHeight w:val="992"/>
        </w:trPr>
        <w:tc>
          <w:tcPr>
            <w:tcW w:w="1791" w:type="pct"/>
            <w:vAlign w:val="center"/>
          </w:tcPr>
          <w:p w14:paraId="0A344298" w14:textId="451CD925" w:rsidR="00032777" w:rsidRPr="000F2EB0" w:rsidRDefault="00032777" w:rsidP="0003277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11EB7F1D" w14:textId="12C38CB0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</w:t>
            </w:r>
          </w:p>
        </w:tc>
        <w:tc>
          <w:tcPr>
            <w:tcW w:w="803" w:type="pct"/>
          </w:tcPr>
          <w:p w14:paraId="1278305D" w14:textId="2B4459DA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803" w:type="pct"/>
          </w:tcPr>
          <w:p w14:paraId="27E41570" w14:textId="2A1BC456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800" w:type="pct"/>
          </w:tcPr>
          <w:p w14:paraId="3617224F" w14:textId="2B01D64C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</w:tr>
      <w:tr w:rsidR="00032777" w14:paraId="05E9A6AA" w14:textId="77777777" w:rsidTr="000A049D">
        <w:trPr>
          <w:trHeight w:val="992"/>
        </w:trPr>
        <w:tc>
          <w:tcPr>
            <w:tcW w:w="1791" w:type="pct"/>
            <w:vAlign w:val="center"/>
          </w:tcPr>
          <w:p w14:paraId="74536619" w14:textId="234F05F1" w:rsidR="00032777" w:rsidRDefault="00032777" w:rsidP="000327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</w:tcPr>
          <w:p w14:paraId="3E80BEAC" w14:textId="5302C74E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803" w:type="pct"/>
          </w:tcPr>
          <w:p w14:paraId="6C1FB468" w14:textId="1EE30164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  <w:tc>
          <w:tcPr>
            <w:tcW w:w="803" w:type="pct"/>
          </w:tcPr>
          <w:p w14:paraId="1758F784" w14:textId="012FE38A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</w:t>
            </w:r>
          </w:p>
        </w:tc>
        <w:tc>
          <w:tcPr>
            <w:tcW w:w="800" w:type="pct"/>
          </w:tcPr>
          <w:p w14:paraId="1335F916" w14:textId="7201B18B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</w:tr>
      <w:tr w:rsidR="00032777" w14:paraId="6EF6716A" w14:textId="77777777" w:rsidTr="000A049D">
        <w:trPr>
          <w:trHeight w:val="992"/>
        </w:trPr>
        <w:tc>
          <w:tcPr>
            <w:tcW w:w="1791" w:type="pct"/>
            <w:vAlign w:val="center"/>
          </w:tcPr>
          <w:p w14:paraId="0283821D" w14:textId="29A3B2D0" w:rsidR="00032777" w:rsidRDefault="00032777" w:rsidP="000327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</w:tcPr>
          <w:p w14:paraId="0A23408B" w14:textId="3952E36A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22.8</w:t>
            </w:r>
          </w:p>
        </w:tc>
        <w:tc>
          <w:tcPr>
            <w:tcW w:w="803" w:type="pct"/>
          </w:tcPr>
          <w:p w14:paraId="056FDC35" w14:textId="748766CB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</w:t>
            </w:r>
          </w:p>
        </w:tc>
        <w:tc>
          <w:tcPr>
            <w:tcW w:w="803" w:type="pct"/>
          </w:tcPr>
          <w:p w14:paraId="2F5FA135" w14:textId="117E82FA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</w:t>
            </w:r>
          </w:p>
        </w:tc>
        <w:tc>
          <w:tcPr>
            <w:tcW w:w="800" w:type="pct"/>
          </w:tcPr>
          <w:p w14:paraId="02B82F2D" w14:textId="4123AE06" w:rsidR="00032777" w:rsidRDefault="009C2DC9" w:rsidP="000327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21.3</w:t>
            </w:r>
          </w:p>
        </w:tc>
      </w:tr>
    </w:tbl>
    <w:p w14:paraId="3A39D2C9" w14:textId="54FB0358" w:rsidR="008A5CF5" w:rsidRDefault="008A5CF5"/>
    <w:p w14:paraId="1C6C5C1A" w14:textId="77777777" w:rsidR="00032777" w:rsidRDefault="008A5CF5">
      <w:r>
        <w:br w:type="page"/>
      </w:r>
    </w:p>
    <w:p w14:paraId="3CBC3B1C" w14:textId="75F39371" w:rsidR="008A5CF5" w:rsidRDefault="008A5CF5"/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19D29EB9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0A049D">
        <w:rPr>
          <w:sz w:val="28"/>
        </w:rPr>
        <w:t xml:space="preserve"> and mandibular</w:t>
      </w:r>
      <w:r w:rsidR="00953CB3">
        <w:rPr>
          <w:sz w:val="28"/>
        </w:rPr>
        <w:t xml:space="preserve"> arch.</w:t>
      </w:r>
    </w:p>
    <w:p w14:paraId="65798AD4" w14:textId="30C4EE1F" w:rsidR="006F2BD0" w:rsidRDefault="006F2BD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assessment done in relation to </w:t>
      </w:r>
      <w:r>
        <w:rPr>
          <w:sz w:val="28"/>
        </w:rPr>
        <w:t>24,</w:t>
      </w:r>
      <w:r>
        <w:rPr>
          <w:sz w:val="28"/>
        </w:rPr>
        <w:t xml:space="preserve"> </w:t>
      </w:r>
      <w:r>
        <w:rPr>
          <w:sz w:val="28"/>
        </w:rPr>
        <w:t>36, 37, 46, 47.</w:t>
      </w:r>
    </w:p>
    <w:p w14:paraId="409DB20E" w14:textId="031AB2D0" w:rsidR="0044225B" w:rsidRDefault="0044225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 in relation to 35 , 36 region.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423E3316" w:rsidR="00205903" w:rsidRDefault="00C20CCE" w:rsidP="00B923B3">
      <w:pPr>
        <w:tabs>
          <w:tab w:val="left" w:pos="10260"/>
        </w:tabs>
        <w:ind w:firstLine="450"/>
        <w:jc w:val="both"/>
      </w:pPr>
      <w:r w:rsidRPr="00C20CCE">
        <w:drawing>
          <wp:inline distT="0" distB="0" distL="0" distR="0" wp14:anchorId="673AAD34" wp14:editId="4F174B24">
            <wp:extent cx="5933934" cy="3086100"/>
            <wp:effectExtent l="0" t="0" r="0" b="0"/>
            <wp:docPr id="4220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4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408" cy="30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3CBB1D27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41C4893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CAE3268" w:rsidR="00084093" w:rsidRDefault="00C20CCE" w:rsidP="00412911">
      <w:pPr>
        <w:tabs>
          <w:tab w:val="left" w:pos="10260"/>
        </w:tabs>
        <w:ind w:firstLine="450"/>
        <w:jc w:val="center"/>
        <w:rPr>
          <w:b/>
        </w:rPr>
      </w:pPr>
      <w:r w:rsidRPr="00C20CCE">
        <w:rPr>
          <w:b/>
        </w:rPr>
        <w:drawing>
          <wp:inline distT="0" distB="0" distL="0" distR="0" wp14:anchorId="56866ED4" wp14:editId="27609FF1">
            <wp:extent cx="2724530" cy="2076740"/>
            <wp:effectExtent l="0" t="0" r="0" b="0"/>
            <wp:docPr id="18035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0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6F190790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6E5F20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E4415C7" w:rsidR="00084093" w:rsidRDefault="00C20CCE" w:rsidP="00412911">
      <w:pPr>
        <w:tabs>
          <w:tab w:val="left" w:pos="10260"/>
        </w:tabs>
        <w:ind w:firstLine="450"/>
        <w:jc w:val="center"/>
        <w:rPr>
          <w:b/>
        </w:rPr>
      </w:pPr>
      <w:r w:rsidRPr="00C20CCE">
        <w:rPr>
          <w:b/>
        </w:rPr>
        <w:drawing>
          <wp:anchor distT="0" distB="0" distL="114300" distR="114300" simplePos="0" relativeHeight="251752960" behindDoc="1" locked="0" layoutInCell="1" allowOverlap="1" wp14:anchorId="75B6226A" wp14:editId="12EB6A6B">
            <wp:simplePos x="0" y="0"/>
            <wp:positionH relativeFrom="column">
              <wp:posOffset>1924050</wp:posOffset>
            </wp:positionH>
            <wp:positionV relativeFrom="paragraph">
              <wp:posOffset>12700</wp:posOffset>
            </wp:positionV>
            <wp:extent cx="2934109" cy="2124371"/>
            <wp:effectExtent l="0" t="0" r="0" b="9525"/>
            <wp:wrapTight wrapText="bothSides">
              <wp:wrapPolygon edited="0">
                <wp:start x="0" y="0"/>
                <wp:lineTo x="0" y="21503"/>
                <wp:lineTo x="21460" y="21503"/>
                <wp:lineTo x="21460" y="0"/>
                <wp:lineTo x="0" y="0"/>
              </wp:wrapPolygon>
            </wp:wrapTight>
            <wp:docPr id="10155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4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391" w14:textId="594418F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C0D5F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6206B02" w:rsidR="005D6EFF" w:rsidRDefault="00C20CCE" w:rsidP="005D6EFF">
      <w:pPr>
        <w:rPr>
          <w:b/>
        </w:rPr>
      </w:pPr>
      <w:r w:rsidRPr="00C20CCE">
        <w:rPr>
          <w:b/>
        </w:rPr>
        <w:drawing>
          <wp:anchor distT="0" distB="0" distL="114300" distR="114300" simplePos="0" relativeHeight="251753984" behindDoc="1" locked="0" layoutInCell="1" allowOverlap="1" wp14:anchorId="7C832845" wp14:editId="740399CB">
            <wp:simplePos x="0" y="0"/>
            <wp:positionH relativeFrom="column">
              <wp:posOffset>1860550</wp:posOffset>
            </wp:positionH>
            <wp:positionV relativeFrom="paragraph">
              <wp:posOffset>1889125</wp:posOffset>
            </wp:positionV>
            <wp:extent cx="3009900" cy="2305685"/>
            <wp:effectExtent l="0" t="0" r="0" b="0"/>
            <wp:wrapTight wrapText="bothSides">
              <wp:wrapPolygon edited="0">
                <wp:start x="0" y="0"/>
                <wp:lineTo x="0" y="21416"/>
                <wp:lineTo x="21463" y="21416"/>
                <wp:lineTo x="21463" y="0"/>
                <wp:lineTo x="0" y="0"/>
              </wp:wrapPolygon>
            </wp:wrapTight>
            <wp:docPr id="15495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4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326"/>
        <w:gridCol w:w="8076"/>
      </w:tblGrid>
      <w:tr w:rsidR="00824AB2" w14:paraId="1FB7F181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19ACEDF1" w14:textId="7B79595E" w:rsidR="00824AB2" w:rsidRDefault="000A049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116D0DD2" w14:textId="5681D545" w:rsidR="00824AB2" w:rsidRDefault="006D6BE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BE5">
              <w:rPr>
                <w:b/>
              </w:rPr>
              <w:drawing>
                <wp:inline distT="0" distB="0" distL="0" distR="0" wp14:anchorId="4DDF901B" wp14:editId="7DEBADA0">
                  <wp:extent cx="4405757" cy="2413000"/>
                  <wp:effectExtent l="0" t="0" r="0" b="6350"/>
                  <wp:docPr id="1484661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6610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852" cy="2415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5DE97B87" w14:textId="1DB9A1FE" w:rsidR="00824AB2" w:rsidRDefault="000A049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36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43F1E04D" w14:textId="389B0850" w:rsidR="00824AB2" w:rsidRDefault="00185D48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185D48">
              <w:rPr>
                <w:b/>
              </w:rPr>
              <w:drawing>
                <wp:inline distT="0" distB="0" distL="0" distR="0" wp14:anchorId="2E9AA654" wp14:editId="3876353D">
                  <wp:extent cx="4128215" cy="2641600"/>
                  <wp:effectExtent l="0" t="0" r="5715" b="6350"/>
                  <wp:docPr id="122956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5664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649" cy="264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4478D6AA" w14:textId="00F8B70F" w:rsidR="00824AB2" w:rsidRDefault="000A049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37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2BD0E59E" w14:textId="1D11F561" w:rsidR="00824AB2" w:rsidRDefault="00185D4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85D48">
              <w:rPr>
                <w:b/>
              </w:rPr>
              <w:drawing>
                <wp:inline distT="0" distB="0" distL="0" distR="0" wp14:anchorId="54FF42F5" wp14:editId="797EF4E1">
                  <wp:extent cx="4100572" cy="2514600"/>
                  <wp:effectExtent l="0" t="0" r="0" b="0"/>
                  <wp:docPr id="1193164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1641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910" cy="251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4B682A71" w14:textId="29837DF6" w:rsidR="00824AB2" w:rsidRDefault="000A049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2BBCC4D2" w14:textId="5009BB74" w:rsidR="00824AB2" w:rsidRDefault="005A39D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A39D5">
              <w:rPr>
                <w:b/>
              </w:rPr>
              <w:drawing>
                <wp:inline distT="0" distB="0" distL="0" distR="0" wp14:anchorId="20693446" wp14:editId="7F0720D1">
                  <wp:extent cx="3991532" cy="2448267"/>
                  <wp:effectExtent l="0" t="0" r="0" b="9525"/>
                  <wp:docPr id="53534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49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51840414" w14:textId="4624B04E" w:rsidR="00824AB2" w:rsidRDefault="000A049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47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12C9FFFD" w14:textId="4C0117BC" w:rsidR="00824AB2" w:rsidRDefault="005A39D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A39D5">
              <w:rPr>
                <w:b/>
              </w:rPr>
              <w:drawing>
                <wp:inline distT="0" distB="0" distL="0" distR="0" wp14:anchorId="60F855E5" wp14:editId="320420C9">
                  <wp:extent cx="3848637" cy="2276793"/>
                  <wp:effectExtent l="0" t="0" r="0" b="9525"/>
                  <wp:docPr id="122664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487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1382F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4CAA1" w14:textId="77777777" w:rsidR="00F1382F" w:rsidRDefault="00F1382F">
      <w:r>
        <w:separator/>
      </w:r>
    </w:p>
  </w:endnote>
  <w:endnote w:type="continuationSeparator" w:id="0">
    <w:p w14:paraId="0019E7E8" w14:textId="77777777" w:rsidR="00F1382F" w:rsidRDefault="00F1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99530" w14:textId="77777777" w:rsidR="00F1382F" w:rsidRDefault="00F1382F">
      <w:r>
        <w:separator/>
      </w:r>
    </w:p>
  </w:footnote>
  <w:footnote w:type="continuationSeparator" w:id="0">
    <w:p w14:paraId="70B95FD1" w14:textId="77777777" w:rsidR="00F1382F" w:rsidRDefault="00F13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2777"/>
    <w:rsid w:val="0005275C"/>
    <w:rsid w:val="00052D1B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49D"/>
    <w:rsid w:val="000A0B9C"/>
    <w:rsid w:val="000A1444"/>
    <w:rsid w:val="000B220D"/>
    <w:rsid w:val="000C0BD2"/>
    <w:rsid w:val="000C6CA1"/>
    <w:rsid w:val="000C7B39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5D48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3167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225B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39D5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6BE5"/>
    <w:rsid w:val="006D7D65"/>
    <w:rsid w:val="006E6711"/>
    <w:rsid w:val="006F2BD0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C2DC9"/>
    <w:rsid w:val="009C5743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0CCE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1382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3FB9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9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2024-04-24T15:25:00Z</dcterms:created>
  <dcterms:modified xsi:type="dcterms:W3CDTF">2024-04-24T15:39:00Z</dcterms:modified>
</cp:coreProperties>
</file>