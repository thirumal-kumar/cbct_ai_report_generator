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5991E4E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F62DAF">
              <w:rPr>
                <w:sz w:val="28"/>
              </w:rPr>
              <w:t xml:space="preserve">s. </w:t>
            </w:r>
            <w:r w:rsidR="00F704C8">
              <w:rPr>
                <w:sz w:val="28"/>
              </w:rPr>
              <w:t>Chandra</w:t>
            </w:r>
          </w:p>
        </w:tc>
        <w:tc>
          <w:tcPr>
            <w:tcW w:w="2600" w:type="pct"/>
          </w:tcPr>
          <w:p w14:paraId="112E52C6" w14:textId="7428BE16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704C8">
              <w:rPr>
                <w:sz w:val="28"/>
              </w:rPr>
              <w:t>01.09.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78767007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704C8">
              <w:rPr>
                <w:sz w:val="28"/>
              </w:rPr>
              <w:t>77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62DAF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78FC5D5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F704C8">
              <w:rPr>
                <w:sz w:val="28"/>
              </w:rPr>
              <w:t xml:space="preserve"> Sectional</w:t>
            </w:r>
            <w:r w:rsidR="003C7105">
              <w:rPr>
                <w:sz w:val="28"/>
              </w:rPr>
              <w:t xml:space="preserve">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56E3C50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>Dr</w:t>
            </w:r>
            <w:r w:rsidR="003E7637">
              <w:rPr>
                <w:sz w:val="28"/>
              </w:rPr>
              <w:t xml:space="preserve">. </w:t>
            </w:r>
            <w:r w:rsidR="00F704C8">
              <w:rPr>
                <w:sz w:val="28"/>
              </w:rPr>
              <w:t>Lakshmi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0CDFCF6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0CDFCF6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421A4C" w14:textId="1BB002A5" w:rsidR="00003839" w:rsidRDefault="00EC77F7" w:rsidP="0000383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FA7951">
        <w:rPr>
          <w:sz w:val="28"/>
        </w:rPr>
        <w:t>47</w:t>
      </w:r>
      <w:r>
        <w:rPr>
          <w:sz w:val="28"/>
        </w:rPr>
        <w:t>.</w:t>
      </w:r>
    </w:p>
    <w:p w14:paraId="60998AE6" w14:textId="0A59104D" w:rsidR="00C32F35" w:rsidRDefault="00C32F35" w:rsidP="0000383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46, presence of bone loss extending </w:t>
      </w:r>
      <w:r w:rsidR="009D1787">
        <w:rPr>
          <w:sz w:val="28"/>
        </w:rPr>
        <w:t>4.55</w:t>
      </w:r>
      <w:r>
        <w:rPr>
          <w:sz w:val="28"/>
        </w:rPr>
        <w:t xml:space="preserve"> mm below the cementoenamel junction o</w:t>
      </w:r>
      <w:r w:rsidR="009D1787">
        <w:rPr>
          <w:sz w:val="28"/>
        </w:rPr>
        <w:t xml:space="preserve">f 46 in distal aspect </w:t>
      </w:r>
      <w:r w:rsidR="00F53908">
        <w:rPr>
          <w:sz w:val="28"/>
        </w:rPr>
        <w:t>is evident.</w:t>
      </w:r>
    </w:p>
    <w:p w14:paraId="64617FC9" w14:textId="77777777" w:rsidR="00F53908" w:rsidRDefault="00003839" w:rsidP="0000383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EC77F7">
        <w:rPr>
          <w:sz w:val="28"/>
        </w:rPr>
        <w:t>45,</w:t>
      </w:r>
      <w:r>
        <w:rPr>
          <w:sz w:val="28"/>
        </w:rPr>
        <w:t xml:space="preserve"> presence of restorative material in relation to the </w:t>
      </w:r>
      <w:r w:rsidR="00F53908">
        <w:rPr>
          <w:sz w:val="28"/>
        </w:rPr>
        <w:t>disto- coronal portion of 48 is evident.</w:t>
      </w:r>
    </w:p>
    <w:p w14:paraId="54905F2E" w14:textId="1C2846A0" w:rsidR="0057659D" w:rsidRDefault="00067529" w:rsidP="00914DB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</w:t>
      </w:r>
      <w:r w:rsidR="00914DB8">
        <w:rPr>
          <w:sz w:val="28"/>
        </w:rPr>
        <w:t>in relation to the mandible is</w:t>
      </w:r>
      <w:r w:rsidR="000700AE" w:rsidRPr="003F25CB">
        <w:rPr>
          <w:sz w:val="28"/>
        </w:rPr>
        <w:t xml:space="preserve"> present with </w:t>
      </w:r>
      <w:r w:rsidR="00F93066">
        <w:rPr>
          <w:sz w:val="28"/>
        </w:rPr>
        <w:t>normal trabecular pattern.</w:t>
      </w:r>
    </w:p>
    <w:p w14:paraId="173746B3" w14:textId="6A902A82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6"/>
        <w:gridCol w:w="2423"/>
        <w:gridCol w:w="2421"/>
      </w:tblGrid>
      <w:tr w:rsidR="00A1239D" w14:paraId="4F1E535A" w14:textId="77777777" w:rsidTr="00A1239D">
        <w:trPr>
          <w:trHeight w:val="1037"/>
        </w:trPr>
        <w:tc>
          <w:tcPr>
            <w:tcW w:w="2637" w:type="pct"/>
            <w:vAlign w:val="center"/>
          </w:tcPr>
          <w:p w14:paraId="0B775AD8" w14:textId="77777777" w:rsidR="00A1239D" w:rsidRPr="0050224B" w:rsidRDefault="00A1239D" w:rsidP="00EF197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2" w:type="pct"/>
            <w:vAlign w:val="center"/>
          </w:tcPr>
          <w:p w14:paraId="7C04D9FF" w14:textId="4F510B8B" w:rsidR="00A1239D" w:rsidRDefault="00F53908" w:rsidP="00EF19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</w:t>
            </w:r>
            <w:r w:rsidR="00F62DAF">
              <w:rPr>
                <w:b/>
                <w:spacing w:val="-1"/>
                <w:sz w:val="24"/>
              </w:rPr>
              <w:t>6</w:t>
            </w:r>
            <w:r w:rsidR="00A1239D">
              <w:rPr>
                <w:b/>
                <w:spacing w:val="-1"/>
                <w:sz w:val="24"/>
              </w:rPr>
              <w:t xml:space="preserve"> </w:t>
            </w:r>
            <w:proofErr w:type="gramStart"/>
            <w:r w:rsidR="00A1239D"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1" w:type="pct"/>
            <w:vAlign w:val="center"/>
          </w:tcPr>
          <w:p w14:paraId="3A5436F0" w14:textId="488B5B29" w:rsidR="00A1239D" w:rsidRDefault="00F53908" w:rsidP="00EF19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</w:t>
            </w:r>
            <w:r w:rsidR="00F62DAF">
              <w:rPr>
                <w:b/>
                <w:spacing w:val="-1"/>
                <w:sz w:val="24"/>
              </w:rPr>
              <w:t>7</w:t>
            </w:r>
            <w:r w:rsidR="00A1239D">
              <w:rPr>
                <w:b/>
                <w:spacing w:val="-1"/>
                <w:sz w:val="24"/>
              </w:rPr>
              <w:t xml:space="preserve"> </w:t>
            </w:r>
            <w:proofErr w:type="gramStart"/>
            <w:r w:rsidR="00A1239D">
              <w:rPr>
                <w:b/>
                <w:sz w:val="24"/>
              </w:rPr>
              <w:t>region</w:t>
            </w:r>
            <w:proofErr w:type="gramEnd"/>
          </w:p>
        </w:tc>
      </w:tr>
      <w:tr w:rsidR="00A1239D" w14:paraId="65B7A720" w14:textId="77777777" w:rsidTr="00A1239D">
        <w:trPr>
          <w:trHeight w:val="1211"/>
        </w:trPr>
        <w:tc>
          <w:tcPr>
            <w:tcW w:w="2637" w:type="pct"/>
            <w:vAlign w:val="center"/>
          </w:tcPr>
          <w:p w14:paraId="59708F37" w14:textId="77777777" w:rsidR="00A1239D" w:rsidRDefault="00A1239D" w:rsidP="00EF197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6F3FA656" w14:textId="19BF0B41" w:rsidR="00A1239D" w:rsidRDefault="009701EB" w:rsidP="00EF197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8.96</w:t>
            </w:r>
          </w:p>
        </w:tc>
        <w:tc>
          <w:tcPr>
            <w:tcW w:w="1181" w:type="pct"/>
            <w:vAlign w:val="center"/>
          </w:tcPr>
          <w:p w14:paraId="7A25CFBC" w14:textId="16935C97" w:rsidR="00A1239D" w:rsidRDefault="009701EB" w:rsidP="00EF197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12.48</w:t>
            </w:r>
          </w:p>
        </w:tc>
      </w:tr>
      <w:tr w:rsidR="00A1239D" w14:paraId="4EDB2A7F" w14:textId="77777777" w:rsidTr="00A1239D">
        <w:trPr>
          <w:trHeight w:val="1211"/>
        </w:trPr>
        <w:tc>
          <w:tcPr>
            <w:tcW w:w="2637" w:type="pct"/>
            <w:vAlign w:val="center"/>
          </w:tcPr>
          <w:p w14:paraId="519375A1" w14:textId="77777777" w:rsidR="00A1239D" w:rsidRPr="000F2EB0" w:rsidRDefault="00A1239D" w:rsidP="00EF197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79CD6A9B" w14:textId="21F573CC" w:rsidR="00A1239D" w:rsidRDefault="009701EB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</w:t>
            </w:r>
          </w:p>
        </w:tc>
        <w:tc>
          <w:tcPr>
            <w:tcW w:w="1181" w:type="pct"/>
            <w:vAlign w:val="center"/>
          </w:tcPr>
          <w:p w14:paraId="5453EEF5" w14:textId="57A8F146" w:rsidR="00A1239D" w:rsidRDefault="009701EB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11.27</w:t>
            </w:r>
          </w:p>
        </w:tc>
      </w:tr>
      <w:tr w:rsidR="00A1239D" w14:paraId="39B98A07" w14:textId="77777777" w:rsidTr="00A1239D">
        <w:trPr>
          <w:trHeight w:val="1211"/>
        </w:trPr>
        <w:tc>
          <w:tcPr>
            <w:tcW w:w="2637" w:type="pct"/>
            <w:vAlign w:val="center"/>
          </w:tcPr>
          <w:p w14:paraId="48FA27DF" w14:textId="12BFA1C3" w:rsidR="00A1239D" w:rsidRDefault="00A1239D" w:rsidP="00EF197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2" w:type="pct"/>
            <w:vAlign w:val="center"/>
          </w:tcPr>
          <w:p w14:paraId="3713C37A" w14:textId="7B6772C1" w:rsidR="00A1239D" w:rsidRDefault="009701EB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10.86</w:t>
            </w:r>
          </w:p>
        </w:tc>
        <w:tc>
          <w:tcPr>
            <w:tcW w:w="1181" w:type="pct"/>
            <w:vAlign w:val="center"/>
          </w:tcPr>
          <w:p w14:paraId="18EA9E75" w14:textId="5831D696" w:rsidR="00A1239D" w:rsidRDefault="009701EB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4.23</w:t>
            </w:r>
          </w:p>
        </w:tc>
      </w:tr>
      <w:tr w:rsidR="00A1239D" w14:paraId="370346DE" w14:textId="77777777" w:rsidTr="00A1239D">
        <w:trPr>
          <w:trHeight w:val="1211"/>
        </w:trPr>
        <w:tc>
          <w:tcPr>
            <w:tcW w:w="2637" w:type="pct"/>
            <w:vAlign w:val="center"/>
          </w:tcPr>
          <w:p w14:paraId="0EE20272" w14:textId="7F5D0101" w:rsidR="00A1239D" w:rsidRDefault="00A1239D" w:rsidP="00EF197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2" w:type="pct"/>
            <w:vAlign w:val="center"/>
          </w:tcPr>
          <w:p w14:paraId="64A7A58F" w14:textId="775FBF7D" w:rsidR="00A1239D" w:rsidRDefault="009701EB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20.91</w:t>
            </w:r>
          </w:p>
        </w:tc>
        <w:tc>
          <w:tcPr>
            <w:tcW w:w="1181" w:type="pct"/>
            <w:vAlign w:val="center"/>
          </w:tcPr>
          <w:p w14:paraId="1EA5DF80" w14:textId="01414E3C" w:rsidR="00A1239D" w:rsidRDefault="009701EB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15.29</w:t>
            </w:r>
          </w:p>
        </w:tc>
      </w:tr>
    </w:tbl>
    <w:p w14:paraId="7639F5B5" w14:textId="77777777" w:rsidR="006E50B3" w:rsidRDefault="006E50B3"/>
    <w:p w14:paraId="42222C2D" w14:textId="2AFE0619" w:rsidR="00E92ADD" w:rsidRDefault="00E92ADD"/>
    <w:p w14:paraId="73C7CECC" w14:textId="79390765" w:rsidR="00663050" w:rsidRDefault="00663050">
      <w:r>
        <w:br w:type="page"/>
      </w:r>
    </w:p>
    <w:p w14:paraId="4C58AF4D" w14:textId="77777777" w:rsidR="00717A33" w:rsidRDefault="00717A33"/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5F55676" w14:textId="77777777" w:rsidR="003A7F80" w:rsidRDefault="003A7F80" w:rsidP="003A7F80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Chronic periodontitis: 46</w:t>
      </w:r>
    </w:p>
    <w:p w14:paraId="0830EE5A" w14:textId="38EB2236" w:rsidR="00CA20B4" w:rsidRDefault="00334F35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1978DC">
        <w:rPr>
          <w:sz w:val="28"/>
        </w:rPr>
        <w:t>47</w:t>
      </w:r>
      <w:r>
        <w:rPr>
          <w:sz w:val="28"/>
        </w:rPr>
        <w:t>.</w:t>
      </w:r>
    </w:p>
    <w:p w14:paraId="7B5D91CE" w14:textId="6CFD1217" w:rsidR="00334F35" w:rsidRDefault="001978DC" w:rsidP="00E56296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 tooth: 48</w:t>
      </w:r>
    </w:p>
    <w:p w14:paraId="292DC600" w14:textId="77777777" w:rsidR="00E56296" w:rsidRDefault="00E56296" w:rsidP="00E56296">
      <w:pPr>
        <w:pStyle w:val="ListParagraph"/>
        <w:spacing w:line="600" w:lineRule="auto"/>
        <w:ind w:left="360"/>
        <w:jc w:val="both"/>
        <w:rPr>
          <w:sz w:val="28"/>
        </w:rPr>
      </w:pP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4C619B95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05FEB205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7C05E5AE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6B303D63" w:rsidR="00205903" w:rsidRDefault="00205903" w:rsidP="00B923B3">
      <w:pPr>
        <w:tabs>
          <w:tab w:val="left" w:pos="10260"/>
        </w:tabs>
        <w:ind w:firstLine="450"/>
        <w:jc w:val="both"/>
      </w:pPr>
    </w:p>
    <w:p w14:paraId="5696381A" w14:textId="0C756B35" w:rsidR="00D4427F" w:rsidRDefault="00D60C94" w:rsidP="00412911">
      <w:pPr>
        <w:tabs>
          <w:tab w:val="left" w:pos="10260"/>
        </w:tabs>
        <w:ind w:firstLine="450"/>
        <w:jc w:val="center"/>
        <w:rPr>
          <w:b/>
        </w:rPr>
      </w:pPr>
      <w:r w:rsidRPr="00D60C94">
        <w:rPr>
          <w:b/>
          <w:bCs/>
        </w:rPr>
        <w:t>RECONSTRUCTED</w:t>
      </w:r>
      <w:r w:rsidR="003A7F80">
        <w:rPr>
          <w:b/>
          <w:bCs/>
        </w:rPr>
        <w:t xml:space="preserve"> </w:t>
      </w:r>
      <w:r w:rsidRPr="00D60C94">
        <w:rPr>
          <w:b/>
          <w:bCs/>
        </w:rPr>
        <w:t>PANORAMIC VIEW</w:t>
      </w:r>
    </w:p>
    <w:p w14:paraId="7977B549" w14:textId="6866F1ED" w:rsidR="00D4427F" w:rsidRDefault="003A7F80" w:rsidP="00412911">
      <w:pPr>
        <w:tabs>
          <w:tab w:val="left" w:pos="10260"/>
        </w:tabs>
        <w:ind w:firstLine="450"/>
        <w:jc w:val="center"/>
        <w:rPr>
          <w:b/>
        </w:rPr>
      </w:pPr>
      <w:r w:rsidRPr="003A7F80">
        <w:rPr>
          <w:b/>
        </w:rPr>
        <w:drawing>
          <wp:inline distT="0" distB="0" distL="0" distR="0" wp14:anchorId="505BFA99" wp14:editId="0191615B">
            <wp:extent cx="4106334" cy="2535150"/>
            <wp:effectExtent l="0" t="0" r="8890" b="0"/>
            <wp:docPr id="166115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53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196" cy="254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1573" w14:textId="77777777" w:rsidR="00EE4E02" w:rsidRDefault="00EE4E0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415099E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07AB5F8D" w:rsidR="0083504C" w:rsidRDefault="0083504C" w:rsidP="00A2470C">
      <w:pPr>
        <w:rPr>
          <w:b/>
        </w:rPr>
      </w:pPr>
    </w:p>
    <w:p w14:paraId="7A10B4CC" w14:textId="547D6A0E" w:rsidR="0083504C" w:rsidRDefault="00EE4E02" w:rsidP="00A2470C">
      <w:pPr>
        <w:rPr>
          <w:b/>
        </w:rPr>
      </w:pPr>
      <w:r w:rsidRPr="00EE4E02">
        <w:rPr>
          <w:b/>
        </w:rPr>
        <w:drawing>
          <wp:anchor distT="0" distB="0" distL="114300" distR="114300" simplePos="0" relativeHeight="251762176" behindDoc="1" locked="0" layoutInCell="1" allowOverlap="1" wp14:anchorId="34CE496E" wp14:editId="0442D9A7">
            <wp:simplePos x="0" y="0"/>
            <wp:positionH relativeFrom="column">
              <wp:posOffset>945304</wp:posOffset>
            </wp:positionH>
            <wp:positionV relativeFrom="paragraph">
              <wp:posOffset>19050</wp:posOffset>
            </wp:positionV>
            <wp:extent cx="4732867" cy="3447704"/>
            <wp:effectExtent l="0" t="0" r="0" b="635"/>
            <wp:wrapTight wrapText="bothSides">
              <wp:wrapPolygon edited="0">
                <wp:start x="0" y="0"/>
                <wp:lineTo x="0" y="21485"/>
                <wp:lineTo x="21475" y="21485"/>
                <wp:lineTo x="21475" y="0"/>
                <wp:lineTo x="0" y="0"/>
              </wp:wrapPolygon>
            </wp:wrapTight>
            <wp:docPr id="114735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58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2867" cy="3447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D343" w14:textId="39345921" w:rsidR="0083504C" w:rsidRDefault="0083504C" w:rsidP="002E7609">
      <w:pPr>
        <w:jc w:val="center"/>
        <w:rPr>
          <w:b/>
        </w:rPr>
      </w:pPr>
    </w:p>
    <w:p w14:paraId="708CDEB0" w14:textId="2B85E4ED" w:rsidR="00AA4D9E" w:rsidRDefault="00AA4D9E" w:rsidP="00AA4D9E">
      <w:pPr>
        <w:rPr>
          <w:b/>
        </w:rPr>
      </w:pPr>
    </w:p>
    <w:p w14:paraId="02358F85" w14:textId="7E943DB5" w:rsidR="00AA4D9E" w:rsidRDefault="00AA4D9E" w:rsidP="00AA4D9E">
      <w:pPr>
        <w:rPr>
          <w:b/>
        </w:rPr>
      </w:pPr>
    </w:p>
    <w:p w14:paraId="13158780" w14:textId="52FD52BA" w:rsidR="009B4D07" w:rsidRPr="00280202" w:rsidRDefault="009B4D07"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6A0775" w14:paraId="45A9800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A4F1E66" w14:textId="054F2BFF" w:rsidR="006A0775" w:rsidRDefault="00EE4E02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bookmarkStart w:id="1" w:name="_Hlk171532042"/>
            <w:r>
              <w:rPr>
                <w:b/>
                <w:bCs/>
                <w:sz w:val="28"/>
                <w:szCs w:val="28"/>
              </w:rPr>
              <w:t>46</w:t>
            </w:r>
            <w:r w:rsidR="006A0775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6A0775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584E0F30" w14:textId="7F32D26D" w:rsidR="006A0775" w:rsidRDefault="008602A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602AD">
              <w:rPr>
                <w:b/>
              </w:rPr>
              <w:drawing>
                <wp:inline distT="0" distB="0" distL="0" distR="0" wp14:anchorId="5BBF905D" wp14:editId="4BBA424C">
                  <wp:extent cx="4163608" cy="3539067"/>
                  <wp:effectExtent l="0" t="0" r="8890" b="4445"/>
                  <wp:docPr id="455144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1449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856" cy="3545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3355E0" w14:paraId="02F8E005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5EA387C" w14:textId="1AA3D498" w:rsidR="003355E0" w:rsidRDefault="00EE4E02" w:rsidP="00E97EE4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</w:t>
            </w:r>
            <w:r w:rsidR="003355E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3355E0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5585A431" w14:textId="7DC83AB2" w:rsidR="003355E0" w:rsidRDefault="009701EB" w:rsidP="00E97EE4">
            <w:pPr>
              <w:tabs>
                <w:tab w:val="left" w:pos="10260"/>
              </w:tabs>
              <w:jc w:val="center"/>
              <w:rPr>
                <w:b/>
              </w:rPr>
            </w:pPr>
            <w:r w:rsidRPr="009701EB">
              <w:rPr>
                <w:b/>
              </w:rPr>
              <w:drawing>
                <wp:inline distT="0" distB="0" distL="0" distR="0" wp14:anchorId="0580C863" wp14:editId="38942C0C">
                  <wp:extent cx="4220164" cy="2429214"/>
                  <wp:effectExtent l="0" t="0" r="9525" b="9525"/>
                  <wp:docPr id="968058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0587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519D6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0BE100" w14:textId="77777777" w:rsidR="001A41F8" w:rsidRDefault="001A41F8">
      <w:r>
        <w:separator/>
      </w:r>
    </w:p>
  </w:endnote>
  <w:endnote w:type="continuationSeparator" w:id="0">
    <w:p w14:paraId="7F73E1D8" w14:textId="77777777" w:rsidR="001A41F8" w:rsidRDefault="001A4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CEA7E1" w14:textId="77777777" w:rsidR="001A41F8" w:rsidRDefault="001A41F8">
      <w:r>
        <w:separator/>
      </w:r>
    </w:p>
  </w:footnote>
  <w:footnote w:type="continuationSeparator" w:id="0">
    <w:p w14:paraId="5E9FCD56" w14:textId="77777777" w:rsidR="001A41F8" w:rsidRDefault="001A41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83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5749"/>
    <w:rsid w:val="00067334"/>
    <w:rsid w:val="00067529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3C62"/>
    <w:rsid w:val="000A7A40"/>
    <w:rsid w:val="000A7A51"/>
    <w:rsid w:val="000B4488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13ECD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6745B"/>
    <w:rsid w:val="00170756"/>
    <w:rsid w:val="00170AAF"/>
    <w:rsid w:val="001774C7"/>
    <w:rsid w:val="0018343F"/>
    <w:rsid w:val="00183A64"/>
    <w:rsid w:val="00190C9A"/>
    <w:rsid w:val="001938AA"/>
    <w:rsid w:val="00193949"/>
    <w:rsid w:val="001955E9"/>
    <w:rsid w:val="001978DC"/>
    <w:rsid w:val="001A17BC"/>
    <w:rsid w:val="001A41F8"/>
    <w:rsid w:val="001A65AB"/>
    <w:rsid w:val="001B43D6"/>
    <w:rsid w:val="001B619F"/>
    <w:rsid w:val="001B6B46"/>
    <w:rsid w:val="001C2B99"/>
    <w:rsid w:val="001C3A28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0202"/>
    <w:rsid w:val="002824AE"/>
    <w:rsid w:val="002824C9"/>
    <w:rsid w:val="0028298F"/>
    <w:rsid w:val="00284CD0"/>
    <w:rsid w:val="00284E7C"/>
    <w:rsid w:val="00290938"/>
    <w:rsid w:val="0029175E"/>
    <w:rsid w:val="00295CE0"/>
    <w:rsid w:val="002A096E"/>
    <w:rsid w:val="002A1A5D"/>
    <w:rsid w:val="002A1DC1"/>
    <w:rsid w:val="002B4007"/>
    <w:rsid w:val="002B45B9"/>
    <w:rsid w:val="002C1F32"/>
    <w:rsid w:val="002C6D7E"/>
    <w:rsid w:val="002C7FAA"/>
    <w:rsid w:val="002D0629"/>
    <w:rsid w:val="002D09CA"/>
    <w:rsid w:val="002D2E2F"/>
    <w:rsid w:val="002E6DE4"/>
    <w:rsid w:val="002E7609"/>
    <w:rsid w:val="002E7AA9"/>
    <w:rsid w:val="002F4511"/>
    <w:rsid w:val="0030780D"/>
    <w:rsid w:val="00321111"/>
    <w:rsid w:val="003336E6"/>
    <w:rsid w:val="00334F35"/>
    <w:rsid w:val="003355E0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A7F80"/>
    <w:rsid w:val="003B06ED"/>
    <w:rsid w:val="003B303F"/>
    <w:rsid w:val="003C4092"/>
    <w:rsid w:val="003C7105"/>
    <w:rsid w:val="003C7AE0"/>
    <w:rsid w:val="003D2DD4"/>
    <w:rsid w:val="003D595A"/>
    <w:rsid w:val="003E017A"/>
    <w:rsid w:val="003E24B3"/>
    <w:rsid w:val="003E46D9"/>
    <w:rsid w:val="003E7637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3C2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330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0491"/>
    <w:rsid w:val="005C0F88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0C6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06AD"/>
    <w:rsid w:val="00676C4C"/>
    <w:rsid w:val="00682796"/>
    <w:rsid w:val="00686BDA"/>
    <w:rsid w:val="006877B6"/>
    <w:rsid w:val="00690772"/>
    <w:rsid w:val="00694ADE"/>
    <w:rsid w:val="00695118"/>
    <w:rsid w:val="006952D2"/>
    <w:rsid w:val="006A0775"/>
    <w:rsid w:val="006A14D4"/>
    <w:rsid w:val="006A15A4"/>
    <w:rsid w:val="006A388C"/>
    <w:rsid w:val="006A3EBA"/>
    <w:rsid w:val="006B053E"/>
    <w:rsid w:val="006B53FC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17A33"/>
    <w:rsid w:val="00734513"/>
    <w:rsid w:val="00734CDA"/>
    <w:rsid w:val="007362D6"/>
    <w:rsid w:val="00737008"/>
    <w:rsid w:val="00737CE9"/>
    <w:rsid w:val="00741EE8"/>
    <w:rsid w:val="00751400"/>
    <w:rsid w:val="007519D6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13E0"/>
    <w:rsid w:val="007D42D5"/>
    <w:rsid w:val="007D5AC1"/>
    <w:rsid w:val="007D69E5"/>
    <w:rsid w:val="007E1A92"/>
    <w:rsid w:val="007F4FB9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02AD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B50C6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DB8"/>
    <w:rsid w:val="00916CC1"/>
    <w:rsid w:val="0091783E"/>
    <w:rsid w:val="00925CAA"/>
    <w:rsid w:val="009416BE"/>
    <w:rsid w:val="009455A5"/>
    <w:rsid w:val="00951419"/>
    <w:rsid w:val="00953CB3"/>
    <w:rsid w:val="00957114"/>
    <w:rsid w:val="009701EB"/>
    <w:rsid w:val="00971CA2"/>
    <w:rsid w:val="0097289A"/>
    <w:rsid w:val="00983AE3"/>
    <w:rsid w:val="009851EF"/>
    <w:rsid w:val="009945AD"/>
    <w:rsid w:val="009A0EA9"/>
    <w:rsid w:val="009B4D07"/>
    <w:rsid w:val="009C2EF4"/>
    <w:rsid w:val="009C6272"/>
    <w:rsid w:val="009C6647"/>
    <w:rsid w:val="009D0652"/>
    <w:rsid w:val="009D1787"/>
    <w:rsid w:val="009D2477"/>
    <w:rsid w:val="009D247B"/>
    <w:rsid w:val="009D3274"/>
    <w:rsid w:val="009E200D"/>
    <w:rsid w:val="009F1CD1"/>
    <w:rsid w:val="009F2DC1"/>
    <w:rsid w:val="00A00F16"/>
    <w:rsid w:val="00A057F1"/>
    <w:rsid w:val="00A06C53"/>
    <w:rsid w:val="00A1239D"/>
    <w:rsid w:val="00A123C9"/>
    <w:rsid w:val="00A12E02"/>
    <w:rsid w:val="00A13375"/>
    <w:rsid w:val="00A13DC5"/>
    <w:rsid w:val="00A15FB1"/>
    <w:rsid w:val="00A21AB8"/>
    <w:rsid w:val="00A2470C"/>
    <w:rsid w:val="00A2549F"/>
    <w:rsid w:val="00A31738"/>
    <w:rsid w:val="00A37E8F"/>
    <w:rsid w:val="00A509CB"/>
    <w:rsid w:val="00A52B31"/>
    <w:rsid w:val="00A564A9"/>
    <w:rsid w:val="00A574CD"/>
    <w:rsid w:val="00A602DE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36E7"/>
    <w:rsid w:val="00A94B79"/>
    <w:rsid w:val="00AA4D9E"/>
    <w:rsid w:val="00AB209A"/>
    <w:rsid w:val="00AE0034"/>
    <w:rsid w:val="00AE72C0"/>
    <w:rsid w:val="00AF01E2"/>
    <w:rsid w:val="00AF0D0A"/>
    <w:rsid w:val="00AF2DB4"/>
    <w:rsid w:val="00AF3BBF"/>
    <w:rsid w:val="00B11C41"/>
    <w:rsid w:val="00B12A5E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1199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524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6C08"/>
    <w:rsid w:val="00C279C9"/>
    <w:rsid w:val="00C32F35"/>
    <w:rsid w:val="00C3734D"/>
    <w:rsid w:val="00C4216E"/>
    <w:rsid w:val="00C50DBB"/>
    <w:rsid w:val="00C52F92"/>
    <w:rsid w:val="00C67924"/>
    <w:rsid w:val="00C714FB"/>
    <w:rsid w:val="00C72020"/>
    <w:rsid w:val="00C751CB"/>
    <w:rsid w:val="00C75EC8"/>
    <w:rsid w:val="00C83DC0"/>
    <w:rsid w:val="00C875D7"/>
    <w:rsid w:val="00C91E9E"/>
    <w:rsid w:val="00C96836"/>
    <w:rsid w:val="00CA20B4"/>
    <w:rsid w:val="00CA645B"/>
    <w:rsid w:val="00CA7B07"/>
    <w:rsid w:val="00CB0577"/>
    <w:rsid w:val="00CB1357"/>
    <w:rsid w:val="00CB44C7"/>
    <w:rsid w:val="00CB48F8"/>
    <w:rsid w:val="00CB4B11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3EC5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4427F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56296"/>
    <w:rsid w:val="00E62678"/>
    <w:rsid w:val="00E71406"/>
    <w:rsid w:val="00E85A23"/>
    <w:rsid w:val="00E92ADD"/>
    <w:rsid w:val="00E93F24"/>
    <w:rsid w:val="00E9456D"/>
    <w:rsid w:val="00E97EE4"/>
    <w:rsid w:val="00EA03F2"/>
    <w:rsid w:val="00EA4A36"/>
    <w:rsid w:val="00EA64E4"/>
    <w:rsid w:val="00EB51BE"/>
    <w:rsid w:val="00EB593B"/>
    <w:rsid w:val="00EC57DD"/>
    <w:rsid w:val="00EC7734"/>
    <w:rsid w:val="00EC77F7"/>
    <w:rsid w:val="00ED3AF2"/>
    <w:rsid w:val="00ED6FF9"/>
    <w:rsid w:val="00ED79E9"/>
    <w:rsid w:val="00EE00BA"/>
    <w:rsid w:val="00EE4E02"/>
    <w:rsid w:val="00EE6C78"/>
    <w:rsid w:val="00EE75DB"/>
    <w:rsid w:val="00EF197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908"/>
    <w:rsid w:val="00F53C9E"/>
    <w:rsid w:val="00F5439E"/>
    <w:rsid w:val="00F55B29"/>
    <w:rsid w:val="00F56394"/>
    <w:rsid w:val="00F605BA"/>
    <w:rsid w:val="00F6126E"/>
    <w:rsid w:val="00F622AA"/>
    <w:rsid w:val="00F627A7"/>
    <w:rsid w:val="00F62DAF"/>
    <w:rsid w:val="00F635DA"/>
    <w:rsid w:val="00F64D57"/>
    <w:rsid w:val="00F65A03"/>
    <w:rsid w:val="00F67740"/>
    <w:rsid w:val="00F704C8"/>
    <w:rsid w:val="00F75AFA"/>
    <w:rsid w:val="00F75EAB"/>
    <w:rsid w:val="00F76899"/>
    <w:rsid w:val="00F9296A"/>
    <w:rsid w:val="00F93066"/>
    <w:rsid w:val="00FA42E4"/>
    <w:rsid w:val="00FA7951"/>
    <w:rsid w:val="00FB3083"/>
    <w:rsid w:val="00FB40E4"/>
    <w:rsid w:val="00FB435D"/>
    <w:rsid w:val="00FB7514"/>
    <w:rsid w:val="00FC3CD1"/>
    <w:rsid w:val="00FC6C37"/>
    <w:rsid w:val="00FD5515"/>
    <w:rsid w:val="00FD7487"/>
    <w:rsid w:val="00FE45F6"/>
    <w:rsid w:val="00FE4C00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20</TotalTime>
  <Pages>7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2024-03-18T17:20:00Z</cp:lastPrinted>
  <dcterms:created xsi:type="dcterms:W3CDTF">2024-09-01T08:17:00Z</dcterms:created>
  <dcterms:modified xsi:type="dcterms:W3CDTF">2024-09-01T08:36:00Z</dcterms:modified>
</cp:coreProperties>
</file>