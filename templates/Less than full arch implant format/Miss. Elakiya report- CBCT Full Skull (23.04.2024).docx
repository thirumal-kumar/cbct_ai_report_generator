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456"/>
      </w:tblGrid>
      <w:tr w:rsidR="001F7F01" w:rsidRPr="004730D8" w14:paraId="392A2775" w14:textId="77777777" w:rsidTr="00F17B13">
        <w:trPr>
          <w:trHeight w:val="553"/>
        </w:trPr>
        <w:tc>
          <w:tcPr>
            <w:tcW w:w="2344" w:type="pct"/>
          </w:tcPr>
          <w:p w14:paraId="4D354F41" w14:textId="24E183E1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42344E">
              <w:rPr>
                <w:sz w:val="28"/>
              </w:rPr>
              <w:t>Miss. Elakiya</w:t>
            </w:r>
          </w:p>
        </w:tc>
        <w:tc>
          <w:tcPr>
            <w:tcW w:w="2656" w:type="pct"/>
          </w:tcPr>
          <w:p w14:paraId="112E52C6" w14:textId="5FBD978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D1350D">
              <w:rPr>
                <w:sz w:val="28"/>
              </w:rPr>
              <w:t>23.04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F17B13">
        <w:trPr>
          <w:trHeight w:val="553"/>
        </w:trPr>
        <w:tc>
          <w:tcPr>
            <w:tcW w:w="2344" w:type="pct"/>
          </w:tcPr>
          <w:p w14:paraId="21388FD1" w14:textId="2C74522E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Age/ Gender       :</w:t>
            </w:r>
            <w:r w:rsidR="00D0175C">
              <w:rPr>
                <w:b/>
                <w:bCs/>
                <w:sz w:val="28"/>
              </w:rPr>
              <w:t xml:space="preserve"> </w:t>
            </w:r>
            <w:r w:rsidR="00D1350D">
              <w:rPr>
                <w:sz w:val="28"/>
              </w:rPr>
              <w:t>2</w:t>
            </w:r>
            <w:r w:rsidR="00D0175C">
              <w:rPr>
                <w:sz w:val="28"/>
              </w:rPr>
              <w:t>7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674A04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56" w:type="pct"/>
          </w:tcPr>
          <w:p w14:paraId="11F21660" w14:textId="68B359BC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D1350D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F17B13">
        <w:trPr>
          <w:trHeight w:val="553"/>
        </w:trPr>
        <w:tc>
          <w:tcPr>
            <w:tcW w:w="2344" w:type="pct"/>
          </w:tcPr>
          <w:p w14:paraId="37131503" w14:textId="6C60CF0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D1350D">
              <w:rPr>
                <w:sz w:val="28"/>
              </w:rPr>
              <w:t>Boominathan</w:t>
            </w:r>
          </w:p>
        </w:tc>
        <w:tc>
          <w:tcPr>
            <w:tcW w:w="2656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053DF2E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D1350D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053DF2E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D1350D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6F0554D" w14:textId="79D89C4A" w:rsidR="001C66CD" w:rsidRDefault="001C66CD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to: </w:t>
      </w:r>
      <w:r w:rsidR="00FA23F1">
        <w:rPr>
          <w:sz w:val="28"/>
        </w:rPr>
        <w:t>36, 38, 48</w:t>
      </w:r>
      <w:r>
        <w:rPr>
          <w:sz w:val="28"/>
        </w:rPr>
        <w:t>.</w:t>
      </w:r>
    </w:p>
    <w:p w14:paraId="60F08E51" w14:textId="18388CF4" w:rsidR="007850D9" w:rsidRDefault="007850D9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a hyperdense screw </w:t>
      </w:r>
      <w:r w:rsidR="00545AD4">
        <w:rPr>
          <w:sz w:val="28"/>
        </w:rPr>
        <w:t xml:space="preserve">like structure within the alveolar region in relation to </w:t>
      </w:r>
      <w:r w:rsidR="000F6994">
        <w:rPr>
          <w:sz w:val="28"/>
        </w:rPr>
        <w:t>46</w:t>
      </w:r>
      <w:r w:rsidR="00545AD4">
        <w:rPr>
          <w:sz w:val="28"/>
        </w:rPr>
        <w:t xml:space="preserve"> region is evident.</w:t>
      </w:r>
    </w:p>
    <w:p w14:paraId="553B5FC5" w14:textId="18CB9DC0" w:rsidR="006D3FEC" w:rsidRDefault="009E6CF5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0DF6AE96" w14:textId="5868B52B" w:rsidR="004433BF" w:rsidRDefault="000F6994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in relation to 14, 15, 17,</w:t>
      </w:r>
      <w:r w:rsidR="004D4EAB">
        <w:rPr>
          <w:sz w:val="28"/>
        </w:rPr>
        <w:t xml:space="preserve"> </w:t>
      </w:r>
      <w:r>
        <w:rPr>
          <w:sz w:val="28"/>
        </w:rPr>
        <w:t>2</w:t>
      </w:r>
      <w:r w:rsidR="00777EEA">
        <w:rPr>
          <w:sz w:val="28"/>
        </w:rPr>
        <w:t>7</w:t>
      </w:r>
      <w:r>
        <w:rPr>
          <w:sz w:val="28"/>
        </w:rPr>
        <w:t>, 35, 37, 46.</w:t>
      </w:r>
    </w:p>
    <w:p w14:paraId="535E6C9A" w14:textId="19E0510F" w:rsidR="000F6994" w:rsidRPr="007F66F3" w:rsidRDefault="000F6994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 in relation to 16</w:t>
      </w:r>
      <w:r w:rsidR="009A2DD4">
        <w:rPr>
          <w:sz w:val="28"/>
        </w:rPr>
        <w:t>.</w:t>
      </w:r>
    </w:p>
    <w:p w14:paraId="287D078F" w14:textId="77777777" w:rsidR="00271324" w:rsidRDefault="006D3FEC">
      <w:pPr>
        <w:rPr>
          <w:noProof/>
          <w:lang w:eastAsia="en-US"/>
        </w:rPr>
      </w:pPr>
      <w:r>
        <w:br w:type="page"/>
      </w:r>
    </w:p>
    <w:tbl>
      <w:tblPr>
        <w:tblpPr w:leftFromText="180" w:rightFromText="180" w:vertAnchor="text" w:horzAnchor="margin" w:tblpXSpec="center" w:tblpY="2611"/>
        <w:tblW w:w="474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5"/>
        <w:gridCol w:w="2301"/>
        <w:gridCol w:w="2299"/>
      </w:tblGrid>
      <w:tr w:rsidR="00271324" w14:paraId="3BAC0DEF" w14:textId="77777777" w:rsidTr="00CE0581">
        <w:trPr>
          <w:trHeight w:val="755"/>
        </w:trPr>
        <w:tc>
          <w:tcPr>
            <w:tcW w:w="2635" w:type="pct"/>
          </w:tcPr>
          <w:p w14:paraId="5F97BCC2" w14:textId="77777777" w:rsidR="00271324" w:rsidRPr="0050224B" w:rsidRDefault="00271324" w:rsidP="00271324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3" w:type="pct"/>
          </w:tcPr>
          <w:p w14:paraId="5B314713" w14:textId="77777777" w:rsidR="00271324" w:rsidRDefault="00271324" w:rsidP="0027132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>16 region</w:t>
            </w:r>
          </w:p>
        </w:tc>
        <w:tc>
          <w:tcPr>
            <w:tcW w:w="1182" w:type="pct"/>
          </w:tcPr>
          <w:p w14:paraId="0C8093A0" w14:textId="77777777" w:rsidR="00271324" w:rsidRDefault="00271324" w:rsidP="0027132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</w:tr>
      <w:tr w:rsidR="00271324" w14:paraId="16703696" w14:textId="77777777" w:rsidTr="00CE0581">
        <w:trPr>
          <w:trHeight w:val="882"/>
        </w:trPr>
        <w:tc>
          <w:tcPr>
            <w:tcW w:w="2635" w:type="pct"/>
          </w:tcPr>
          <w:p w14:paraId="529F5520" w14:textId="77777777" w:rsidR="00271324" w:rsidRDefault="00271324" w:rsidP="00271324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3" w:type="pct"/>
          </w:tcPr>
          <w:p w14:paraId="45919B85" w14:textId="07F956C0" w:rsidR="00271324" w:rsidRDefault="00A95636" w:rsidP="0027132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9.5</w:t>
            </w:r>
          </w:p>
        </w:tc>
        <w:tc>
          <w:tcPr>
            <w:tcW w:w="1182" w:type="pct"/>
          </w:tcPr>
          <w:p w14:paraId="7E08108F" w14:textId="6FFA6A8B" w:rsidR="00271324" w:rsidRDefault="00A95636" w:rsidP="0027132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9.5</w:t>
            </w:r>
          </w:p>
        </w:tc>
      </w:tr>
      <w:tr w:rsidR="00271324" w14:paraId="047C65C1" w14:textId="77777777" w:rsidTr="00CE0581">
        <w:trPr>
          <w:trHeight w:val="882"/>
        </w:trPr>
        <w:tc>
          <w:tcPr>
            <w:tcW w:w="2635" w:type="pct"/>
          </w:tcPr>
          <w:p w14:paraId="69EADD0D" w14:textId="77777777" w:rsidR="00271324" w:rsidRPr="000F2EB0" w:rsidRDefault="00271324" w:rsidP="00271324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3" w:type="pct"/>
          </w:tcPr>
          <w:p w14:paraId="722F1D47" w14:textId="19EA1639" w:rsidR="00271324" w:rsidRDefault="00A95636" w:rsidP="0027132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9.7</w:t>
            </w:r>
          </w:p>
        </w:tc>
        <w:tc>
          <w:tcPr>
            <w:tcW w:w="1182" w:type="pct"/>
          </w:tcPr>
          <w:p w14:paraId="148319AB" w14:textId="2A7A117B" w:rsidR="00271324" w:rsidRDefault="00A95636" w:rsidP="0027132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9.2</w:t>
            </w:r>
          </w:p>
        </w:tc>
      </w:tr>
      <w:tr w:rsidR="00271324" w14:paraId="13BB4A97" w14:textId="77777777" w:rsidTr="00CE0581">
        <w:trPr>
          <w:trHeight w:val="882"/>
        </w:trPr>
        <w:tc>
          <w:tcPr>
            <w:tcW w:w="2635" w:type="pct"/>
          </w:tcPr>
          <w:p w14:paraId="33584C2B" w14:textId="77777777" w:rsidR="00271324" w:rsidRDefault="00271324" w:rsidP="00271324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1183" w:type="pct"/>
          </w:tcPr>
          <w:p w14:paraId="5D6EEA28" w14:textId="7DB839CA" w:rsidR="00271324" w:rsidRDefault="00A95636" w:rsidP="0027132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3.7</w:t>
            </w:r>
          </w:p>
        </w:tc>
        <w:tc>
          <w:tcPr>
            <w:tcW w:w="1182" w:type="pct"/>
          </w:tcPr>
          <w:p w14:paraId="0319E6E3" w14:textId="36FC037F" w:rsidR="00271324" w:rsidRDefault="00A95636" w:rsidP="0027132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6.9</w:t>
            </w:r>
          </w:p>
        </w:tc>
      </w:tr>
    </w:tbl>
    <w:tbl>
      <w:tblPr>
        <w:tblpPr w:leftFromText="180" w:rightFromText="180" w:vertAnchor="page" w:horzAnchor="margin" w:tblpX="421" w:tblpY="7424"/>
        <w:tblW w:w="463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26"/>
        <w:gridCol w:w="3066"/>
      </w:tblGrid>
      <w:tr w:rsidR="00CE0581" w14:paraId="4F142403" w14:textId="77777777" w:rsidTr="00A95636">
        <w:trPr>
          <w:trHeight w:val="599"/>
        </w:trPr>
        <w:tc>
          <w:tcPr>
            <w:tcW w:w="3385" w:type="pct"/>
            <w:vAlign w:val="center"/>
          </w:tcPr>
          <w:p w14:paraId="5D16D414" w14:textId="77777777" w:rsidR="00CE0581" w:rsidRPr="0050224B" w:rsidRDefault="00CE0581" w:rsidP="00A95636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615" w:type="pct"/>
            <w:vAlign w:val="center"/>
          </w:tcPr>
          <w:p w14:paraId="4FD2E3FF" w14:textId="77777777" w:rsidR="00CE0581" w:rsidRDefault="00CE0581" w:rsidP="00A9563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</w:tr>
      <w:tr w:rsidR="00CE0581" w14:paraId="698C9E17" w14:textId="77777777" w:rsidTr="00A95636">
        <w:trPr>
          <w:trHeight w:val="699"/>
        </w:trPr>
        <w:tc>
          <w:tcPr>
            <w:tcW w:w="3385" w:type="pct"/>
            <w:vAlign w:val="center"/>
          </w:tcPr>
          <w:p w14:paraId="52B677C8" w14:textId="77777777" w:rsidR="00CE0581" w:rsidRDefault="00CE0581" w:rsidP="00A95636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615" w:type="pct"/>
            <w:vAlign w:val="center"/>
          </w:tcPr>
          <w:p w14:paraId="3D1E14B0" w14:textId="3F5F225D" w:rsidR="00CE0581" w:rsidRDefault="00A95636" w:rsidP="00A9563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5.6</w:t>
            </w:r>
          </w:p>
        </w:tc>
      </w:tr>
      <w:tr w:rsidR="00CE0581" w14:paraId="6D7C98A0" w14:textId="77777777" w:rsidTr="00A95636">
        <w:trPr>
          <w:trHeight w:val="699"/>
        </w:trPr>
        <w:tc>
          <w:tcPr>
            <w:tcW w:w="3385" w:type="pct"/>
            <w:vAlign w:val="center"/>
          </w:tcPr>
          <w:p w14:paraId="5299CA8C" w14:textId="77777777" w:rsidR="00CE0581" w:rsidRPr="000F2EB0" w:rsidRDefault="00CE0581" w:rsidP="00A95636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615" w:type="pct"/>
            <w:vAlign w:val="center"/>
          </w:tcPr>
          <w:p w14:paraId="70FC2FCD" w14:textId="5AF2736D" w:rsidR="00CE0581" w:rsidRDefault="00A95636" w:rsidP="00A9563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8.9</w:t>
            </w:r>
          </w:p>
        </w:tc>
      </w:tr>
      <w:tr w:rsidR="00CE0581" w14:paraId="5E3E4409" w14:textId="77777777" w:rsidTr="00A95636">
        <w:trPr>
          <w:trHeight w:val="699"/>
        </w:trPr>
        <w:tc>
          <w:tcPr>
            <w:tcW w:w="3385" w:type="pct"/>
            <w:vAlign w:val="center"/>
          </w:tcPr>
          <w:p w14:paraId="5FF8122E" w14:textId="77777777" w:rsidR="00CE0581" w:rsidRDefault="00CE0581" w:rsidP="00A95636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615" w:type="pct"/>
            <w:vAlign w:val="center"/>
          </w:tcPr>
          <w:p w14:paraId="4ADE69D1" w14:textId="1098D9A7" w:rsidR="00CE0581" w:rsidRDefault="00A95636" w:rsidP="00A9563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17.4</w:t>
            </w:r>
          </w:p>
        </w:tc>
      </w:tr>
      <w:tr w:rsidR="00CE0581" w14:paraId="1BB8F299" w14:textId="77777777" w:rsidTr="00A95636">
        <w:trPr>
          <w:trHeight w:val="699"/>
        </w:trPr>
        <w:tc>
          <w:tcPr>
            <w:tcW w:w="3385" w:type="pct"/>
            <w:vAlign w:val="center"/>
          </w:tcPr>
          <w:p w14:paraId="15C4E863" w14:textId="77777777" w:rsidR="00CE0581" w:rsidRDefault="00CE0581" w:rsidP="00A95636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615" w:type="pct"/>
            <w:vAlign w:val="center"/>
          </w:tcPr>
          <w:p w14:paraId="3E13CCA5" w14:textId="7245BABB" w:rsidR="00CE0581" w:rsidRDefault="00A95636" w:rsidP="00A9563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25.3</w:t>
            </w:r>
          </w:p>
        </w:tc>
      </w:tr>
    </w:tbl>
    <w:p w14:paraId="4FB3C27F" w14:textId="77777777" w:rsidR="00CE0581" w:rsidRDefault="00271324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666A81C">
                <wp:simplePos x="0" y="0"/>
                <wp:positionH relativeFrom="margin">
                  <wp:align>center</wp:align>
                </wp:positionH>
                <wp:positionV relativeFrom="paragraph">
                  <wp:posOffset>532765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0;margin-top:41.95pt;width:350.3pt;height:37.6pt;z-index:251749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61D5E7F3" w14:textId="5364739A" w:rsidR="00271324" w:rsidRDefault="00271324"/>
    <w:p w14:paraId="7A04F66D" w14:textId="77777777" w:rsidR="00205903" w:rsidRDefault="00205903"/>
    <w:p w14:paraId="663037E2" w14:textId="77777777" w:rsidR="009D2477" w:rsidRDefault="009D2477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20DD4C5B" w14:textId="608B1430" w:rsidR="00D123C1" w:rsidRDefault="001B6415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Implant in relation to </w:t>
      </w:r>
      <w:r w:rsidR="00CE0581">
        <w:rPr>
          <w:sz w:val="28"/>
        </w:rPr>
        <w:t>46.</w:t>
      </w:r>
    </w:p>
    <w:p w14:paraId="4307A07E" w14:textId="575E2648" w:rsidR="004433BF" w:rsidRDefault="004433B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stumps: </w:t>
      </w:r>
      <w:r w:rsidR="00CE0581">
        <w:rPr>
          <w:sz w:val="28"/>
        </w:rPr>
        <w:t>16</w:t>
      </w:r>
      <w:r>
        <w:rPr>
          <w:sz w:val="28"/>
        </w:rPr>
        <w:t>.</w:t>
      </w:r>
    </w:p>
    <w:p w14:paraId="3978684C" w14:textId="5216B888" w:rsidR="004D4EAB" w:rsidRDefault="004D4EAB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in relation to 14, 15, 17, 27, 35, 37, 46</w:t>
      </w:r>
      <w:r>
        <w:rPr>
          <w:sz w:val="28"/>
        </w:rPr>
        <w:t>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2B2763FE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BE7D5E7" w:rsidR="00205903" w:rsidRDefault="00271324" w:rsidP="00B923B3">
      <w:pPr>
        <w:tabs>
          <w:tab w:val="left" w:pos="10260"/>
        </w:tabs>
        <w:ind w:firstLine="450"/>
        <w:jc w:val="both"/>
      </w:pPr>
      <w:r w:rsidRPr="00271324">
        <w:drawing>
          <wp:inline distT="0" distB="0" distL="0" distR="0" wp14:anchorId="0805F2D6" wp14:editId="2B501BC3">
            <wp:extent cx="5967045" cy="3505200"/>
            <wp:effectExtent l="0" t="0" r="0" b="0"/>
            <wp:docPr id="202846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65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4722" cy="35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1963" w14:textId="42C04FFB" w:rsidR="00876ADE" w:rsidRDefault="00876ADE" w:rsidP="00876ADE">
      <w:pPr>
        <w:jc w:val="center"/>
        <w:rPr>
          <w:b/>
        </w:rPr>
      </w:pPr>
    </w:p>
    <w:p w14:paraId="12C6183E" w14:textId="77777777" w:rsidR="00876ADE" w:rsidRDefault="00876ADE" w:rsidP="00876ADE">
      <w:pPr>
        <w:jc w:val="center"/>
        <w:rPr>
          <w:b/>
        </w:rPr>
      </w:pPr>
    </w:p>
    <w:p w14:paraId="1ABFB285" w14:textId="77777777" w:rsidR="00876ADE" w:rsidRDefault="00876ADE" w:rsidP="00876ADE">
      <w:pPr>
        <w:jc w:val="center"/>
        <w:rPr>
          <w:b/>
        </w:rPr>
      </w:pPr>
    </w:p>
    <w:p w14:paraId="16EFC56A" w14:textId="549CB45A" w:rsidR="00412911" w:rsidRDefault="00824AB2" w:rsidP="00876ADE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66C91EC8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2133CB8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7A9BDBE6" w:rsidR="00084093" w:rsidRDefault="00D44F38" w:rsidP="002C1430">
      <w:pPr>
        <w:tabs>
          <w:tab w:val="left" w:pos="10260"/>
        </w:tabs>
        <w:ind w:firstLine="450"/>
        <w:rPr>
          <w:b/>
        </w:rPr>
      </w:pPr>
      <w:r w:rsidRPr="00D44F38">
        <w:rPr>
          <w:b/>
        </w:rPr>
        <w:drawing>
          <wp:inline distT="0" distB="0" distL="0" distR="0" wp14:anchorId="666327D9" wp14:editId="30A7238B">
            <wp:extent cx="3086531" cy="2391109"/>
            <wp:effectExtent l="0" t="0" r="0" b="9525"/>
            <wp:docPr id="211567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77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F38">
        <w:rPr>
          <w:b/>
        </w:rPr>
        <w:drawing>
          <wp:inline distT="0" distB="0" distL="0" distR="0" wp14:anchorId="485000D6" wp14:editId="1B685FD1">
            <wp:extent cx="3101167" cy="2419349"/>
            <wp:effectExtent l="0" t="0" r="4445" b="635"/>
            <wp:docPr id="125220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2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7589" cy="242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24FE" w14:textId="7EB942A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0C42427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896"/>
        <w:gridCol w:w="7506"/>
      </w:tblGrid>
      <w:tr w:rsidR="00824AB2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48827132" w:rsidR="00824AB2" w:rsidRDefault="0027132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16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3F1E04D" w14:textId="372A4D5E" w:rsidR="00824AB2" w:rsidRDefault="00271324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271324">
              <w:rPr>
                <w:b/>
              </w:rPr>
              <w:drawing>
                <wp:inline distT="0" distB="0" distL="0" distR="0" wp14:anchorId="6CE6D79A" wp14:editId="6EEA2195">
                  <wp:extent cx="4620270" cy="2600688"/>
                  <wp:effectExtent l="0" t="0" r="8890" b="9525"/>
                  <wp:docPr id="427460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46033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40AE9548" w:rsidR="00824AB2" w:rsidRDefault="00D5693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824AB2">
              <w:rPr>
                <w:b/>
                <w:bCs/>
                <w:sz w:val="28"/>
                <w:szCs w:val="28"/>
              </w:rPr>
              <w:t>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D0E59E" w14:textId="4BD96C64" w:rsidR="00824AB2" w:rsidRDefault="00777EEA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777EEA">
              <w:rPr>
                <w:b/>
              </w:rPr>
              <w:drawing>
                <wp:inline distT="0" distB="0" distL="0" distR="0" wp14:anchorId="6F202665" wp14:editId="3F6DEA60">
                  <wp:extent cx="4486901" cy="2734057"/>
                  <wp:effectExtent l="0" t="0" r="0" b="9525"/>
                  <wp:docPr id="189095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959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2BDFD5C4" w:rsidR="00824AB2" w:rsidRDefault="0027132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36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BCC4D2" w14:textId="24FBB9E9" w:rsidR="00824AB2" w:rsidRDefault="00CE058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CE0581">
              <w:rPr>
                <w:b/>
              </w:rPr>
              <w:drawing>
                <wp:inline distT="0" distB="0" distL="0" distR="0" wp14:anchorId="6817E5C6" wp14:editId="77D6DDBA">
                  <wp:extent cx="4277322" cy="2972215"/>
                  <wp:effectExtent l="0" t="0" r="9525" b="0"/>
                  <wp:docPr id="1878612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61239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297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C69BA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1064C" w14:textId="77777777" w:rsidR="002C69BA" w:rsidRDefault="002C69BA">
      <w:r>
        <w:separator/>
      </w:r>
    </w:p>
  </w:endnote>
  <w:endnote w:type="continuationSeparator" w:id="0">
    <w:p w14:paraId="204DCF5F" w14:textId="77777777" w:rsidR="002C69BA" w:rsidRDefault="002C6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6804E" w14:textId="77777777" w:rsidR="002C69BA" w:rsidRDefault="002C69BA">
      <w:r>
        <w:separator/>
      </w:r>
    </w:p>
  </w:footnote>
  <w:footnote w:type="continuationSeparator" w:id="0">
    <w:p w14:paraId="545467EE" w14:textId="77777777" w:rsidR="002C69BA" w:rsidRDefault="002C6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0F6994"/>
    <w:rsid w:val="00104657"/>
    <w:rsid w:val="00104F54"/>
    <w:rsid w:val="0010514A"/>
    <w:rsid w:val="00112B87"/>
    <w:rsid w:val="00113A6F"/>
    <w:rsid w:val="00113BDD"/>
    <w:rsid w:val="001166CC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6415"/>
    <w:rsid w:val="001B79D4"/>
    <w:rsid w:val="001C2B99"/>
    <w:rsid w:val="001C3E2F"/>
    <w:rsid w:val="001C66CD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1324"/>
    <w:rsid w:val="002774EA"/>
    <w:rsid w:val="00277ADB"/>
    <w:rsid w:val="00282151"/>
    <w:rsid w:val="002824AE"/>
    <w:rsid w:val="00284CD0"/>
    <w:rsid w:val="00290938"/>
    <w:rsid w:val="002B4007"/>
    <w:rsid w:val="002B6280"/>
    <w:rsid w:val="002C1430"/>
    <w:rsid w:val="002C5F79"/>
    <w:rsid w:val="002C69BA"/>
    <w:rsid w:val="002C7FAA"/>
    <w:rsid w:val="002D2E2F"/>
    <w:rsid w:val="002D4A06"/>
    <w:rsid w:val="002D6806"/>
    <w:rsid w:val="002D72BA"/>
    <w:rsid w:val="002F2F31"/>
    <w:rsid w:val="00321111"/>
    <w:rsid w:val="00340754"/>
    <w:rsid w:val="0034376D"/>
    <w:rsid w:val="00344664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2344E"/>
    <w:rsid w:val="004336DB"/>
    <w:rsid w:val="004413B9"/>
    <w:rsid w:val="004433BF"/>
    <w:rsid w:val="004478A2"/>
    <w:rsid w:val="004556E3"/>
    <w:rsid w:val="004569BD"/>
    <w:rsid w:val="00456B8A"/>
    <w:rsid w:val="004730D8"/>
    <w:rsid w:val="00473227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4EAB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38EA"/>
    <w:rsid w:val="005245F8"/>
    <w:rsid w:val="005372FC"/>
    <w:rsid w:val="00540F43"/>
    <w:rsid w:val="00545AD4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95304"/>
    <w:rsid w:val="005961F0"/>
    <w:rsid w:val="005A77A7"/>
    <w:rsid w:val="005B2FBF"/>
    <w:rsid w:val="005B3565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74A04"/>
    <w:rsid w:val="006877B6"/>
    <w:rsid w:val="006B053E"/>
    <w:rsid w:val="006B7A31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2109"/>
    <w:rsid w:val="006F4158"/>
    <w:rsid w:val="00711CFC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77EEA"/>
    <w:rsid w:val="007850D9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F2364"/>
    <w:rsid w:val="007F66F3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76ADE"/>
    <w:rsid w:val="0088740C"/>
    <w:rsid w:val="008946D5"/>
    <w:rsid w:val="00894B8E"/>
    <w:rsid w:val="008A06CC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2DD4"/>
    <w:rsid w:val="009A5839"/>
    <w:rsid w:val="009B396D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5864"/>
    <w:rsid w:val="00A23836"/>
    <w:rsid w:val="00A27EAD"/>
    <w:rsid w:val="00A31738"/>
    <w:rsid w:val="00A3257C"/>
    <w:rsid w:val="00A37E8F"/>
    <w:rsid w:val="00A426A6"/>
    <w:rsid w:val="00A45944"/>
    <w:rsid w:val="00A46766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95636"/>
    <w:rsid w:val="00AD7901"/>
    <w:rsid w:val="00AF0D0A"/>
    <w:rsid w:val="00AF3BBF"/>
    <w:rsid w:val="00AF56C0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1E0E"/>
    <w:rsid w:val="00BC3FE5"/>
    <w:rsid w:val="00BD00E6"/>
    <w:rsid w:val="00BD0E53"/>
    <w:rsid w:val="00BD1006"/>
    <w:rsid w:val="00BD6627"/>
    <w:rsid w:val="00BE020C"/>
    <w:rsid w:val="00BE34C5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C51FD"/>
    <w:rsid w:val="00CD15E6"/>
    <w:rsid w:val="00CD72D8"/>
    <w:rsid w:val="00CE0581"/>
    <w:rsid w:val="00CE2EFF"/>
    <w:rsid w:val="00CF32F1"/>
    <w:rsid w:val="00CF6B3F"/>
    <w:rsid w:val="00D0175C"/>
    <w:rsid w:val="00D03173"/>
    <w:rsid w:val="00D123C1"/>
    <w:rsid w:val="00D1350D"/>
    <w:rsid w:val="00D278F8"/>
    <w:rsid w:val="00D3445C"/>
    <w:rsid w:val="00D348B0"/>
    <w:rsid w:val="00D4202B"/>
    <w:rsid w:val="00D44F38"/>
    <w:rsid w:val="00D51321"/>
    <w:rsid w:val="00D51A5C"/>
    <w:rsid w:val="00D56937"/>
    <w:rsid w:val="00D72677"/>
    <w:rsid w:val="00D743D1"/>
    <w:rsid w:val="00D81AAF"/>
    <w:rsid w:val="00D83470"/>
    <w:rsid w:val="00DA082D"/>
    <w:rsid w:val="00DA4200"/>
    <w:rsid w:val="00DB1300"/>
    <w:rsid w:val="00DB4077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17B13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94A5B"/>
    <w:rsid w:val="00F95A4E"/>
    <w:rsid w:val="00FA23F1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26</TotalTime>
  <Pages>8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2023-06-04T09:02:00Z</cp:lastPrinted>
  <dcterms:created xsi:type="dcterms:W3CDTF">2024-04-23T09:32:00Z</dcterms:created>
  <dcterms:modified xsi:type="dcterms:W3CDTF">2024-04-23T09:55:00Z</dcterms:modified>
</cp:coreProperties>
</file>