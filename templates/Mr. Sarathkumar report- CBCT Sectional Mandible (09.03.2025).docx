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0629D255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64524">
              <w:rPr>
                <w:sz w:val="28"/>
              </w:rPr>
              <w:t>Mr</w:t>
            </w:r>
            <w:r w:rsidR="00546645">
              <w:rPr>
                <w:sz w:val="28"/>
              </w:rPr>
              <w:t xml:space="preserve">. </w:t>
            </w:r>
            <w:r w:rsidR="001422D7">
              <w:rPr>
                <w:sz w:val="28"/>
              </w:rPr>
              <w:t>Sarathkumar</w:t>
            </w:r>
          </w:p>
        </w:tc>
        <w:tc>
          <w:tcPr>
            <w:tcW w:w="2600" w:type="pct"/>
          </w:tcPr>
          <w:p w14:paraId="112E52C6" w14:textId="703449DA" w:rsidR="001F7F01" w:rsidRPr="004730D8" w:rsidRDefault="001F7F01" w:rsidP="00764059">
            <w:pPr>
              <w:spacing w:line="600" w:lineRule="auto"/>
              <w:rPr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D603F5">
              <w:rPr>
                <w:sz w:val="28"/>
              </w:rPr>
              <w:t>0</w:t>
            </w:r>
            <w:r w:rsidR="00DD4967">
              <w:rPr>
                <w:sz w:val="28"/>
              </w:rPr>
              <w:t>9</w:t>
            </w:r>
            <w:r w:rsidR="00D603F5">
              <w:rPr>
                <w:sz w:val="28"/>
              </w:rPr>
              <w:t>.03.2025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1DCCB2C3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1E2700">
              <w:rPr>
                <w:sz w:val="28"/>
              </w:rPr>
              <w:t>3</w:t>
            </w:r>
            <w:r w:rsidR="001422D7">
              <w:rPr>
                <w:sz w:val="28"/>
              </w:rPr>
              <w:t>3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546645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79176330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290710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208AFEDA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46645">
              <w:rPr>
                <w:sz w:val="28"/>
              </w:rPr>
              <w:t xml:space="preserve">Dr. </w:t>
            </w:r>
            <w:r w:rsidR="001422D7">
              <w:rPr>
                <w:sz w:val="28"/>
              </w:rPr>
              <w:t>Selvaganesh</w:t>
            </w:r>
          </w:p>
        </w:tc>
        <w:tc>
          <w:tcPr>
            <w:tcW w:w="2600" w:type="pct"/>
          </w:tcPr>
          <w:p w14:paraId="7219DEB7" w14:textId="4635A30B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  <w:r w:rsidR="009C65AD">
              <w:rPr>
                <w:noProof/>
                <w:sz w:val="28"/>
              </w:rPr>
              <w:t xml:space="preserve">- </w:t>
            </w:r>
            <w:r w:rsidR="00D603F5">
              <w:rPr>
                <w:noProof/>
                <w:sz w:val="28"/>
              </w:rPr>
              <w:t>46</w:t>
            </w:r>
            <w:r w:rsidR="009C65AD">
              <w:rPr>
                <w:noProof/>
                <w:sz w:val="28"/>
              </w:rPr>
              <w:t>.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08DC9E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F265E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08DC9E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F265EC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2E6CA59C" w:rsidR="006D3FEC" w:rsidRDefault="00466FEB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F083EF">
                <wp:simplePos x="0" y="0"/>
                <wp:positionH relativeFrom="column">
                  <wp:posOffset>976630</wp:posOffset>
                </wp:positionH>
                <wp:positionV relativeFrom="paragraph">
                  <wp:posOffset>150495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76.9pt;margin-top:11.85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36748059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F74CE15" w14:textId="7AAB4CA7" w:rsidR="00795D3A" w:rsidRDefault="00795D3A" w:rsidP="000D770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Presence of hyperdense crown structure in relation to </w:t>
      </w:r>
      <w:r w:rsidR="00CF1D39">
        <w:rPr>
          <w:sz w:val="28"/>
        </w:rPr>
        <w:t>45, 46, 47</w:t>
      </w:r>
      <w:r>
        <w:rPr>
          <w:sz w:val="28"/>
        </w:rPr>
        <w:t>.</w:t>
      </w:r>
    </w:p>
    <w:p w14:paraId="198A8361" w14:textId="23ADAB6C" w:rsidR="002962BD" w:rsidRDefault="002962BD" w:rsidP="000D770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alveolar ridge in relation the mandibular alveolar ridge is present with normal trabecular pattern.</w:t>
      </w:r>
    </w:p>
    <w:p w14:paraId="663037E2" w14:textId="18D0FCE2" w:rsidR="003A59AE" w:rsidRDefault="003A59AE" w:rsidP="00466FEB">
      <w:pPr>
        <w:spacing w:line="600" w:lineRule="auto"/>
        <w:jc w:val="both"/>
      </w:pPr>
    </w:p>
    <w:p w14:paraId="307BC2F3" w14:textId="19FC418D" w:rsidR="009D2477" w:rsidRDefault="009D2477"/>
    <w:p w14:paraId="79E45E73" w14:textId="170E1B08" w:rsidR="002737FD" w:rsidRDefault="002737FD"/>
    <w:p w14:paraId="62DCB470" w14:textId="15FE852B" w:rsidR="00663050" w:rsidRDefault="00663050"/>
    <w:p w14:paraId="480316A3" w14:textId="14EDE427" w:rsidR="00663050" w:rsidRDefault="00663050"/>
    <w:p w14:paraId="39883EE9" w14:textId="24821A0F" w:rsidR="00663050" w:rsidRDefault="00466FEB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55EEE042">
                <wp:simplePos x="0" y="0"/>
                <wp:positionH relativeFrom="column">
                  <wp:posOffset>1149350</wp:posOffset>
                </wp:positionH>
                <wp:positionV relativeFrom="paragraph">
                  <wp:posOffset>12065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90.5pt;margin-top:.9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Ay52bDeAAAACAEAAA8AAABkcnMvZG93bnJldi54&#10;bWxMj8FOwzAQRO9I/IO1SNyokxzaNMSpEBIXRA8tFVJvbrzEUeN1iJ0m/fsuJ7jtaEazb8rN7Dpx&#10;wSG0nhSkiwQEUu1NS42Cw+fbUw4iRE1Gd55QwRUDbKr7u1IXxk+0w8s+NoJLKBRagY2xL6QMtUWn&#10;w8L3SOx9+8HpyHJopBn0xOWuk1mSLKXTLfEHq3t8tVif96NTQNnxZ/xavx/Ph8m6bGvtR7fdKfX4&#10;ML88g4g4x78w/OIzOlTMdPIjmSA61nnKWyIfaxDs53m6BHFSsFqlIKtS/h9Q3Q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Mudmw3gAAAAg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3AE2465D" w14:textId="77777777" w:rsidR="00663050" w:rsidRDefault="00663050"/>
    <w:tbl>
      <w:tblPr>
        <w:tblpPr w:leftFromText="180" w:rightFromText="180" w:vertAnchor="page" w:horzAnchor="margin" w:tblpY="8361"/>
        <w:tblW w:w="484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1"/>
        <w:gridCol w:w="3071"/>
      </w:tblGrid>
      <w:tr w:rsidR="00466FEB" w14:paraId="59DBAC22" w14:textId="77777777" w:rsidTr="00466FEB">
        <w:trPr>
          <w:trHeight w:val="624"/>
        </w:trPr>
        <w:tc>
          <w:tcPr>
            <w:tcW w:w="3454" w:type="pct"/>
            <w:vAlign w:val="center"/>
          </w:tcPr>
          <w:p w14:paraId="5C291BB9" w14:textId="77777777" w:rsidR="00466FEB" w:rsidRPr="0050224B" w:rsidRDefault="00466FEB" w:rsidP="00466FE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46" w:type="pct"/>
            <w:vAlign w:val="center"/>
          </w:tcPr>
          <w:p w14:paraId="301968F1" w14:textId="77777777" w:rsidR="00466FEB" w:rsidRDefault="00466FEB" w:rsidP="00466FEB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466FEB" w14:paraId="64CD9471" w14:textId="77777777" w:rsidTr="00466FEB">
        <w:trPr>
          <w:trHeight w:val="728"/>
        </w:trPr>
        <w:tc>
          <w:tcPr>
            <w:tcW w:w="3454" w:type="pct"/>
            <w:vAlign w:val="center"/>
          </w:tcPr>
          <w:p w14:paraId="5B67723C" w14:textId="77777777" w:rsidR="00466FEB" w:rsidRDefault="00466FEB" w:rsidP="00466FE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2A96587E" w14:textId="77777777" w:rsidR="00466FEB" w:rsidRDefault="00466FEB" w:rsidP="00466FE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5.28</w:t>
            </w:r>
          </w:p>
        </w:tc>
      </w:tr>
      <w:tr w:rsidR="00466FEB" w14:paraId="644A235F" w14:textId="77777777" w:rsidTr="00466FEB">
        <w:trPr>
          <w:trHeight w:val="728"/>
        </w:trPr>
        <w:tc>
          <w:tcPr>
            <w:tcW w:w="3454" w:type="pct"/>
            <w:vAlign w:val="center"/>
          </w:tcPr>
          <w:p w14:paraId="3DC49582" w14:textId="77777777" w:rsidR="00466FEB" w:rsidRDefault="00466FEB" w:rsidP="00466FE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Width along the middle third of alveolar ridge</w:t>
            </w:r>
          </w:p>
          <w:p w14:paraId="39A869A1" w14:textId="77777777" w:rsidR="00466FEB" w:rsidRPr="000F2EB0" w:rsidRDefault="00466FEB" w:rsidP="00466FE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0CE91152" w14:textId="77777777" w:rsidR="00466FEB" w:rsidRDefault="00466FEB" w:rsidP="00466FE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7.27</w:t>
            </w:r>
          </w:p>
        </w:tc>
      </w:tr>
      <w:tr w:rsidR="00466FEB" w14:paraId="13445C47" w14:textId="77777777" w:rsidTr="00466FEB">
        <w:trPr>
          <w:trHeight w:val="728"/>
        </w:trPr>
        <w:tc>
          <w:tcPr>
            <w:tcW w:w="3454" w:type="pct"/>
            <w:vAlign w:val="center"/>
          </w:tcPr>
          <w:p w14:paraId="0B3BD047" w14:textId="77777777" w:rsidR="00466FEB" w:rsidRDefault="00466FEB" w:rsidP="00466FE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546" w:type="pct"/>
            <w:vAlign w:val="center"/>
          </w:tcPr>
          <w:p w14:paraId="10B1E254" w14:textId="77777777" w:rsidR="00466FEB" w:rsidRDefault="00466FEB" w:rsidP="00466FE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14.07</w:t>
            </w:r>
          </w:p>
        </w:tc>
      </w:tr>
      <w:tr w:rsidR="00466FEB" w14:paraId="23475AAE" w14:textId="77777777" w:rsidTr="00466FEB">
        <w:trPr>
          <w:trHeight w:val="728"/>
        </w:trPr>
        <w:tc>
          <w:tcPr>
            <w:tcW w:w="3454" w:type="pct"/>
            <w:vAlign w:val="center"/>
          </w:tcPr>
          <w:p w14:paraId="4094C644" w14:textId="77777777" w:rsidR="00466FEB" w:rsidRDefault="00466FEB" w:rsidP="00466FE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546" w:type="pct"/>
            <w:vAlign w:val="center"/>
          </w:tcPr>
          <w:p w14:paraId="2686FA91" w14:textId="77777777" w:rsidR="00466FEB" w:rsidRDefault="00466FEB" w:rsidP="00466FE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24.93</w:t>
            </w:r>
          </w:p>
        </w:tc>
      </w:tr>
    </w:tbl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p w14:paraId="7639F5B5" w14:textId="6B14E1D4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E30A4D2" w14:textId="096EF048" w:rsidR="000954DA" w:rsidRPr="00A86AAD" w:rsidRDefault="00294A79" w:rsidP="00025498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A86AAD">
        <w:rPr>
          <w:sz w:val="28"/>
        </w:rPr>
        <w:t>Crown</w:t>
      </w:r>
      <w:r w:rsidR="000954DA" w:rsidRPr="00A86AAD">
        <w:rPr>
          <w:sz w:val="28"/>
        </w:rPr>
        <w:t xml:space="preserve">: </w:t>
      </w:r>
      <w:r w:rsidR="00A86AAD">
        <w:rPr>
          <w:sz w:val="28"/>
        </w:rPr>
        <w:t>45, 46, 47</w:t>
      </w: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3321513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E55D4A8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3ECA6A9C" w:rsidR="00D60C94" w:rsidRPr="00D60C94" w:rsidRDefault="00EF5533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EF5533">
        <w:rPr>
          <w:b/>
        </w:rPr>
        <w:drawing>
          <wp:anchor distT="0" distB="0" distL="114300" distR="114300" simplePos="0" relativeHeight="251763200" behindDoc="1" locked="0" layoutInCell="1" allowOverlap="1" wp14:anchorId="04DD7A8C" wp14:editId="7BBCFA02">
            <wp:simplePos x="0" y="0"/>
            <wp:positionH relativeFrom="column">
              <wp:posOffset>1722755</wp:posOffset>
            </wp:positionH>
            <wp:positionV relativeFrom="paragraph">
              <wp:posOffset>163830</wp:posOffset>
            </wp:positionV>
            <wp:extent cx="3096260" cy="2978150"/>
            <wp:effectExtent l="0" t="0" r="8890" b="0"/>
            <wp:wrapTight wrapText="bothSides">
              <wp:wrapPolygon edited="0">
                <wp:start x="0" y="0"/>
                <wp:lineTo x="0" y="21416"/>
                <wp:lineTo x="21529" y="21416"/>
                <wp:lineTo x="21529" y="0"/>
                <wp:lineTo x="0" y="0"/>
              </wp:wrapPolygon>
            </wp:wrapTight>
            <wp:docPr id="143034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422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626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305D40" w14:textId="7AE1AD83" w:rsidR="006074D5" w:rsidRDefault="006074D5" w:rsidP="00FB3083">
      <w:pPr>
        <w:tabs>
          <w:tab w:val="left" w:pos="10260"/>
        </w:tabs>
        <w:ind w:firstLine="450"/>
        <w:jc w:val="both"/>
        <w:rPr>
          <w:b/>
        </w:rPr>
      </w:pPr>
    </w:p>
    <w:p w14:paraId="35B07A2A" w14:textId="7A983773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5CDC295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E86664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C8E1FC2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BB56985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B99FE1A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AFE32CD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FEC4EA2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4913E4E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C2F2A2A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098BDC1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4A52249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AFAD275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385A82C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DE15AFA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F944AF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5783A44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306018F2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28DEB130" w:rsidR="0083504C" w:rsidRDefault="0083504C" w:rsidP="00A2470C">
      <w:pPr>
        <w:rPr>
          <w:b/>
        </w:rPr>
      </w:pPr>
    </w:p>
    <w:p w14:paraId="7A10B4CC" w14:textId="49740D20" w:rsidR="0083504C" w:rsidRDefault="0083504C" w:rsidP="00A2470C">
      <w:pPr>
        <w:rPr>
          <w:b/>
        </w:rPr>
      </w:pPr>
    </w:p>
    <w:p w14:paraId="6B21D343" w14:textId="11543BB8" w:rsidR="0083504C" w:rsidRDefault="00EF5533" w:rsidP="002E7609">
      <w:pPr>
        <w:jc w:val="center"/>
        <w:rPr>
          <w:b/>
        </w:rPr>
      </w:pPr>
      <w:r w:rsidRPr="00EF5533">
        <w:rPr>
          <w:b/>
        </w:rPr>
        <w:drawing>
          <wp:anchor distT="0" distB="0" distL="114300" distR="114300" simplePos="0" relativeHeight="251762176" behindDoc="1" locked="0" layoutInCell="1" allowOverlap="1" wp14:anchorId="6783AC7A" wp14:editId="1B0BCB08">
            <wp:simplePos x="0" y="0"/>
            <wp:positionH relativeFrom="column">
              <wp:posOffset>1238250</wp:posOffset>
            </wp:positionH>
            <wp:positionV relativeFrom="paragraph">
              <wp:posOffset>4445</wp:posOffset>
            </wp:positionV>
            <wp:extent cx="4039164" cy="3238952"/>
            <wp:effectExtent l="0" t="0" r="0" b="0"/>
            <wp:wrapTight wrapText="bothSides">
              <wp:wrapPolygon edited="0">
                <wp:start x="0" y="0"/>
                <wp:lineTo x="0" y="21473"/>
                <wp:lineTo x="21498" y="21473"/>
                <wp:lineTo x="21498" y="0"/>
                <wp:lineTo x="0" y="0"/>
              </wp:wrapPolygon>
            </wp:wrapTight>
            <wp:docPr id="67700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05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CDEB0" w14:textId="6926C82C" w:rsidR="00AA4D9E" w:rsidRDefault="00AA4D9E" w:rsidP="00AA4D9E">
      <w:pPr>
        <w:rPr>
          <w:b/>
        </w:rPr>
      </w:pPr>
    </w:p>
    <w:p w14:paraId="6C07B2C8" w14:textId="77777777" w:rsidR="007C6AAD" w:rsidRDefault="007C6AAD" w:rsidP="00AA4D9E">
      <w:pPr>
        <w:jc w:val="center"/>
        <w:rPr>
          <w:b/>
        </w:rPr>
      </w:pPr>
    </w:p>
    <w:p w14:paraId="5C225D4E" w14:textId="51183B31" w:rsidR="007E46FB" w:rsidRPr="001F7321" w:rsidRDefault="00AF7FB6" w:rsidP="00824343">
      <w:pPr>
        <w:rPr>
          <w:b/>
          <w:lang w:val="en-IN"/>
        </w:rPr>
      </w:pPr>
      <w:r>
        <w:rPr>
          <w:b/>
        </w:rPr>
        <w:br w:type="page"/>
      </w:r>
    </w:p>
    <w:p w14:paraId="3C01B33B" w14:textId="77777777" w:rsidR="001F7321" w:rsidRDefault="001F7321" w:rsidP="00AA4D9E">
      <w:pPr>
        <w:jc w:val="center"/>
        <w:rPr>
          <w:b/>
        </w:rPr>
      </w:pPr>
    </w:p>
    <w:p w14:paraId="3E65905B" w14:textId="208F7ED7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46"/>
        <w:gridCol w:w="7356"/>
      </w:tblGrid>
      <w:tr w:rsidR="001F7321" w14:paraId="2A728AE8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C57D2EF" w14:textId="59137397" w:rsidR="001F7321" w:rsidRDefault="00A67DFF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bookmarkStart w:id="1" w:name="_Hlk174916175"/>
            <w:r>
              <w:rPr>
                <w:b/>
                <w:bCs/>
                <w:sz w:val="28"/>
                <w:szCs w:val="28"/>
              </w:rPr>
              <w:t>46</w:t>
            </w:r>
            <w:r w:rsidR="001F7321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1F7321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6043F749" w14:textId="5A465A92" w:rsidR="001F7321" w:rsidRDefault="00A67DFF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A67DFF">
              <w:drawing>
                <wp:inline distT="0" distB="0" distL="0" distR="0" wp14:anchorId="580D7066" wp14:editId="169DDF56">
                  <wp:extent cx="4229690" cy="2991267"/>
                  <wp:effectExtent l="0" t="0" r="0" b="0"/>
                  <wp:docPr id="471626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62691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299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bookmarkEnd w:id="1"/>
    </w:tbl>
    <w:p w14:paraId="6D9EC1FB" w14:textId="77777777" w:rsidR="00565CF2" w:rsidRDefault="00565CF2" w:rsidP="00603FA9">
      <w:pPr>
        <w:tabs>
          <w:tab w:val="left" w:pos="10260"/>
        </w:tabs>
        <w:rPr>
          <w:b/>
        </w:rPr>
      </w:pPr>
    </w:p>
    <w:p w14:paraId="56AD0AD2" w14:textId="6CD5078E" w:rsidR="003803C8" w:rsidRPr="00C16BC9" w:rsidRDefault="003803C8" w:rsidP="003803C8">
      <w:pPr>
        <w:rPr>
          <w:b/>
          <w:sz w:val="28"/>
        </w:rPr>
      </w:pPr>
    </w:p>
    <w:p w14:paraId="53683E38" w14:textId="77777777" w:rsidR="003803C8" w:rsidRDefault="003803C8" w:rsidP="003803C8">
      <w:pPr>
        <w:rPr>
          <w:b/>
        </w:rPr>
      </w:pPr>
    </w:p>
    <w:p w14:paraId="23121F80" w14:textId="4784F999" w:rsidR="00565CF2" w:rsidRPr="00565CF2" w:rsidRDefault="00565CF2" w:rsidP="003803C8">
      <w:pPr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C784A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9B4A5" w14:textId="77777777" w:rsidR="006426AB" w:rsidRDefault="006426AB">
      <w:r>
        <w:separator/>
      </w:r>
    </w:p>
  </w:endnote>
  <w:endnote w:type="continuationSeparator" w:id="0">
    <w:p w14:paraId="35828640" w14:textId="77777777" w:rsidR="006426AB" w:rsidRDefault="00642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F05E5" w14:textId="77777777" w:rsidR="006426AB" w:rsidRDefault="006426AB">
      <w:r>
        <w:separator/>
      </w:r>
    </w:p>
  </w:footnote>
  <w:footnote w:type="continuationSeparator" w:id="0">
    <w:p w14:paraId="0B771B63" w14:textId="77777777" w:rsidR="006426AB" w:rsidRDefault="006426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1EC8"/>
    <w:rsid w:val="00015D43"/>
    <w:rsid w:val="00022531"/>
    <w:rsid w:val="00025498"/>
    <w:rsid w:val="00025F25"/>
    <w:rsid w:val="00031723"/>
    <w:rsid w:val="0004215C"/>
    <w:rsid w:val="0005275C"/>
    <w:rsid w:val="00053025"/>
    <w:rsid w:val="00053BC3"/>
    <w:rsid w:val="00055C95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54DA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B5264"/>
    <w:rsid w:val="000C1220"/>
    <w:rsid w:val="000C6CA1"/>
    <w:rsid w:val="000C7B39"/>
    <w:rsid w:val="000D0227"/>
    <w:rsid w:val="000D576B"/>
    <w:rsid w:val="000D6A89"/>
    <w:rsid w:val="000D7707"/>
    <w:rsid w:val="000E2458"/>
    <w:rsid w:val="000F0BE4"/>
    <w:rsid w:val="000F1069"/>
    <w:rsid w:val="0010514A"/>
    <w:rsid w:val="00112B87"/>
    <w:rsid w:val="00113A6F"/>
    <w:rsid w:val="00123C86"/>
    <w:rsid w:val="00123E36"/>
    <w:rsid w:val="00125E9A"/>
    <w:rsid w:val="0013289A"/>
    <w:rsid w:val="001351ED"/>
    <w:rsid w:val="00135698"/>
    <w:rsid w:val="001357FC"/>
    <w:rsid w:val="001422D7"/>
    <w:rsid w:val="00142911"/>
    <w:rsid w:val="00145316"/>
    <w:rsid w:val="00147DBA"/>
    <w:rsid w:val="00160B72"/>
    <w:rsid w:val="00170756"/>
    <w:rsid w:val="00170AAF"/>
    <w:rsid w:val="0018343F"/>
    <w:rsid w:val="00183A64"/>
    <w:rsid w:val="00190C9A"/>
    <w:rsid w:val="001938AA"/>
    <w:rsid w:val="00193949"/>
    <w:rsid w:val="001955E9"/>
    <w:rsid w:val="00196C35"/>
    <w:rsid w:val="001A13E0"/>
    <w:rsid w:val="001A17BC"/>
    <w:rsid w:val="001A2928"/>
    <w:rsid w:val="001A65AB"/>
    <w:rsid w:val="001B43D6"/>
    <w:rsid w:val="001B619F"/>
    <w:rsid w:val="001B6B46"/>
    <w:rsid w:val="001C2B99"/>
    <w:rsid w:val="001C3E2F"/>
    <w:rsid w:val="001D2D11"/>
    <w:rsid w:val="001D4728"/>
    <w:rsid w:val="001D5FE0"/>
    <w:rsid w:val="001E0398"/>
    <w:rsid w:val="001E11E3"/>
    <w:rsid w:val="001E2690"/>
    <w:rsid w:val="001E2700"/>
    <w:rsid w:val="001E2DA8"/>
    <w:rsid w:val="001E2F23"/>
    <w:rsid w:val="001E4447"/>
    <w:rsid w:val="001E6504"/>
    <w:rsid w:val="001E6726"/>
    <w:rsid w:val="001F158A"/>
    <w:rsid w:val="001F230C"/>
    <w:rsid w:val="001F7321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13B8"/>
    <w:rsid w:val="002238EA"/>
    <w:rsid w:val="00235A79"/>
    <w:rsid w:val="00240B07"/>
    <w:rsid w:val="00246A43"/>
    <w:rsid w:val="00246BA0"/>
    <w:rsid w:val="00251B35"/>
    <w:rsid w:val="00251FCD"/>
    <w:rsid w:val="00253233"/>
    <w:rsid w:val="00257331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90710"/>
    <w:rsid w:val="00290938"/>
    <w:rsid w:val="0029175E"/>
    <w:rsid w:val="00294A79"/>
    <w:rsid w:val="00295CE0"/>
    <w:rsid w:val="002962BD"/>
    <w:rsid w:val="002A096E"/>
    <w:rsid w:val="002A1A5D"/>
    <w:rsid w:val="002B2E7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07BC6"/>
    <w:rsid w:val="00321111"/>
    <w:rsid w:val="00340614"/>
    <w:rsid w:val="00344A8C"/>
    <w:rsid w:val="00345305"/>
    <w:rsid w:val="0036125E"/>
    <w:rsid w:val="0036712C"/>
    <w:rsid w:val="00367DCA"/>
    <w:rsid w:val="003803C8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134B"/>
    <w:rsid w:val="003B303F"/>
    <w:rsid w:val="003C4092"/>
    <w:rsid w:val="003C7105"/>
    <w:rsid w:val="003C7AE0"/>
    <w:rsid w:val="003D2DD4"/>
    <w:rsid w:val="003E017A"/>
    <w:rsid w:val="003E24B3"/>
    <w:rsid w:val="003E46D9"/>
    <w:rsid w:val="003E7708"/>
    <w:rsid w:val="003F25CB"/>
    <w:rsid w:val="003F320B"/>
    <w:rsid w:val="003F3783"/>
    <w:rsid w:val="00403273"/>
    <w:rsid w:val="004060E8"/>
    <w:rsid w:val="0041151D"/>
    <w:rsid w:val="00412911"/>
    <w:rsid w:val="004130D3"/>
    <w:rsid w:val="00413D74"/>
    <w:rsid w:val="00416318"/>
    <w:rsid w:val="00417ED0"/>
    <w:rsid w:val="00420E60"/>
    <w:rsid w:val="00426650"/>
    <w:rsid w:val="004268A7"/>
    <w:rsid w:val="004323B0"/>
    <w:rsid w:val="00432CE9"/>
    <w:rsid w:val="004336DB"/>
    <w:rsid w:val="0043450A"/>
    <w:rsid w:val="004413B9"/>
    <w:rsid w:val="004478A2"/>
    <w:rsid w:val="00454C65"/>
    <w:rsid w:val="004556E3"/>
    <w:rsid w:val="004569BD"/>
    <w:rsid w:val="00456B8A"/>
    <w:rsid w:val="0046124E"/>
    <w:rsid w:val="00464F3C"/>
    <w:rsid w:val="00466FEB"/>
    <w:rsid w:val="004730D8"/>
    <w:rsid w:val="00474DE7"/>
    <w:rsid w:val="00477C96"/>
    <w:rsid w:val="00486304"/>
    <w:rsid w:val="00486629"/>
    <w:rsid w:val="00490C12"/>
    <w:rsid w:val="00497BED"/>
    <w:rsid w:val="004A32DB"/>
    <w:rsid w:val="004A61C2"/>
    <w:rsid w:val="004A73BF"/>
    <w:rsid w:val="004A7DBA"/>
    <w:rsid w:val="004B32C5"/>
    <w:rsid w:val="004B5F1D"/>
    <w:rsid w:val="004B6835"/>
    <w:rsid w:val="004C1A53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108D5"/>
    <w:rsid w:val="00512E63"/>
    <w:rsid w:val="005245F8"/>
    <w:rsid w:val="00524DFE"/>
    <w:rsid w:val="00534451"/>
    <w:rsid w:val="00535200"/>
    <w:rsid w:val="005372FC"/>
    <w:rsid w:val="00537756"/>
    <w:rsid w:val="00546645"/>
    <w:rsid w:val="00547E89"/>
    <w:rsid w:val="00547F7D"/>
    <w:rsid w:val="0055175D"/>
    <w:rsid w:val="005521A0"/>
    <w:rsid w:val="005521D8"/>
    <w:rsid w:val="0055535D"/>
    <w:rsid w:val="00557D85"/>
    <w:rsid w:val="0056063E"/>
    <w:rsid w:val="00564524"/>
    <w:rsid w:val="005651C7"/>
    <w:rsid w:val="005659D2"/>
    <w:rsid w:val="00565CF2"/>
    <w:rsid w:val="005660EC"/>
    <w:rsid w:val="00566BC0"/>
    <w:rsid w:val="005711B5"/>
    <w:rsid w:val="0057122A"/>
    <w:rsid w:val="00573F04"/>
    <w:rsid w:val="0057659D"/>
    <w:rsid w:val="00580A29"/>
    <w:rsid w:val="00592170"/>
    <w:rsid w:val="005968DD"/>
    <w:rsid w:val="005A2CE8"/>
    <w:rsid w:val="005B397D"/>
    <w:rsid w:val="005B4BC4"/>
    <w:rsid w:val="005B772D"/>
    <w:rsid w:val="005C252C"/>
    <w:rsid w:val="005D1364"/>
    <w:rsid w:val="005D4644"/>
    <w:rsid w:val="005D486D"/>
    <w:rsid w:val="005D5995"/>
    <w:rsid w:val="005E1514"/>
    <w:rsid w:val="005E17DC"/>
    <w:rsid w:val="005E3BF5"/>
    <w:rsid w:val="005F5AE4"/>
    <w:rsid w:val="006001D2"/>
    <w:rsid w:val="0060067E"/>
    <w:rsid w:val="00603FA9"/>
    <w:rsid w:val="006074D5"/>
    <w:rsid w:val="006078B2"/>
    <w:rsid w:val="00611E04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426AB"/>
    <w:rsid w:val="006526C7"/>
    <w:rsid w:val="00652C74"/>
    <w:rsid w:val="0065314E"/>
    <w:rsid w:val="006538B5"/>
    <w:rsid w:val="00663050"/>
    <w:rsid w:val="00664743"/>
    <w:rsid w:val="00664E7C"/>
    <w:rsid w:val="0066658E"/>
    <w:rsid w:val="00673A9A"/>
    <w:rsid w:val="00676C4C"/>
    <w:rsid w:val="00682796"/>
    <w:rsid w:val="00686BDA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6E6A8B"/>
    <w:rsid w:val="006F40E2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71302"/>
    <w:rsid w:val="00785EF6"/>
    <w:rsid w:val="00786C53"/>
    <w:rsid w:val="00791B29"/>
    <w:rsid w:val="00793580"/>
    <w:rsid w:val="00795D3A"/>
    <w:rsid w:val="007A06A5"/>
    <w:rsid w:val="007A1ED6"/>
    <w:rsid w:val="007A4F1D"/>
    <w:rsid w:val="007B53B8"/>
    <w:rsid w:val="007B7ABE"/>
    <w:rsid w:val="007B7D0C"/>
    <w:rsid w:val="007C263E"/>
    <w:rsid w:val="007C3597"/>
    <w:rsid w:val="007C61A8"/>
    <w:rsid w:val="007C6AAD"/>
    <w:rsid w:val="007D10DC"/>
    <w:rsid w:val="007D42D5"/>
    <w:rsid w:val="007D5AC1"/>
    <w:rsid w:val="007D69E5"/>
    <w:rsid w:val="007E1A92"/>
    <w:rsid w:val="007E46FB"/>
    <w:rsid w:val="007F5F20"/>
    <w:rsid w:val="0080300C"/>
    <w:rsid w:val="00815DCC"/>
    <w:rsid w:val="00822254"/>
    <w:rsid w:val="00824343"/>
    <w:rsid w:val="00824AB2"/>
    <w:rsid w:val="00827355"/>
    <w:rsid w:val="00832378"/>
    <w:rsid w:val="0083281A"/>
    <w:rsid w:val="00832CBD"/>
    <w:rsid w:val="00833356"/>
    <w:rsid w:val="0083504C"/>
    <w:rsid w:val="00840C51"/>
    <w:rsid w:val="00850708"/>
    <w:rsid w:val="00855576"/>
    <w:rsid w:val="00861F16"/>
    <w:rsid w:val="00862F57"/>
    <w:rsid w:val="00863ED4"/>
    <w:rsid w:val="00873B03"/>
    <w:rsid w:val="00877669"/>
    <w:rsid w:val="00881926"/>
    <w:rsid w:val="0088340C"/>
    <w:rsid w:val="008871B1"/>
    <w:rsid w:val="0088740C"/>
    <w:rsid w:val="00890B23"/>
    <w:rsid w:val="008946D5"/>
    <w:rsid w:val="008A29F7"/>
    <w:rsid w:val="008A7EAE"/>
    <w:rsid w:val="008B2053"/>
    <w:rsid w:val="008C2959"/>
    <w:rsid w:val="008C6002"/>
    <w:rsid w:val="008C602A"/>
    <w:rsid w:val="008C616A"/>
    <w:rsid w:val="008D00C3"/>
    <w:rsid w:val="008D2796"/>
    <w:rsid w:val="008D3BDD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0FAC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A0EA9"/>
    <w:rsid w:val="009B4D07"/>
    <w:rsid w:val="009C2EF4"/>
    <w:rsid w:val="009C6272"/>
    <w:rsid w:val="009C65AD"/>
    <w:rsid w:val="009C6647"/>
    <w:rsid w:val="009C7CB7"/>
    <w:rsid w:val="009D2477"/>
    <w:rsid w:val="009D247B"/>
    <w:rsid w:val="009D3274"/>
    <w:rsid w:val="009E200D"/>
    <w:rsid w:val="009F1CD1"/>
    <w:rsid w:val="009F2DC1"/>
    <w:rsid w:val="009F6F5C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34A1"/>
    <w:rsid w:val="00A564A9"/>
    <w:rsid w:val="00A574CD"/>
    <w:rsid w:val="00A61293"/>
    <w:rsid w:val="00A62814"/>
    <w:rsid w:val="00A65D9D"/>
    <w:rsid w:val="00A666F0"/>
    <w:rsid w:val="00A67DFF"/>
    <w:rsid w:val="00A700D4"/>
    <w:rsid w:val="00A7041B"/>
    <w:rsid w:val="00A745A7"/>
    <w:rsid w:val="00A80198"/>
    <w:rsid w:val="00A80F05"/>
    <w:rsid w:val="00A826FE"/>
    <w:rsid w:val="00A86AAD"/>
    <w:rsid w:val="00A87BD2"/>
    <w:rsid w:val="00A87CEC"/>
    <w:rsid w:val="00A92C90"/>
    <w:rsid w:val="00A93039"/>
    <w:rsid w:val="00A94B79"/>
    <w:rsid w:val="00AA4D9E"/>
    <w:rsid w:val="00AB209A"/>
    <w:rsid w:val="00AC784A"/>
    <w:rsid w:val="00AE0034"/>
    <w:rsid w:val="00AE72C0"/>
    <w:rsid w:val="00AF01E2"/>
    <w:rsid w:val="00AF0D0A"/>
    <w:rsid w:val="00AF2DB4"/>
    <w:rsid w:val="00AF3BBF"/>
    <w:rsid w:val="00AF7D38"/>
    <w:rsid w:val="00AF7FB6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1972"/>
    <w:rsid w:val="00B73862"/>
    <w:rsid w:val="00B84C69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B7A9F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BC9"/>
    <w:rsid w:val="00C16E1A"/>
    <w:rsid w:val="00C25407"/>
    <w:rsid w:val="00C279C9"/>
    <w:rsid w:val="00C3734D"/>
    <w:rsid w:val="00C4216E"/>
    <w:rsid w:val="00C50DBB"/>
    <w:rsid w:val="00C52F92"/>
    <w:rsid w:val="00C714FB"/>
    <w:rsid w:val="00C72020"/>
    <w:rsid w:val="00C751CB"/>
    <w:rsid w:val="00C75EC8"/>
    <w:rsid w:val="00C83DC0"/>
    <w:rsid w:val="00C857D4"/>
    <w:rsid w:val="00C875D7"/>
    <w:rsid w:val="00C91E9E"/>
    <w:rsid w:val="00C96836"/>
    <w:rsid w:val="00CA645B"/>
    <w:rsid w:val="00CA7B07"/>
    <w:rsid w:val="00CB0577"/>
    <w:rsid w:val="00CB1357"/>
    <w:rsid w:val="00CB48F8"/>
    <w:rsid w:val="00CB5B69"/>
    <w:rsid w:val="00CB5F47"/>
    <w:rsid w:val="00CC03B3"/>
    <w:rsid w:val="00CC0744"/>
    <w:rsid w:val="00CC6FE0"/>
    <w:rsid w:val="00CD15E6"/>
    <w:rsid w:val="00CD5B35"/>
    <w:rsid w:val="00CE0ACC"/>
    <w:rsid w:val="00CE6C50"/>
    <w:rsid w:val="00CF179B"/>
    <w:rsid w:val="00CF1D39"/>
    <w:rsid w:val="00CF32F1"/>
    <w:rsid w:val="00CF43D9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8DD"/>
    <w:rsid w:val="00D41A2D"/>
    <w:rsid w:val="00D50376"/>
    <w:rsid w:val="00D51321"/>
    <w:rsid w:val="00D51A5C"/>
    <w:rsid w:val="00D5706F"/>
    <w:rsid w:val="00D603F5"/>
    <w:rsid w:val="00D60C94"/>
    <w:rsid w:val="00D6463C"/>
    <w:rsid w:val="00D652E5"/>
    <w:rsid w:val="00D66588"/>
    <w:rsid w:val="00D72677"/>
    <w:rsid w:val="00D743D1"/>
    <w:rsid w:val="00D83470"/>
    <w:rsid w:val="00D90593"/>
    <w:rsid w:val="00D90F8D"/>
    <w:rsid w:val="00D943D7"/>
    <w:rsid w:val="00D9583C"/>
    <w:rsid w:val="00D977C5"/>
    <w:rsid w:val="00D97C9E"/>
    <w:rsid w:val="00DA082D"/>
    <w:rsid w:val="00DB07B5"/>
    <w:rsid w:val="00DB4667"/>
    <w:rsid w:val="00DB4E3F"/>
    <w:rsid w:val="00DB5673"/>
    <w:rsid w:val="00DB612E"/>
    <w:rsid w:val="00DC216E"/>
    <w:rsid w:val="00DC2A4A"/>
    <w:rsid w:val="00DC47FD"/>
    <w:rsid w:val="00DC782D"/>
    <w:rsid w:val="00DC7ACA"/>
    <w:rsid w:val="00DD04C0"/>
    <w:rsid w:val="00DD4967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647AA"/>
    <w:rsid w:val="00E775E2"/>
    <w:rsid w:val="00E85A23"/>
    <w:rsid w:val="00E92ADD"/>
    <w:rsid w:val="00E93F24"/>
    <w:rsid w:val="00E9456D"/>
    <w:rsid w:val="00E966D7"/>
    <w:rsid w:val="00EA03F2"/>
    <w:rsid w:val="00EA4A36"/>
    <w:rsid w:val="00EA64E4"/>
    <w:rsid w:val="00EB51BE"/>
    <w:rsid w:val="00EB593B"/>
    <w:rsid w:val="00EC3280"/>
    <w:rsid w:val="00EC57DD"/>
    <w:rsid w:val="00EC7734"/>
    <w:rsid w:val="00ED3AF2"/>
    <w:rsid w:val="00ED79E9"/>
    <w:rsid w:val="00EE00BA"/>
    <w:rsid w:val="00EE6C78"/>
    <w:rsid w:val="00EE75DB"/>
    <w:rsid w:val="00EF5533"/>
    <w:rsid w:val="00F02B03"/>
    <w:rsid w:val="00F0441F"/>
    <w:rsid w:val="00F265EC"/>
    <w:rsid w:val="00F300FA"/>
    <w:rsid w:val="00F33635"/>
    <w:rsid w:val="00F34524"/>
    <w:rsid w:val="00F348FA"/>
    <w:rsid w:val="00F360ED"/>
    <w:rsid w:val="00F375FD"/>
    <w:rsid w:val="00F406CE"/>
    <w:rsid w:val="00F43127"/>
    <w:rsid w:val="00F4458A"/>
    <w:rsid w:val="00F46D67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0809"/>
    <w:rsid w:val="00F75AFA"/>
    <w:rsid w:val="00F76899"/>
    <w:rsid w:val="00F9296A"/>
    <w:rsid w:val="00FA42E4"/>
    <w:rsid w:val="00FA5BEE"/>
    <w:rsid w:val="00FB3083"/>
    <w:rsid w:val="00FB40E4"/>
    <w:rsid w:val="00FB435D"/>
    <w:rsid w:val="00FC3CD1"/>
    <w:rsid w:val="00FC6C37"/>
    <w:rsid w:val="00FC7B9B"/>
    <w:rsid w:val="00FD4470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E1514"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22</TotalTime>
  <Pages>6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2024-03-18T17:20:00Z</cp:lastPrinted>
  <dcterms:created xsi:type="dcterms:W3CDTF">2025-03-08T18:32:00Z</dcterms:created>
  <dcterms:modified xsi:type="dcterms:W3CDTF">2025-03-08T18:52:00Z</dcterms:modified>
</cp:coreProperties>
</file>