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4EED9EAC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64524">
              <w:rPr>
                <w:sz w:val="28"/>
              </w:rPr>
              <w:t>Mr</w:t>
            </w:r>
            <w:r w:rsidR="00481E51">
              <w:rPr>
                <w:sz w:val="28"/>
              </w:rPr>
              <w:t>. Lakshmi Narayanan</w:t>
            </w:r>
          </w:p>
        </w:tc>
        <w:tc>
          <w:tcPr>
            <w:tcW w:w="2600" w:type="pct"/>
          </w:tcPr>
          <w:p w14:paraId="112E52C6" w14:textId="444A66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524DFE">
              <w:rPr>
                <w:sz w:val="28"/>
              </w:rPr>
              <w:t>2</w:t>
            </w:r>
            <w:r w:rsidR="00564524">
              <w:rPr>
                <w:sz w:val="28"/>
              </w:rPr>
              <w:t>6</w:t>
            </w:r>
            <w:r w:rsidR="00764059">
              <w:rPr>
                <w:sz w:val="28"/>
              </w:rPr>
              <w:t>.03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4CC934BB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481E51">
              <w:rPr>
                <w:sz w:val="28"/>
              </w:rPr>
              <w:t>57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481E51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6A2BCC0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6E13E5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0BF17E77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9148F" w:rsidRPr="00B9148F">
              <w:rPr>
                <w:sz w:val="28"/>
              </w:rPr>
              <w:t xml:space="preserve">Dr. </w:t>
            </w:r>
            <w:r w:rsidR="00481E51">
              <w:rPr>
                <w:sz w:val="28"/>
              </w:rPr>
              <w:t>Hemachandran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DE5EAD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5A7481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DE5EAD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5A7481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794E308C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607B24">
        <w:rPr>
          <w:sz w:val="28"/>
        </w:rPr>
        <w:t>41.</w:t>
      </w:r>
    </w:p>
    <w:p w14:paraId="54905F2E" w14:textId="3578E2DA" w:rsidR="0057659D" w:rsidRDefault="0057659D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bone in relation to the </w:t>
      </w:r>
      <w:r w:rsidR="000700AE">
        <w:rPr>
          <w:sz w:val="28"/>
        </w:rPr>
        <w:t xml:space="preserve">mandibular ridge is present with </w:t>
      </w:r>
      <w:r w:rsidR="00BE0FC1">
        <w:rPr>
          <w:sz w:val="28"/>
        </w:rPr>
        <w:t>normal trabecular pattern.</w:t>
      </w:r>
    </w:p>
    <w:p w14:paraId="663037E2" w14:textId="4F99CC39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8"/>
        <w:gridCol w:w="2421"/>
        <w:gridCol w:w="2421"/>
      </w:tblGrid>
      <w:tr w:rsidR="00501CB9" w14:paraId="4F1E535A" w14:textId="77777777" w:rsidTr="00C07260">
        <w:trPr>
          <w:trHeight w:val="959"/>
        </w:trPr>
        <w:tc>
          <w:tcPr>
            <w:tcW w:w="2638" w:type="pct"/>
            <w:vAlign w:val="center"/>
          </w:tcPr>
          <w:p w14:paraId="0B775AD8" w14:textId="77777777" w:rsidR="00501CB9" w:rsidRPr="0050224B" w:rsidRDefault="00501CB9" w:rsidP="00501CB9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1" w:type="pct"/>
            <w:vAlign w:val="center"/>
          </w:tcPr>
          <w:p w14:paraId="3A5436F0" w14:textId="53137C79" w:rsidR="00501CB9" w:rsidRDefault="00501CB9" w:rsidP="00501CB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3</w:t>
            </w:r>
            <w:r w:rsidR="00607B24">
              <w:rPr>
                <w:b/>
                <w:spacing w:val="-1"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1181" w:type="pct"/>
            <w:vAlign w:val="center"/>
          </w:tcPr>
          <w:p w14:paraId="7266B964" w14:textId="29C43F61" w:rsidR="00501CB9" w:rsidRDefault="00607B24" w:rsidP="00501CB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41</w:t>
            </w:r>
            <w:r w:rsidR="00501CB9">
              <w:rPr>
                <w:b/>
                <w:spacing w:val="-1"/>
                <w:sz w:val="24"/>
              </w:rPr>
              <w:t xml:space="preserve"> </w:t>
            </w:r>
            <w:r w:rsidR="00501CB9">
              <w:rPr>
                <w:b/>
                <w:sz w:val="24"/>
              </w:rPr>
              <w:t>region</w:t>
            </w:r>
          </w:p>
        </w:tc>
      </w:tr>
      <w:tr w:rsidR="00501CB9" w14:paraId="65B7A720" w14:textId="77777777" w:rsidTr="00C07260">
        <w:trPr>
          <w:trHeight w:val="1119"/>
        </w:trPr>
        <w:tc>
          <w:tcPr>
            <w:tcW w:w="2638" w:type="pct"/>
            <w:vAlign w:val="center"/>
          </w:tcPr>
          <w:p w14:paraId="59708F37" w14:textId="77777777" w:rsidR="00501CB9" w:rsidRDefault="00501CB9" w:rsidP="00501CB9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7A25CFBC" w14:textId="2A47279A" w:rsidR="00501CB9" w:rsidRDefault="00713C90" w:rsidP="00501CB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6.39</w:t>
            </w:r>
          </w:p>
        </w:tc>
        <w:tc>
          <w:tcPr>
            <w:tcW w:w="1181" w:type="pct"/>
            <w:vAlign w:val="center"/>
          </w:tcPr>
          <w:p w14:paraId="49693D53" w14:textId="2BB7F4DC" w:rsidR="00501CB9" w:rsidRDefault="00713C90" w:rsidP="00501CB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5.79</w:t>
            </w:r>
          </w:p>
        </w:tc>
      </w:tr>
      <w:tr w:rsidR="00501CB9" w14:paraId="4EDB2A7F" w14:textId="77777777" w:rsidTr="00C07260">
        <w:trPr>
          <w:trHeight w:val="1119"/>
        </w:trPr>
        <w:tc>
          <w:tcPr>
            <w:tcW w:w="2638" w:type="pct"/>
            <w:vAlign w:val="center"/>
          </w:tcPr>
          <w:p w14:paraId="519375A1" w14:textId="77777777" w:rsidR="00501CB9" w:rsidRPr="000F2EB0" w:rsidRDefault="00501CB9" w:rsidP="00501CB9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5453EEF5" w14:textId="1B4DB423" w:rsidR="00501CB9" w:rsidRDefault="00713C90" w:rsidP="00501CB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6.46</w:t>
            </w:r>
          </w:p>
        </w:tc>
        <w:tc>
          <w:tcPr>
            <w:tcW w:w="1181" w:type="pct"/>
            <w:vAlign w:val="center"/>
          </w:tcPr>
          <w:p w14:paraId="0FE1C96B" w14:textId="13920B58" w:rsidR="00501CB9" w:rsidRDefault="00713C90" w:rsidP="00501CB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6.24</w:t>
            </w:r>
          </w:p>
        </w:tc>
      </w:tr>
      <w:tr w:rsidR="00501CB9" w14:paraId="370346DE" w14:textId="77777777" w:rsidTr="00C07260">
        <w:trPr>
          <w:trHeight w:val="1119"/>
        </w:trPr>
        <w:tc>
          <w:tcPr>
            <w:tcW w:w="2638" w:type="pct"/>
            <w:vAlign w:val="center"/>
          </w:tcPr>
          <w:p w14:paraId="0EE20272" w14:textId="7F5D0101" w:rsidR="00501CB9" w:rsidRDefault="00501CB9" w:rsidP="00501CB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1" w:type="pct"/>
            <w:vAlign w:val="center"/>
          </w:tcPr>
          <w:p w14:paraId="1EA5DF80" w14:textId="4563DA19" w:rsidR="00501CB9" w:rsidRDefault="00713C90" w:rsidP="00501CB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26.75</w:t>
            </w:r>
          </w:p>
        </w:tc>
        <w:tc>
          <w:tcPr>
            <w:tcW w:w="1181" w:type="pct"/>
            <w:vAlign w:val="center"/>
          </w:tcPr>
          <w:p w14:paraId="2F3EBA2D" w14:textId="6542EB1D" w:rsidR="00501CB9" w:rsidRDefault="00713C90" w:rsidP="00501CB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24.66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9FBDC22" w14:textId="34EAF9A5" w:rsidR="003B303F" w:rsidRDefault="000B4C26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region: 41</w:t>
      </w:r>
      <w:r w:rsidR="00C07260">
        <w:rPr>
          <w:sz w:val="28"/>
        </w:rPr>
        <w:t>.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12A14D47" w:rsidR="006074D5" w:rsidRDefault="00F81DE7" w:rsidP="00FB3083">
      <w:pPr>
        <w:tabs>
          <w:tab w:val="left" w:pos="10260"/>
        </w:tabs>
        <w:ind w:firstLine="450"/>
        <w:jc w:val="both"/>
        <w:rPr>
          <w:b/>
        </w:rPr>
      </w:pPr>
      <w:r w:rsidRPr="00F81DE7">
        <w:rPr>
          <w:b/>
        </w:rPr>
        <w:drawing>
          <wp:anchor distT="0" distB="0" distL="114300" distR="114300" simplePos="0" relativeHeight="251762176" behindDoc="1" locked="0" layoutInCell="1" allowOverlap="1" wp14:anchorId="36A5B99C" wp14:editId="20C67227">
            <wp:simplePos x="0" y="0"/>
            <wp:positionH relativeFrom="column">
              <wp:posOffset>1360593</wp:posOffset>
            </wp:positionH>
            <wp:positionV relativeFrom="paragraph">
              <wp:posOffset>18203</wp:posOffset>
            </wp:positionV>
            <wp:extent cx="3753374" cy="2667372"/>
            <wp:effectExtent l="0" t="0" r="0" b="0"/>
            <wp:wrapTight wrapText="bothSides">
              <wp:wrapPolygon edited="0">
                <wp:start x="0" y="0"/>
                <wp:lineTo x="0" y="21446"/>
                <wp:lineTo x="21490" y="21446"/>
                <wp:lineTo x="21490" y="0"/>
                <wp:lineTo x="0" y="0"/>
              </wp:wrapPolygon>
            </wp:wrapTight>
            <wp:docPr id="182466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68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5F3C8" w14:textId="384A3A09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5891F1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21672BE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77BD66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9AC859D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FE30931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5D2F99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4CF4BA0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55523D6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796BE65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3DEE1C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D3C06B6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9585F6C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B71AC0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61B016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661ED29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3577F6CC" w:rsidR="0083504C" w:rsidRDefault="0083504C" w:rsidP="00A2470C">
      <w:pPr>
        <w:rPr>
          <w:b/>
        </w:rPr>
      </w:pPr>
    </w:p>
    <w:p w14:paraId="7A10B4CC" w14:textId="5788515A" w:rsidR="0083504C" w:rsidRDefault="0083504C" w:rsidP="00A2470C">
      <w:pPr>
        <w:rPr>
          <w:b/>
        </w:rPr>
      </w:pPr>
    </w:p>
    <w:p w14:paraId="6B21D343" w14:textId="1CD037FD" w:rsidR="0083504C" w:rsidRDefault="00F81DE7" w:rsidP="002E7609">
      <w:pPr>
        <w:jc w:val="center"/>
        <w:rPr>
          <w:b/>
        </w:rPr>
      </w:pPr>
      <w:r w:rsidRPr="00F81DE7">
        <w:rPr>
          <w:b/>
        </w:rPr>
        <w:drawing>
          <wp:anchor distT="0" distB="0" distL="114300" distR="114300" simplePos="0" relativeHeight="251763200" behindDoc="1" locked="0" layoutInCell="1" allowOverlap="1" wp14:anchorId="363EB1B0" wp14:editId="7B00AA84">
            <wp:simplePos x="0" y="0"/>
            <wp:positionH relativeFrom="margin">
              <wp:align>center</wp:align>
            </wp:positionH>
            <wp:positionV relativeFrom="paragraph">
              <wp:posOffset>4021</wp:posOffset>
            </wp:positionV>
            <wp:extent cx="3391373" cy="2562583"/>
            <wp:effectExtent l="0" t="0" r="0" b="9525"/>
            <wp:wrapTight wrapText="bothSides">
              <wp:wrapPolygon edited="0">
                <wp:start x="0" y="0"/>
                <wp:lineTo x="0" y="21520"/>
                <wp:lineTo x="21479" y="21520"/>
                <wp:lineTo x="21479" y="0"/>
                <wp:lineTo x="0" y="0"/>
              </wp:wrapPolygon>
            </wp:wrapTight>
            <wp:docPr id="82887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70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CDEB0" w14:textId="4C456212" w:rsidR="00AA4D9E" w:rsidRDefault="00AA4D9E" w:rsidP="00AA4D9E">
      <w:pPr>
        <w:rPr>
          <w:b/>
        </w:rPr>
      </w:pPr>
    </w:p>
    <w:p w14:paraId="02358F85" w14:textId="01527148" w:rsidR="00AA4D9E" w:rsidRDefault="00AA4D9E" w:rsidP="00AA4D9E">
      <w:pPr>
        <w:rPr>
          <w:b/>
        </w:rPr>
      </w:pPr>
    </w:p>
    <w:p w14:paraId="13158780" w14:textId="15A0CA8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133D7CB4" w:rsidR="00822254" w:rsidRDefault="00095387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3</w:t>
            </w:r>
            <w:r w:rsidR="000B4C26">
              <w:rPr>
                <w:b/>
                <w:bCs/>
                <w:sz w:val="28"/>
                <w:szCs w:val="28"/>
              </w:rPr>
              <w:t>1</w:t>
            </w:r>
            <w:r w:rsidR="00822254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F2E30F4" w14:textId="7D283DAA" w:rsidR="00822254" w:rsidRDefault="00713C90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713C90">
              <w:rPr>
                <w:b/>
              </w:rPr>
              <w:drawing>
                <wp:inline distT="0" distB="0" distL="0" distR="0" wp14:anchorId="0BD29268" wp14:editId="284745C6">
                  <wp:extent cx="3991532" cy="2648320"/>
                  <wp:effectExtent l="0" t="0" r="0" b="0"/>
                  <wp:docPr id="1438251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2511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7B5E" w14:paraId="0F3BB17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19137B28" w14:textId="7A74F3BB" w:rsidR="00E37B5E" w:rsidRDefault="000B4C26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41</w:t>
            </w:r>
            <w:r w:rsidR="00E37B5E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1B6866C7" w14:textId="1675C9BD" w:rsidR="00E37B5E" w:rsidRDefault="00713C90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713C90">
              <w:rPr>
                <w:b/>
              </w:rPr>
              <w:drawing>
                <wp:inline distT="0" distB="0" distL="0" distR="0" wp14:anchorId="3FC91D32" wp14:editId="2171D039">
                  <wp:extent cx="3858163" cy="2762636"/>
                  <wp:effectExtent l="0" t="0" r="0" b="0"/>
                  <wp:docPr id="1174470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4706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276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610299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0114E" w14:textId="77777777" w:rsidR="00610299" w:rsidRDefault="00610299">
      <w:r>
        <w:separator/>
      </w:r>
    </w:p>
  </w:endnote>
  <w:endnote w:type="continuationSeparator" w:id="0">
    <w:p w14:paraId="6AE84511" w14:textId="77777777" w:rsidR="00610299" w:rsidRDefault="00610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CD98D" w14:textId="77777777" w:rsidR="00610299" w:rsidRDefault="00610299">
      <w:r>
        <w:separator/>
      </w:r>
    </w:p>
  </w:footnote>
  <w:footnote w:type="continuationSeparator" w:id="0">
    <w:p w14:paraId="55E9845D" w14:textId="77777777" w:rsidR="00610299" w:rsidRDefault="00610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B4C26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1E51"/>
    <w:rsid w:val="00486304"/>
    <w:rsid w:val="00486629"/>
    <w:rsid w:val="00490C12"/>
    <w:rsid w:val="00497BED"/>
    <w:rsid w:val="004A61C2"/>
    <w:rsid w:val="004A73BF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A7481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07B24"/>
    <w:rsid w:val="00610299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13E5"/>
    <w:rsid w:val="006E32BA"/>
    <w:rsid w:val="006E476A"/>
    <w:rsid w:val="006E50B3"/>
    <w:rsid w:val="006E5174"/>
    <w:rsid w:val="006E6711"/>
    <w:rsid w:val="00706C8F"/>
    <w:rsid w:val="00710993"/>
    <w:rsid w:val="007130A8"/>
    <w:rsid w:val="00713C90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08A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0028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64A9"/>
    <w:rsid w:val="00A574CD"/>
    <w:rsid w:val="00A61293"/>
    <w:rsid w:val="00A65D9D"/>
    <w:rsid w:val="00A666F0"/>
    <w:rsid w:val="00A700D4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D15E6"/>
    <w:rsid w:val="00CD5B35"/>
    <w:rsid w:val="00CE6C50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81DE7"/>
    <w:rsid w:val="00F9296A"/>
    <w:rsid w:val="00FA42E4"/>
    <w:rsid w:val="00FB3083"/>
    <w:rsid w:val="00FB40E4"/>
    <w:rsid w:val="00FB435D"/>
    <w:rsid w:val="00FC3CD1"/>
    <w:rsid w:val="00FC6C37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7</TotalTime>
  <Pages>7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2024-03-18T17:20:00Z</cp:lastPrinted>
  <dcterms:created xsi:type="dcterms:W3CDTF">2024-03-30T07:42:00Z</dcterms:created>
  <dcterms:modified xsi:type="dcterms:W3CDTF">2024-03-30T07:49:00Z</dcterms:modified>
</cp:coreProperties>
</file>