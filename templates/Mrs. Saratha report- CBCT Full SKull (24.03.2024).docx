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2034F430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BD055E">
              <w:rPr>
                <w:sz w:val="28"/>
              </w:rPr>
              <w:t>s. Saratha</w:t>
            </w:r>
          </w:p>
        </w:tc>
        <w:tc>
          <w:tcPr>
            <w:tcW w:w="2568" w:type="pct"/>
          </w:tcPr>
          <w:p w14:paraId="112E52C6" w14:textId="4BC3AA4C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BD055E">
              <w:rPr>
                <w:sz w:val="28"/>
              </w:rPr>
              <w:t>2</w:t>
            </w:r>
            <w:r w:rsidR="00E823AD">
              <w:rPr>
                <w:sz w:val="28"/>
              </w:rPr>
              <w:t>4.03.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1BFC56FE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782565">
              <w:rPr>
                <w:sz w:val="28"/>
              </w:rPr>
              <w:t>63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BD055E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319C03B6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Dr.</w:t>
            </w:r>
            <w:r w:rsidR="00935A4B">
              <w:rPr>
                <w:sz w:val="28"/>
              </w:rPr>
              <w:t xml:space="preserve"> </w:t>
            </w:r>
            <w:r w:rsidR="00BD055E">
              <w:rPr>
                <w:sz w:val="28"/>
              </w:rPr>
              <w:t>Godwin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7069326B" w14:textId="576684DE" w:rsidR="00A574CD" w:rsidRDefault="001C448E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 loss of crown structure in relation to: 26, 37, 45</w:t>
      </w:r>
      <w:r w:rsidR="00416DBA">
        <w:rPr>
          <w:sz w:val="28"/>
        </w:rPr>
        <w:t>.</w:t>
      </w:r>
    </w:p>
    <w:p w14:paraId="7793CFD8" w14:textId="5D75ABDD" w:rsidR="001C448E" w:rsidRDefault="001C448E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17, the crown is present with diffuse hypodense area involving enamel, dentin and pulp, leading to diffuse periapical hypodensity.</w:t>
      </w:r>
    </w:p>
    <w:p w14:paraId="4B0E0537" w14:textId="15D18A69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normal tra</w:t>
      </w:r>
      <w:r w:rsidR="00D05CCC">
        <w:rPr>
          <w:sz w:val="28"/>
        </w:rPr>
        <w:t>becular pattern</w:t>
      </w:r>
      <w:r w:rsidR="009302AD">
        <w:rPr>
          <w:sz w:val="28"/>
        </w:rPr>
        <w:t>.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15B22FD6" w14:textId="77777777" w:rsidR="00663050" w:rsidRDefault="00663050"/>
    <w:p w14:paraId="1149542C" w14:textId="77777777" w:rsidR="0076123B" w:rsidRDefault="0076123B"/>
    <w:tbl>
      <w:tblPr>
        <w:tblW w:w="4513" w:type="pct"/>
        <w:tblInd w:w="5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1984"/>
        <w:gridCol w:w="1982"/>
      </w:tblGrid>
      <w:tr w:rsidR="008C7428" w14:paraId="07D306B0" w14:textId="77777777" w:rsidTr="008C7428">
        <w:trPr>
          <w:trHeight w:val="723"/>
        </w:trPr>
        <w:tc>
          <w:tcPr>
            <w:tcW w:w="2857" w:type="pct"/>
          </w:tcPr>
          <w:p w14:paraId="4C1A5F21" w14:textId="75E89F85" w:rsidR="008C7428" w:rsidRPr="0050224B" w:rsidRDefault="008C7428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072" w:type="pct"/>
          </w:tcPr>
          <w:p w14:paraId="7AE95F53" w14:textId="1B12A62A" w:rsidR="008C7428" w:rsidRDefault="003875D7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17</w:t>
            </w:r>
            <w:r w:rsidR="008C7428">
              <w:rPr>
                <w:b/>
                <w:spacing w:val="-1"/>
                <w:sz w:val="24"/>
              </w:rPr>
              <w:t xml:space="preserve"> </w:t>
            </w:r>
            <w:proofErr w:type="gramStart"/>
            <w:r w:rsidR="008C7428"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1071" w:type="pct"/>
          </w:tcPr>
          <w:p w14:paraId="65FAE292" w14:textId="77777777" w:rsidR="008C7428" w:rsidRDefault="008C7428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8C7428" w14:paraId="47866743" w14:textId="77777777" w:rsidTr="008C7428">
        <w:trPr>
          <w:trHeight w:val="840"/>
        </w:trPr>
        <w:tc>
          <w:tcPr>
            <w:tcW w:w="2857" w:type="pct"/>
          </w:tcPr>
          <w:p w14:paraId="45B450D9" w14:textId="77777777" w:rsidR="008C7428" w:rsidRDefault="008C7428" w:rsidP="00F610A9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072" w:type="pct"/>
          </w:tcPr>
          <w:p w14:paraId="367CAA40" w14:textId="5C1D0840" w:rsidR="008C7428" w:rsidRDefault="004D7965" w:rsidP="00F610A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15.1</w:t>
            </w:r>
          </w:p>
        </w:tc>
        <w:tc>
          <w:tcPr>
            <w:tcW w:w="1071" w:type="pct"/>
          </w:tcPr>
          <w:p w14:paraId="679C32DD" w14:textId="1597658D" w:rsidR="008C7428" w:rsidRDefault="004D7965" w:rsidP="00F610A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11.3</w:t>
            </w:r>
          </w:p>
        </w:tc>
      </w:tr>
      <w:tr w:rsidR="008C7428" w14:paraId="076622D8" w14:textId="77777777" w:rsidTr="008C7428">
        <w:trPr>
          <w:trHeight w:val="840"/>
        </w:trPr>
        <w:tc>
          <w:tcPr>
            <w:tcW w:w="2857" w:type="pct"/>
          </w:tcPr>
          <w:p w14:paraId="0A344298" w14:textId="77777777" w:rsidR="008C7428" w:rsidRPr="000F2EB0" w:rsidRDefault="008C7428" w:rsidP="00F610A9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072" w:type="pct"/>
          </w:tcPr>
          <w:p w14:paraId="74171F42" w14:textId="60D25DBC" w:rsidR="008C7428" w:rsidRDefault="004D7965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071" w:type="pct"/>
          </w:tcPr>
          <w:p w14:paraId="3617224F" w14:textId="6AF56373" w:rsidR="008C7428" w:rsidRDefault="004D7965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11.9</w:t>
            </w:r>
          </w:p>
        </w:tc>
      </w:tr>
      <w:tr w:rsidR="008C7428" w14:paraId="05E9A6AA" w14:textId="77777777" w:rsidTr="008C7428">
        <w:trPr>
          <w:trHeight w:val="840"/>
        </w:trPr>
        <w:tc>
          <w:tcPr>
            <w:tcW w:w="2857" w:type="pct"/>
          </w:tcPr>
          <w:p w14:paraId="74536619" w14:textId="77777777" w:rsidR="008C7428" w:rsidRDefault="008C7428" w:rsidP="00F610A9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1072" w:type="pct"/>
          </w:tcPr>
          <w:p w14:paraId="4B1C2EA3" w14:textId="5E535D9F" w:rsidR="008C7428" w:rsidRDefault="004D7965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3.3</w:t>
            </w:r>
          </w:p>
        </w:tc>
        <w:tc>
          <w:tcPr>
            <w:tcW w:w="1071" w:type="pct"/>
          </w:tcPr>
          <w:p w14:paraId="1335F916" w14:textId="1162F6BA" w:rsidR="008C7428" w:rsidRDefault="009D11EB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10.1</w:t>
            </w:r>
          </w:p>
        </w:tc>
      </w:tr>
    </w:tbl>
    <w:tbl>
      <w:tblPr>
        <w:tblpPr w:leftFromText="180" w:rightFromText="180" w:vertAnchor="page" w:horzAnchor="margin" w:tblpY="656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4"/>
        <w:gridCol w:w="2423"/>
        <w:gridCol w:w="2423"/>
      </w:tblGrid>
      <w:tr w:rsidR="003875D7" w14:paraId="733CC8E7" w14:textId="77777777" w:rsidTr="003875D7">
        <w:trPr>
          <w:trHeight w:val="780"/>
        </w:trPr>
        <w:tc>
          <w:tcPr>
            <w:tcW w:w="2636" w:type="pct"/>
            <w:vAlign w:val="center"/>
          </w:tcPr>
          <w:p w14:paraId="087A4C5A" w14:textId="77777777" w:rsidR="003875D7" w:rsidRPr="0050224B" w:rsidRDefault="003875D7" w:rsidP="003875D7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182" w:type="pct"/>
            <w:vAlign w:val="center"/>
          </w:tcPr>
          <w:p w14:paraId="56CFBD86" w14:textId="3D252A26" w:rsidR="003875D7" w:rsidRDefault="003875D7" w:rsidP="003875D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3</w:t>
            </w:r>
            <w:r>
              <w:rPr>
                <w:b/>
                <w:spacing w:val="-1"/>
                <w:sz w:val="24"/>
              </w:rPr>
              <w:t>7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1182" w:type="pct"/>
            <w:vAlign w:val="center"/>
          </w:tcPr>
          <w:p w14:paraId="7AA68EF0" w14:textId="79C543D6" w:rsidR="003875D7" w:rsidRDefault="003875D7" w:rsidP="003875D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4</w:t>
            </w:r>
            <w:r>
              <w:rPr>
                <w:b/>
                <w:spacing w:val="-1"/>
                <w:sz w:val="24"/>
              </w:rPr>
              <w:t xml:space="preserve">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3875D7" w14:paraId="528FBECE" w14:textId="77777777" w:rsidTr="003875D7">
        <w:trPr>
          <w:trHeight w:val="908"/>
        </w:trPr>
        <w:tc>
          <w:tcPr>
            <w:tcW w:w="2636" w:type="pct"/>
            <w:vAlign w:val="center"/>
          </w:tcPr>
          <w:p w14:paraId="7DF42EAA" w14:textId="77777777" w:rsidR="003875D7" w:rsidRDefault="003875D7" w:rsidP="003875D7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2" w:type="pct"/>
            <w:vAlign w:val="center"/>
          </w:tcPr>
          <w:p w14:paraId="1BAF2D91" w14:textId="6A85FA6B" w:rsidR="003875D7" w:rsidRDefault="009D11EB" w:rsidP="003875D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9.3</w:t>
            </w:r>
          </w:p>
        </w:tc>
        <w:tc>
          <w:tcPr>
            <w:tcW w:w="1182" w:type="pct"/>
            <w:vAlign w:val="center"/>
          </w:tcPr>
          <w:p w14:paraId="2A73C641" w14:textId="15CF5812" w:rsidR="003875D7" w:rsidRDefault="009D11EB" w:rsidP="003875D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7.1</w:t>
            </w:r>
          </w:p>
        </w:tc>
      </w:tr>
      <w:tr w:rsidR="003875D7" w14:paraId="4BEEDB6B" w14:textId="77777777" w:rsidTr="003875D7">
        <w:trPr>
          <w:trHeight w:val="908"/>
        </w:trPr>
        <w:tc>
          <w:tcPr>
            <w:tcW w:w="2636" w:type="pct"/>
            <w:vAlign w:val="center"/>
          </w:tcPr>
          <w:p w14:paraId="6F97D4ED" w14:textId="77777777" w:rsidR="003875D7" w:rsidRPr="000F2EB0" w:rsidRDefault="003875D7" w:rsidP="003875D7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2" w:type="pct"/>
            <w:vAlign w:val="center"/>
          </w:tcPr>
          <w:p w14:paraId="2ED07E1C" w14:textId="0F2D53A8" w:rsidR="003875D7" w:rsidRDefault="009D11EB" w:rsidP="003875D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11.4</w:t>
            </w:r>
          </w:p>
        </w:tc>
        <w:tc>
          <w:tcPr>
            <w:tcW w:w="1182" w:type="pct"/>
            <w:vAlign w:val="center"/>
          </w:tcPr>
          <w:p w14:paraId="0F82D550" w14:textId="704DEA69" w:rsidR="003875D7" w:rsidRDefault="009D11EB" w:rsidP="003875D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8.7</w:t>
            </w:r>
          </w:p>
        </w:tc>
      </w:tr>
      <w:tr w:rsidR="003875D7" w14:paraId="61AC0D44" w14:textId="77777777" w:rsidTr="003875D7">
        <w:trPr>
          <w:trHeight w:val="908"/>
        </w:trPr>
        <w:tc>
          <w:tcPr>
            <w:tcW w:w="2636" w:type="pct"/>
            <w:vAlign w:val="center"/>
          </w:tcPr>
          <w:p w14:paraId="25647695" w14:textId="77777777" w:rsidR="003875D7" w:rsidRDefault="003875D7" w:rsidP="003875D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182" w:type="pct"/>
            <w:vAlign w:val="center"/>
          </w:tcPr>
          <w:p w14:paraId="1A25FC63" w14:textId="5C12A502" w:rsidR="003875D7" w:rsidRDefault="009D11EB" w:rsidP="003875D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12.5</w:t>
            </w:r>
          </w:p>
        </w:tc>
        <w:tc>
          <w:tcPr>
            <w:tcW w:w="1182" w:type="pct"/>
            <w:vAlign w:val="center"/>
          </w:tcPr>
          <w:p w14:paraId="3E5015AA" w14:textId="1FCB9958" w:rsidR="003875D7" w:rsidRDefault="009D11EB" w:rsidP="003875D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16.8</w:t>
            </w:r>
          </w:p>
        </w:tc>
      </w:tr>
      <w:tr w:rsidR="003875D7" w14:paraId="5FCED571" w14:textId="77777777" w:rsidTr="003875D7">
        <w:trPr>
          <w:trHeight w:val="908"/>
        </w:trPr>
        <w:tc>
          <w:tcPr>
            <w:tcW w:w="2636" w:type="pct"/>
            <w:vAlign w:val="center"/>
          </w:tcPr>
          <w:p w14:paraId="2085DF6B" w14:textId="77777777" w:rsidR="003875D7" w:rsidRDefault="003875D7" w:rsidP="003875D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182" w:type="pct"/>
            <w:vAlign w:val="center"/>
          </w:tcPr>
          <w:p w14:paraId="4AD8CD0F" w14:textId="3E75BBF1" w:rsidR="003875D7" w:rsidRDefault="009D11EB" w:rsidP="003875D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25.5</w:t>
            </w:r>
          </w:p>
        </w:tc>
        <w:tc>
          <w:tcPr>
            <w:tcW w:w="1182" w:type="pct"/>
            <w:vAlign w:val="center"/>
          </w:tcPr>
          <w:p w14:paraId="7A3F9356" w14:textId="3BDCCB19" w:rsidR="003875D7" w:rsidRDefault="009D11EB" w:rsidP="003875D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29.1</w:t>
            </w:r>
          </w:p>
        </w:tc>
      </w:tr>
    </w:tbl>
    <w:p w14:paraId="09593227" w14:textId="51498101" w:rsidR="00D17977" w:rsidRDefault="00D17977">
      <w:r>
        <w:br w:type="page"/>
      </w:r>
    </w:p>
    <w:p w14:paraId="1C08E2DA" w14:textId="42A32F45" w:rsidR="00663050" w:rsidRDefault="00663050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E377A96" w14:textId="77777777" w:rsidR="006104B1" w:rsidRDefault="006104B1" w:rsidP="006104B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Fractured crown: </w:t>
      </w:r>
      <w:r>
        <w:rPr>
          <w:sz w:val="28"/>
        </w:rPr>
        <w:t>26, 37, 45.</w:t>
      </w:r>
    </w:p>
    <w:p w14:paraId="7639FBDC" w14:textId="32CED1DD" w:rsidR="00953CB3" w:rsidRDefault="00646800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Dental caries with periapical pathology: 17.</w:t>
      </w:r>
    </w:p>
    <w:p w14:paraId="29802447" w14:textId="77777777" w:rsidR="004336DB" w:rsidRDefault="004336DB" w:rsidP="00565CF2">
      <w:pPr>
        <w:spacing w:line="600" w:lineRule="auto"/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3EB80C30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7BB87EFB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35569835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0078EEFE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3E8E7F69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2FA39E9C" w:rsidR="00205903" w:rsidRDefault="00205903" w:rsidP="002842E0">
      <w:pPr>
        <w:tabs>
          <w:tab w:val="left" w:pos="10260"/>
        </w:tabs>
        <w:jc w:val="both"/>
      </w:pPr>
    </w:p>
    <w:p w14:paraId="182A0F02" w14:textId="43059383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5E66D285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5BA40CD1" w:rsidR="00412911" w:rsidRDefault="008B4812" w:rsidP="00B923B3">
      <w:pPr>
        <w:tabs>
          <w:tab w:val="left" w:pos="10260"/>
        </w:tabs>
        <w:ind w:firstLine="450"/>
        <w:jc w:val="both"/>
      </w:pPr>
      <w:r w:rsidRPr="008B4812">
        <w:drawing>
          <wp:inline distT="0" distB="0" distL="0" distR="0" wp14:anchorId="3F8C9E65" wp14:editId="10A554D2">
            <wp:extent cx="5439534" cy="2286319"/>
            <wp:effectExtent l="0" t="0" r="8890" b="0"/>
            <wp:docPr id="94021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142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3C0D" w14:textId="6D785314" w:rsidR="004A2231" w:rsidRDefault="004A223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87442E3" w14:textId="0B643D70" w:rsidR="004A2231" w:rsidRDefault="004A223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0CF95FBB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7F3A3932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250BF691" w:rsidR="00D05F95" w:rsidRDefault="008B4812">
      <w:pPr>
        <w:rPr>
          <w:b/>
        </w:rPr>
      </w:pPr>
      <w:r w:rsidRPr="008B4812">
        <w:rPr>
          <w:b/>
        </w:rPr>
        <w:drawing>
          <wp:anchor distT="0" distB="0" distL="114300" distR="114300" simplePos="0" relativeHeight="251753984" behindDoc="1" locked="0" layoutInCell="1" allowOverlap="1" wp14:anchorId="5EBCE1EF" wp14:editId="05ED70D4">
            <wp:simplePos x="0" y="0"/>
            <wp:positionH relativeFrom="margin">
              <wp:posOffset>3135630</wp:posOffset>
            </wp:positionH>
            <wp:positionV relativeFrom="paragraph">
              <wp:posOffset>750570</wp:posOffset>
            </wp:positionV>
            <wp:extent cx="3540125" cy="2590800"/>
            <wp:effectExtent l="0" t="0" r="3175" b="0"/>
            <wp:wrapTight wrapText="bothSides">
              <wp:wrapPolygon edited="0">
                <wp:start x="0" y="0"/>
                <wp:lineTo x="0" y="21441"/>
                <wp:lineTo x="21503" y="21441"/>
                <wp:lineTo x="21503" y="0"/>
                <wp:lineTo x="0" y="0"/>
              </wp:wrapPolygon>
            </wp:wrapTight>
            <wp:docPr id="82090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045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01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4812">
        <w:rPr>
          <w:b/>
        </w:rPr>
        <w:drawing>
          <wp:anchor distT="0" distB="0" distL="114300" distR="114300" simplePos="0" relativeHeight="251752960" behindDoc="1" locked="0" layoutInCell="1" allowOverlap="1" wp14:anchorId="25A5D9DD" wp14:editId="62789C1E">
            <wp:simplePos x="0" y="0"/>
            <wp:positionH relativeFrom="column">
              <wp:posOffset>-339090</wp:posOffset>
            </wp:positionH>
            <wp:positionV relativeFrom="paragraph">
              <wp:posOffset>754380</wp:posOffset>
            </wp:positionV>
            <wp:extent cx="3324689" cy="2553056"/>
            <wp:effectExtent l="0" t="0" r="9525" b="0"/>
            <wp:wrapTight wrapText="bothSides">
              <wp:wrapPolygon edited="0">
                <wp:start x="0" y="0"/>
                <wp:lineTo x="0" y="21439"/>
                <wp:lineTo x="21538" y="21439"/>
                <wp:lineTo x="21538" y="0"/>
                <wp:lineTo x="0" y="0"/>
              </wp:wrapPolygon>
            </wp:wrapTight>
            <wp:docPr id="67475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55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5F95">
        <w:rPr>
          <w:b/>
        </w:rPr>
        <w:br w:type="page"/>
      </w:r>
    </w:p>
    <w:p w14:paraId="60DF98CD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0AFE31B9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8369DE5" w14:textId="77777777" w:rsidR="00983B8E" w:rsidRDefault="00983B8E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65905B" w14:textId="1DB9491D" w:rsidR="00412911" w:rsidRDefault="00084093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486"/>
        <w:gridCol w:w="8916"/>
      </w:tblGrid>
      <w:tr w:rsidR="00655EED" w14:paraId="729D278B" w14:textId="77777777" w:rsidTr="00716DC1">
        <w:trPr>
          <w:trHeight w:val="629"/>
        </w:trPr>
        <w:tc>
          <w:tcPr>
            <w:tcW w:w="1486" w:type="dxa"/>
            <w:shd w:val="clear" w:color="auto" w:fill="FFFFFF" w:themeFill="background1"/>
          </w:tcPr>
          <w:p w14:paraId="1EC2C46D" w14:textId="0163E0C3" w:rsidR="00655EED" w:rsidRDefault="00646800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 xml:space="preserve"> 17 </w:t>
            </w:r>
            <w:proofErr w:type="gramStart"/>
            <w:r w:rsidR="00655EED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916" w:type="dxa"/>
            <w:shd w:val="clear" w:color="auto" w:fill="FFFFFF" w:themeFill="background1"/>
          </w:tcPr>
          <w:p w14:paraId="30F6440B" w14:textId="2D092F3B" w:rsidR="00655EED" w:rsidRPr="00C643F8" w:rsidRDefault="008D3BE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D3BE5">
              <w:rPr>
                <w:b/>
              </w:rPr>
              <w:drawing>
                <wp:inline distT="0" distB="0" distL="0" distR="0" wp14:anchorId="5465B9C8" wp14:editId="5D951535">
                  <wp:extent cx="4429743" cy="2543530"/>
                  <wp:effectExtent l="0" t="0" r="9525" b="9525"/>
                  <wp:docPr id="1463802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80268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743" cy="25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6800" w14:paraId="65E53071" w14:textId="77777777" w:rsidTr="00716DC1">
        <w:trPr>
          <w:trHeight w:val="629"/>
        </w:trPr>
        <w:tc>
          <w:tcPr>
            <w:tcW w:w="1486" w:type="dxa"/>
            <w:shd w:val="clear" w:color="auto" w:fill="FFFFFF" w:themeFill="background1"/>
          </w:tcPr>
          <w:p w14:paraId="6FB24738" w14:textId="77777777" w:rsidR="00646800" w:rsidRDefault="0064680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916" w:type="dxa"/>
            <w:shd w:val="clear" w:color="auto" w:fill="FFFFFF" w:themeFill="background1"/>
          </w:tcPr>
          <w:p w14:paraId="256319E5" w14:textId="0361B940" w:rsidR="00646800" w:rsidRDefault="008D3BE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D3BE5">
              <w:rPr>
                <w:b/>
              </w:rPr>
              <w:drawing>
                <wp:inline distT="0" distB="0" distL="0" distR="0" wp14:anchorId="570C728A" wp14:editId="3E1873DF">
                  <wp:extent cx="4457164" cy="2697480"/>
                  <wp:effectExtent l="0" t="0" r="635" b="7620"/>
                  <wp:docPr id="1383797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79748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0376" cy="2699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5EED" w14:paraId="0842CD45" w14:textId="77777777" w:rsidTr="00716DC1">
        <w:trPr>
          <w:trHeight w:val="571"/>
        </w:trPr>
        <w:tc>
          <w:tcPr>
            <w:tcW w:w="1486" w:type="dxa"/>
            <w:shd w:val="clear" w:color="auto" w:fill="FFFFFF" w:themeFill="background1"/>
          </w:tcPr>
          <w:p w14:paraId="1202FFA0" w14:textId="43CA25CC" w:rsidR="00655EED" w:rsidRDefault="0064680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37</w:t>
            </w:r>
            <w:r w:rsidR="00655EED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655EED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916" w:type="dxa"/>
            <w:shd w:val="clear" w:color="auto" w:fill="FFFFFF" w:themeFill="background1"/>
          </w:tcPr>
          <w:p w14:paraId="181567FB" w14:textId="5F66BA87" w:rsidR="00655EED" w:rsidRDefault="004D796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4D7965">
              <w:rPr>
                <w:b/>
              </w:rPr>
              <w:drawing>
                <wp:inline distT="0" distB="0" distL="0" distR="0" wp14:anchorId="030EAF47" wp14:editId="6566EF49">
                  <wp:extent cx="4172532" cy="2600688"/>
                  <wp:effectExtent l="0" t="0" r="0" b="9525"/>
                  <wp:docPr id="402688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68812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260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419A" w14:paraId="3136D13A" w14:textId="77777777" w:rsidTr="00716DC1">
        <w:trPr>
          <w:trHeight w:val="629"/>
        </w:trPr>
        <w:tc>
          <w:tcPr>
            <w:tcW w:w="1486" w:type="dxa"/>
            <w:shd w:val="clear" w:color="auto" w:fill="FFFFFF" w:themeFill="background1"/>
          </w:tcPr>
          <w:p w14:paraId="5DE97B87" w14:textId="3BB3A067" w:rsidR="00824AB2" w:rsidRDefault="0064680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45</w:t>
            </w:r>
            <w:r w:rsidR="00824AB2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824AB2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916" w:type="dxa"/>
            <w:shd w:val="clear" w:color="auto" w:fill="FFFFFF" w:themeFill="background1"/>
          </w:tcPr>
          <w:p w14:paraId="43F1E04D" w14:textId="25B42544" w:rsidR="00824AB2" w:rsidRDefault="004D7965" w:rsidP="00716DC1">
            <w:pPr>
              <w:tabs>
                <w:tab w:val="left" w:pos="10260"/>
              </w:tabs>
              <w:jc w:val="center"/>
              <w:rPr>
                <w:b/>
              </w:rPr>
            </w:pPr>
            <w:r w:rsidRPr="004D7965">
              <w:rPr>
                <w:b/>
              </w:rPr>
              <w:drawing>
                <wp:inline distT="0" distB="0" distL="0" distR="0" wp14:anchorId="0B0658C7" wp14:editId="0D88912E">
                  <wp:extent cx="4124901" cy="2810267"/>
                  <wp:effectExtent l="0" t="0" r="9525" b="9525"/>
                  <wp:docPr id="806013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01308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901" cy="281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CA064E">
      <w:headerReference w:type="default" r:id="rId22"/>
      <w:footerReference w:type="default" r:id="rId23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468A0" w14:textId="77777777" w:rsidR="00CA064E" w:rsidRDefault="00CA064E">
      <w:r>
        <w:separator/>
      </w:r>
    </w:p>
  </w:endnote>
  <w:endnote w:type="continuationSeparator" w:id="0">
    <w:p w14:paraId="1C0D4CDE" w14:textId="77777777" w:rsidR="00CA064E" w:rsidRDefault="00CA0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B3185" w14:textId="77777777" w:rsidR="00CA064E" w:rsidRDefault="00CA064E">
      <w:r>
        <w:separator/>
      </w:r>
    </w:p>
  </w:footnote>
  <w:footnote w:type="continuationSeparator" w:id="0">
    <w:p w14:paraId="791397FF" w14:textId="77777777" w:rsidR="00CA064E" w:rsidRDefault="00CA06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07BD1"/>
    <w:rsid w:val="00025F25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C6CA1"/>
    <w:rsid w:val="000C7B39"/>
    <w:rsid w:val="00104F54"/>
    <w:rsid w:val="0010514A"/>
    <w:rsid w:val="00112B87"/>
    <w:rsid w:val="00113A6F"/>
    <w:rsid w:val="0013289A"/>
    <w:rsid w:val="001351ED"/>
    <w:rsid w:val="001359B6"/>
    <w:rsid w:val="00136BD2"/>
    <w:rsid w:val="00170756"/>
    <w:rsid w:val="00170787"/>
    <w:rsid w:val="001839DB"/>
    <w:rsid w:val="00183A64"/>
    <w:rsid w:val="001955E9"/>
    <w:rsid w:val="001A17BC"/>
    <w:rsid w:val="001C2B99"/>
    <w:rsid w:val="001C2E05"/>
    <w:rsid w:val="001C3E2F"/>
    <w:rsid w:val="001C448E"/>
    <w:rsid w:val="001D4728"/>
    <w:rsid w:val="001D5764"/>
    <w:rsid w:val="001E0398"/>
    <w:rsid w:val="001E2877"/>
    <w:rsid w:val="001E2F23"/>
    <w:rsid w:val="001F230C"/>
    <w:rsid w:val="001F7F01"/>
    <w:rsid w:val="0020576F"/>
    <w:rsid w:val="00205903"/>
    <w:rsid w:val="002208D0"/>
    <w:rsid w:val="00220A22"/>
    <w:rsid w:val="002238EA"/>
    <w:rsid w:val="00223A0A"/>
    <w:rsid w:val="00237BF6"/>
    <w:rsid w:val="00240ACE"/>
    <w:rsid w:val="00250CA9"/>
    <w:rsid w:val="00251B35"/>
    <w:rsid w:val="00251FCD"/>
    <w:rsid w:val="00253233"/>
    <w:rsid w:val="00261796"/>
    <w:rsid w:val="00263157"/>
    <w:rsid w:val="0026372E"/>
    <w:rsid w:val="00273C4B"/>
    <w:rsid w:val="00277ADB"/>
    <w:rsid w:val="00282151"/>
    <w:rsid w:val="002824AE"/>
    <w:rsid w:val="002842E0"/>
    <w:rsid w:val="00284CD0"/>
    <w:rsid w:val="00290938"/>
    <w:rsid w:val="002A4885"/>
    <w:rsid w:val="002B4007"/>
    <w:rsid w:val="002C7FAA"/>
    <w:rsid w:val="002D2E2F"/>
    <w:rsid w:val="00300B6A"/>
    <w:rsid w:val="00302558"/>
    <w:rsid w:val="0030370F"/>
    <w:rsid w:val="00321111"/>
    <w:rsid w:val="0034376D"/>
    <w:rsid w:val="0038057F"/>
    <w:rsid w:val="00386F89"/>
    <w:rsid w:val="003875D7"/>
    <w:rsid w:val="00387FCB"/>
    <w:rsid w:val="00395555"/>
    <w:rsid w:val="003A3D91"/>
    <w:rsid w:val="003A7519"/>
    <w:rsid w:val="003A78C1"/>
    <w:rsid w:val="003A7A03"/>
    <w:rsid w:val="003B06ED"/>
    <w:rsid w:val="003E46D9"/>
    <w:rsid w:val="003F320B"/>
    <w:rsid w:val="004060E8"/>
    <w:rsid w:val="0041151D"/>
    <w:rsid w:val="00412911"/>
    <w:rsid w:val="00416318"/>
    <w:rsid w:val="00416DBA"/>
    <w:rsid w:val="00417ED0"/>
    <w:rsid w:val="0043082C"/>
    <w:rsid w:val="004336DB"/>
    <w:rsid w:val="00433A9E"/>
    <w:rsid w:val="004413B9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7BED"/>
    <w:rsid w:val="004A2231"/>
    <w:rsid w:val="004A61C2"/>
    <w:rsid w:val="004A73BF"/>
    <w:rsid w:val="004B32C5"/>
    <w:rsid w:val="004B5F1D"/>
    <w:rsid w:val="004B7C69"/>
    <w:rsid w:val="004D6D17"/>
    <w:rsid w:val="004D7965"/>
    <w:rsid w:val="004E18FD"/>
    <w:rsid w:val="004E77A8"/>
    <w:rsid w:val="004F35D5"/>
    <w:rsid w:val="004F6FD5"/>
    <w:rsid w:val="0051244E"/>
    <w:rsid w:val="005245F8"/>
    <w:rsid w:val="005372FC"/>
    <w:rsid w:val="005521D8"/>
    <w:rsid w:val="0056063E"/>
    <w:rsid w:val="00561C3C"/>
    <w:rsid w:val="005659D2"/>
    <w:rsid w:val="00565CF2"/>
    <w:rsid w:val="005700FE"/>
    <w:rsid w:val="00580A29"/>
    <w:rsid w:val="00592170"/>
    <w:rsid w:val="005B2FBF"/>
    <w:rsid w:val="005B397D"/>
    <w:rsid w:val="005D4644"/>
    <w:rsid w:val="005D5995"/>
    <w:rsid w:val="005E3BF5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46800"/>
    <w:rsid w:val="006526C7"/>
    <w:rsid w:val="00652C74"/>
    <w:rsid w:val="0065314E"/>
    <w:rsid w:val="00655EED"/>
    <w:rsid w:val="00663050"/>
    <w:rsid w:val="00664743"/>
    <w:rsid w:val="0066658E"/>
    <w:rsid w:val="006877B6"/>
    <w:rsid w:val="006A2C9B"/>
    <w:rsid w:val="006B053E"/>
    <w:rsid w:val="006B7E77"/>
    <w:rsid w:val="006C7324"/>
    <w:rsid w:val="006D1AD3"/>
    <w:rsid w:val="006D3317"/>
    <w:rsid w:val="006D3FEC"/>
    <w:rsid w:val="006D7D65"/>
    <w:rsid w:val="006E015D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34513"/>
    <w:rsid w:val="007362D6"/>
    <w:rsid w:val="00751400"/>
    <w:rsid w:val="0076123B"/>
    <w:rsid w:val="007665F6"/>
    <w:rsid w:val="00771302"/>
    <w:rsid w:val="007765FC"/>
    <w:rsid w:val="00782565"/>
    <w:rsid w:val="00785EF6"/>
    <w:rsid w:val="00786C53"/>
    <w:rsid w:val="007A1ED6"/>
    <w:rsid w:val="007A4F1D"/>
    <w:rsid w:val="007B11E7"/>
    <w:rsid w:val="007B53B8"/>
    <w:rsid w:val="007B7D0C"/>
    <w:rsid w:val="007C61A8"/>
    <w:rsid w:val="007D5AC1"/>
    <w:rsid w:val="007D69E5"/>
    <w:rsid w:val="007F6981"/>
    <w:rsid w:val="00815DCC"/>
    <w:rsid w:val="00824AB2"/>
    <w:rsid w:val="00827355"/>
    <w:rsid w:val="00832378"/>
    <w:rsid w:val="00833A90"/>
    <w:rsid w:val="00850708"/>
    <w:rsid w:val="00861F16"/>
    <w:rsid w:val="008629CB"/>
    <w:rsid w:val="00867EFA"/>
    <w:rsid w:val="0088740C"/>
    <w:rsid w:val="008946D5"/>
    <w:rsid w:val="008A29F7"/>
    <w:rsid w:val="008B4812"/>
    <w:rsid w:val="008C507E"/>
    <w:rsid w:val="008C7428"/>
    <w:rsid w:val="008D3BE5"/>
    <w:rsid w:val="008D5AE9"/>
    <w:rsid w:val="008F250D"/>
    <w:rsid w:val="008F3B12"/>
    <w:rsid w:val="008F5D7D"/>
    <w:rsid w:val="009065E7"/>
    <w:rsid w:val="00911927"/>
    <w:rsid w:val="00916CC1"/>
    <w:rsid w:val="00925CAA"/>
    <w:rsid w:val="009302AD"/>
    <w:rsid w:val="00935A4B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A0EA9"/>
    <w:rsid w:val="009A5839"/>
    <w:rsid w:val="009D11EB"/>
    <w:rsid w:val="009D2477"/>
    <w:rsid w:val="009D2FF7"/>
    <w:rsid w:val="009D3274"/>
    <w:rsid w:val="009E3D6E"/>
    <w:rsid w:val="009F1CD1"/>
    <w:rsid w:val="009F2DC1"/>
    <w:rsid w:val="00A041D5"/>
    <w:rsid w:val="00A057F1"/>
    <w:rsid w:val="00A123C9"/>
    <w:rsid w:val="00A13DC5"/>
    <w:rsid w:val="00A31738"/>
    <w:rsid w:val="00A3257C"/>
    <w:rsid w:val="00A37E8F"/>
    <w:rsid w:val="00A574CD"/>
    <w:rsid w:val="00A61293"/>
    <w:rsid w:val="00A700D4"/>
    <w:rsid w:val="00A73731"/>
    <w:rsid w:val="00A74C20"/>
    <w:rsid w:val="00A80198"/>
    <w:rsid w:val="00A826FE"/>
    <w:rsid w:val="00A87BD2"/>
    <w:rsid w:val="00A87CEC"/>
    <w:rsid w:val="00A92C90"/>
    <w:rsid w:val="00A93039"/>
    <w:rsid w:val="00AF0D0A"/>
    <w:rsid w:val="00AF3BBF"/>
    <w:rsid w:val="00B11C41"/>
    <w:rsid w:val="00B17236"/>
    <w:rsid w:val="00B20B3E"/>
    <w:rsid w:val="00B24CA3"/>
    <w:rsid w:val="00B267F5"/>
    <w:rsid w:val="00B3059B"/>
    <w:rsid w:val="00B30707"/>
    <w:rsid w:val="00B30918"/>
    <w:rsid w:val="00B4127A"/>
    <w:rsid w:val="00B45382"/>
    <w:rsid w:val="00B62F80"/>
    <w:rsid w:val="00B6419A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7100"/>
    <w:rsid w:val="00BC3FE5"/>
    <w:rsid w:val="00BD055E"/>
    <w:rsid w:val="00BD0E53"/>
    <w:rsid w:val="00BD1006"/>
    <w:rsid w:val="00BD6627"/>
    <w:rsid w:val="00BE34C5"/>
    <w:rsid w:val="00BF43E0"/>
    <w:rsid w:val="00C065D9"/>
    <w:rsid w:val="00C25407"/>
    <w:rsid w:val="00C3734D"/>
    <w:rsid w:val="00C643F8"/>
    <w:rsid w:val="00C751CB"/>
    <w:rsid w:val="00C875D7"/>
    <w:rsid w:val="00C91E9E"/>
    <w:rsid w:val="00C9369F"/>
    <w:rsid w:val="00C95267"/>
    <w:rsid w:val="00CA064E"/>
    <w:rsid w:val="00CA7B07"/>
    <w:rsid w:val="00CB0577"/>
    <w:rsid w:val="00CB48F8"/>
    <w:rsid w:val="00CB5F47"/>
    <w:rsid w:val="00CC03B3"/>
    <w:rsid w:val="00CD15E6"/>
    <w:rsid w:val="00CD72D8"/>
    <w:rsid w:val="00CE24B5"/>
    <w:rsid w:val="00CE537A"/>
    <w:rsid w:val="00CF32F1"/>
    <w:rsid w:val="00CF6B3F"/>
    <w:rsid w:val="00D00BB9"/>
    <w:rsid w:val="00D05CCC"/>
    <w:rsid w:val="00D05F95"/>
    <w:rsid w:val="00D17977"/>
    <w:rsid w:val="00D278F8"/>
    <w:rsid w:val="00D3445C"/>
    <w:rsid w:val="00D348B0"/>
    <w:rsid w:val="00D4686C"/>
    <w:rsid w:val="00D51321"/>
    <w:rsid w:val="00D51A5C"/>
    <w:rsid w:val="00D621A6"/>
    <w:rsid w:val="00D72677"/>
    <w:rsid w:val="00D743D1"/>
    <w:rsid w:val="00D83470"/>
    <w:rsid w:val="00D90653"/>
    <w:rsid w:val="00D93B61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228D6"/>
    <w:rsid w:val="00E325F1"/>
    <w:rsid w:val="00E41C09"/>
    <w:rsid w:val="00E50A29"/>
    <w:rsid w:val="00E55666"/>
    <w:rsid w:val="00E62678"/>
    <w:rsid w:val="00E823AD"/>
    <w:rsid w:val="00E86C01"/>
    <w:rsid w:val="00E870D1"/>
    <w:rsid w:val="00E9456D"/>
    <w:rsid w:val="00EA03F2"/>
    <w:rsid w:val="00EA4A36"/>
    <w:rsid w:val="00EA64E4"/>
    <w:rsid w:val="00EB51BE"/>
    <w:rsid w:val="00EB593B"/>
    <w:rsid w:val="00EB6E26"/>
    <w:rsid w:val="00EC1F96"/>
    <w:rsid w:val="00ED3AF2"/>
    <w:rsid w:val="00ED79E9"/>
    <w:rsid w:val="00EE6C78"/>
    <w:rsid w:val="00F0441F"/>
    <w:rsid w:val="00F30135"/>
    <w:rsid w:val="00F33635"/>
    <w:rsid w:val="00F34524"/>
    <w:rsid w:val="00F360ED"/>
    <w:rsid w:val="00F406CE"/>
    <w:rsid w:val="00F56394"/>
    <w:rsid w:val="00F610A9"/>
    <w:rsid w:val="00F635DA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12</TotalTime>
  <Pages>8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2024-03-04T16:43:00Z</cp:lastPrinted>
  <dcterms:created xsi:type="dcterms:W3CDTF">2024-03-24T10:10:00Z</dcterms:created>
  <dcterms:modified xsi:type="dcterms:W3CDTF">2024-03-24T10:21:00Z</dcterms:modified>
</cp:coreProperties>
</file>