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50759765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4524">
              <w:rPr>
                <w:sz w:val="28"/>
              </w:rPr>
              <w:t>M</w:t>
            </w:r>
            <w:r w:rsidR="009F1A7A">
              <w:rPr>
                <w:sz w:val="28"/>
              </w:rPr>
              <w:t>iss. Divya</w:t>
            </w:r>
          </w:p>
        </w:tc>
        <w:tc>
          <w:tcPr>
            <w:tcW w:w="2600" w:type="pct"/>
          </w:tcPr>
          <w:p w14:paraId="112E52C6" w14:textId="0F2A48D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C5B48">
              <w:rPr>
                <w:sz w:val="28"/>
              </w:rPr>
              <w:t>1</w:t>
            </w:r>
            <w:r w:rsidR="006A346F">
              <w:rPr>
                <w:sz w:val="28"/>
              </w:rPr>
              <w:t>8</w:t>
            </w:r>
            <w:r w:rsidR="009C5B48">
              <w:rPr>
                <w:sz w:val="28"/>
              </w:rPr>
              <w:t>.06.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26DB4B6A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F1A7A">
              <w:rPr>
                <w:sz w:val="28"/>
              </w:rPr>
              <w:t>24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9F1A7A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0A52950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F265EC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161A3BE6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9C5B48">
              <w:rPr>
                <w:sz w:val="28"/>
              </w:rPr>
              <w:t xml:space="preserve">Dr. </w:t>
            </w:r>
            <w:r w:rsidR="009F1A7A">
              <w:rPr>
                <w:sz w:val="28"/>
              </w:rPr>
              <w:t xml:space="preserve">S. </w:t>
            </w:r>
            <w:proofErr w:type="spellStart"/>
            <w:r w:rsidR="009F1A7A">
              <w:rPr>
                <w:sz w:val="28"/>
              </w:rPr>
              <w:t>Thirupura</w:t>
            </w:r>
            <w:proofErr w:type="spellEnd"/>
            <w:r w:rsidR="009F1A7A">
              <w:rPr>
                <w:sz w:val="28"/>
              </w:rPr>
              <w:t xml:space="preserve"> Sundari</w:t>
            </w:r>
          </w:p>
        </w:tc>
        <w:tc>
          <w:tcPr>
            <w:tcW w:w="2600" w:type="pct"/>
          </w:tcPr>
          <w:p w14:paraId="7219DEB7" w14:textId="25FDC712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A346F">
              <w:rPr>
                <w:noProof/>
                <w:sz w:val="28"/>
              </w:rPr>
              <w:t>Pain in left lower region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857E7B5" w14:textId="5680ACB0" w:rsidR="00FD3CF9" w:rsidRDefault="00FD3CF9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relation to the inter- radicular region of 3</w:t>
      </w:r>
      <w:r w:rsidR="00B52FF6">
        <w:rPr>
          <w:sz w:val="28"/>
        </w:rPr>
        <w:t>4</w:t>
      </w:r>
      <w:r>
        <w:rPr>
          <w:sz w:val="28"/>
        </w:rPr>
        <w:t>, 3</w:t>
      </w:r>
      <w:r w:rsidR="00B52FF6">
        <w:rPr>
          <w:sz w:val="28"/>
        </w:rPr>
        <w:t>5</w:t>
      </w:r>
      <w:r>
        <w:rPr>
          <w:sz w:val="28"/>
        </w:rPr>
        <w:t xml:space="preserve"> </w:t>
      </w:r>
      <w:proofErr w:type="gramStart"/>
      <w:r>
        <w:rPr>
          <w:sz w:val="28"/>
        </w:rPr>
        <w:t>presence</w:t>
      </w:r>
      <w:proofErr w:type="gramEnd"/>
      <w:r>
        <w:rPr>
          <w:sz w:val="28"/>
        </w:rPr>
        <w:t xml:space="preserve"> of a hypodense region </w:t>
      </w:r>
      <w:r w:rsidR="00B52FF6">
        <w:rPr>
          <w:sz w:val="28"/>
        </w:rPr>
        <w:t xml:space="preserve">involving the apical third of root and </w:t>
      </w:r>
      <w:r>
        <w:rPr>
          <w:sz w:val="28"/>
        </w:rPr>
        <w:t xml:space="preserve">extending </w:t>
      </w:r>
      <w:r w:rsidR="005C6B71">
        <w:rPr>
          <w:sz w:val="28"/>
        </w:rPr>
        <w:t>beyond the</w:t>
      </w:r>
      <w:r w:rsidR="00B52FF6">
        <w:rPr>
          <w:sz w:val="28"/>
        </w:rPr>
        <w:t xml:space="preserve"> periapical region of 34</w:t>
      </w:r>
      <w:r w:rsidR="005C6B71">
        <w:rPr>
          <w:sz w:val="28"/>
        </w:rPr>
        <w:t xml:space="preserve">, upto </w:t>
      </w:r>
      <w:r w:rsidR="00B52FF6">
        <w:rPr>
          <w:sz w:val="28"/>
        </w:rPr>
        <w:t>the</w:t>
      </w:r>
      <w:r w:rsidR="001F0F36">
        <w:rPr>
          <w:sz w:val="28"/>
        </w:rPr>
        <w:t xml:space="preserve"> apical third of 35, </w:t>
      </w:r>
      <w:r w:rsidR="005C6B71">
        <w:rPr>
          <w:sz w:val="28"/>
        </w:rPr>
        <w:t xml:space="preserve">measuring </w:t>
      </w:r>
      <w:r w:rsidR="002C2AC4">
        <w:rPr>
          <w:sz w:val="28"/>
        </w:rPr>
        <w:t>8.38 x 9.01 x 11.8 mm in dimension, with diffuse borders</w:t>
      </w:r>
      <w:r w:rsidR="00974C59">
        <w:rPr>
          <w:sz w:val="28"/>
        </w:rPr>
        <w:t>.</w:t>
      </w:r>
    </w:p>
    <w:p w14:paraId="63E17BFE" w14:textId="5E82EF47" w:rsidR="00D216E4" w:rsidRDefault="002C2AC4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hypodense region appears to </w:t>
      </w:r>
      <w:r w:rsidR="005C4524">
        <w:rPr>
          <w:sz w:val="28"/>
        </w:rPr>
        <w:t>be in contact with</w:t>
      </w:r>
      <w:r>
        <w:rPr>
          <w:sz w:val="28"/>
        </w:rPr>
        <w:t xml:space="preserve"> the inferior alveolar nerve canal near the mental foramen</w:t>
      </w:r>
      <w:r w:rsidR="005C4524">
        <w:rPr>
          <w:sz w:val="28"/>
        </w:rPr>
        <w:t>, and appears to cause thinning of the labial</w:t>
      </w:r>
      <w:r w:rsidR="006C470F">
        <w:rPr>
          <w:sz w:val="28"/>
        </w:rPr>
        <w:t xml:space="preserve"> and lingual</w:t>
      </w:r>
      <w:r w:rsidR="005C4524">
        <w:rPr>
          <w:sz w:val="28"/>
        </w:rPr>
        <w:t xml:space="preserve"> cortical bone.</w:t>
      </w:r>
    </w:p>
    <w:p w14:paraId="54905F2E" w14:textId="5F60F057" w:rsidR="0057659D" w:rsidRDefault="0057659D" w:rsidP="007F2257">
      <w:pPr>
        <w:pStyle w:val="ListParagraph"/>
        <w:spacing w:line="600" w:lineRule="auto"/>
        <w:ind w:left="360"/>
        <w:jc w:val="both"/>
        <w:rPr>
          <w:sz w:val="28"/>
        </w:rPr>
      </w:pPr>
    </w:p>
    <w:p w14:paraId="173746B3" w14:textId="77777777" w:rsidR="00142911" w:rsidRPr="003F25CB" w:rsidRDefault="00142911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0E4C49DC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388F5211" w14:textId="214C9AE3" w:rsidR="007D0F6D" w:rsidRDefault="007D0F6D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Periodontal abscess: </w:t>
      </w:r>
      <w:r w:rsidR="006C470F">
        <w:rPr>
          <w:sz w:val="28"/>
        </w:rPr>
        <w:t>in relation to</w:t>
      </w:r>
      <w:r>
        <w:rPr>
          <w:sz w:val="28"/>
        </w:rPr>
        <w:t xml:space="preserve"> 3</w:t>
      </w:r>
      <w:r w:rsidR="006C470F">
        <w:rPr>
          <w:sz w:val="28"/>
        </w:rPr>
        <w:t>4</w:t>
      </w:r>
      <w:r>
        <w:rPr>
          <w:sz w:val="28"/>
        </w:rPr>
        <w:t>, 3</w:t>
      </w:r>
      <w:r w:rsidR="006C470F">
        <w:rPr>
          <w:sz w:val="28"/>
        </w:rPr>
        <w:t>5</w:t>
      </w:r>
    </w:p>
    <w:p w14:paraId="6B09877F" w14:textId="77777777" w:rsidR="003C27F0" w:rsidRDefault="003C27F0" w:rsidP="003C27F0">
      <w:pPr>
        <w:spacing w:line="600" w:lineRule="auto"/>
        <w:rPr>
          <w:sz w:val="28"/>
        </w:rPr>
      </w:pPr>
    </w:p>
    <w:p w14:paraId="012E1ADC" w14:textId="757D82A2" w:rsidR="00E66479" w:rsidRPr="003C27F0" w:rsidRDefault="00D073A9" w:rsidP="003C27F0">
      <w:pPr>
        <w:spacing w:line="600" w:lineRule="auto"/>
        <w:jc w:val="center"/>
        <w:rPr>
          <w:szCs w:val="22"/>
        </w:rPr>
      </w:pPr>
      <w:r w:rsidRPr="003C27F0">
        <w:rPr>
          <w:szCs w:val="22"/>
        </w:rPr>
        <w:t>[</w:t>
      </w:r>
      <w:r w:rsidR="00E66479" w:rsidRPr="003C27F0">
        <w:rPr>
          <w:szCs w:val="22"/>
        </w:rPr>
        <w:t xml:space="preserve">Note: Suggested to take an IOPA of </w:t>
      </w:r>
      <w:r w:rsidR="009D4511" w:rsidRPr="003C27F0">
        <w:rPr>
          <w:szCs w:val="22"/>
        </w:rPr>
        <w:t xml:space="preserve">34, </w:t>
      </w:r>
      <w:r w:rsidR="00E66479" w:rsidRPr="003C27F0">
        <w:rPr>
          <w:szCs w:val="22"/>
        </w:rPr>
        <w:t>3</w:t>
      </w:r>
      <w:r w:rsidR="009D4511" w:rsidRPr="003C27F0">
        <w:rPr>
          <w:szCs w:val="22"/>
        </w:rPr>
        <w:t>5</w:t>
      </w:r>
      <w:r w:rsidR="00E66479" w:rsidRPr="003C27F0">
        <w:rPr>
          <w:szCs w:val="22"/>
        </w:rPr>
        <w:t xml:space="preserve"> and </w:t>
      </w:r>
      <w:r w:rsidR="003C27F0" w:rsidRPr="003C27F0">
        <w:rPr>
          <w:szCs w:val="22"/>
        </w:rPr>
        <w:t xml:space="preserve">suggested to </w:t>
      </w:r>
      <w:r w:rsidRPr="003C27F0">
        <w:rPr>
          <w:szCs w:val="22"/>
        </w:rPr>
        <w:t xml:space="preserve">perform Pulp testing of </w:t>
      </w:r>
      <w:r w:rsidR="009D4511" w:rsidRPr="003C27F0">
        <w:rPr>
          <w:szCs w:val="22"/>
        </w:rPr>
        <w:t>34, 35</w:t>
      </w:r>
      <w:r w:rsidRPr="003C27F0">
        <w:rPr>
          <w:szCs w:val="22"/>
        </w:rPr>
        <w:t>]</w:t>
      </w: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3439901E" w14:textId="77777777" w:rsidR="003C27F0" w:rsidRDefault="003C27F0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5C82A4A2" w:rsidR="00D60C94" w:rsidRPr="00D60C94" w:rsidRDefault="00785F09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785F09">
        <w:rPr>
          <w:b/>
        </w:rPr>
        <w:drawing>
          <wp:anchor distT="0" distB="0" distL="114300" distR="114300" simplePos="0" relativeHeight="251769344" behindDoc="1" locked="0" layoutInCell="1" allowOverlap="1" wp14:anchorId="3DFD6823" wp14:editId="58F377BF">
            <wp:simplePos x="0" y="0"/>
            <wp:positionH relativeFrom="column">
              <wp:posOffset>803910</wp:posOffset>
            </wp:positionH>
            <wp:positionV relativeFrom="paragraph">
              <wp:posOffset>57150</wp:posOffset>
            </wp:positionV>
            <wp:extent cx="5115639" cy="2924583"/>
            <wp:effectExtent l="0" t="0" r="8890" b="9525"/>
            <wp:wrapTight wrapText="bothSides">
              <wp:wrapPolygon edited="0">
                <wp:start x="0" y="0"/>
                <wp:lineTo x="0" y="21530"/>
                <wp:lineTo x="21557" y="21530"/>
                <wp:lineTo x="21557" y="0"/>
                <wp:lineTo x="0" y="0"/>
              </wp:wrapPolygon>
            </wp:wrapTight>
            <wp:docPr id="61495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509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05D40" w14:textId="6150315D" w:rsidR="006074D5" w:rsidRDefault="006074D5" w:rsidP="00FB3083">
      <w:pPr>
        <w:tabs>
          <w:tab w:val="left" w:pos="10260"/>
        </w:tabs>
        <w:ind w:firstLine="450"/>
        <w:jc w:val="both"/>
        <w:rPr>
          <w:b/>
        </w:rPr>
      </w:pPr>
    </w:p>
    <w:p w14:paraId="41F5F3C8" w14:textId="39EAA1C3" w:rsidR="00486304" w:rsidRDefault="00486304" w:rsidP="00E37B5E">
      <w:pPr>
        <w:tabs>
          <w:tab w:val="left" w:pos="10260"/>
        </w:tabs>
        <w:rPr>
          <w:b/>
        </w:rPr>
      </w:pPr>
    </w:p>
    <w:p w14:paraId="04A5C262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81AC0B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294EC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AEDF95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A5FFAC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E3D1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71E34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8EBF3B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0D5F5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CC1FDD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CBF6E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21F0D5E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9061668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610D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41B7D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5B07A2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9BE0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5314304E" w:rsidR="0083504C" w:rsidRDefault="0083504C" w:rsidP="00A2470C">
      <w:pPr>
        <w:rPr>
          <w:b/>
        </w:rPr>
      </w:pPr>
    </w:p>
    <w:p w14:paraId="7A10B4CC" w14:textId="242598BC" w:rsidR="0083504C" w:rsidRDefault="0083504C" w:rsidP="00A2470C">
      <w:pPr>
        <w:rPr>
          <w:b/>
        </w:rPr>
      </w:pPr>
    </w:p>
    <w:p w14:paraId="6B21D343" w14:textId="51611753" w:rsidR="0083504C" w:rsidRDefault="00785F09" w:rsidP="002E7609">
      <w:pPr>
        <w:jc w:val="center"/>
        <w:rPr>
          <w:b/>
        </w:rPr>
      </w:pPr>
      <w:r w:rsidRPr="00785F09">
        <w:rPr>
          <w:b/>
        </w:rPr>
        <w:drawing>
          <wp:anchor distT="0" distB="0" distL="114300" distR="114300" simplePos="0" relativeHeight="251770368" behindDoc="1" locked="0" layoutInCell="1" allowOverlap="1" wp14:anchorId="6E25809B" wp14:editId="7700461C">
            <wp:simplePos x="0" y="0"/>
            <wp:positionH relativeFrom="column">
              <wp:posOffset>1032510</wp:posOffset>
            </wp:positionH>
            <wp:positionV relativeFrom="paragraph">
              <wp:posOffset>73025</wp:posOffset>
            </wp:positionV>
            <wp:extent cx="4724400" cy="2895600"/>
            <wp:effectExtent l="0" t="0" r="0" b="0"/>
            <wp:wrapTight wrapText="bothSides">
              <wp:wrapPolygon edited="0">
                <wp:start x="0" y="0"/>
                <wp:lineTo x="0" y="21458"/>
                <wp:lineTo x="21513" y="21458"/>
                <wp:lineTo x="21513" y="0"/>
                <wp:lineTo x="0" y="0"/>
              </wp:wrapPolygon>
            </wp:wrapTight>
            <wp:docPr id="19509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92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CDEB0" w14:textId="51F9B38F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54A44A0D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012E9275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7EB34D22" w14:textId="56759DE1" w:rsidR="00467CF5" w:rsidRDefault="00467CF5" w:rsidP="00AA4D9E">
      <w:pPr>
        <w:jc w:val="center"/>
        <w:rPr>
          <w:b/>
        </w:rPr>
      </w:pPr>
    </w:p>
    <w:p w14:paraId="24FDA135" w14:textId="6DC6B3F6" w:rsidR="00565CF2" w:rsidRDefault="004A6031" w:rsidP="00412911">
      <w:pPr>
        <w:tabs>
          <w:tab w:val="left" w:pos="10260"/>
        </w:tabs>
        <w:ind w:firstLine="450"/>
        <w:jc w:val="center"/>
        <w:rPr>
          <w:b/>
        </w:rPr>
      </w:pPr>
      <w:r w:rsidRPr="004A6031">
        <w:rPr>
          <w:b/>
        </w:rPr>
        <w:drawing>
          <wp:anchor distT="0" distB="0" distL="114300" distR="114300" simplePos="0" relativeHeight="251771392" behindDoc="1" locked="0" layoutInCell="1" allowOverlap="1" wp14:anchorId="63CBBC42" wp14:editId="0C5120A6">
            <wp:simplePos x="0" y="0"/>
            <wp:positionH relativeFrom="margin">
              <wp:align>left</wp:align>
            </wp:positionH>
            <wp:positionV relativeFrom="paragraph">
              <wp:posOffset>257447</wp:posOffset>
            </wp:positionV>
            <wp:extent cx="6515100" cy="3306445"/>
            <wp:effectExtent l="0" t="0" r="0" b="8255"/>
            <wp:wrapTight wrapText="bothSides">
              <wp:wrapPolygon edited="0">
                <wp:start x="0" y="0"/>
                <wp:lineTo x="0" y="21529"/>
                <wp:lineTo x="21537" y="21529"/>
                <wp:lineTo x="21537" y="0"/>
                <wp:lineTo x="0" y="0"/>
              </wp:wrapPolygon>
            </wp:wrapTight>
            <wp:docPr id="20481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73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5F09">
        <w:rPr>
          <w:b/>
          <w:bCs/>
          <w:sz w:val="28"/>
          <w:szCs w:val="28"/>
        </w:rPr>
        <w:t xml:space="preserve">34, </w:t>
      </w:r>
      <w:r w:rsidR="00467CF5">
        <w:rPr>
          <w:b/>
          <w:bCs/>
          <w:sz w:val="28"/>
          <w:szCs w:val="28"/>
        </w:rPr>
        <w:t>35</w:t>
      </w:r>
      <w:r w:rsidR="00785F09">
        <w:rPr>
          <w:b/>
          <w:bCs/>
          <w:sz w:val="28"/>
          <w:szCs w:val="28"/>
        </w:rPr>
        <w:t xml:space="preserve"> </w:t>
      </w:r>
      <w:proofErr w:type="gramStart"/>
      <w:r w:rsidR="00467CF5">
        <w:rPr>
          <w:b/>
          <w:bCs/>
          <w:sz w:val="28"/>
          <w:szCs w:val="28"/>
        </w:rPr>
        <w:t>region</w:t>
      </w:r>
      <w:proofErr w:type="gramEnd"/>
    </w:p>
    <w:p w14:paraId="4B215DB3" w14:textId="0E35412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9B8D04" w14:textId="60257EF4" w:rsidR="003D69CD" w:rsidRDefault="0030624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>AXIAL VIEW</w:t>
      </w:r>
    </w:p>
    <w:p w14:paraId="026F4BE4" w14:textId="72AD1D8C" w:rsidR="00306247" w:rsidRDefault="0030624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 w:rsidRPr="00306247">
        <w:rPr>
          <w:b/>
          <w:sz w:val="28"/>
        </w:rPr>
        <w:drawing>
          <wp:inline distT="0" distB="0" distL="0" distR="0" wp14:anchorId="76537320" wp14:editId="7A7488C9">
            <wp:extent cx="3810532" cy="3286584"/>
            <wp:effectExtent l="0" t="0" r="0" b="9525"/>
            <wp:docPr id="111197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752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E72B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EB246F2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7CB1EB9" w14:textId="12AEA308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315CBEE" w14:textId="69DC0B88" w:rsidR="00306247" w:rsidRDefault="0030624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>CORONAL VIEW</w:t>
      </w:r>
    </w:p>
    <w:p w14:paraId="72CD6F17" w14:textId="39B35DD6" w:rsidR="00306247" w:rsidRDefault="00200BD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 w:rsidRPr="00306247">
        <w:rPr>
          <w:b/>
          <w:sz w:val="28"/>
        </w:rPr>
        <w:drawing>
          <wp:anchor distT="0" distB="0" distL="114300" distR="114300" simplePos="0" relativeHeight="251773440" behindDoc="1" locked="0" layoutInCell="1" allowOverlap="1" wp14:anchorId="3EF5CEB9" wp14:editId="3FDE59B3">
            <wp:simplePos x="0" y="0"/>
            <wp:positionH relativeFrom="column">
              <wp:posOffset>416016</wp:posOffset>
            </wp:positionH>
            <wp:positionV relativeFrom="paragraph">
              <wp:posOffset>127000</wp:posOffset>
            </wp:positionV>
            <wp:extent cx="5779770" cy="3464560"/>
            <wp:effectExtent l="0" t="0" r="0" b="2540"/>
            <wp:wrapTight wrapText="bothSides">
              <wp:wrapPolygon edited="0">
                <wp:start x="0" y="0"/>
                <wp:lineTo x="0" y="21497"/>
                <wp:lineTo x="21500" y="21497"/>
                <wp:lineTo x="21500" y="0"/>
                <wp:lineTo x="0" y="0"/>
              </wp:wrapPolygon>
            </wp:wrapTight>
            <wp:docPr id="81384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423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977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3EB46" w14:textId="02B566E3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944A94C" w14:textId="1E8E938D" w:rsidR="00200BD2" w:rsidRDefault="00200BD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985CA47" w14:textId="77777777" w:rsidR="00200BD2" w:rsidRDefault="00200BD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A6E01DD" w14:textId="77777777" w:rsidR="00200BD2" w:rsidRDefault="00200BD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59C082F" w14:textId="77777777" w:rsidR="00200BD2" w:rsidRDefault="00200BD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47B77E6" w14:textId="77777777" w:rsidR="00200BD2" w:rsidRDefault="00200BD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5BEF4A2" w14:textId="77777777" w:rsidR="00200BD2" w:rsidRDefault="00200BD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E4E1D6A" w14:textId="29BBB2DC" w:rsidR="00200BD2" w:rsidRDefault="00200BD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ab/>
        <w:t>SAGITTAL VIEW</w:t>
      </w:r>
    </w:p>
    <w:p w14:paraId="1D78B56B" w14:textId="5EBF461D" w:rsidR="00200BD2" w:rsidRDefault="00200BD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 w:rsidRPr="00200BD2">
        <w:rPr>
          <w:b/>
          <w:sz w:val="28"/>
        </w:rPr>
        <w:drawing>
          <wp:anchor distT="0" distB="0" distL="114300" distR="114300" simplePos="0" relativeHeight="251772416" behindDoc="1" locked="0" layoutInCell="1" allowOverlap="1" wp14:anchorId="7AC72F17" wp14:editId="6AF1A1B8">
            <wp:simplePos x="0" y="0"/>
            <wp:positionH relativeFrom="margin">
              <wp:align>center</wp:align>
            </wp:positionH>
            <wp:positionV relativeFrom="paragraph">
              <wp:posOffset>150495</wp:posOffset>
            </wp:positionV>
            <wp:extent cx="5751830" cy="3265170"/>
            <wp:effectExtent l="0" t="0" r="1270" b="0"/>
            <wp:wrapTight wrapText="bothSides">
              <wp:wrapPolygon edited="0">
                <wp:start x="0" y="0"/>
                <wp:lineTo x="0" y="21424"/>
                <wp:lineTo x="21533" y="21424"/>
                <wp:lineTo x="21533" y="0"/>
                <wp:lineTo x="0" y="0"/>
              </wp:wrapPolygon>
            </wp:wrapTight>
            <wp:docPr id="71841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181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21F80" w14:textId="421BDDFB" w:rsidR="00565CF2" w:rsidRPr="00565CF2" w:rsidRDefault="00565CF2" w:rsidP="0022465A">
      <w:pPr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45B2A5" w14:textId="77777777" w:rsidR="0061237D" w:rsidRDefault="0061237D">
      <w:r>
        <w:separator/>
      </w:r>
    </w:p>
  </w:endnote>
  <w:endnote w:type="continuationSeparator" w:id="0">
    <w:p w14:paraId="0CAEF45E" w14:textId="77777777" w:rsidR="0061237D" w:rsidRDefault="00612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8358E4" w14:textId="77777777" w:rsidR="0061237D" w:rsidRDefault="0061237D">
      <w:r>
        <w:separator/>
      </w:r>
    </w:p>
  </w:footnote>
  <w:footnote w:type="continuationSeparator" w:id="0">
    <w:p w14:paraId="6078B101" w14:textId="77777777" w:rsidR="0061237D" w:rsidRDefault="006123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3025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4447"/>
    <w:rsid w:val="001E6504"/>
    <w:rsid w:val="001E6726"/>
    <w:rsid w:val="001F0F36"/>
    <w:rsid w:val="001F158A"/>
    <w:rsid w:val="001F230C"/>
    <w:rsid w:val="001F7F01"/>
    <w:rsid w:val="00200BD2"/>
    <w:rsid w:val="00205903"/>
    <w:rsid w:val="0021011C"/>
    <w:rsid w:val="00213238"/>
    <w:rsid w:val="00213A9B"/>
    <w:rsid w:val="00214500"/>
    <w:rsid w:val="00214BDB"/>
    <w:rsid w:val="00215ABF"/>
    <w:rsid w:val="0021692A"/>
    <w:rsid w:val="002205E2"/>
    <w:rsid w:val="002208D0"/>
    <w:rsid w:val="00220A22"/>
    <w:rsid w:val="002238EA"/>
    <w:rsid w:val="0022465A"/>
    <w:rsid w:val="00235A79"/>
    <w:rsid w:val="00246A43"/>
    <w:rsid w:val="00251B35"/>
    <w:rsid w:val="00251FCD"/>
    <w:rsid w:val="00253233"/>
    <w:rsid w:val="00257331"/>
    <w:rsid w:val="00260768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586"/>
    <w:rsid w:val="00295CE0"/>
    <w:rsid w:val="002A096E"/>
    <w:rsid w:val="002A1A5D"/>
    <w:rsid w:val="002B4007"/>
    <w:rsid w:val="002C1F32"/>
    <w:rsid w:val="002C2AC4"/>
    <w:rsid w:val="002C6D7E"/>
    <w:rsid w:val="002C7FAA"/>
    <w:rsid w:val="002D0629"/>
    <w:rsid w:val="002D2E2F"/>
    <w:rsid w:val="002E6DE4"/>
    <w:rsid w:val="002E7609"/>
    <w:rsid w:val="002E7AA9"/>
    <w:rsid w:val="002F4511"/>
    <w:rsid w:val="00306247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95F66"/>
    <w:rsid w:val="003A1CF8"/>
    <w:rsid w:val="003A59AE"/>
    <w:rsid w:val="003A6E87"/>
    <w:rsid w:val="003A78C1"/>
    <w:rsid w:val="003A7A03"/>
    <w:rsid w:val="003B06ED"/>
    <w:rsid w:val="003B303F"/>
    <w:rsid w:val="003C27F0"/>
    <w:rsid w:val="003C4092"/>
    <w:rsid w:val="003C7105"/>
    <w:rsid w:val="003C7AE0"/>
    <w:rsid w:val="003D2DD4"/>
    <w:rsid w:val="003D69CD"/>
    <w:rsid w:val="003E017A"/>
    <w:rsid w:val="003E24B3"/>
    <w:rsid w:val="003E46D9"/>
    <w:rsid w:val="003E7708"/>
    <w:rsid w:val="003F25CB"/>
    <w:rsid w:val="003F320B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4F3C"/>
    <w:rsid w:val="00467CF5"/>
    <w:rsid w:val="004730D8"/>
    <w:rsid w:val="00474DE7"/>
    <w:rsid w:val="00477C96"/>
    <w:rsid w:val="00486304"/>
    <w:rsid w:val="00486629"/>
    <w:rsid w:val="00490C12"/>
    <w:rsid w:val="00497BED"/>
    <w:rsid w:val="004A6031"/>
    <w:rsid w:val="004A61C2"/>
    <w:rsid w:val="004A73BF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05EBB"/>
    <w:rsid w:val="005108D5"/>
    <w:rsid w:val="00512E63"/>
    <w:rsid w:val="005147FD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76AD4"/>
    <w:rsid w:val="00580A29"/>
    <w:rsid w:val="00592170"/>
    <w:rsid w:val="005A2CE8"/>
    <w:rsid w:val="005B397D"/>
    <w:rsid w:val="005B4BC4"/>
    <w:rsid w:val="005B772D"/>
    <w:rsid w:val="005C252C"/>
    <w:rsid w:val="005C4524"/>
    <w:rsid w:val="005C6ABC"/>
    <w:rsid w:val="005C6B71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1237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5529B"/>
    <w:rsid w:val="00663050"/>
    <w:rsid w:val="00664743"/>
    <w:rsid w:val="00664E7C"/>
    <w:rsid w:val="0066658E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46F"/>
    <w:rsid w:val="006A388C"/>
    <w:rsid w:val="006A3EBA"/>
    <w:rsid w:val="006B053E"/>
    <w:rsid w:val="006C470F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5F09"/>
    <w:rsid w:val="00786C53"/>
    <w:rsid w:val="00787DD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0F6D"/>
    <w:rsid w:val="007D10DC"/>
    <w:rsid w:val="007D42D5"/>
    <w:rsid w:val="007D5AC1"/>
    <w:rsid w:val="007D69E5"/>
    <w:rsid w:val="007E1A92"/>
    <w:rsid w:val="007F2257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3ED4"/>
    <w:rsid w:val="00873B03"/>
    <w:rsid w:val="00876AD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74C59"/>
    <w:rsid w:val="00983AE3"/>
    <w:rsid w:val="009945AD"/>
    <w:rsid w:val="009A0EA9"/>
    <w:rsid w:val="009B4D07"/>
    <w:rsid w:val="009C2EF4"/>
    <w:rsid w:val="009C5B48"/>
    <w:rsid w:val="009C6272"/>
    <w:rsid w:val="009C6647"/>
    <w:rsid w:val="009D2477"/>
    <w:rsid w:val="009D247B"/>
    <w:rsid w:val="009D3274"/>
    <w:rsid w:val="009D4511"/>
    <w:rsid w:val="009E200D"/>
    <w:rsid w:val="009F1A7A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64A9"/>
    <w:rsid w:val="00A574CD"/>
    <w:rsid w:val="00A61293"/>
    <w:rsid w:val="00A65D9D"/>
    <w:rsid w:val="00A666F0"/>
    <w:rsid w:val="00A700D4"/>
    <w:rsid w:val="00A7041B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C784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52FF6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D15E6"/>
    <w:rsid w:val="00CD5B35"/>
    <w:rsid w:val="00CE0ACC"/>
    <w:rsid w:val="00CE6C50"/>
    <w:rsid w:val="00CF179B"/>
    <w:rsid w:val="00CF32F1"/>
    <w:rsid w:val="00CF6B3F"/>
    <w:rsid w:val="00D05E23"/>
    <w:rsid w:val="00D073A9"/>
    <w:rsid w:val="00D1098A"/>
    <w:rsid w:val="00D10C58"/>
    <w:rsid w:val="00D216E4"/>
    <w:rsid w:val="00D278F8"/>
    <w:rsid w:val="00D334BC"/>
    <w:rsid w:val="00D3445C"/>
    <w:rsid w:val="00D348B0"/>
    <w:rsid w:val="00D3670C"/>
    <w:rsid w:val="00D418DD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43D7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66479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A42E4"/>
    <w:rsid w:val="00FA5BEE"/>
    <w:rsid w:val="00FB3083"/>
    <w:rsid w:val="00FB40E4"/>
    <w:rsid w:val="00FB435D"/>
    <w:rsid w:val="00FC3CD1"/>
    <w:rsid w:val="00FC6C37"/>
    <w:rsid w:val="00FC7B9B"/>
    <w:rsid w:val="00FD3CF9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15</TotalTime>
  <Pages>7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7</cp:revision>
  <cp:lastPrinted>2024-06-16T05:57:00Z</cp:lastPrinted>
  <dcterms:created xsi:type="dcterms:W3CDTF">2024-06-18T17:43:00Z</dcterms:created>
  <dcterms:modified xsi:type="dcterms:W3CDTF">2024-06-18T17:57:00Z</dcterms:modified>
</cp:coreProperties>
</file>