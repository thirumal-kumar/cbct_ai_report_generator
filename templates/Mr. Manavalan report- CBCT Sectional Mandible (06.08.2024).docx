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25" w:tblpY="1415"/>
        <w:tblW w:w="574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1"/>
        <w:gridCol w:w="5676"/>
      </w:tblGrid>
      <w:tr w:rsidR="001F7F01" w:rsidRPr="004730D8" w14:paraId="392A2775" w14:textId="77777777" w:rsidTr="001D3090">
        <w:trPr>
          <w:trHeight w:val="553"/>
        </w:trPr>
        <w:tc>
          <w:tcPr>
            <w:tcW w:w="2588" w:type="pct"/>
          </w:tcPr>
          <w:p w14:paraId="4D354F41" w14:textId="08C24CE4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1906E4">
              <w:rPr>
                <w:sz w:val="28"/>
              </w:rPr>
              <w:t>. Manavalan Muthukrishnan</w:t>
            </w:r>
          </w:p>
        </w:tc>
        <w:tc>
          <w:tcPr>
            <w:tcW w:w="2412" w:type="pct"/>
          </w:tcPr>
          <w:p w14:paraId="112E52C6" w14:textId="3936B0CC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906E4">
              <w:rPr>
                <w:sz w:val="28"/>
              </w:rPr>
              <w:t>06.08</w:t>
            </w:r>
            <w:r w:rsidR="00B926ED">
              <w:rPr>
                <w:sz w:val="28"/>
              </w:rPr>
              <w:t>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1D3090">
        <w:trPr>
          <w:trHeight w:val="553"/>
        </w:trPr>
        <w:tc>
          <w:tcPr>
            <w:tcW w:w="2588" w:type="pct"/>
          </w:tcPr>
          <w:p w14:paraId="21388FD1" w14:textId="2058A475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96D27">
              <w:rPr>
                <w:sz w:val="28"/>
              </w:rPr>
              <w:t>4</w:t>
            </w:r>
            <w:r w:rsidR="001906E4">
              <w:rPr>
                <w:sz w:val="28"/>
              </w:rPr>
              <w:t>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906E4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2" w:type="pct"/>
          </w:tcPr>
          <w:p w14:paraId="11F21660" w14:textId="0A529509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1D3090">
        <w:trPr>
          <w:trHeight w:val="553"/>
        </w:trPr>
        <w:tc>
          <w:tcPr>
            <w:tcW w:w="2588" w:type="pct"/>
          </w:tcPr>
          <w:p w14:paraId="37131503" w14:textId="51FA0D58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1906E4">
              <w:rPr>
                <w:sz w:val="28"/>
              </w:rPr>
              <w:t>Dr. Sujatha</w:t>
            </w:r>
          </w:p>
        </w:tc>
        <w:tc>
          <w:tcPr>
            <w:tcW w:w="2412" w:type="pct"/>
          </w:tcPr>
          <w:p w14:paraId="7219DEB7" w14:textId="46ABEC05" w:rsidR="001F7F01" w:rsidRPr="004730D8" w:rsidRDefault="001F7F01" w:rsidP="00F16A5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F16A5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F16A5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1B2C03A7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883F8F">
        <w:rPr>
          <w:sz w:val="28"/>
        </w:rPr>
        <w:t>34.</w:t>
      </w:r>
    </w:p>
    <w:p w14:paraId="54905F2E" w14:textId="78027EE1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883F8F">
        <w:rPr>
          <w:sz w:val="28"/>
        </w:rPr>
        <w:t>34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663037E2" w14:textId="44A2F83E" w:rsidR="003A59AE" w:rsidRDefault="004F2433" w:rsidP="004F2433">
      <w:pPr>
        <w:spacing w:line="600" w:lineRule="auto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02AE3DE4">
                <wp:simplePos x="0" y="0"/>
                <wp:positionH relativeFrom="column">
                  <wp:posOffset>1079500</wp:posOffset>
                </wp:positionH>
                <wp:positionV relativeFrom="paragraph">
                  <wp:posOffset>288925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left:0;text-align:left;margin-left:85pt;margin-top:22.7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RgR2HfAAAACgEAAA8AAABkcnMvZG93bnJldi54&#10;bWxMjzFPwzAUhHck/oP1kNio3Yg2JcSpEBILokNLhdTNjd04qv0cYqcJ/57HRMfTne6+K9eTd+xi&#10;+tgGlDCfCWAG66BbbCTsP98eVsBiUqiVC2gk/JgI6+r2plSFDiNuzWWXGkYlGAslwabUFZzH2hqv&#10;4ix0Bsk7hd6rRLJvuO7VSOXe8UyIJfeqRVqwqjOv1tTn3eAlYHb4Hr6e3g/n/Wh9trH2w222Ut7f&#10;TS/PwJKZ0n8Y/vAJHSpiOoYBdWSOdC7oS5LwuFgAo8AqF0tgR3IykQOvSn59ofoF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1GBHYd8AAAAKAQAADwAAAAAAAAAAAAAAAAC7BAAAZHJz&#10;L2Rvd25yZXYueG1sUEsFBgAAAAAEAAQA8wAAAMc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07BC2F3" w14:textId="01BAD076" w:rsidR="009D2477" w:rsidRDefault="009D2477"/>
    <w:p w14:paraId="79E45E73" w14:textId="77777777" w:rsidR="002737FD" w:rsidRDefault="002737FD"/>
    <w:p w14:paraId="62DCB470" w14:textId="5DEC1308" w:rsidR="00663050" w:rsidRDefault="00663050"/>
    <w:p w14:paraId="480316A3" w14:textId="77777777" w:rsidR="00663050" w:rsidRDefault="00663050"/>
    <w:p w14:paraId="39883EE9" w14:textId="77777777" w:rsidR="00663050" w:rsidRDefault="00663050"/>
    <w:tbl>
      <w:tblPr>
        <w:tblpPr w:leftFromText="180" w:rightFromText="180" w:vertAnchor="page" w:horzAnchor="margin" w:tblpY="6916"/>
        <w:tblW w:w="49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9"/>
        <w:gridCol w:w="3106"/>
      </w:tblGrid>
      <w:tr w:rsidR="004F2433" w14:paraId="5F62A3CC" w14:textId="77777777" w:rsidTr="004F2433">
        <w:trPr>
          <w:trHeight w:val="1008"/>
        </w:trPr>
        <w:tc>
          <w:tcPr>
            <w:tcW w:w="3454" w:type="pct"/>
            <w:vAlign w:val="center"/>
          </w:tcPr>
          <w:p w14:paraId="325E4861" w14:textId="77777777" w:rsidR="004F2433" w:rsidRPr="0050224B" w:rsidRDefault="004F2433" w:rsidP="004F243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660B6D07" w14:textId="77777777" w:rsidR="004F2433" w:rsidRDefault="004F2433" w:rsidP="004F2433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F2433" w14:paraId="7F448B0E" w14:textId="77777777" w:rsidTr="004F2433">
        <w:trPr>
          <w:trHeight w:val="1176"/>
        </w:trPr>
        <w:tc>
          <w:tcPr>
            <w:tcW w:w="3454" w:type="pct"/>
            <w:vAlign w:val="center"/>
          </w:tcPr>
          <w:p w14:paraId="6632A56B" w14:textId="77777777" w:rsidR="004F2433" w:rsidRDefault="004F2433" w:rsidP="004F243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4000F1AF" w14:textId="77777777" w:rsidR="004F2433" w:rsidRDefault="004F2433" w:rsidP="004F24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6.27</w:t>
            </w:r>
          </w:p>
        </w:tc>
      </w:tr>
      <w:tr w:rsidR="004F2433" w14:paraId="7342C3C0" w14:textId="77777777" w:rsidTr="004F2433">
        <w:trPr>
          <w:trHeight w:val="1176"/>
        </w:trPr>
        <w:tc>
          <w:tcPr>
            <w:tcW w:w="3454" w:type="pct"/>
            <w:vAlign w:val="center"/>
          </w:tcPr>
          <w:p w14:paraId="0397990B" w14:textId="77777777" w:rsidR="004F2433" w:rsidRPr="000F2EB0" w:rsidRDefault="004F2433" w:rsidP="004F243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69D6DF56" w14:textId="77777777" w:rsidR="004F2433" w:rsidRDefault="004F2433" w:rsidP="004F24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8.44</w:t>
            </w:r>
          </w:p>
        </w:tc>
      </w:tr>
      <w:tr w:rsidR="004F2433" w14:paraId="2B789DD1" w14:textId="77777777" w:rsidTr="004F2433">
        <w:trPr>
          <w:trHeight w:val="1176"/>
        </w:trPr>
        <w:tc>
          <w:tcPr>
            <w:tcW w:w="3454" w:type="pct"/>
            <w:vAlign w:val="center"/>
          </w:tcPr>
          <w:p w14:paraId="635C90F6" w14:textId="77777777" w:rsidR="004F2433" w:rsidRDefault="004F2433" w:rsidP="004F243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71322314" w14:textId="77777777" w:rsidR="004F2433" w:rsidRDefault="004F2433" w:rsidP="004F24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23.47</w:t>
            </w:r>
          </w:p>
        </w:tc>
      </w:tr>
      <w:tr w:rsidR="004F2433" w14:paraId="7C2F66AB" w14:textId="77777777" w:rsidTr="004F2433">
        <w:trPr>
          <w:trHeight w:val="1176"/>
        </w:trPr>
        <w:tc>
          <w:tcPr>
            <w:tcW w:w="3454" w:type="pct"/>
            <w:vAlign w:val="center"/>
          </w:tcPr>
          <w:p w14:paraId="4D4B35F7" w14:textId="77777777" w:rsidR="004F2433" w:rsidRDefault="004F2433" w:rsidP="004F243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distal portion of 45 and mesial portion of 47</w:t>
            </w:r>
          </w:p>
          <w:p w14:paraId="596212CE" w14:textId="77777777" w:rsidR="004F2433" w:rsidRDefault="004F2433" w:rsidP="004F243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546" w:type="pct"/>
            <w:vAlign w:val="center"/>
          </w:tcPr>
          <w:p w14:paraId="22784D04" w14:textId="77777777" w:rsidR="004F2433" w:rsidRDefault="004F2433" w:rsidP="004F24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5.85</w:t>
            </w:r>
          </w:p>
        </w:tc>
      </w:tr>
    </w:tbl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p w14:paraId="7639F5B5" w14:textId="77777777" w:rsidR="006E50B3" w:rsidRDefault="006E50B3"/>
    <w:p w14:paraId="42222C2D" w14:textId="2D3A15E6" w:rsidR="00E92ADD" w:rsidRDefault="00E92ADD"/>
    <w:p w14:paraId="1BF3864F" w14:textId="1E2D51BB" w:rsidR="00205903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67060600">
                <wp:simplePos x="0" y="0"/>
                <wp:positionH relativeFrom="column">
                  <wp:posOffset>1074420</wp:posOffset>
                </wp:positionH>
                <wp:positionV relativeFrom="paragraph">
                  <wp:posOffset>3810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4.6pt;margin-top:.3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73A149AB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EB3813">
        <w:rPr>
          <w:sz w:val="28"/>
        </w:rPr>
        <w:t>34</w:t>
      </w:r>
      <w:r w:rsidR="003F3783">
        <w:rPr>
          <w:sz w:val="28"/>
        </w:rPr>
        <w:t>.</w:t>
      </w:r>
    </w:p>
    <w:p w14:paraId="77E7A86A" w14:textId="77777777" w:rsidR="003A59AE" w:rsidRDefault="003A59AE" w:rsidP="003A59AE"/>
    <w:p w14:paraId="2A23F71C" w14:textId="77777777" w:rsidR="003162E7" w:rsidRDefault="003162E7" w:rsidP="003A59AE"/>
    <w:p w14:paraId="63B89A1B" w14:textId="77777777" w:rsidR="003162E7" w:rsidRDefault="003162E7" w:rsidP="003A59AE"/>
    <w:p w14:paraId="7142666F" w14:textId="77777777" w:rsidR="003162E7" w:rsidRDefault="003162E7" w:rsidP="003A59AE"/>
    <w:p w14:paraId="673E7E57" w14:textId="77777777" w:rsidR="003162E7" w:rsidRDefault="003162E7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6B6D1A4B" w:rsidR="00D60C94" w:rsidRPr="00D60C94" w:rsidRDefault="00EB3813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EB3813">
        <w:rPr>
          <w:b/>
          <w:bCs/>
        </w:rPr>
        <w:drawing>
          <wp:inline distT="0" distB="0" distL="0" distR="0" wp14:anchorId="539699CB" wp14:editId="5396E5F9">
            <wp:extent cx="4077269" cy="3429479"/>
            <wp:effectExtent l="0" t="0" r="0" b="0"/>
            <wp:docPr id="19517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69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5D40" w14:textId="5060DAAC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71A6CF0C" w:rsidR="0083504C" w:rsidRDefault="0083504C" w:rsidP="00A2470C">
      <w:pPr>
        <w:rPr>
          <w:b/>
        </w:rPr>
      </w:pPr>
    </w:p>
    <w:p w14:paraId="7A10B4CC" w14:textId="2761E7D0" w:rsidR="0083504C" w:rsidRDefault="00EB3813" w:rsidP="00A2470C">
      <w:pPr>
        <w:rPr>
          <w:b/>
        </w:rPr>
      </w:pPr>
      <w:r w:rsidRPr="00EB3813">
        <w:rPr>
          <w:b/>
        </w:rPr>
        <w:drawing>
          <wp:anchor distT="0" distB="0" distL="114300" distR="114300" simplePos="0" relativeHeight="251762176" behindDoc="1" locked="0" layoutInCell="1" allowOverlap="1" wp14:anchorId="1CA45F8D" wp14:editId="4AD77223">
            <wp:simplePos x="0" y="0"/>
            <wp:positionH relativeFrom="margin">
              <wp:posOffset>1456055</wp:posOffset>
            </wp:positionH>
            <wp:positionV relativeFrom="paragraph">
              <wp:posOffset>5080</wp:posOffset>
            </wp:positionV>
            <wp:extent cx="3848735" cy="2905125"/>
            <wp:effectExtent l="0" t="0" r="0" b="9525"/>
            <wp:wrapTight wrapText="bothSides">
              <wp:wrapPolygon edited="0">
                <wp:start x="0" y="0"/>
                <wp:lineTo x="0" y="21529"/>
                <wp:lineTo x="21490" y="21529"/>
                <wp:lineTo x="21490" y="0"/>
                <wp:lineTo x="0" y="0"/>
              </wp:wrapPolygon>
            </wp:wrapTight>
            <wp:docPr id="11081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82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1F7DED97" w:rsidR="0083504C" w:rsidRDefault="0083504C" w:rsidP="002E7609">
      <w:pPr>
        <w:jc w:val="center"/>
        <w:rPr>
          <w:b/>
        </w:rPr>
      </w:pPr>
    </w:p>
    <w:p w14:paraId="708CDEB0" w14:textId="53411443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79DAB75A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1099D266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883F8F" w14:paraId="1A18BFA8" w14:textId="77777777" w:rsidTr="0082009E">
        <w:trPr>
          <w:trHeight w:val="4869"/>
        </w:trPr>
        <w:tc>
          <w:tcPr>
            <w:tcW w:w="2955" w:type="dxa"/>
            <w:shd w:val="clear" w:color="auto" w:fill="FFFFFF" w:themeFill="background1"/>
          </w:tcPr>
          <w:p w14:paraId="4FCE0F4F" w14:textId="4335F1B8" w:rsidR="00883F8F" w:rsidRDefault="00883F8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447" w:type="dxa"/>
            <w:shd w:val="clear" w:color="auto" w:fill="FFFFFF" w:themeFill="background1"/>
          </w:tcPr>
          <w:p w14:paraId="2F2E30F4" w14:textId="59D67076" w:rsidR="00883F8F" w:rsidRDefault="00883F8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83F8F">
              <w:rPr>
                <w:b/>
              </w:rPr>
              <w:drawing>
                <wp:inline distT="0" distB="0" distL="0" distR="0" wp14:anchorId="12A54E4A" wp14:editId="6CB3E019">
                  <wp:extent cx="4325431" cy="3209925"/>
                  <wp:effectExtent l="0" t="0" r="0" b="0"/>
                  <wp:docPr id="1601288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889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105" cy="3212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BE3D1" w14:textId="77777777" w:rsidR="009D6610" w:rsidRDefault="009D6610">
      <w:r>
        <w:separator/>
      </w:r>
    </w:p>
  </w:endnote>
  <w:endnote w:type="continuationSeparator" w:id="0">
    <w:p w14:paraId="0FC6AEAF" w14:textId="77777777" w:rsidR="009D6610" w:rsidRDefault="009D6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10A3A" w14:textId="77777777" w:rsidR="009D6610" w:rsidRDefault="009D6610">
      <w:r>
        <w:separator/>
      </w:r>
    </w:p>
  </w:footnote>
  <w:footnote w:type="continuationSeparator" w:id="0">
    <w:p w14:paraId="4BA5612F" w14:textId="77777777" w:rsidR="009D6610" w:rsidRDefault="009D6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E58A2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6E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3090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1A84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443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BA5"/>
    <w:rsid w:val="002D2E2F"/>
    <w:rsid w:val="002E6DE4"/>
    <w:rsid w:val="002E7609"/>
    <w:rsid w:val="002E7AA9"/>
    <w:rsid w:val="002F4511"/>
    <w:rsid w:val="0030780D"/>
    <w:rsid w:val="003162E7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335A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26AFA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24C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433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81D91"/>
    <w:rsid w:val="005865CB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4AB0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44C85"/>
    <w:rsid w:val="00850708"/>
    <w:rsid w:val="00861F16"/>
    <w:rsid w:val="00862F57"/>
    <w:rsid w:val="00863ED4"/>
    <w:rsid w:val="00865441"/>
    <w:rsid w:val="00873B03"/>
    <w:rsid w:val="00877669"/>
    <w:rsid w:val="00881926"/>
    <w:rsid w:val="00883F8F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07D3C"/>
    <w:rsid w:val="00910C90"/>
    <w:rsid w:val="00911927"/>
    <w:rsid w:val="00911BEE"/>
    <w:rsid w:val="00914061"/>
    <w:rsid w:val="00916CC1"/>
    <w:rsid w:val="0091783E"/>
    <w:rsid w:val="00923029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96D27"/>
    <w:rsid w:val="009A0EA9"/>
    <w:rsid w:val="009B4D07"/>
    <w:rsid w:val="009C2EF4"/>
    <w:rsid w:val="009C6272"/>
    <w:rsid w:val="009C6647"/>
    <w:rsid w:val="009D2477"/>
    <w:rsid w:val="009D247B"/>
    <w:rsid w:val="009D3274"/>
    <w:rsid w:val="009D6610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0730A"/>
    <w:rsid w:val="00B11C41"/>
    <w:rsid w:val="00B138DA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26ED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3F8"/>
    <w:rsid w:val="00CB48F8"/>
    <w:rsid w:val="00CB5F47"/>
    <w:rsid w:val="00CC03B3"/>
    <w:rsid w:val="00CC0744"/>
    <w:rsid w:val="00CC6FE0"/>
    <w:rsid w:val="00CD15E6"/>
    <w:rsid w:val="00CD545B"/>
    <w:rsid w:val="00CD5B35"/>
    <w:rsid w:val="00CD6436"/>
    <w:rsid w:val="00CE0ACC"/>
    <w:rsid w:val="00CE6510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07C7"/>
    <w:rsid w:val="00EA4A36"/>
    <w:rsid w:val="00EA64E4"/>
    <w:rsid w:val="00EB3813"/>
    <w:rsid w:val="00EB51BE"/>
    <w:rsid w:val="00EB593B"/>
    <w:rsid w:val="00EC3280"/>
    <w:rsid w:val="00EC57DD"/>
    <w:rsid w:val="00EC7734"/>
    <w:rsid w:val="00ED3AF2"/>
    <w:rsid w:val="00ED7751"/>
    <w:rsid w:val="00ED79E9"/>
    <w:rsid w:val="00EE00BA"/>
    <w:rsid w:val="00EE6C78"/>
    <w:rsid w:val="00EE75DB"/>
    <w:rsid w:val="00EF2FC1"/>
    <w:rsid w:val="00F02B03"/>
    <w:rsid w:val="00F0441F"/>
    <w:rsid w:val="00F16A5C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753B"/>
    <w:rsid w:val="00F5318E"/>
    <w:rsid w:val="00F53C9E"/>
    <w:rsid w:val="00F5439E"/>
    <w:rsid w:val="00F55B29"/>
    <w:rsid w:val="00F56394"/>
    <w:rsid w:val="00F605BA"/>
    <w:rsid w:val="00F6126E"/>
    <w:rsid w:val="00F61F9D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4B93"/>
    <w:rsid w:val="00FA2A4C"/>
    <w:rsid w:val="00FA42E4"/>
    <w:rsid w:val="00FA5BEE"/>
    <w:rsid w:val="00FA7AD9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</TotalTime>
  <Pages>6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2024-03-18T17:20:00Z</cp:lastPrinted>
  <dcterms:created xsi:type="dcterms:W3CDTF">2024-08-06T16:05:00Z</dcterms:created>
  <dcterms:modified xsi:type="dcterms:W3CDTF">2024-08-06T16:09:00Z</dcterms:modified>
</cp:coreProperties>
</file>