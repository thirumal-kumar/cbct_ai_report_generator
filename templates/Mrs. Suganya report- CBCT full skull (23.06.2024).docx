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11D8699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127F5">
              <w:rPr>
                <w:sz w:val="28"/>
              </w:rPr>
              <w:t>s. Suganya Kumaravel</w:t>
            </w:r>
          </w:p>
        </w:tc>
        <w:tc>
          <w:tcPr>
            <w:tcW w:w="2414" w:type="pct"/>
          </w:tcPr>
          <w:p w14:paraId="112E52C6" w14:textId="1140DD0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127F5">
              <w:rPr>
                <w:sz w:val="28"/>
              </w:rPr>
              <w:t>23.06.2024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307A507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127F5">
              <w:rPr>
                <w:sz w:val="28"/>
              </w:rPr>
              <w:t>38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1480ABF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5127F5">
              <w:rPr>
                <w:sz w:val="28"/>
              </w:rPr>
              <w:t>Gopinath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70CA646F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841E6E">
        <w:rPr>
          <w:sz w:val="28"/>
        </w:rPr>
        <w:t>36, 46.</w:t>
      </w:r>
    </w:p>
    <w:p w14:paraId="32D0BF45" w14:textId="127AB17D" w:rsidR="008C2626" w:rsidRDefault="00841E6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 loss of crown structure in relation to 26.</w:t>
      </w:r>
    </w:p>
    <w:p w14:paraId="470F3834" w14:textId="5229EF5E" w:rsidR="00841E6E" w:rsidRDefault="00C02B7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alveolar bone in relation to 36 and 46 is present with normal trabecular pattern.</w:t>
      </w:r>
    </w:p>
    <w:p w14:paraId="3D67CEFD" w14:textId="0B88676A" w:rsidR="00C02B72" w:rsidRPr="00A574CD" w:rsidRDefault="00C02B7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 hyperdense opacification of the left maxillary sinus is evident.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7142B029" w14:textId="205286B0" w:rsidR="00B9369A" w:rsidRPr="00806B95" w:rsidRDefault="00B9369A"/>
    <w:p w14:paraId="40E65C61" w14:textId="77777777" w:rsidR="00B9369A" w:rsidRPr="00806B95" w:rsidRDefault="00B9369A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8"/>
        <w:gridCol w:w="2298"/>
        <w:gridCol w:w="2294"/>
      </w:tblGrid>
      <w:tr w:rsidR="00220F30" w:rsidRPr="00806B95" w14:paraId="01F1DC00" w14:textId="77777777" w:rsidTr="00220F30">
        <w:trPr>
          <w:trHeight w:val="708"/>
          <w:jc w:val="center"/>
        </w:trPr>
        <w:tc>
          <w:tcPr>
            <w:tcW w:w="2760" w:type="pct"/>
          </w:tcPr>
          <w:p w14:paraId="2E49CF01" w14:textId="34C6F463" w:rsidR="00220F30" w:rsidRPr="00806B95" w:rsidRDefault="00220F30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121" w:type="pct"/>
          </w:tcPr>
          <w:p w14:paraId="205B28AE" w14:textId="77777777" w:rsidR="00220F30" w:rsidRPr="00806B95" w:rsidRDefault="00220F30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1119" w:type="pct"/>
          </w:tcPr>
          <w:p w14:paraId="438D9540" w14:textId="77777777" w:rsidR="00220F30" w:rsidRPr="00806B95" w:rsidRDefault="00220F30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220F30" w:rsidRPr="00806B95" w14:paraId="4ADF4AD7" w14:textId="77777777" w:rsidTr="00220F30">
        <w:trPr>
          <w:trHeight w:val="826"/>
          <w:jc w:val="center"/>
        </w:trPr>
        <w:tc>
          <w:tcPr>
            <w:tcW w:w="2760" w:type="pct"/>
          </w:tcPr>
          <w:p w14:paraId="36918FBE" w14:textId="77777777" w:rsidR="00220F30" w:rsidRPr="00806B95" w:rsidRDefault="00220F30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21" w:type="pct"/>
          </w:tcPr>
          <w:p w14:paraId="192B0FA1" w14:textId="3BFF198B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19" w:type="pct"/>
          </w:tcPr>
          <w:p w14:paraId="42D77CD9" w14:textId="75D4ECAA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7.5</w:t>
            </w:r>
          </w:p>
        </w:tc>
      </w:tr>
      <w:tr w:rsidR="00220F30" w:rsidRPr="00806B95" w14:paraId="056A42B2" w14:textId="77777777" w:rsidTr="00220F30">
        <w:trPr>
          <w:trHeight w:val="826"/>
          <w:jc w:val="center"/>
        </w:trPr>
        <w:tc>
          <w:tcPr>
            <w:tcW w:w="2760" w:type="pct"/>
          </w:tcPr>
          <w:p w14:paraId="7346EE06" w14:textId="77777777" w:rsidR="00220F30" w:rsidRPr="00806B95" w:rsidRDefault="00220F30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21" w:type="pct"/>
          </w:tcPr>
          <w:p w14:paraId="6E771297" w14:textId="4483BDA4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119" w:type="pct"/>
          </w:tcPr>
          <w:p w14:paraId="20E086CF" w14:textId="052A68E6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8.8</w:t>
            </w:r>
          </w:p>
        </w:tc>
      </w:tr>
      <w:tr w:rsidR="00220F30" w:rsidRPr="00806B95" w14:paraId="2ED6E348" w14:textId="77777777" w:rsidTr="00220F30">
        <w:trPr>
          <w:trHeight w:val="826"/>
          <w:jc w:val="center"/>
        </w:trPr>
        <w:tc>
          <w:tcPr>
            <w:tcW w:w="2760" w:type="pct"/>
          </w:tcPr>
          <w:p w14:paraId="588D5365" w14:textId="77777777" w:rsidR="00220F30" w:rsidRPr="00806B95" w:rsidRDefault="00220F30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1121" w:type="pct"/>
          </w:tcPr>
          <w:p w14:paraId="6877ACFA" w14:textId="417E71DE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14.4</w:t>
            </w:r>
          </w:p>
        </w:tc>
        <w:tc>
          <w:tcPr>
            <w:tcW w:w="1119" w:type="pct"/>
          </w:tcPr>
          <w:p w14:paraId="1AEF52C1" w14:textId="28C510A8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13.2</w:t>
            </w:r>
          </w:p>
        </w:tc>
      </w:tr>
      <w:tr w:rsidR="00220F30" w:rsidRPr="00806B95" w14:paraId="4C6D7345" w14:textId="77777777" w:rsidTr="00220F30">
        <w:trPr>
          <w:trHeight w:val="826"/>
          <w:jc w:val="center"/>
        </w:trPr>
        <w:tc>
          <w:tcPr>
            <w:tcW w:w="2760" w:type="pct"/>
          </w:tcPr>
          <w:p w14:paraId="283ABB83" w14:textId="2D5E66BF" w:rsidR="00220F30" w:rsidRPr="00806B95" w:rsidRDefault="00220F30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1121" w:type="pct"/>
          </w:tcPr>
          <w:p w14:paraId="3A4E99A3" w14:textId="490AF4E0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21.6</w:t>
            </w:r>
          </w:p>
        </w:tc>
        <w:tc>
          <w:tcPr>
            <w:tcW w:w="1119" w:type="pct"/>
          </w:tcPr>
          <w:p w14:paraId="604F5874" w14:textId="2865EC6D" w:rsidR="00220F30" w:rsidRPr="00806B95" w:rsidRDefault="005D5CF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22.2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1BF3864F" w14:textId="48E04507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283BDF51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mandibular arch.</w:t>
      </w:r>
    </w:p>
    <w:p w14:paraId="4F421D38" w14:textId="16BF6A24" w:rsidR="005D5CF0" w:rsidRDefault="005D5CF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26.</w:t>
      </w:r>
    </w:p>
    <w:p w14:paraId="379AD0C8" w14:textId="794993FE" w:rsidR="005D5CF0" w:rsidRDefault="005D5CF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4054C96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27C8429D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3298824" w:rsidR="00205903" w:rsidRPr="00736237" w:rsidRDefault="003C5AD6" w:rsidP="00736237">
      <w:pPr>
        <w:tabs>
          <w:tab w:val="left" w:pos="10260"/>
        </w:tabs>
        <w:ind w:firstLine="450"/>
        <w:jc w:val="center"/>
        <w:rPr>
          <w:b/>
          <w:bCs/>
        </w:rPr>
      </w:pPr>
      <w:r w:rsidRPr="00736237">
        <w:rPr>
          <w:b/>
          <w:bCs/>
        </w:rPr>
        <w:drawing>
          <wp:anchor distT="0" distB="0" distL="114300" distR="114300" simplePos="0" relativeHeight="251752960" behindDoc="1" locked="0" layoutInCell="1" allowOverlap="1" wp14:anchorId="09D9E279" wp14:editId="37312C7D">
            <wp:simplePos x="0" y="0"/>
            <wp:positionH relativeFrom="margin">
              <wp:align>center</wp:align>
            </wp:positionH>
            <wp:positionV relativeFrom="paragraph">
              <wp:posOffset>284057</wp:posOffset>
            </wp:positionV>
            <wp:extent cx="7079477" cy="3310467"/>
            <wp:effectExtent l="0" t="0" r="7620" b="4445"/>
            <wp:wrapTight wrapText="bothSides">
              <wp:wrapPolygon edited="0">
                <wp:start x="0" y="0"/>
                <wp:lineTo x="0" y="21505"/>
                <wp:lineTo x="21565" y="21505"/>
                <wp:lineTo x="21565" y="0"/>
                <wp:lineTo x="0" y="0"/>
              </wp:wrapPolygon>
            </wp:wrapTight>
            <wp:docPr id="6810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9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9477" cy="331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237" w:rsidRPr="00736237">
        <w:rPr>
          <w:b/>
          <w:bCs/>
        </w:rPr>
        <w:t>RECONSTRUCTED PANORAMIC VIEW</w:t>
      </w:r>
    </w:p>
    <w:p w14:paraId="4410154F" w14:textId="2DD9FDBE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635F6548" w:rsidR="00205903" w:rsidRPr="00736237" w:rsidRDefault="00736237" w:rsidP="00736237">
      <w:pPr>
        <w:tabs>
          <w:tab w:val="left" w:pos="10260"/>
        </w:tabs>
        <w:ind w:firstLine="450"/>
        <w:jc w:val="center"/>
        <w:rPr>
          <w:b/>
          <w:bCs/>
        </w:rPr>
      </w:pPr>
      <w:r w:rsidRPr="00736237">
        <w:rPr>
          <w:b/>
          <w:bCs/>
        </w:rPr>
        <w:t>CORONAL VIEW</w:t>
      </w:r>
    </w:p>
    <w:p w14:paraId="208E6C16" w14:textId="79F4CF63" w:rsidR="00205903" w:rsidRDefault="00CB534E" w:rsidP="00B923B3">
      <w:pPr>
        <w:tabs>
          <w:tab w:val="left" w:pos="10260"/>
        </w:tabs>
        <w:ind w:firstLine="450"/>
        <w:jc w:val="both"/>
      </w:pPr>
      <w:r w:rsidRPr="00CB534E">
        <w:drawing>
          <wp:anchor distT="0" distB="0" distL="114300" distR="114300" simplePos="0" relativeHeight="251756032" behindDoc="1" locked="0" layoutInCell="1" allowOverlap="1" wp14:anchorId="6D919E17" wp14:editId="7CE3517A">
            <wp:simplePos x="0" y="0"/>
            <wp:positionH relativeFrom="column">
              <wp:posOffset>-182880</wp:posOffset>
            </wp:positionH>
            <wp:positionV relativeFrom="paragraph">
              <wp:posOffset>167640</wp:posOffset>
            </wp:positionV>
            <wp:extent cx="4244975" cy="2946400"/>
            <wp:effectExtent l="0" t="0" r="3175" b="6350"/>
            <wp:wrapTight wrapText="bothSides">
              <wp:wrapPolygon edited="0">
                <wp:start x="0" y="0"/>
                <wp:lineTo x="0" y="21507"/>
                <wp:lineTo x="21519" y="21507"/>
                <wp:lineTo x="21519" y="0"/>
                <wp:lineTo x="0" y="0"/>
              </wp:wrapPolygon>
            </wp:wrapTight>
            <wp:docPr id="3978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4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54FDA" w14:textId="46DFE699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0C70F5DB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3E33AC" w:rsidR="00205903" w:rsidRDefault="00CB534E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21029E2B" wp14:editId="1FB6857A">
                <wp:simplePos x="0" y="0"/>
                <wp:positionH relativeFrom="margin">
                  <wp:align>right</wp:align>
                </wp:positionH>
                <wp:positionV relativeFrom="paragraph">
                  <wp:posOffset>8799</wp:posOffset>
                </wp:positionV>
                <wp:extent cx="2155190" cy="598170"/>
                <wp:effectExtent l="1619250" t="0" r="16510" b="297180"/>
                <wp:wrapNone/>
                <wp:docPr id="909506146" name="Callout: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771" y="6770914"/>
                          <a:ext cx="2155190" cy="598170"/>
                        </a:xfrm>
                        <a:prstGeom prst="borderCallout1">
                          <a:avLst>
                            <a:gd name="adj1" fmla="val 49687"/>
                            <a:gd name="adj2" fmla="val 5810"/>
                            <a:gd name="adj3" fmla="val 145257"/>
                            <a:gd name="adj4" fmla="val -75205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200C8" w14:textId="1AE7910D" w:rsidR="00CB534E" w:rsidRPr="003C75CB" w:rsidRDefault="003C75CB" w:rsidP="00CB534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Complete opacification of the left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29E2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8" o:spid="_x0000_s1036" type="#_x0000_t47" style="position:absolute;left:0;text-align:left;margin-left:118.5pt;margin-top:.7pt;width:169.7pt;height:47.1pt;z-index:251757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" adj="-16244,31376,1255,10732" fillcolor="black [3200]" strokecolor="black [480]" strokeweight="2pt">
                <v:textbox>
                  <w:txbxContent>
                    <w:p w14:paraId="533200C8" w14:textId="1AE7910D" w:rsidR="00CB534E" w:rsidRPr="003C75CB" w:rsidRDefault="003C75CB" w:rsidP="00CB534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Complete opacification of the left maxillary sinus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4B0AE41B" w14:textId="0C536B0B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4E1498C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81E88F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A086F6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359B92C0" w:rsidR="00084093" w:rsidRDefault="003C5AD6" w:rsidP="00412911">
      <w:pPr>
        <w:tabs>
          <w:tab w:val="left" w:pos="10260"/>
        </w:tabs>
        <w:ind w:firstLine="450"/>
        <w:jc w:val="center"/>
        <w:rPr>
          <w:b/>
        </w:rPr>
      </w:pPr>
      <w:r w:rsidRPr="003C5AD6">
        <w:rPr>
          <w:b/>
        </w:rPr>
        <w:drawing>
          <wp:inline distT="0" distB="0" distL="0" distR="0" wp14:anchorId="2F81C6AD" wp14:editId="20AFA76D">
            <wp:extent cx="2972215" cy="2591162"/>
            <wp:effectExtent l="0" t="0" r="0" b="0"/>
            <wp:docPr id="64971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18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4FE" w14:textId="02FAA82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77C1EC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F5A310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6302E94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33D9F8EF" w:rsidR="00084093" w:rsidRDefault="005D5CF0" w:rsidP="00412911">
      <w:pPr>
        <w:tabs>
          <w:tab w:val="left" w:pos="10260"/>
        </w:tabs>
        <w:ind w:firstLine="450"/>
        <w:jc w:val="center"/>
        <w:rPr>
          <w:b/>
        </w:rPr>
      </w:pPr>
      <w:r w:rsidRPr="003C5AD6">
        <w:rPr>
          <w:b/>
        </w:rPr>
        <w:drawing>
          <wp:anchor distT="0" distB="0" distL="114300" distR="114300" simplePos="0" relativeHeight="251753984" behindDoc="1" locked="0" layoutInCell="1" allowOverlap="1" wp14:anchorId="0B36ECF1" wp14:editId="4C2FB600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3172268" cy="2705478"/>
            <wp:effectExtent l="0" t="0" r="9525" b="0"/>
            <wp:wrapTight wrapText="bothSides">
              <wp:wrapPolygon edited="0">
                <wp:start x="0" y="0"/>
                <wp:lineTo x="0" y="21448"/>
                <wp:lineTo x="21535" y="21448"/>
                <wp:lineTo x="21535" y="0"/>
                <wp:lineTo x="0" y="0"/>
              </wp:wrapPolygon>
            </wp:wrapTight>
            <wp:docPr id="20048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9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5CF0">
        <w:rPr>
          <w:b/>
        </w:rPr>
        <w:drawing>
          <wp:anchor distT="0" distB="0" distL="114300" distR="114300" simplePos="0" relativeHeight="251755008" behindDoc="1" locked="0" layoutInCell="1" allowOverlap="1" wp14:anchorId="347957C6" wp14:editId="4BE2FF2A">
            <wp:simplePos x="0" y="0"/>
            <wp:positionH relativeFrom="column">
              <wp:posOffset>166794</wp:posOffset>
            </wp:positionH>
            <wp:positionV relativeFrom="paragraph">
              <wp:posOffset>212937</wp:posOffset>
            </wp:positionV>
            <wp:extent cx="2929255" cy="2680335"/>
            <wp:effectExtent l="0" t="0" r="4445" b="5715"/>
            <wp:wrapTight wrapText="bothSides">
              <wp:wrapPolygon edited="0">
                <wp:start x="0" y="0"/>
                <wp:lineTo x="0" y="21493"/>
                <wp:lineTo x="21492" y="21493"/>
                <wp:lineTo x="21492" y="0"/>
                <wp:lineTo x="0" y="0"/>
              </wp:wrapPolygon>
            </wp:wrapTight>
            <wp:docPr id="4035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774CE" w14:textId="2E6A01F6" w:rsidR="008C2626" w:rsidRDefault="00084093" w:rsidP="003C5AD6">
      <w:pPr>
        <w:rPr>
          <w:b/>
        </w:rPr>
      </w:pPr>
      <w:r>
        <w:rPr>
          <w:b/>
        </w:rPr>
        <w:br w:type="page"/>
      </w:r>
    </w:p>
    <w:p w14:paraId="2C65FED4" w14:textId="77777777" w:rsidR="005D5CF0" w:rsidRDefault="005D5CF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5D65FB49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196"/>
        <w:gridCol w:w="7206"/>
      </w:tblGrid>
      <w:tr w:rsidR="00824AB2" w14:paraId="4C4B212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444608" w14:textId="77197C50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02FFEB5" w14:textId="6DEA883E" w:rsidR="00824AB2" w:rsidRDefault="00220F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0F30">
              <w:rPr>
                <w:b/>
              </w:rPr>
              <w:drawing>
                <wp:inline distT="0" distB="0" distL="0" distR="0" wp14:anchorId="5979AC21" wp14:editId="2BCD66B3">
                  <wp:extent cx="4410691" cy="2791215"/>
                  <wp:effectExtent l="0" t="0" r="9525" b="9525"/>
                  <wp:docPr id="219321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213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F30" w14:paraId="360B81E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8B55C2E" w14:textId="77777777" w:rsidR="00220F30" w:rsidRDefault="00220F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9E5ABA" w14:textId="6DDA96E5" w:rsidR="00220F30" w:rsidRDefault="0084609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46096">
              <w:rPr>
                <w:b/>
              </w:rPr>
              <w:drawing>
                <wp:inline distT="0" distB="0" distL="0" distR="0" wp14:anchorId="75DBCE7E" wp14:editId="0C8DA8FE">
                  <wp:extent cx="4439270" cy="2896004"/>
                  <wp:effectExtent l="0" t="0" r="0" b="0"/>
                  <wp:docPr id="112468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6888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7123B" w14:textId="77777777" w:rsidR="00063E6A" w:rsidRDefault="00063E6A">
      <w:r>
        <w:separator/>
      </w:r>
    </w:p>
  </w:endnote>
  <w:endnote w:type="continuationSeparator" w:id="0">
    <w:p w14:paraId="7FC695C0" w14:textId="77777777" w:rsidR="00063E6A" w:rsidRDefault="00063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92D58" w14:textId="77777777" w:rsidR="00063E6A" w:rsidRDefault="00063E6A">
      <w:r>
        <w:separator/>
      </w:r>
    </w:p>
  </w:footnote>
  <w:footnote w:type="continuationSeparator" w:id="0">
    <w:p w14:paraId="49D9FAB3" w14:textId="77777777" w:rsidR="00063E6A" w:rsidRDefault="00063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5275C"/>
    <w:rsid w:val="000571FA"/>
    <w:rsid w:val="00063E6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4F54"/>
    <w:rsid w:val="0010514A"/>
    <w:rsid w:val="00112B87"/>
    <w:rsid w:val="00113A6F"/>
    <w:rsid w:val="00125326"/>
    <w:rsid w:val="0013289A"/>
    <w:rsid w:val="001351ED"/>
    <w:rsid w:val="00136BD2"/>
    <w:rsid w:val="00170756"/>
    <w:rsid w:val="00171E8D"/>
    <w:rsid w:val="00183A64"/>
    <w:rsid w:val="001955E9"/>
    <w:rsid w:val="001A17BC"/>
    <w:rsid w:val="001C0A4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0F30"/>
    <w:rsid w:val="002238EA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4376D"/>
    <w:rsid w:val="0038057F"/>
    <w:rsid w:val="00386F89"/>
    <w:rsid w:val="00395555"/>
    <w:rsid w:val="003A78C1"/>
    <w:rsid w:val="003A7A03"/>
    <w:rsid w:val="003B06ED"/>
    <w:rsid w:val="003C5AD6"/>
    <w:rsid w:val="003C75CB"/>
    <w:rsid w:val="003D10A3"/>
    <w:rsid w:val="003E46D9"/>
    <w:rsid w:val="003F320B"/>
    <w:rsid w:val="004060E8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127F5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D5CF0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37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2378"/>
    <w:rsid w:val="00841E6E"/>
    <w:rsid w:val="00846096"/>
    <w:rsid w:val="00850708"/>
    <w:rsid w:val="00861F16"/>
    <w:rsid w:val="0088740C"/>
    <w:rsid w:val="008946D5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A0EA9"/>
    <w:rsid w:val="009A5839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31738"/>
    <w:rsid w:val="00A3257C"/>
    <w:rsid w:val="00A37E8F"/>
    <w:rsid w:val="00A478C1"/>
    <w:rsid w:val="00A574CD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2B72"/>
    <w:rsid w:val="00C0466A"/>
    <w:rsid w:val="00C065D9"/>
    <w:rsid w:val="00C25407"/>
    <w:rsid w:val="00C3734D"/>
    <w:rsid w:val="00C624E0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34E"/>
    <w:rsid w:val="00CB5F47"/>
    <w:rsid w:val="00CC03B3"/>
    <w:rsid w:val="00CC07BD"/>
    <w:rsid w:val="00CD15E6"/>
    <w:rsid w:val="00CD72D8"/>
    <w:rsid w:val="00CF32F1"/>
    <w:rsid w:val="00CF6B3F"/>
    <w:rsid w:val="00D0612B"/>
    <w:rsid w:val="00D278F8"/>
    <w:rsid w:val="00D3445C"/>
    <w:rsid w:val="00D348B0"/>
    <w:rsid w:val="00D51321"/>
    <w:rsid w:val="00D51A5C"/>
    <w:rsid w:val="00D72677"/>
    <w:rsid w:val="00D743D1"/>
    <w:rsid w:val="00D83470"/>
    <w:rsid w:val="00D95E2B"/>
    <w:rsid w:val="00DA082D"/>
    <w:rsid w:val="00DB4667"/>
    <w:rsid w:val="00DC216E"/>
    <w:rsid w:val="00DD04C0"/>
    <w:rsid w:val="00DD6337"/>
    <w:rsid w:val="00DE1645"/>
    <w:rsid w:val="00DE678B"/>
    <w:rsid w:val="00E053FE"/>
    <w:rsid w:val="00E05802"/>
    <w:rsid w:val="00E06F59"/>
    <w:rsid w:val="00E228D6"/>
    <w:rsid w:val="00E325F1"/>
    <w:rsid w:val="00E41C09"/>
    <w:rsid w:val="00E50A29"/>
    <w:rsid w:val="00E50CB2"/>
    <w:rsid w:val="00E55666"/>
    <w:rsid w:val="00E62678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9296A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8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2024-06-23T10:44:00Z</dcterms:created>
  <dcterms:modified xsi:type="dcterms:W3CDTF">2024-06-23T10:56:00Z</dcterms:modified>
</cp:coreProperties>
</file>