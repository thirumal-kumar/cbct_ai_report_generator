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6D406CC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50F42">
              <w:rPr>
                <w:sz w:val="28"/>
              </w:rPr>
              <w:t>s. Malliga</w:t>
            </w:r>
          </w:p>
        </w:tc>
        <w:tc>
          <w:tcPr>
            <w:tcW w:w="2568" w:type="pct"/>
          </w:tcPr>
          <w:p w14:paraId="112E52C6" w14:textId="2F63A3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E017E">
              <w:rPr>
                <w:sz w:val="28"/>
              </w:rPr>
              <w:t>19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124B17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50F42">
              <w:rPr>
                <w:sz w:val="28"/>
              </w:rPr>
              <w:t>64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50F42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78C0035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950F42">
              <w:rPr>
                <w:sz w:val="28"/>
              </w:rPr>
              <w:t>M. Anusha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62186D2F" w:rsidR="00EE553B" w:rsidRDefault="00EE553B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</w:t>
      </w:r>
      <w:r w:rsidR="003B6A6C">
        <w:rPr>
          <w:sz w:val="28"/>
        </w:rPr>
        <w:t>ely missing c</w:t>
      </w:r>
      <w:r>
        <w:rPr>
          <w:sz w:val="28"/>
        </w:rPr>
        <w:t xml:space="preserve">rown and root structure in relation to </w:t>
      </w:r>
      <w:r w:rsidR="003B6A6C">
        <w:rPr>
          <w:sz w:val="28"/>
        </w:rPr>
        <w:t xml:space="preserve">maxillary arch is evident. </w:t>
      </w:r>
    </w:p>
    <w:p w14:paraId="0F45005B" w14:textId="0C899BD0" w:rsidR="00161AB6" w:rsidRDefault="00161AB6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53625C">
        <w:rPr>
          <w:sz w:val="28"/>
        </w:rPr>
        <w:t>3</w:t>
      </w:r>
      <w:r w:rsidR="00FC4D17">
        <w:rPr>
          <w:sz w:val="28"/>
        </w:rPr>
        <w:t>3,</w:t>
      </w:r>
      <w:r w:rsidR="0053625C">
        <w:rPr>
          <w:sz w:val="28"/>
        </w:rPr>
        <w:t xml:space="preserve"> 3</w:t>
      </w:r>
      <w:r w:rsidR="00FC4D17">
        <w:rPr>
          <w:sz w:val="28"/>
        </w:rPr>
        <w:t>4</w:t>
      </w:r>
      <w:r w:rsidR="0053625C">
        <w:rPr>
          <w:sz w:val="28"/>
        </w:rPr>
        <w:t>, 44</w:t>
      </w:r>
      <w:r w:rsidR="00775355">
        <w:rPr>
          <w:sz w:val="28"/>
        </w:rPr>
        <w:t xml:space="preserve"> evident</w:t>
      </w:r>
      <w:r w:rsidR="0053625C">
        <w:rPr>
          <w:sz w:val="28"/>
        </w:rPr>
        <w:t>.</w:t>
      </w:r>
    </w:p>
    <w:p w14:paraId="4B0E0537" w14:textId="4471D6D7" w:rsidR="00D4686C" w:rsidRDefault="006E015D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26E551C6" w14:textId="2C639DCD" w:rsidR="00950F42" w:rsidRDefault="00950F42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However, the alveolar ridge in relation to maxillary </w:t>
      </w:r>
      <w:r w:rsidR="00F11431">
        <w:rPr>
          <w:sz w:val="28"/>
        </w:rPr>
        <w:t>and mandibular arch is</w:t>
      </w:r>
      <w:r>
        <w:rPr>
          <w:sz w:val="28"/>
        </w:rPr>
        <w:t xml:space="preserve"> present with resorptive changes leading to reduced bone density, </w:t>
      </w:r>
      <w:r w:rsidR="00E433CC">
        <w:rPr>
          <w:sz w:val="28"/>
        </w:rPr>
        <w:t xml:space="preserve">reduced </w:t>
      </w:r>
      <w:r>
        <w:rPr>
          <w:sz w:val="28"/>
        </w:rPr>
        <w:t>bone width and bone height</w:t>
      </w:r>
      <w:r w:rsidR="00C352A9">
        <w:rPr>
          <w:sz w:val="28"/>
        </w:rPr>
        <w:t xml:space="preserve">- Knife edge </w:t>
      </w:r>
      <w:r w:rsidR="00252FC0">
        <w:rPr>
          <w:sz w:val="28"/>
        </w:rPr>
        <w:t>shaped maxillary and mandibular anterior portion of alveolar ridge is evident.</w:t>
      </w:r>
    </w:p>
    <w:p w14:paraId="73584554" w14:textId="5B674EE3" w:rsidR="009316E8" w:rsidRDefault="009316E8" w:rsidP="009316E8">
      <w:pPr>
        <w:pStyle w:val="ListParagraph"/>
        <w:spacing w:line="480" w:lineRule="auto"/>
        <w:jc w:val="both"/>
        <w:rPr>
          <w:sz w:val="28"/>
        </w:rPr>
      </w:pPr>
      <w:r>
        <w:rPr>
          <w:sz w:val="28"/>
        </w:rPr>
        <w:t xml:space="preserve">Note: presence of an accessory nerve branch in relation to 33, 34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 xml:space="preserve"> running from lingual </w:t>
      </w:r>
      <w:r w:rsidR="009C578B">
        <w:rPr>
          <w:sz w:val="28"/>
        </w:rPr>
        <w:t>aspect is evident.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24CFFE7E" w:rsidR="00BD6A11" w:rsidRDefault="00850F5B" w:rsidP="00BF422B">
            <w:pPr>
              <w:jc w:val="center"/>
            </w:pPr>
            <w:r>
              <w:t>3.3</w:t>
            </w:r>
          </w:p>
        </w:tc>
        <w:tc>
          <w:tcPr>
            <w:tcW w:w="526" w:type="pct"/>
          </w:tcPr>
          <w:p w14:paraId="0CBFAFB3" w14:textId="33D0EB83" w:rsidR="00BD6A11" w:rsidRDefault="00850F5B" w:rsidP="00BF422B">
            <w:pPr>
              <w:jc w:val="center"/>
            </w:pPr>
            <w:r>
              <w:t>1.1</w:t>
            </w:r>
          </w:p>
        </w:tc>
        <w:tc>
          <w:tcPr>
            <w:tcW w:w="526" w:type="pct"/>
          </w:tcPr>
          <w:p w14:paraId="30C40DD1" w14:textId="4BD5199F" w:rsidR="00BD6A11" w:rsidRDefault="00850F5B" w:rsidP="00BF422B">
            <w:pPr>
              <w:jc w:val="center"/>
            </w:pPr>
            <w:r>
              <w:t>2.2</w:t>
            </w:r>
          </w:p>
        </w:tc>
        <w:tc>
          <w:tcPr>
            <w:tcW w:w="526" w:type="pct"/>
          </w:tcPr>
          <w:p w14:paraId="6C52CFB5" w14:textId="16145C70" w:rsidR="00BD6A11" w:rsidRDefault="00850F5B" w:rsidP="00BF422B">
            <w:pPr>
              <w:jc w:val="center"/>
            </w:pPr>
            <w:r>
              <w:t>1.5</w:t>
            </w:r>
          </w:p>
        </w:tc>
        <w:tc>
          <w:tcPr>
            <w:tcW w:w="526" w:type="pct"/>
          </w:tcPr>
          <w:p w14:paraId="3FF74937" w14:textId="5378C70F" w:rsidR="00BD6A11" w:rsidRDefault="0044603B" w:rsidP="00BF422B">
            <w:pPr>
              <w:jc w:val="center"/>
            </w:pPr>
            <w:r>
              <w:t>1.6</w:t>
            </w:r>
          </w:p>
        </w:tc>
        <w:tc>
          <w:tcPr>
            <w:tcW w:w="526" w:type="pct"/>
          </w:tcPr>
          <w:p w14:paraId="0CC0A391" w14:textId="13F95786" w:rsidR="00BD6A11" w:rsidRDefault="0044603B" w:rsidP="00BF422B">
            <w:pPr>
              <w:jc w:val="center"/>
            </w:pPr>
            <w:r>
              <w:t>1.3</w:t>
            </w:r>
          </w:p>
        </w:tc>
        <w:tc>
          <w:tcPr>
            <w:tcW w:w="526" w:type="pct"/>
          </w:tcPr>
          <w:p w14:paraId="554FAA52" w14:textId="7F84CF13" w:rsidR="00BD6A11" w:rsidRDefault="0044603B" w:rsidP="00BF422B">
            <w:pPr>
              <w:jc w:val="center"/>
            </w:pPr>
            <w:r>
              <w:t>2.8</w:t>
            </w:r>
          </w:p>
        </w:tc>
        <w:tc>
          <w:tcPr>
            <w:tcW w:w="526" w:type="pct"/>
          </w:tcPr>
          <w:p w14:paraId="6C45F1EA" w14:textId="58E402EC" w:rsidR="00BD6A11" w:rsidRDefault="0044603B" w:rsidP="00BF422B">
            <w:pPr>
              <w:jc w:val="center"/>
            </w:pPr>
            <w:r>
              <w:t>3.7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6F992B1A" w:rsidR="00BD6A11" w:rsidRDefault="00850F5B" w:rsidP="00BF422B">
            <w:pPr>
              <w:jc w:val="center"/>
            </w:pPr>
            <w:r>
              <w:t>4.3</w:t>
            </w:r>
          </w:p>
        </w:tc>
        <w:tc>
          <w:tcPr>
            <w:tcW w:w="526" w:type="pct"/>
          </w:tcPr>
          <w:p w14:paraId="5CFF5A6F" w14:textId="70E7D4E2" w:rsidR="00BD6A11" w:rsidRDefault="00850F5B" w:rsidP="00BF422B">
            <w:pPr>
              <w:jc w:val="center"/>
            </w:pPr>
            <w:r>
              <w:t>2</w:t>
            </w:r>
          </w:p>
        </w:tc>
        <w:tc>
          <w:tcPr>
            <w:tcW w:w="526" w:type="pct"/>
          </w:tcPr>
          <w:p w14:paraId="4B3D4431" w14:textId="78CE188E" w:rsidR="00BD6A11" w:rsidRDefault="00850F5B" w:rsidP="00BF422B">
            <w:pPr>
              <w:jc w:val="center"/>
            </w:pPr>
            <w:r>
              <w:t>1.8</w:t>
            </w:r>
          </w:p>
        </w:tc>
        <w:tc>
          <w:tcPr>
            <w:tcW w:w="526" w:type="pct"/>
          </w:tcPr>
          <w:p w14:paraId="086DECE9" w14:textId="7A23D1FE" w:rsidR="00BD6A11" w:rsidRDefault="00850F5B" w:rsidP="00BF422B">
            <w:pPr>
              <w:jc w:val="center"/>
            </w:pPr>
            <w:r>
              <w:t>2.2</w:t>
            </w:r>
          </w:p>
        </w:tc>
        <w:tc>
          <w:tcPr>
            <w:tcW w:w="526" w:type="pct"/>
          </w:tcPr>
          <w:p w14:paraId="7C2669B4" w14:textId="1219992C" w:rsidR="00BD6A11" w:rsidRDefault="0044603B" w:rsidP="00BF422B">
            <w:pPr>
              <w:jc w:val="center"/>
            </w:pPr>
            <w:r>
              <w:t>2.4</w:t>
            </w:r>
          </w:p>
        </w:tc>
        <w:tc>
          <w:tcPr>
            <w:tcW w:w="526" w:type="pct"/>
          </w:tcPr>
          <w:p w14:paraId="68B20E08" w14:textId="0BD16A10" w:rsidR="00BD6A11" w:rsidRDefault="0044603B" w:rsidP="00BF422B">
            <w:pPr>
              <w:jc w:val="center"/>
            </w:pPr>
            <w:r>
              <w:t>1.6</w:t>
            </w:r>
          </w:p>
        </w:tc>
        <w:tc>
          <w:tcPr>
            <w:tcW w:w="526" w:type="pct"/>
          </w:tcPr>
          <w:p w14:paraId="11D13BA0" w14:textId="23938C45" w:rsidR="00BD6A11" w:rsidRDefault="0044603B" w:rsidP="00BF422B">
            <w:pPr>
              <w:jc w:val="center"/>
            </w:pPr>
            <w:r>
              <w:t>3.3</w:t>
            </w:r>
          </w:p>
        </w:tc>
        <w:tc>
          <w:tcPr>
            <w:tcW w:w="526" w:type="pct"/>
          </w:tcPr>
          <w:p w14:paraId="22E92020" w14:textId="0B07964F" w:rsidR="00BD6A11" w:rsidRDefault="0044603B" w:rsidP="00BF422B">
            <w:pPr>
              <w:jc w:val="center"/>
            </w:pPr>
            <w:r>
              <w:t>4.6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7A8006E0" w:rsidR="00BD6A11" w:rsidRDefault="00850F5B" w:rsidP="00BF422B">
            <w:pPr>
              <w:jc w:val="center"/>
            </w:pPr>
            <w:r>
              <w:t>10.7</w:t>
            </w:r>
          </w:p>
        </w:tc>
        <w:tc>
          <w:tcPr>
            <w:tcW w:w="526" w:type="pct"/>
          </w:tcPr>
          <w:p w14:paraId="72EE28D7" w14:textId="00C1A333" w:rsidR="00BD6A11" w:rsidRDefault="00850F5B" w:rsidP="00BF422B">
            <w:pPr>
              <w:jc w:val="center"/>
            </w:pPr>
            <w:r>
              <w:t>16.2</w:t>
            </w:r>
          </w:p>
        </w:tc>
        <w:tc>
          <w:tcPr>
            <w:tcW w:w="526" w:type="pct"/>
          </w:tcPr>
          <w:p w14:paraId="35A1B00D" w14:textId="520E2510" w:rsidR="00BD6A11" w:rsidRDefault="00850F5B" w:rsidP="00BF422B">
            <w:pPr>
              <w:jc w:val="center"/>
            </w:pPr>
            <w:r>
              <w:t>13.3</w:t>
            </w:r>
          </w:p>
        </w:tc>
        <w:tc>
          <w:tcPr>
            <w:tcW w:w="526" w:type="pct"/>
          </w:tcPr>
          <w:p w14:paraId="16EBA496" w14:textId="7D7F14A1" w:rsidR="00BD6A11" w:rsidRDefault="00850F5B" w:rsidP="00BF422B">
            <w:pPr>
              <w:jc w:val="center"/>
            </w:pPr>
            <w:r>
              <w:t>11.7</w:t>
            </w:r>
          </w:p>
        </w:tc>
        <w:tc>
          <w:tcPr>
            <w:tcW w:w="526" w:type="pct"/>
          </w:tcPr>
          <w:p w14:paraId="6915DB5E" w14:textId="3B5FE406" w:rsidR="00BD6A11" w:rsidRDefault="0044603B" w:rsidP="00BF422B">
            <w:pPr>
              <w:jc w:val="center"/>
            </w:pPr>
            <w:r>
              <w:t>14.1</w:t>
            </w:r>
          </w:p>
        </w:tc>
        <w:tc>
          <w:tcPr>
            <w:tcW w:w="526" w:type="pct"/>
          </w:tcPr>
          <w:p w14:paraId="068D8CEE" w14:textId="15885AD5" w:rsidR="00BD6A11" w:rsidRDefault="0044603B" w:rsidP="00BF422B">
            <w:pPr>
              <w:jc w:val="center"/>
            </w:pPr>
            <w:r>
              <w:t>13.7</w:t>
            </w:r>
          </w:p>
        </w:tc>
        <w:tc>
          <w:tcPr>
            <w:tcW w:w="526" w:type="pct"/>
          </w:tcPr>
          <w:p w14:paraId="7F642986" w14:textId="12EDBDA5" w:rsidR="00BD6A11" w:rsidRDefault="0044603B" w:rsidP="00BF422B">
            <w:pPr>
              <w:jc w:val="center"/>
            </w:pPr>
            <w:r>
              <w:t>10.5</w:t>
            </w:r>
          </w:p>
        </w:tc>
        <w:tc>
          <w:tcPr>
            <w:tcW w:w="526" w:type="pct"/>
          </w:tcPr>
          <w:p w14:paraId="4099FA2F" w14:textId="4A814AEA" w:rsidR="00BD6A11" w:rsidRDefault="0044603B" w:rsidP="00BF422B">
            <w:pPr>
              <w:jc w:val="center"/>
            </w:pPr>
            <w:r>
              <w:t>10.1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562374C4" w:rsidR="00BD6A11" w:rsidRDefault="00850F5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608" w:type="pct"/>
          </w:tcPr>
          <w:p w14:paraId="04968D7D" w14:textId="2A96B83C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08" w:type="pct"/>
          </w:tcPr>
          <w:p w14:paraId="1EBEA066" w14:textId="0966A46F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2.9</w:t>
            </w:r>
          </w:p>
        </w:tc>
        <w:tc>
          <w:tcPr>
            <w:tcW w:w="608" w:type="pct"/>
          </w:tcPr>
          <w:p w14:paraId="121C1C72" w14:textId="3F574803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608" w:type="pct"/>
          </w:tcPr>
          <w:p w14:paraId="5B7BF53A" w14:textId="27FE13CF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606" w:type="pct"/>
          </w:tcPr>
          <w:p w14:paraId="3D7B8FEB" w14:textId="53502884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2B5B47D8" w:rsidR="00BD6A11" w:rsidRDefault="00850F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2.5</w:t>
            </w:r>
          </w:p>
        </w:tc>
        <w:tc>
          <w:tcPr>
            <w:tcW w:w="608" w:type="pct"/>
          </w:tcPr>
          <w:p w14:paraId="755F7143" w14:textId="73269FF9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608" w:type="pct"/>
          </w:tcPr>
          <w:p w14:paraId="6988FEF7" w14:textId="48388B92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3.8</w:t>
            </w:r>
          </w:p>
        </w:tc>
        <w:tc>
          <w:tcPr>
            <w:tcW w:w="608" w:type="pct"/>
          </w:tcPr>
          <w:p w14:paraId="47AA2BA9" w14:textId="12726B7E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659DBBE" w14:textId="594ABB06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5D6105F8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7808024B" w:rsidR="00BD6A11" w:rsidRDefault="00850F5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608" w:type="pct"/>
          </w:tcPr>
          <w:p w14:paraId="27F23230" w14:textId="05346748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608" w:type="pct"/>
          </w:tcPr>
          <w:p w14:paraId="117C1A28" w14:textId="3C4F4677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608" w:type="pct"/>
          </w:tcPr>
          <w:p w14:paraId="61042547" w14:textId="065DFAB4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</w:t>
            </w:r>
          </w:p>
        </w:tc>
        <w:tc>
          <w:tcPr>
            <w:tcW w:w="608" w:type="pct"/>
          </w:tcPr>
          <w:p w14:paraId="77171032" w14:textId="4CC6DBFD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606" w:type="pct"/>
          </w:tcPr>
          <w:p w14:paraId="4AD55496" w14:textId="067B6E52" w:rsidR="00BD6A11" w:rsidRDefault="0044603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50DEA7AB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744731C1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78E9FF1C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28891C9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3484EDAB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789DB8A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500C7CAE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1E58A3C5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267055B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05D843F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5183C28D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22B6AAB6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05D4E248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803" w:type="pct"/>
            <w:vAlign w:val="center"/>
          </w:tcPr>
          <w:p w14:paraId="5F015D67" w14:textId="26413DD5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3" w:type="pct"/>
            <w:vAlign w:val="center"/>
          </w:tcPr>
          <w:p w14:paraId="52691122" w14:textId="6D964FEB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  <w:tc>
          <w:tcPr>
            <w:tcW w:w="800" w:type="pct"/>
            <w:vAlign w:val="center"/>
          </w:tcPr>
          <w:p w14:paraId="23C32197" w14:textId="4C9C3672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350B3416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4.1</w:t>
            </w:r>
          </w:p>
        </w:tc>
        <w:tc>
          <w:tcPr>
            <w:tcW w:w="803" w:type="pct"/>
            <w:vAlign w:val="center"/>
          </w:tcPr>
          <w:p w14:paraId="3EE86883" w14:textId="772BBBC2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</w:t>
            </w:r>
          </w:p>
        </w:tc>
        <w:tc>
          <w:tcPr>
            <w:tcW w:w="803" w:type="pct"/>
            <w:vAlign w:val="center"/>
          </w:tcPr>
          <w:p w14:paraId="74FE2E5F" w14:textId="4C4D5B6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0" w:type="pct"/>
            <w:vAlign w:val="center"/>
          </w:tcPr>
          <w:p w14:paraId="5645E8F9" w14:textId="347EF30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1B5FEF7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26.1</w:t>
            </w:r>
          </w:p>
        </w:tc>
        <w:tc>
          <w:tcPr>
            <w:tcW w:w="803" w:type="pct"/>
            <w:vAlign w:val="center"/>
          </w:tcPr>
          <w:p w14:paraId="34160956" w14:textId="5B7980F5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26.5</w:t>
            </w:r>
          </w:p>
        </w:tc>
        <w:tc>
          <w:tcPr>
            <w:tcW w:w="803" w:type="pct"/>
            <w:vAlign w:val="center"/>
          </w:tcPr>
          <w:p w14:paraId="4C70E9F4" w14:textId="2BA10F6E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  <w:tc>
          <w:tcPr>
            <w:tcW w:w="800" w:type="pct"/>
            <w:vAlign w:val="center"/>
          </w:tcPr>
          <w:p w14:paraId="22CC1AF2" w14:textId="130B01D6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5CF62497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865" w:type="pct"/>
            <w:vAlign w:val="center"/>
          </w:tcPr>
          <w:p w14:paraId="4968D433" w14:textId="32182A1D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741" w:type="pct"/>
            <w:vAlign w:val="center"/>
          </w:tcPr>
          <w:p w14:paraId="55A18164" w14:textId="7F1240C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6478FE3C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65" w:type="pct"/>
            <w:vAlign w:val="center"/>
          </w:tcPr>
          <w:p w14:paraId="79389FA4" w14:textId="2D6FE381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4.1</w:t>
            </w:r>
          </w:p>
        </w:tc>
        <w:tc>
          <w:tcPr>
            <w:tcW w:w="741" w:type="pct"/>
            <w:vAlign w:val="center"/>
          </w:tcPr>
          <w:p w14:paraId="0C51483F" w14:textId="372D0F4F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7A4A429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</w:t>
            </w:r>
          </w:p>
        </w:tc>
        <w:tc>
          <w:tcPr>
            <w:tcW w:w="865" w:type="pct"/>
            <w:vAlign w:val="center"/>
          </w:tcPr>
          <w:p w14:paraId="630FBA98" w14:textId="1BF66022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13.9</w:t>
            </w:r>
          </w:p>
        </w:tc>
        <w:tc>
          <w:tcPr>
            <w:tcW w:w="741" w:type="pct"/>
            <w:vAlign w:val="center"/>
          </w:tcPr>
          <w:p w14:paraId="6D764FD4" w14:textId="04B05324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12.9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0BA64356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28.5</w:t>
            </w:r>
          </w:p>
        </w:tc>
        <w:tc>
          <w:tcPr>
            <w:tcW w:w="865" w:type="pct"/>
            <w:vAlign w:val="center"/>
          </w:tcPr>
          <w:p w14:paraId="2B91C84B" w14:textId="3DAE4FDE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28.1</w:t>
            </w:r>
          </w:p>
        </w:tc>
        <w:tc>
          <w:tcPr>
            <w:tcW w:w="741" w:type="pct"/>
            <w:vAlign w:val="center"/>
          </w:tcPr>
          <w:p w14:paraId="12BDA444" w14:textId="2C8C6A98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14E3425B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3" w:type="pct"/>
            <w:vAlign w:val="center"/>
          </w:tcPr>
          <w:p w14:paraId="098543B6" w14:textId="40F88A4D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802" w:type="pct"/>
            <w:vAlign w:val="center"/>
          </w:tcPr>
          <w:p w14:paraId="58835B9B" w14:textId="6250CB8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6365401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3" w:type="pct"/>
            <w:vAlign w:val="center"/>
          </w:tcPr>
          <w:p w14:paraId="2651EE09" w14:textId="52DD8356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  <w:tc>
          <w:tcPr>
            <w:tcW w:w="802" w:type="pct"/>
            <w:vAlign w:val="center"/>
          </w:tcPr>
          <w:p w14:paraId="30259CF9" w14:textId="7AFC3F7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43D949D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</w:t>
            </w:r>
          </w:p>
        </w:tc>
        <w:tc>
          <w:tcPr>
            <w:tcW w:w="803" w:type="pct"/>
            <w:vAlign w:val="center"/>
          </w:tcPr>
          <w:p w14:paraId="35D558C8" w14:textId="74E27FEA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  <w:tc>
          <w:tcPr>
            <w:tcW w:w="802" w:type="pct"/>
            <w:vAlign w:val="center"/>
          </w:tcPr>
          <w:p w14:paraId="54BBBD15" w14:textId="4B41B051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4EF8E4CB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803" w:type="pct"/>
            <w:vAlign w:val="center"/>
          </w:tcPr>
          <w:p w14:paraId="31072268" w14:textId="46ADB9E9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23.3</w:t>
            </w:r>
          </w:p>
        </w:tc>
        <w:tc>
          <w:tcPr>
            <w:tcW w:w="802" w:type="pct"/>
            <w:vAlign w:val="center"/>
          </w:tcPr>
          <w:p w14:paraId="79BFC832" w14:textId="390846D0" w:rsidR="00BD6A11" w:rsidRDefault="001F34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22.2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19A07E78" w14:textId="7D8D6F39" w:rsidR="00FC4D17" w:rsidRDefault="00FC4D17" w:rsidP="00FC4D1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 in relation to 33</w:t>
      </w:r>
      <w:r>
        <w:rPr>
          <w:sz w:val="28"/>
        </w:rPr>
        <w:t>, 34</w:t>
      </w:r>
      <w:r>
        <w:rPr>
          <w:sz w:val="28"/>
        </w:rPr>
        <w:t>, 44.</w:t>
      </w:r>
    </w:p>
    <w:p w14:paraId="17AE6D36" w14:textId="77777777" w:rsidR="00FC4D17" w:rsidRDefault="00FC4D17" w:rsidP="00FC4D17">
      <w:pPr>
        <w:pStyle w:val="ListParagraph"/>
        <w:spacing w:line="600" w:lineRule="auto"/>
        <w:jc w:val="both"/>
        <w:rPr>
          <w:sz w:val="28"/>
        </w:rPr>
      </w:pP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CF82FEC" w:rsidR="00BD6A11" w:rsidRPr="007E3542" w:rsidRDefault="0096165E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96165E">
        <w:drawing>
          <wp:anchor distT="0" distB="0" distL="114300" distR="114300" simplePos="0" relativeHeight="251741696" behindDoc="1" locked="0" layoutInCell="1" allowOverlap="1" wp14:anchorId="5697A717" wp14:editId="68535776">
            <wp:simplePos x="0" y="0"/>
            <wp:positionH relativeFrom="margin">
              <wp:align>right</wp:align>
            </wp:positionH>
            <wp:positionV relativeFrom="paragraph">
              <wp:posOffset>339936</wp:posOffset>
            </wp:positionV>
            <wp:extent cx="6515100" cy="2779395"/>
            <wp:effectExtent l="0" t="0" r="0" b="1905"/>
            <wp:wrapTight wrapText="bothSides">
              <wp:wrapPolygon edited="0">
                <wp:start x="0" y="0"/>
                <wp:lineTo x="0" y="21467"/>
                <wp:lineTo x="21537" y="21467"/>
                <wp:lineTo x="21537" y="0"/>
                <wp:lineTo x="0" y="0"/>
              </wp:wrapPolygon>
            </wp:wrapTight>
            <wp:docPr id="2800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5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7F3C1" w14:textId="13FE2FBE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21B63055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441E1594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197A3A42" w:rsidR="00BD6A11" w:rsidRDefault="009C578B" w:rsidP="00BD6A11">
      <w:pPr>
        <w:tabs>
          <w:tab w:val="left" w:pos="10260"/>
        </w:tabs>
        <w:ind w:firstLine="450"/>
        <w:jc w:val="both"/>
      </w:pPr>
      <w:r w:rsidRPr="009C578B">
        <w:drawing>
          <wp:anchor distT="0" distB="0" distL="114300" distR="114300" simplePos="0" relativeHeight="251745792" behindDoc="1" locked="0" layoutInCell="1" allowOverlap="1" wp14:anchorId="0EF72C04" wp14:editId="0119C33B">
            <wp:simplePos x="0" y="0"/>
            <wp:positionH relativeFrom="margin">
              <wp:align>left</wp:align>
            </wp:positionH>
            <wp:positionV relativeFrom="paragraph">
              <wp:posOffset>145777</wp:posOffset>
            </wp:positionV>
            <wp:extent cx="3196590" cy="2339975"/>
            <wp:effectExtent l="0" t="0" r="3810" b="3175"/>
            <wp:wrapTight wrapText="bothSides">
              <wp:wrapPolygon edited="0">
                <wp:start x="0" y="0"/>
                <wp:lineTo x="0" y="21453"/>
                <wp:lineTo x="21497" y="21453"/>
                <wp:lineTo x="21497" y="0"/>
                <wp:lineTo x="0" y="0"/>
              </wp:wrapPolygon>
            </wp:wrapTight>
            <wp:docPr id="135477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70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18F74FF" w:rsidR="00BD6A11" w:rsidRDefault="009C578B" w:rsidP="00BD6A11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CE6367C" wp14:editId="709E47C3">
                <wp:simplePos x="0" y="0"/>
                <wp:positionH relativeFrom="column">
                  <wp:posOffset>3725636</wp:posOffset>
                </wp:positionH>
                <wp:positionV relativeFrom="paragraph">
                  <wp:posOffset>32748</wp:posOffset>
                </wp:positionV>
                <wp:extent cx="2949575" cy="1066800"/>
                <wp:effectExtent l="1847850" t="0" r="22225" b="19050"/>
                <wp:wrapNone/>
                <wp:docPr id="435170959" name="Callout: Bent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575" cy="1066800"/>
                        </a:xfrm>
                        <a:prstGeom prst="borderCallout2">
                          <a:avLst>
                            <a:gd name="adj1" fmla="val 19770"/>
                            <a:gd name="adj2" fmla="val -583"/>
                            <a:gd name="adj3" fmla="val 18750"/>
                            <a:gd name="adj4" fmla="val -16667"/>
                            <a:gd name="adj5" fmla="val 49996"/>
                            <a:gd name="adj6" fmla="val -6271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98410" w14:textId="77777777" w:rsidR="009C578B" w:rsidRPr="009C578B" w:rsidRDefault="009C578B" w:rsidP="009C578B">
                            <w:pPr>
                              <w:spacing w:line="480" w:lineRule="auto"/>
                              <w:rPr>
                                <w:szCs w:val="22"/>
                              </w:rPr>
                            </w:pPr>
                            <w:r w:rsidRPr="009C578B">
                              <w:rPr>
                                <w:szCs w:val="22"/>
                              </w:rPr>
                              <w:t xml:space="preserve">Note: presence of an accessory nerve branch in relation to 33, 34 </w:t>
                            </w:r>
                            <w:proofErr w:type="gramStart"/>
                            <w:r w:rsidRPr="009C578B">
                              <w:rPr>
                                <w:szCs w:val="22"/>
                              </w:rPr>
                              <w:t>region</w:t>
                            </w:r>
                            <w:proofErr w:type="gramEnd"/>
                            <w:r w:rsidRPr="009C578B">
                              <w:rPr>
                                <w:szCs w:val="22"/>
                              </w:rPr>
                              <w:t xml:space="preserve"> running from lingual aspect is evident.</w:t>
                            </w:r>
                          </w:p>
                          <w:p w14:paraId="3D6EFD97" w14:textId="77777777" w:rsidR="009C578B" w:rsidRPr="009C578B" w:rsidRDefault="009C578B" w:rsidP="009C578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6367C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8" o:spid="_x0000_s1036" type="#_x0000_t48" style="position:absolute;left:0;text-align:left;margin-left:293.35pt;margin-top:2.6pt;width:232.25pt;height:84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" adj="-13546,10799,,,-126,4270" fillcolor="#178ac1 [3204]" strokecolor="#03141c [484]" strokeweight="2pt">
                <v:textbox>
                  <w:txbxContent>
                    <w:p w14:paraId="01C98410" w14:textId="77777777" w:rsidR="009C578B" w:rsidRPr="009C578B" w:rsidRDefault="009C578B" w:rsidP="009C578B">
                      <w:pPr>
                        <w:spacing w:line="480" w:lineRule="auto"/>
                        <w:rPr>
                          <w:szCs w:val="22"/>
                        </w:rPr>
                      </w:pPr>
                      <w:r w:rsidRPr="009C578B">
                        <w:rPr>
                          <w:szCs w:val="22"/>
                        </w:rPr>
                        <w:t xml:space="preserve">Note: presence of an accessory nerve branch in relation to 33, 34 </w:t>
                      </w:r>
                      <w:proofErr w:type="gramStart"/>
                      <w:r w:rsidRPr="009C578B">
                        <w:rPr>
                          <w:szCs w:val="22"/>
                        </w:rPr>
                        <w:t>region</w:t>
                      </w:r>
                      <w:proofErr w:type="gramEnd"/>
                      <w:r w:rsidRPr="009C578B">
                        <w:rPr>
                          <w:szCs w:val="22"/>
                        </w:rPr>
                        <w:t xml:space="preserve"> running from lingual aspect is evident.</w:t>
                      </w:r>
                    </w:p>
                    <w:p w14:paraId="3D6EFD97" w14:textId="77777777" w:rsidR="009C578B" w:rsidRPr="009C578B" w:rsidRDefault="009C578B" w:rsidP="009C578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4046A75D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5567A42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4A87C2A5" w:rsidR="00BD6A11" w:rsidRDefault="0096165E" w:rsidP="00BD6A11">
      <w:pPr>
        <w:tabs>
          <w:tab w:val="left" w:pos="10260"/>
        </w:tabs>
        <w:ind w:firstLine="450"/>
        <w:jc w:val="center"/>
        <w:rPr>
          <w:b/>
        </w:rPr>
      </w:pPr>
      <w:r w:rsidRPr="0096165E">
        <w:rPr>
          <w:b/>
        </w:rPr>
        <w:drawing>
          <wp:anchor distT="0" distB="0" distL="114300" distR="114300" simplePos="0" relativeHeight="251742720" behindDoc="1" locked="0" layoutInCell="1" allowOverlap="1" wp14:anchorId="5F9B6FAB" wp14:editId="554309BC">
            <wp:simplePos x="0" y="0"/>
            <wp:positionH relativeFrom="margin">
              <wp:align>center</wp:align>
            </wp:positionH>
            <wp:positionV relativeFrom="paragraph">
              <wp:posOffset>30692</wp:posOffset>
            </wp:positionV>
            <wp:extent cx="2953162" cy="2838846"/>
            <wp:effectExtent l="0" t="0" r="0" b="0"/>
            <wp:wrapTight wrapText="bothSides">
              <wp:wrapPolygon edited="0">
                <wp:start x="0" y="0"/>
                <wp:lineTo x="0" y="21455"/>
                <wp:lineTo x="21461" y="21455"/>
                <wp:lineTo x="21461" y="0"/>
                <wp:lineTo x="0" y="0"/>
              </wp:wrapPolygon>
            </wp:wrapTight>
            <wp:docPr id="15420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7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AD7CF" w14:textId="37E0EA42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5D409B4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133F12A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8D14834" w14:textId="42DC06E1" w:rsidR="00BD6A11" w:rsidRDefault="00FB4D15" w:rsidP="00BD6A11">
      <w:pPr>
        <w:rPr>
          <w:b/>
        </w:rPr>
      </w:pPr>
      <w:r w:rsidRPr="0096165E">
        <w:rPr>
          <w:b/>
        </w:rPr>
        <w:drawing>
          <wp:anchor distT="0" distB="0" distL="114300" distR="114300" simplePos="0" relativeHeight="251743744" behindDoc="1" locked="0" layoutInCell="1" allowOverlap="1" wp14:anchorId="0BE68508" wp14:editId="0E00BFBB">
            <wp:simplePos x="0" y="0"/>
            <wp:positionH relativeFrom="margin">
              <wp:align>right</wp:align>
            </wp:positionH>
            <wp:positionV relativeFrom="paragraph">
              <wp:posOffset>2368550</wp:posOffset>
            </wp:positionV>
            <wp:extent cx="2719705" cy="2810510"/>
            <wp:effectExtent l="0" t="0" r="4445" b="8890"/>
            <wp:wrapTight wrapText="bothSides">
              <wp:wrapPolygon edited="0">
                <wp:start x="0" y="0"/>
                <wp:lineTo x="0" y="21522"/>
                <wp:lineTo x="21484" y="21522"/>
                <wp:lineTo x="21484" y="0"/>
                <wp:lineTo x="0" y="0"/>
              </wp:wrapPolygon>
            </wp:wrapTight>
            <wp:docPr id="6603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3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4D15">
        <w:rPr>
          <w:b/>
        </w:rPr>
        <w:drawing>
          <wp:anchor distT="0" distB="0" distL="114300" distR="114300" simplePos="0" relativeHeight="251744768" behindDoc="1" locked="0" layoutInCell="1" allowOverlap="1" wp14:anchorId="519F079F" wp14:editId="6B4E040D">
            <wp:simplePos x="0" y="0"/>
            <wp:positionH relativeFrom="column">
              <wp:posOffset>183726</wp:posOffset>
            </wp:positionH>
            <wp:positionV relativeFrom="paragraph">
              <wp:posOffset>2342939</wp:posOffset>
            </wp:positionV>
            <wp:extent cx="2844165" cy="2835910"/>
            <wp:effectExtent l="0" t="0" r="0" b="2540"/>
            <wp:wrapTight wrapText="bothSides">
              <wp:wrapPolygon edited="0">
                <wp:start x="0" y="0"/>
                <wp:lineTo x="0" y="21474"/>
                <wp:lineTo x="21412" y="21474"/>
                <wp:lineTo x="21412" y="0"/>
                <wp:lineTo x="0" y="0"/>
              </wp:wrapPolygon>
            </wp:wrapTight>
            <wp:docPr id="213305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55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11">
        <w:rPr>
          <w:b/>
        </w:rPr>
        <w:br w:type="page"/>
      </w:r>
    </w:p>
    <w:p w14:paraId="275A62FF" w14:textId="77777777" w:rsidR="00850F5B" w:rsidRDefault="00850F5B" w:rsidP="00BD6A11">
      <w:pPr>
        <w:jc w:val="center"/>
        <w:rPr>
          <w:b/>
        </w:rPr>
      </w:pPr>
    </w:p>
    <w:p w14:paraId="7FCBC11D" w14:textId="63E3705C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69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264DA27E" w:rsidR="00BD6A11" w:rsidRDefault="00C352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52A9">
              <w:rPr>
                <w:b/>
              </w:rPr>
              <w:drawing>
                <wp:inline distT="0" distB="0" distL="0" distR="0" wp14:anchorId="0B5F7792" wp14:editId="687ACD91">
                  <wp:extent cx="4486901" cy="2486372"/>
                  <wp:effectExtent l="0" t="0" r="9525" b="9525"/>
                  <wp:docPr id="792317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3175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5005ABE2" w:rsidR="00BD6A11" w:rsidRDefault="007A160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A1601">
              <w:rPr>
                <w:b/>
              </w:rPr>
              <w:drawing>
                <wp:inline distT="0" distB="0" distL="0" distR="0" wp14:anchorId="049FD271" wp14:editId="0258D8F9">
                  <wp:extent cx="5039428" cy="2838846"/>
                  <wp:effectExtent l="0" t="0" r="8890" b="0"/>
                  <wp:docPr id="1558146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469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538C077B" w:rsidR="00BD6A11" w:rsidRDefault="00906ED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D5">
              <w:rPr>
                <w:b/>
              </w:rPr>
              <w:drawing>
                <wp:inline distT="0" distB="0" distL="0" distR="0" wp14:anchorId="3E07CF07" wp14:editId="4C9E151C">
                  <wp:extent cx="5001323" cy="2829320"/>
                  <wp:effectExtent l="0" t="0" r="8890" b="9525"/>
                  <wp:docPr id="728596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5969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3D6C50EC" w:rsidR="00BD6A11" w:rsidRDefault="00906ED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D5">
              <w:rPr>
                <w:b/>
              </w:rPr>
              <w:drawing>
                <wp:inline distT="0" distB="0" distL="0" distR="0" wp14:anchorId="7F693B48" wp14:editId="0314394A">
                  <wp:extent cx="4782217" cy="2591162"/>
                  <wp:effectExtent l="0" t="0" r="0" b="0"/>
                  <wp:docPr id="138237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3733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5DE49B1F" w:rsidR="00BD6A11" w:rsidRDefault="00906ED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D5">
              <w:rPr>
                <w:b/>
              </w:rPr>
              <w:drawing>
                <wp:inline distT="0" distB="0" distL="0" distR="0" wp14:anchorId="261FCE2D" wp14:editId="2D356CFD">
                  <wp:extent cx="4867954" cy="2667372"/>
                  <wp:effectExtent l="0" t="0" r="8890" b="0"/>
                  <wp:docPr id="131464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6444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5D56FE77" w:rsidR="00BD6A11" w:rsidRDefault="00906ED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D5">
              <w:rPr>
                <w:b/>
              </w:rPr>
              <w:drawing>
                <wp:inline distT="0" distB="0" distL="0" distR="0" wp14:anchorId="6D6CF2BF" wp14:editId="07A96939">
                  <wp:extent cx="4791744" cy="2705478"/>
                  <wp:effectExtent l="0" t="0" r="8890" b="0"/>
                  <wp:docPr id="35812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246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23FBF6FF" w:rsidR="00BD6A11" w:rsidRDefault="00906ED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6ED5">
              <w:rPr>
                <w:b/>
              </w:rPr>
              <w:drawing>
                <wp:inline distT="0" distB="0" distL="0" distR="0" wp14:anchorId="143F6A6F" wp14:editId="5FE2D6F9">
                  <wp:extent cx="4429743" cy="2676899"/>
                  <wp:effectExtent l="0" t="0" r="0" b="9525"/>
                  <wp:docPr id="1075352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3529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209B7127" w:rsidR="00BD6A11" w:rsidRDefault="00C129C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29CB">
              <w:rPr>
                <w:b/>
              </w:rPr>
              <w:drawing>
                <wp:inline distT="0" distB="0" distL="0" distR="0" wp14:anchorId="0650A47C" wp14:editId="5EC2EF2E">
                  <wp:extent cx="4982270" cy="2857899"/>
                  <wp:effectExtent l="0" t="0" r="0" b="0"/>
                  <wp:docPr id="95795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956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1F40C9AE" w:rsidR="00BD6A11" w:rsidRDefault="00C129C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29CB">
              <w:rPr>
                <w:b/>
              </w:rPr>
              <w:drawing>
                <wp:inline distT="0" distB="0" distL="0" distR="0" wp14:anchorId="1385E5FD" wp14:editId="12D4E338">
                  <wp:extent cx="4877481" cy="2781688"/>
                  <wp:effectExtent l="0" t="0" r="0" b="0"/>
                  <wp:docPr id="4871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105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667E6BE0" w:rsidR="00BD6A11" w:rsidRDefault="00C129C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29CB">
              <w:rPr>
                <w:b/>
              </w:rPr>
              <w:drawing>
                <wp:inline distT="0" distB="0" distL="0" distR="0" wp14:anchorId="1AFD6078" wp14:editId="056AAB3F">
                  <wp:extent cx="5068007" cy="2781688"/>
                  <wp:effectExtent l="0" t="0" r="0" b="0"/>
                  <wp:docPr id="434359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3599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1D502206" w:rsidR="00BD6A11" w:rsidRDefault="002365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65A9">
              <w:rPr>
                <w:b/>
              </w:rPr>
              <w:drawing>
                <wp:inline distT="0" distB="0" distL="0" distR="0" wp14:anchorId="26360A5A" wp14:editId="0237E28C">
                  <wp:extent cx="4915586" cy="2676899"/>
                  <wp:effectExtent l="0" t="0" r="0" b="9525"/>
                  <wp:docPr id="1201441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4188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6F7D3E39" w:rsidR="00BD6A11" w:rsidRDefault="002365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65A9">
              <w:rPr>
                <w:b/>
              </w:rPr>
              <w:drawing>
                <wp:inline distT="0" distB="0" distL="0" distR="0" wp14:anchorId="32C8F9D5" wp14:editId="63253439">
                  <wp:extent cx="4525006" cy="2591162"/>
                  <wp:effectExtent l="0" t="0" r="0" b="0"/>
                  <wp:docPr id="495130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306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6E58DB11" w:rsidR="00BD6A11" w:rsidRDefault="002365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65A9">
              <w:rPr>
                <w:b/>
              </w:rPr>
              <w:drawing>
                <wp:inline distT="0" distB="0" distL="0" distR="0" wp14:anchorId="61D91635" wp14:editId="6035D2FB">
                  <wp:extent cx="4934639" cy="2705478"/>
                  <wp:effectExtent l="0" t="0" r="0" b="0"/>
                  <wp:docPr id="2078218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1836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191796B6" w:rsidR="00BD6A11" w:rsidRDefault="002365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65A9">
              <w:rPr>
                <w:b/>
              </w:rPr>
              <w:drawing>
                <wp:inline distT="0" distB="0" distL="0" distR="0" wp14:anchorId="38FD8D19" wp14:editId="721ACEC5">
                  <wp:extent cx="5020376" cy="2753109"/>
                  <wp:effectExtent l="0" t="0" r="8890" b="9525"/>
                  <wp:docPr id="232004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0487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130DBE99" w:rsidR="00BD6A11" w:rsidRDefault="00EF2F3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F2F3F">
              <w:rPr>
                <w:b/>
              </w:rPr>
              <w:drawing>
                <wp:inline distT="0" distB="0" distL="0" distR="0" wp14:anchorId="11559C45" wp14:editId="1C58CEBF">
                  <wp:extent cx="5258534" cy="3362794"/>
                  <wp:effectExtent l="0" t="0" r="0" b="9525"/>
                  <wp:docPr id="1510471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714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336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485D2122" w:rsidR="00BD6A11" w:rsidRDefault="00D9794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794A">
              <w:rPr>
                <w:b/>
              </w:rPr>
              <w:drawing>
                <wp:inline distT="0" distB="0" distL="0" distR="0" wp14:anchorId="37CCF572" wp14:editId="4CF0EAB5">
                  <wp:extent cx="5249008" cy="3419952"/>
                  <wp:effectExtent l="0" t="0" r="8890" b="9525"/>
                  <wp:docPr id="42158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58156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64D35C78" w:rsidR="00BD6A11" w:rsidRDefault="00D9794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794A">
              <w:rPr>
                <w:b/>
              </w:rPr>
              <w:drawing>
                <wp:inline distT="0" distB="0" distL="0" distR="0" wp14:anchorId="1B8F5B36" wp14:editId="50D6F767">
                  <wp:extent cx="5016171" cy="3200400"/>
                  <wp:effectExtent l="0" t="0" r="0" b="0"/>
                  <wp:docPr id="203334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3497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537" cy="3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3C172D07" w:rsidR="00BD6A11" w:rsidRDefault="00D9794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794A">
              <w:rPr>
                <w:b/>
              </w:rPr>
              <w:drawing>
                <wp:inline distT="0" distB="0" distL="0" distR="0" wp14:anchorId="602731AB" wp14:editId="5AA95BF0">
                  <wp:extent cx="5115639" cy="3458058"/>
                  <wp:effectExtent l="0" t="0" r="0" b="9525"/>
                  <wp:docPr id="128735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35497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4A223B83" w:rsidR="00BD6A11" w:rsidRDefault="00D9794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794A">
              <w:rPr>
                <w:b/>
              </w:rPr>
              <w:drawing>
                <wp:inline distT="0" distB="0" distL="0" distR="0" wp14:anchorId="1E51DAC5" wp14:editId="45428AA9">
                  <wp:extent cx="5163271" cy="3124636"/>
                  <wp:effectExtent l="0" t="0" r="0" b="0"/>
                  <wp:docPr id="59653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53502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25C3E870" w:rsidR="00BD6A11" w:rsidRDefault="00D9794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794A">
              <w:rPr>
                <w:b/>
              </w:rPr>
              <w:drawing>
                <wp:inline distT="0" distB="0" distL="0" distR="0" wp14:anchorId="67B8D64B" wp14:editId="3901F1A2">
                  <wp:extent cx="5268060" cy="3334215"/>
                  <wp:effectExtent l="0" t="0" r="8890" b="0"/>
                  <wp:docPr id="1018868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86877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3710043F" w:rsidR="00BD6A11" w:rsidRDefault="00D9794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794A">
              <w:rPr>
                <w:b/>
              </w:rPr>
              <w:drawing>
                <wp:inline distT="0" distB="0" distL="0" distR="0" wp14:anchorId="7C7FAADE" wp14:editId="48CAF983">
                  <wp:extent cx="4887007" cy="3286584"/>
                  <wp:effectExtent l="0" t="0" r="0" b="9525"/>
                  <wp:docPr id="188782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2330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5518B83C" w:rsidR="00BD6A11" w:rsidRDefault="00850F5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0F5B">
              <w:rPr>
                <w:b/>
              </w:rPr>
              <w:drawing>
                <wp:inline distT="0" distB="0" distL="0" distR="0" wp14:anchorId="3060AC44" wp14:editId="07BD77B6">
                  <wp:extent cx="5487166" cy="3353268"/>
                  <wp:effectExtent l="0" t="0" r="0" b="0"/>
                  <wp:docPr id="1037792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9205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33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08CD2538" w:rsidR="00BD6A11" w:rsidRDefault="00850F5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0F5B">
              <w:rPr>
                <w:b/>
              </w:rPr>
              <w:drawing>
                <wp:inline distT="0" distB="0" distL="0" distR="0" wp14:anchorId="411991D0" wp14:editId="0CFBA272">
                  <wp:extent cx="5306165" cy="3258005"/>
                  <wp:effectExtent l="0" t="0" r="0" b="0"/>
                  <wp:docPr id="614866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86668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6526051E" w:rsidR="00BD6A11" w:rsidRDefault="002E030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030F">
              <w:rPr>
                <w:b/>
              </w:rPr>
              <w:drawing>
                <wp:inline distT="0" distB="0" distL="0" distR="0" wp14:anchorId="7E9F3220" wp14:editId="3C52FAD9">
                  <wp:extent cx="5792008" cy="3562847"/>
                  <wp:effectExtent l="0" t="0" r="0" b="0"/>
                  <wp:docPr id="35634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34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356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68A05BFE" w:rsidR="00BD6A11" w:rsidRDefault="002E030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030F">
              <w:rPr>
                <w:b/>
              </w:rPr>
              <w:drawing>
                <wp:inline distT="0" distB="0" distL="0" distR="0" wp14:anchorId="6AF61B34" wp14:editId="7E7E845C">
                  <wp:extent cx="6011114" cy="3648584"/>
                  <wp:effectExtent l="0" t="0" r="8890" b="9525"/>
                  <wp:docPr id="146377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7037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114" cy="364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093C0F84" w:rsidR="00BD6A11" w:rsidRDefault="002E030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030F">
              <w:rPr>
                <w:b/>
              </w:rPr>
              <w:drawing>
                <wp:inline distT="0" distB="0" distL="0" distR="0" wp14:anchorId="602BF4A5" wp14:editId="115558E7">
                  <wp:extent cx="5553850" cy="3600953"/>
                  <wp:effectExtent l="0" t="0" r="0" b="0"/>
                  <wp:docPr id="1331661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66121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67F4CD6F" w:rsidR="00BD6A11" w:rsidRDefault="002E030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030F">
              <w:rPr>
                <w:b/>
              </w:rPr>
              <w:drawing>
                <wp:inline distT="0" distB="0" distL="0" distR="0" wp14:anchorId="3579F9BC" wp14:editId="236E760B">
                  <wp:extent cx="5620534" cy="3505689"/>
                  <wp:effectExtent l="0" t="0" r="0" b="0"/>
                  <wp:docPr id="2051975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97501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350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56D035F2" w:rsidR="00BD6A11" w:rsidRDefault="002E030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030F">
              <w:rPr>
                <w:b/>
              </w:rPr>
              <w:drawing>
                <wp:inline distT="0" distB="0" distL="0" distR="0" wp14:anchorId="0CB26B7F" wp14:editId="33D28DCD">
                  <wp:extent cx="5182323" cy="3019846"/>
                  <wp:effectExtent l="0" t="0" r="0" b="9525"/>
                  <wp:docPr id="1215183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8397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8"/>
      <w:footerReference w:type="default" r:id="rId4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F59497" w14:textId="77777777" w:rsidR="005D4E2C" w:rsidRDefault="005D4E2C">
      <w:r>
        <w:separator/>
      </w:r>
    </w:p>
  </w:endnote>
  <w:endnote w:type="continuationSeparator" w:id="0">
    <w:p w14:paraId="2D5D7DBA" w14:textId="77777777" w:rsidR="005D4E2C" w:rsidRDefault="005D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9C110" w14:textId="77777777" w:rsidR="005D4E2C" w:rsidRDefault="005D4E2C">
      <w:r>
        <w:separator/>
      </w:r>
    </w:p>
  </w:footnote>
  <w:footnote w:type="continuationSeparator" w:id="0">
    <w:p w14:paraId="48E9B642" w14:textId="77777777" w:rsidR="005D4E2C" w:rsidRDefault="005D4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28F8"/>
    <w:multiLevelType w:val="hybridMultilevel"/>
    <w:tmpl w:val="E8A20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7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8"/>
  </w:num>
  <w:num w:numId="9" w16cid:durableId="332531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341D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65A9"/>
    <w:rsid w:val="00237BF6"/>
    <w:rsid w:val="00240ACE"/>
    <w:rsid w:val="00250CA9"/>
    <w:rsid w:val="00251B35"/>
    <w:rsid w:val="00251FCD"/>
    <w:rsid w:val="00252EBF"/>
    <w:rsid w:val="00252FC0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030F"/>
    <w:rsid w:val="002E3EDC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6A6C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603B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625C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4E2C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4805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3BAF"/>
    <w:rsid w:val="00775355"/>
    <w:rsid w:val="007765FC"/>
    <w:rsid w:val="00782565"/>
    <w:rsid w:val="00785EF6"/>
    <w:rsid w:val="00786C53"/>
    <w:rsid w:val="00796281"/>
    <w:rsid w:val="007A160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50F5B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06ED5"/>
    <w:rsid w:val="00911927"/>
    <w:rsid w:val="00916CC1"/>
    <w:rsid w:val="00925CAA"/>
    <w:rsid w:val="009302AD"/>
    <w:rsid w:val="009316E8"/>
    <w:rsid w:val="0093292F"/>
    <w:rsid w:val="00935A4B"/>
    <w:rsid w:val="009501E4"/>
    <w:rsid w:val="00950F42"/>
    <w:rsid w:val="00951419"/>
    <w:rsid w:val="009525C4"/>
    <w:rsid w:val="00953CB3"/>
    <w:rsid w:val="00956FD3"/>
    <w:rsid w:val="00957114"/>
    <w:rsid w:val="0096165E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578B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129CB"/>
    <w:rsid w:val="00C25407"/>
    <w:rsid w:val="00C352A9"/>
    <w:rsid w:val="00C3734D"/>
    <w:rsid w:val="00C41271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C3CC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1111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9794A"/>
    <w:rsid w:val="00DA0593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433CC"/>
    <w:rsid w:val="00E50A29"/>
    <w:rsid w:val="00E51191"/>
    <w:rsid w:val="00E55666"/>
    <w:rsid w:val="00E62678"/>
    <w:rsid w:val="00E823AD"/>
    <w:rsid w:val="00E84810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EF2F3F"/>
    <w:rsid w:val="00F0441F"/>
    <w:rsid w:val="00F11431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B4D15"/>
    <w:rsid w:val="00FC4D17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80</TotalTime>
  <Pages>20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2024-03-04T16:43:00Z</cp:lastPrinted>
  <dcterms:created xsi:type="dcterms:W3CDTF">2024-07-04T15:00:00Z</dcterms:created>
  <dcterms:modified xsi:type="dcterms:W3CDTF">2024-07-04T16:19:00Z</dcterms:modified>
</cp:coreProperties>
</file>