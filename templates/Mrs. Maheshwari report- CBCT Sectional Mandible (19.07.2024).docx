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36CFCB9F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D532FF">
              <w:rPr>
                <w:sz w:val="28"/>
              </w:rPr>
              <w:t xml:space="preserve">s. </w:t>
            </w:r>
            <w:r w:rsidR="00142238">
              <w:rPr>
                <w:sz w:val="28"/>
              </w:rPr>
              <w:t>Maheshwari</w:t>
            </w:r>
          </w:p>
        </w:tc>
        <w:tc>
          <w:tcPr>
            <w:tcW w:w="2471" w:type="pct"/>
          </w:tcPr>
          <w:p w14:paraId="112E52C6" w14:textId="58CBC32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D5BA0">
              <w:rPr>
                <w:sz w:val="28"/>
              </w:rPr>
              <w:t>1</w:t>
            </w:r>
            <w:r w:rsidR="00142238">
              <w:rPr>
                <w:sz w:val="28"/>
              </w:rPr>
              <w:t>9</w:t>
            </w:r>
            <w:r w:rsidR="00D532FF">
              <w:rPr>
                <w:sz w:val="28"/>
              </w:rPr>
              <w:t>.07.</w:t>
            </w:r>
            <w:r w:rsidR="00403498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736228F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42238">
              <w:rPr>
                <w:sz w:val="28"/>
              </w:rPr>
              <w:t>40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532FF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780C3E99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142238">
              <w:rPr>
                <w:sz w:val="28"/>
              </w:rPr>
              <w:t>Lakshmi</w:t>
            </w:r>
          </w:p>
        </w:tc>
        <w:tc>
          <w:tcPr>
            <w:tcW w:w="2471" w:type="pct"/>
          </w:tcPr>
          <w:p w14:paraId="7219DEB7" w14:textId="4471D70F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</w:t>
            </w:r>
            <w:r w:rsidR="00403498">
              <w:rPr>
                <w:noProof/>
                <w:sz w:val="28"/>
              </w:rPr>
              <w:t xml:space="preserve"> </w:t>
            </w:r>
            <w:r w:rsidR="00D532FF">
              <w:rPr>
                <w:noProof/>
                <w:sz w:val="28"/>
              </w:rPr>
              <w:t>46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BB732E4" w14:textId="495EEAA2" w:rsidR="00E10DF7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4</w:t>
      </w:r>
      <w:r w:rsidR="00185454">
        <w:rPr>
          <w:sz w:val="28"/>
        </w:rPr>
        <w:t>6</w:t>
      </w:r>
      <w:r>
        <w:rPr>
          <w:sz w:val="28"/>
        </w:rPr>
        <w:t>, hyperdense restorative material involving the crown</w:t>
      </w:r>
      <w:r w:rsidR="00B50AC1">
        <w:rPr>
          <w:sz w:val="28"/>
        </w:rPr>
        <w:t xml:space="preserve"> and pulp chamber</w:t>
      </w:r>
      <w:r>
        <w:rPr>
          <w:sz w:val="28"/>
        </w:rPr>
        <w:t xml:space="preserve"> is evident. </w:t>
      </w:r>
    </w:p>
    <w:p w14:paraId="28AD49C3" w14:textId="2EFEADCB" w:rsidR="001A49EF" w:rsidRDefault="00E10DF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the distal root of 46, presence of a diffuse </w:t>
      </w:r>
      <w:r w:rsidR="00272C1D">
        <w:rPr>
          <w:sz w:val="28"/>
        </w:rPr>
        <w:t xml:space="preserve">hypodense line of discontinuity running from the furcation region to the </w:t>
      </w:r>
      <w:r w:rsidR="00B50AC1">
        <w:rPr>
          <w:sz w:val="28"/>
        </w:rPr>
        <w:t>distal pulp canal</w:t>
      </w:r>
      <w:r w:rsidR="004323F2">
        <w:rPr>
          <w:sz w:val="28"/>
        </w:rPr>
        <w:t xml:space="preserve"> at the level of 4.62 mm from the alveolar ridge</w:t>
      </w:r>
      <w:r w:rsidR="00B50AC1">
        <w:rPr>
          <w:sz w:val="28"/>
        </w:rPr>
        <w:t xml:space="preserve">. </w:t>
      </w:r>
      <w:r w:rsidR="00E4063A">
        <w:rPr>
          <w:sz w:val="28"/>
        </w:rPr>
        <w:t xml:space="preserve">Additionally, </w:t>
      </w:r>
      <w:r w:rsidR="001A49EF">
        <w:rPr>
          <w:sz w:val="28"/>
        </w:rPr>
        <w:t>presence of another hypodense fracture line at the apical third of the distal root</w:t>
      </w:r>
    </w:p>
    <w:p w14:paraId="31745098" w14:textId="548C628B" w:rsidR="00E034C4" w:rsidRDefault="00E4063A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presence of a diffuse hypodensity involving the furcation region is evident.</w:t>
      </w:r>
    </w:p>
    <w:p w14:paraId="3B4F9B32" w14:textId="06B8DE37" w:rsidR="00BC5368" w:rsidRDefault="00BC5368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bone in relation to 46</w:t>
      </w:r>
      <w:r w:rsidR="00B50AC1">
        <w:rPr>
          <w:sz w:val="28"/>
        </w:rPr>
        <w:t xml:space="preserve"> </w:t>
      </w:r>
      <w:r>
        <w:rPr>
          <w:sz w:val="28"/>
        </w:rPr>
        <w:t>is present with normal trabecular pattern.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7E3E76D7" w:rsidR="00074505" w:rsidRDefault="003F66B4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distal root: 46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211B4924" w:rsidR="00953CB3" w:rsidRDefault="00953CB3"/>
    <w:p w14:paraId="74918168" w14:textId="342EA6AF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64410A4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FEE4EF5" w:rsidR="00205903" w:rsidRPr="004A346F" w:rsidRDefault="004A346F" w:rsidP="004A346F">
      <w:pPr>
        <w:tabs>
          <w:tab w:val="left" w:pos="10260"/>
        </w:tabs>
        <w:ind w:firstLine="450"/>
        <w:jc w:val="center"/>
        <w:rPr>
          <w:b/>
          <w:bCs/>
        </w:rPr>
      </w:pPr>
      <w:r w:rsidRPr="004A346F">
        <w:rPr>
          <w:b/>
          <w:bCs/>
        </w:rPr>
        <w:t>RECONSTRUCTED PANORAMIC VIEW</w:t>
      </w:r>
    </w:p>
    <w:p w14:paraId="4410154F" w14:textId="6D5688BB" w:rsidR="00205903" w:rsidRPr="004A346F" w:rsidRDefault="0060018C" w:rsidP="004A346F">
      <w:pPr>
        <w:tabs>
          <w:tab w:val="left" w:pos="10260"/>
        </w:tabs>
        <w:ind w:firstLine="450"/>
        <w:jc w:val="center"/>
        <w:rPr>
          <w:b/>
          <w:bCs/>
        </w:rPr>
      </w:pPr>
      <w:r w:rsidRPr="0060018C">
        <w:drawing>
          <wp:anchor distT="0" distB="0" distL="114300" distR="114300" simplePos="0" relativeHeight="251762176" behindDoc="1" locked="0" layoutInCell="1" allowOverlap="1" wp14:anchorId="679E27C9" wp14:editId="0257CCED">
            <wp:simplePos x="0" y="0"/>
            <wp:positionH relativeFrom="margin">
              <wp:align>center</wp:align>
            </wp:positionH>
            <wp:positionV relativeFrom="paragraph">
              <wp:posOffset>97155</wp:posOffset>
            </wp:positionV>
            <wp:extent cx="3067050" cy="2701925"/>
            <wp:effectExtent l="0" t="0" r="0" b="3175"/>
            <wp:wrapTight wrapText="bothSides">
              <wp:wrapPolygon edited="0">
                <wp:start x="0" y="0"/>
                <wp:lineTo x="0" y="21473"/>
                <wp:lineTo x="21466" y="21473"/>
                <wp:lineTo x="21466" y="0"/>
                <wp:lineTo x="0" y="0"/>
              </wp:wrapPolygon>
            </wp:wrapTight>
            <wp:docPr id="52341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3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A0F02" w14:textId="6C4A2B4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313C31FD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21A5DF57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115403CF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F2DF200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6D5921F1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4FABE6D3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2F710EC0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1A3E168F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28ABC99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3585B60E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76C88484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09159A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F9B96C8" w:rsidR="00412911" w:rsidRDefault="00647AB5" w:rsidP="00412911">
      <w:pPr>
        <w:tabs>
          <w:tab w:val="left" w:pos="10260"/>
        </w:tabs>
        <w:ind w:firstLine="450"/>
        <w:jc w:val="center"/>
        <w:rPr>
          <w:b/>
        </w:rPr>
      </w:pPr>
      <w:r w:rsidRPr="00647AB5">
        <w:rPr>
          <w:b/>
        </w:rPr>
        <w:drawing>
          <wp:anchor distT="0" distB="0" distL="114300" distR="114300" simplePos="0" relativeHeight="251763200" behindDoc="1" locked="0" layoutInCell="1" allowOverlap="1" wp14:anchorId="65B856A5" wp14:editId="4EF450A5">
            <wp:simplePos x="0" y="0"/>
            <wp:positionH relativeFrom="margin">
              <wp:align>center</wp:align>
            </wp:positionH>
            <wp:positionV relativeFrom="paragraph">
              <wp:posOffset>55880</wp:posOffset>
            </wp:positionV>
            <wp:extent cx="3581900" cy="3210373"/>
            <wp:effectExtent l="0" t="0" r="0" b="9525"/>
            <wp:wrapTight wrapText="bothSides">
              <wp:wrapPolygon edited="0">
                <wp:start x="0" y="0"/>
                <wp:lineTo x="0" y="21536"/>
                <wp:lineTo x="21485" y="21536"/>
                <wp:lineTo x="21485" y="0"/>
                <wp:lineTo x="0" y="0"/>
              </wp:wrapPolygon>
            </wp:wrapTight>
            <wp:docPr id="81847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9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27B75744" w:rsidR="0083504C" w:rsidRDefault="0083504C" w:rsidP="00A2470C">
      <w:pPr>
        <w:rPr>
          <w:b/>
        </w:rPr>
      </w:pPr>
    </w:p>
    <w:p w14:paraId="67BD0246" w14:textId="542F5DC2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59BCC786" w:rsidR="0083504C" w:rsidRDefault="0083504C" w:rsidP="00A2470C">
      <w:pPr>
        <w:rPr>
          <w:b/>
        </w:rPr>
      </w:pPr>
    </w:p>
    <w:p w14:paraId="587E5F13" w14:textId="13FE3F5E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49DB1649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132CA9AA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44EB72A6" w14:textId="27FA5809" w:rsidR="003136B6" w:rsidRDefault="003136B6" w:rsidP="00AA4D9E">
      <w:pPr>
        <w:jc w:val="center"/>
        <w:rPr>
          <w:b/>
        </w:rPr>
      </w:pPr>
      <w:r w:rsidRPr="00D21D43">
        <w:rPr>
          <w:b/>
        </w:rPr>
        <w:drawing>
          <wp:anchor distT="0" distB="0" distL="114300" distR="114300" simplePos="0" relativeHeight="251764224" behindDoc="1" locked="0" layoutInCell="1" allowOverlap="1" wp14:anchorId="4F444867" wp14:editId="38D6DA0A">
            <wp:simplePos x="0" y="0"/>
            <wp:positionH relativeFrom="column">
              <wp:posOffset>257175</wp:posOffset>
            </wp:positionH>
            <wp:positionV relativeFrom="paragraph">
              <wp:posOffset>11430</wp:posOffset>
            </wp:positionV>
            <wp:extent cx="5934075" cy="3053215"/>
            <wp:effectExtent l="0" t="0" r="0" b="0"/>
            <wp:wrapTight wrapText="bothSides">
              <wp:wrapPolygon edited="0">
                <wp:start x="0" y="0"/>
                <wp:lineTo x="0" y="21429"/>
                <wp:lineTo x="21496" y="21429"/>
                <wp:lineTo x="21496" y="0"/>
                <wp:lineTo x="0" y="0"/>
              </wp:wrapPolygon>
            </wp:wrapTight>
            <wp:docPr id="10128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5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5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F264B" w14:textId="5F1E4999" w:rsidR="00533E67" w:rsidRDefault="00533E67">
      <w:pPr>
        <w:rPr>
          <w:b/>
        </w:rPr>
      </w:pPr>
    </w:p>
    <w:p w14:paraId="7E84A7F3" w14:textId="4FE40129" w:rsidR="00084093" w:rsidRDefault="00084093" w:rsidP="00672D0C"/>
    <w:p w14:paraId="7787631B" w14:textId="77777777" w:rsidR="003136B6" w:rsidRDefault="003136B6" w:rsidP="00D21D43">
      <w:pPr>
        <w:jc w:val="center"/>
        <w:rPr>
          <w:b/>
        </w:rPr>
      </w:pPr>
    </w:p>
    <w:p w14:paraId="22FA155F" w14:textId="77777777" w:rsidR="003136B6" w:rsidRDefault="003136B6" w:rsidP="00D21D43">
      <w:pPr>
        <w:jc w:val="center"/>
        <w:rPr>
          <w:b/>
        </w:rPr>
      </w:pPr>
    </w:p>
    <w:p w14:paraId="3AE8B6B0" w14:textId="77777777" w:rsidR="003136B6" w:rsidRDefault="003136B6" w:rsidP="00D21D43">
      <w:pPr>
        <w:jc w:val="center"/>
        <w:rPr>
          <w:b/>
        </w:rPr>
      </w:pPr>
    </w:p>
    <w:p w14:paraId="702679BF" w14:textId="6F12AFA1" w:rsidR="00D21D43" w:rsidRDefault="00D21D43" w:rsidP="00D21D43">
      <w:pPr>
        <w:jc w:val="center"/>
        <w:rPr>
          <w:b/>
        </w:rPr>
      </w:pPr>
      <w:r>
        <w:rPr>
          <w:b/>
        </w:rPr>
        <w:t>SAGITTAL</w:t>
      </w:r>
      <w:r>
        <w:rPr>
          <w:b/>
        </w:rPr>
        <w:t xml:space="preserve"> VIEW</w:t>
      </w:r>
    </w:p>
    <w:p w14:paraId="4FB34F26" w14:textId="77C23077" w:rsidR="00D21D43" w:rsidRDefault="003136B6" w:rsidP="00672D0C">
      <w:r w:rsidRPr="003136B6">
        <w:drawing>
          <wp:anchor distT="0" distB="0" distL="114300" distR="114300" simplePos="0" relativeHeight="251765248" behindDoc="1" locked="0" layoutInCell="1" allowOverlap="1" wp14:anchorId="56B034B1" wp14:editId="002269F1">
            <wp:simplePos x="0" y="0"/>
            <wp:positionH relativeFrom="column">
              <wp:posOffset>257175</wp:posOffset>
            </wp:positionH>
            <wp:positionV relativeFrom="paragraph">
              <wp:posOffset>34290</wp:posOffset>
            </wp:positionV>
            <wp:extent cx="5934075" cy="3304806"/>
            <wp:effectExtent l="0" t="0" r="0" b="0"/>
            <wp:wrapTight wrapText="bothSides">
              <wp:wrapPolygon edited="0">
                <wp:start x="0" y="0"/>
                <wp:lineTo x="0" y="21417"/>
                <wp:lineTo x="21496" y="21417"/>
                <wp:lineTo x="21496" y="0"/>
                <wp:lineTo x="0" y="0"/>
              </wp:wrapPolygon>
            </wp:wrapTight>
            <wp:docPr id="171309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98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04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97E7A" w14:textId="405AD5A0" w:rsidR="00D21D43" w:rsidRDefault="00D21D43" w:rsidP="00672D0C"/>
    <w:p w14:paraId="1392E9CC" w14:textId="467860B5" w:rsidR="00672D0C" w:rsidRPr="00672D0C" w:rsidRDefault="001966F8" w:rsidP="00672D0C"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1322E0A4" wp14:editId="08F6C375">
                <wp:simplePos x="0" y="0"/>
                <wp:positionH relativeFrom="column">
                  <wp:posOffset>3417933</wp:posOffset>
                </wp:positionH>
                <wp:positionV relativeFrom="paragraph">
                  <wp:posOffset>1142819</wp:posOffset>
                </wp:positionV>
                <wp:extent cx="283028" cy="174172"/>
                <wp:effectExtent l="57150" t="76200" r="3175" b="111760"/>
                <wp:wrapNone/>
                <wp:docPr id="592918443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17135">
                          <a:off x="0" y="0"/>
                          <a:ext cx="283028" cy="17417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16980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269.15pt;margin-top:90pt;width:22.3pt;height:13.7pt;rotation:9412209fd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" adj="14954" fillcolor="yellow" stroked="f">
                <v:shadow on="t" color="black" opacity="22937f" origin=",.5" offset="0,.63889mm"/>
              </v:shape>
            </w:pict>
          </mc:Fallback>
        </mc:AlternateContent>
      </w:r>
      <w:r w:rsidR="003136B6"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2230F810" wp14:editId="5E27CE18">
                <wp:simplePos x="0" y="0"/>
                <wp:positionH relativeFrom="column">
                  <wp:posOffset>1434102</wp:posOffset>
                </wp:positionH>
                <wp:positionV relativeFrom="paragraph">
                  <wp:posOffset>1087936</wp:posOffset>
                </wp:positionV>
                <wp:extent cx="283028" cy="174172"/>
                <wp:effectExtent l="57150" t="76200" r="3175" b="111760"/>
                <wp:wrapNone/>
                <wp:docPr id="92226140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17135">
                          <a:off x="0" y="0"/>
                          <a:ext cx="283028" cy="17417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67253" id="Arrow: Right 17" o:spid="_x0000_s1026" type="#_x0000_t13" style="position:absolute;margin-left:112.9pt;margin-top:85.65pt;width:22.3pt;height:13.7pt;rotation:9412209fd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" adj="14954" fillcolor="yellow" stroked="f">
                <v:shadow on="t" color="black" opacity="22937f" origin=",.5" offset="0,.63889mm"/>
              </v:shape>
            </w:pict>
          </mc:Fallback>
        </mc:AlternateContent>
      </w:r>
    </w:p>
    <w:p w14:paraId="4900DCD6" w14:textId="77777777" w:rsidR="009B47CE" w:rsidRDefault="009B47CE">
      <w:pPr>
        <w:rPr>
          <w:b/>
          <w:sz w:val="28"/>
        </w:rPr>
      </w:pPr>
      <w:r>
        <w:rPr>
          <w:b/>
          <w:sz w:val="28"/>
        </w:rPr>
        <w:br w:type="page"/>
      </w:r>
    </w:p>
    <w:p w14:paraId="3C894B26" w14:textId="1003D9B7" w:rsidR="009B47CE" w:rsidRDefault="000F7DCC">
      <w:pPr>
        <w:rPr>
          <w:b/>
          <w:sz w:val="28"/>
        </w:rPr>
      </w:pPr>
      <w:r w:rsidRPr="000F7DCC">
        <w:rPr>
          <w:b/>
          <w:sz w:val="28"/>
        </w:rPr>
        <w:lastRenderedPageBreak/>
        <w:drawing>
          <wp:anchor distT="0" distB="0" distL="114300" distR="114300" simplePos="0" relativeHeight="251769344" behindDoc="1" locked="0" layoutInCell="1" allowOverlap="1" wp14:anchorId="4BCF5461" wp14:editId="5672ED64">
            <wp:simplePos x="0" y="0"/>
            <wp:positionH relativeFrom="margin">
              <wp:align>right</wp:align>
            </wp:positionH>
            <wp:positionV relativeFrom="paragraph">
              <wp:posOffset>894926</wp:posOffset>
            </wp:positionV>
            <wp:extent cx="6515100" cy="2519680"/>
            <wp:effectExtent l="0" t="0" r="0" b="0"/>
            <wp:wrapTight wrapText="bothSides">
              <wp:wrapPolygon edited="0">
                <wp:start x="0" y="0"/>
                <wp:lineTo x="0" y="21393"/>
                <wp:lineTo x="21537" y="21393"/>
                <wp:lineTo x="21537" y="0"/>
                <wp:lineTo x="0" y="0"/>
              </wp:wrapPolygon>
            </wp:wrapTight>
            <wp:docPr id="85499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94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761D6" w14:textId="32688C01" w:rsidR="000F7DCC" w:rsidRDefault="000F7DCC" w:rsidP="000F7DCC">
      <w:pPr>
        <w:jc w:val="center"/>
        <w:rPr>
          <w:b/>
        </w:rPr>
      </w:pPr>
    </w:p>
    <w:p w14:paraId="4449FCAF" w14:textId="03825BB8" w:rsidR="000F7DCC" w:rsidRDefault="000F7DCC" w:rsidP="000F7DCC">
      <w:pPr>
        <w:jc w:val="center"/>
        <w:rPr>
          <w:b/>
        </w:rPr>
      </w:pPr>
    </w:p>
    <w:p w14:paraId="3F2768DB" w14:textId="6FCFDED3" w:rsidR="000F7DCC" w:rsidRDefault="000F7DCC" w:rsidP="000F7DCC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6C4A9F3E" wp14:editId="7E46F6A4">
                <wp:simplePos x="0" y="0"/>
                <wp:positionH relativeFrom="column">
                  <wp:posOffset>3472542</wp:posOffset>
                </wp:positionH>
                <wp:positionV relativeFrom="paragraph">
                  <wp:posOffset>2179774</wp:posOffset>
                </wp:positionV>
                <wp:extent cx="283028" cy="174172"/>
                <wp:effectExtent l="57150" t="76200" r="3175" b="111760"/>
                <wp:wrapNone/>
                <wp:docPr id="372471874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17135">
                          <a:off x="0" y="0"/>
                          <a:ext cx="283028" cy="17417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18CFC" id="Arrow: Right 17" o:spid="_x0000_s1026" type="#_x0000_t13" style="position:absolute;margin-left:273.45pt;margin-top:171.65pt;width:22.3pt;height:13.7pt;rotation:9412209fd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" adj="14954" fillcolor="yellow" stroked="f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A47616D" wp14:editId="7A759329">
                <wp:simplePos x="0" y="0"/>
                <wp:positionH relativeFrom="column">
                  <wp:posOffset>3447868</wp:posOffset>
                </wp:positionH>
                <wp:positionV relativeFrom="paragraph">
                  <wp:posOffset>656045</wp:posOffset>
                </wp:positionV>
                <wp:extent cx="283028" cy="174172"/>
                <wp:effectExtent l="57150" t="76200" r="3175" b="111760"/>
                <wp:wrapNone/>
                <wp:docPr id="1492119559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17135">
                          <a:off x="0" y="0"/>
                          <a:ext cx="283028" cy="17417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E1C0A" id="Arrow: Right 17" o:spid="_x0000_s1026" type="#_x0000_t13" style="position:absolute;margin-left:271.5pt;margin-top:51.65pt;width:22.3pt;height:13.7pt;rotation:9412209fd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" adj="14954" fillcolor="yellow" stroked="f">
                <v:shadow on="t" color="black" opacity="22937f" origin=",.5" offset="0,.63889mm"/>
              </v:shape>
            </w:pict>
          </mc:Fallback>
        </mc:AlternateContent>
      </w:r>
      <w:r>
        <w:rPr>
          <w:b/>
        </w:rPr>
        <w:t>SAGITTAL VIEW</w:t>
      </w:r>
    </w:p>
    <w:p w14:paraId="2795F6BD" w14:textId="77777777" w:rsidR="000F7DCC" w:rsidRDefault="000F7DCC">
      <w:pPr>
        <w:rPr>
          <w:b/>
          <w:sz w:val="28"/>
        </w:rPr>
      </w:pPr>
    </w:p>
    <w:p w14:paraId="4D76C49D" w14:textId="07B4A3FC" w:rsidR="000F7DCC" w:rsidRDefault="000F7DCC">
      <w:pPr>
        <w:rPr>
          <w:b/>
          <w:sz w:val="28"/>
        </w:rPr>
      </w:pPr>
    </w:p>
    <w:p w14:paraId="6E223B9E" w14:textId="26D062DB" w:rsidR="000F7DCC" w:rsidRDefault="000F7DCC">
      <w:pPr>
        <w:rPr>
          <w:b/>
          <w:sz w:val="28"/>
        </w:rPr>
      </w:pPr>
    </w:p>
    <w:p w14:paraId="0847C94B" w14:textId="77777777" w:rsidR="009B47CE" w:rsidRDefault="009B47CE">
      <w:pPr>
        <w:rPr>
          <w:b/>
          <w:sz w:val="28"/>
        </w:rPr>
      </w:pPr>
    </w:p>
    <w:p w14:paraId="771A0D6E" w14:textId="7F6E3DF7" w:rsidR="009B47CE" w:rsidRDefault="009B47CE">
      <w:pPr>
        <w:rPr>
          <w:b/>
          <w:sz w:val="28"/>
        </w:rPr>
      </w:pPr>
    </w:p>
    <w:p w14:paraId="23121F80" w14:textId="4124D196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47566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F1E105" w14:textId="77777777" w:rsidR="00A507AB" w:rsidRDefault="00A507AB">
      <w:r>
        <w:separator/>
      </w:r>
    </w:p>
  </w:endnote>
  <w:endnote w:type="continuationSeparator" w:id="0">
    <w:p w14:paraId="72D36836" w14:textId="77777777" w:rsidR="00A507AB" w:rsidRDefault="00A50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B92EB" w14:textId="77777777" w:rsidR="00A507AB" w:rsidRDefault="00A507AB">
      <w:r>
        <w:separator/>
      </w:r>
    </w:p>
  </w:footnote>
  <w:footnote w:type="continuationSeparator" w:id="0">
    <w:p w14:paraId="52DB59F8" w14:textId="77777777" w:rsidR="00A507AB" w:rsidRDefault="00A50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0F7DCC"/>
    <w:rsid w:val="00100799"/>
    <w:rsid w:val="0010514A"/>
    <w:rsid w:val="00112B87"/>
    <w:rsid w:val="00112ED1"/>
    <w:rsid w:val="00113A6F"/>
    <w:rsid w:val="00125E9A"/>
    <w:rsid w:val="0013289A"/>
    <w:rsid w:val="001351ED"/>
    <w:rsid w:val="00142238"/>
    <w:rsid w:val="00143B16"/>
    <w:rsid w:val="00145CAE"/>
    <w:rsid w:val="00160B72"/>
    <w:rsid w:val="00162C2B"/>
    <w:rsid w:val="00170756"/>
    <w:rsid w:val="00183A64"/>
    <w:rsid w:val="00185454"/>
    <w:rsid w:val="001938AA"/>
    <w:rsid w:val="00193949"/>
    <w:rsid w:val="001955E9"/>
    <w:rsid w:val="001966F8"/>
    <w:rsid w:val="001A17BC"/>
    <w:rsid w:val="001A49EF"/>
    <w:rsid w:val="001A65AB"/>
    <w:rsid w:val="001C2B99"/>
    <w:rsid w:val="001C3E2F"/>
    <w:rsid w:val="001D4728"/>
    <w:rsid w:val="001E0398"/>
    <w:rsid w:val="001E2690"/>
    <w:rsid w:val="001E2E8E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4672E"/>
    <w:rsid w:val="00251B35"/>
    <w:rsid w:val="00251FCD"/>
    <w:rsid w:val="00253233"/>
    <w:rsid w:val="00261796"/>
    <w:rsid w:val="00263C09"/>
    <w:rsid w:val="00264805"/>
    <w:rsid w:val="00272B53"/>
    <w:rsid w:val="00272C1D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136B6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3F66B4"/>
    <w:rsid w:val="00403498"/>
    <w:rsid w:val="004060E8"/>
    <w:rsid w:val="0041151D"/>
    <w:rsid w:val="00412911"/>
    <w:rsid w:val="004130D3"/>
    <w:rsid w:val="00413D74"/>
    <w:rsid w:val="00416318"/>
    <w:rsid w:val="00417ED0"/>
    <w:rsid w:val="004323F2"/>
    <w:rsid w:val="004336DB"/>
    <w:rsid w:val="0043622D"/>
    <w:rsid w:val="004408BF"/>
    <w:rsid w:val="004413B9"/>
    <w:rsid w:val="004478A2"/>
    <w:rsid w:val="004556E3"/>
    <w:rsid w:val="004569BD"/>
    <w:rsid w:val="00456B8A"/>
    <w:rsid w:val="00457348"/>
    <w:rsid w:val="00457C9E"/>
    <w:rsid w:val="00460EC5"/>
    <w:rsid w:val="00464F3C"/>
    <w:rsid w:val="004730D8"/>
    <w:rsid w:val="00474DE7"/>
    <w:rsid w:val="00477C96"/>
    <w:rsid w:val="00486629"/>
    <w:rsid w:val="00490C12"/>
    <w:rsid w:val="004960E9"/>
    <w:rsid w:val="00497BED"/>
    <w:rsid w:val="004A346F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55C29"/>
    <w:rsid w:val="0056063E"/>
    <w:rsid w:val="005659D2"/>
    <w:rsid w:val="00565CF2"/>
    <w:rsid w:val="0056640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D5BA0"/>
    <w:rsid w:val="005E17DC"/>
    <w:rsid w:val="005E3BF5"/>
    <w:rsid w:val="005F5AE4"/>
    <w:rsid w:val="0060018C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47AB5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47566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436A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1C6"/>
    <w:rsid w:val="00953CB3"/>
    <w:rsid w:val="00957114"/>
    <w:rsid w:val="00971CA2"/>
    <w:rsid w:val="0097289A"/>
    <w:rsid w:val="009752AE"/>
    <w:rsid w:val="00983AE3"/>
    <w:rsid w:val="00984702"/>
    <w:rsid w:val="009A0EA9"/>
    <w:rsid w:val="009A618F"/>
    <w:rsid w:val="009B47CE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45FE6"/>
    <w:rsid w:val="00A46617"/>
    <w:rsid w:val="00A507AB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AF55AD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50AC1"/>
    <w:rsid w:val="00B62F80"/>
    <w:rsid w:val="00B70876"/>
    <w:rsid w:val="00B7152F"/>
    <w:rsid w:val="00B72F41"/>
    <w:rsid w:val="00B73862"/>
    <w:rsid w:val="00B85D01"/>
    <w:rsid w:val="00B879F0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C5368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2463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1D43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32FF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10DF7"/>
    <w:rsid w:val="00E228D6"/>
    <w:rsid w:val="00E27CD9"/>
    <w:rsid w:val="00E325F1"/>
    <w:rsid w:val="00E35FC9"/>
    <w:rsid w:val="00E36238"/>
    <w:rsid w:val="00E4063A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94EAB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E6905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7DCC"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</TotalTime>
  <Pages>7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2024-02-06T15:27:00Z</cp:lastPrinted>
  <dcterms:created xsi:type="dcterms:W3CDTF">2024-07-19T06:35:00Z</dcterms:created>
  <dcterms:modified xsi:type="dcterms:W3CDTF">2024-07-19T06:39:00Z</dcterms:modified>
</cp:coreProperties>
</file>