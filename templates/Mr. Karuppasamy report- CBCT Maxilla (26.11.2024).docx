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897"/>
        <w:gridCol w:w="5247"/>
      </w:tblGrid>
      <w:tr w:rsidR="001F7F01" w:rsidRPr="004730D8" w14:paraId="392A2775" w14:textId="77777777" w:rsidTr="00A1724F">
        <w:trPr>
          <w:trHeight w:val="536"/>
        </w:trPr>
        <w:tc>
          <w:tcPr>
            <w:tcW w:w="2646" w:type="pct"/>
          </w:tcPr>
          <w:p w14:paraId="4D354F41" w14:textId="75751CB7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CE4E01">
              <w:rPr>
                <w:sz w:val="28"/>
              </w:rPr>
              <w:t>Karuppasamy</w:t>
            </w:r>
          </w:p>
        </w:tc>
        <w:tc>
          <w:tcPr>
            <w:tcW w:w="2354" w:type="pct"/>
          </w:tcPr>
          <w:p w14:paraId="112E52C6" w14:textId="10BFC3FC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63DDC">
              <w:rPr>
                <w:sz w:val="28"/>
              </w:rPr>
              <w:t>26.11.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A1724F">
        <w:trPr>
          <w:trHeight w:val="536"/>
        </w:trPr>
        <w:tc>
          <w:tcPr>
            <w:tcW w:w="2646" w:type="pct"/>
          </w:tcPr>
          <w:p w14:paraId="21388FD1" w14:textId="232185E3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E4E01">
              <w:rPr>
                <w:sz w:val="28"/>
              </w:rPr>
              <w:t>52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354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A1724F">
        <w:trPr>
          <w:trHeight w:val="536"/>
        </w:trPr>
        <w:tc>
          <w:tcPr>
            <w:tcW w:w="2646" w:type="pct"/>
          </w:tcPr>
          <w:p w14:paraId="37131503" w14:textId="0064B210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363DDC">
              <w:rPr>
                <w:sz w:val="28"/>
              </w:rPr>
              <w:t>Dr. Karthik. K</w:t>
            </w:r>
          </w:p>
        </w:tc>
        <w:tc>
          <w:tcPr>
            <w:tcW w:w="2354" w:type="pct"/>
          </w:tcPr>
          <w:p w14:paraId="7219DEB7" w14:textId="756B170C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A1724F">
              <w:rPr>
                <w:noProof/>
                <w:sz w:val="28"/>
              </w:rPr>
              <w:t xml:space="preserve">Assessment of </w:t>
            </w:r>
            <w:r w:rsidR="00311BA7">
              <w:rPr>
                <w:noProof/>
                <w:sz w:val="28"/>
              </w:rPr>
              <w:t>26, 27, 28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18AA191" w14:textId="0F6D2417" w:rsidR="0054604C" w:rsidRDefault="0054604C" w:rsidP="00E04FF5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teeth 26, 27 are present with hyperdense restorative material involving the crown and extending in to the pulp canals upto the apical third of roots.</w:t>
      </w:r>
    </w:p>
    <w:p w14:paraId="600A8183" w14:textId="2ED2B52B" w:rsidR="008B1802" w:rsidRDefault="008B1802" w:rsidP="00E04FF5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Missing tooth: 28.</w:t>
      </w:r>
    </w:p>
    <w:p w14:paraId="2396814B" w14:textId="645CA74A" w:rsidR="009E6CF5" w:rsidRDefault="009E6CF5" w:rsidP="00E04FF5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3680C7A3" w14:textId="3E0ACA9A" w:rsidR="008F74E0" w:rsidRDefault="008F74E0" w:rsidP="00E04FF5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126E1B">
        <w:rPr>
          <w:sz w:val="28"/>
        </w:rPr>
        <w:t>left</w:t>
      </w:r>
      <w:r>
        <w:rPr>
          <w:sz w:val="28"/>
        </w:rPr>
        <w:t xml:space="preserve"> maxillary sinus is present with </w:t>
      </w:r>
      <w:r w:rsidR="00126E1B">
        <w:rPr>
          <w:sz w:val="28"/>
        </w:rPr>
        <w:t xml:space="preserve">antral septae and </w:t>
      </w:r>
      <w:r w:rsidR="002E2F9E">
        <w:rPr>
          <w:sz w:val="28"/>
        </w:rPr>
        <w:t xml:space="preserve">mucosal thickening along the floor and the </w:t>
      </w:r>
      <w:r w:rsidR="00BE407E">
        <w:rPr>
          <w:sz w:val="28"/>
        </w:rPr>
        <w:t>anterior wall of the sinus.</w:t>
      </w:r>
    </w:p>
    <w:p w14:paraId="487313D0" w14:textId="2A6D3A18" w:rsidR="002F0189" w:rsidRDefault="002F0189" w:rsidP="00E04FF5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roots of the posterior teeth in the left side appear </w:t>
      </w:r>
      <w:r w:rsidR="00E8540E">
        <w:rPr>
          <w:sz w:val="28"/>
        </w:rPr>
        <w:t>project anatomically</w:t>
      </w:r>
      <w:r>
        <w:rPr>
          <w:sz w:val="28"/>
        </w:rPr>
        <w:t xml:space="preserve"> into the maxillary sinus</w:t>
      </w:r>
      <w:r w:rsidR="001416D7">
        <w:rPr>
          <w:sz w:val="28"/>
        </w:rPr>
        <w:t xml:space="preserve"> and lie in close apposition to the floor of the sinus.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477A4554" w:rsidR="00953CB3" w:rsidRDefault="008B180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</w:t>
      </w:r>
      <w:r w:rsidR="000C5D21">
        <w:rPr>
          <w:sz w:val="28"/>
        </w:rPr>
        <w:t xml:space="preserve"> maxillary sinusitis.</w:t>
      </w:r>
    </w:p>
    <w:p w14:paraId="5392DDC0" w14:textId="20E95AD5" w:rsidR="008B1802" w:rsidRDefault="008B180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26, 27.</w:t>
      </w:r>
    </w:p>
    <w:p w14:paraId="3AD95291" w14:textId="38C289F9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6C812917" w:rsidR="00205903" w:rsidRDefault="0091697C" w:rsidP="00B923B3">
      <w:pPr>
        <w:tabs>
          <w:tab w:val="left" w:pos="10260"/>
        </w:tabs>
        <w:ind w:firstLine="450"/>
        <w:jc w:val="both"/>
      </w:pPr>
      <w:r w:rsidRPr="00800D6B">
        <w:drawing>
          <wp:anchor distT="0" distB="0" distL="114300" distR="114300" simplePos="0" relativeHeight="251771392" behindDoc="1" locked="0" layoutInCell="1" allowOverlap="1" wp14:anchorId="4779F60C" wp14:editId="47ADA397">
            <wp:simplePos x="0" y="0"/>
            <wp:positionH relativeFrom="column">
              <wp:posOffset>196850</wp:posOffset>
            </wp:positionH>
            <wp:positionV relativeFrom="paragraph">
              <wp:posOffset>1847850</wp:posOffset>
            </wp:positionV>
            <wp:extent cx="6027420" cy="3752850"/>
            <wp:effectExtent l="0" t="0" r="0" b="0"/>
            <wp:wrapTight wrapText="bothSides">
              <wp:wrapPolygon edited="0">
                <wp:start x="0" y="0"/>
                <wp:lineTo x="0" y="21490"/>
                <wp:lineTo x="21504" y="21490"/>
                <wp:lineTo x="21504" y="0"/>
                <wp:lineTo x="0" y="0"/>
              </wp:wrapPolygon>
            </wp:wrapTight>
            <wp:docPr id="134531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5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917BA" w14:textId="228E76F4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169851A7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38B2060B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30870C99" w:rsidR="00B42EBA" w:rsidRDefault="0091697C"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47FB0680" wp14:editId="4890A1BF">
                <wp:simplePos x="0" y="0"/>
                <wp:positionH relativeFrom="margin">
                  <wp:posOffset>1314450</wp:posOffset>
                </wp:positionH>
                <wp:positionV relativeFrom="paragraph">
                  <wp:posOffset>527050</wp:posOffset>
                </wp:positionV>
                <wp:extent cx="3959860" cy="330200"/>
                <wp:effectExtent l="0" t="0" r="21590" b="12700"/>
                <wp:wrapNone/>
                <wp:docPr id="32776898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860" cy="330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244C0" w14:textId="13668100" w:rsidR="0091697C" w:rsidRPr="00D53BA9" w:rsidRDefault="0091697C" w:rsidP="0091697C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 xml:space="preserve">RECONSTRUCTED </w:t>
                            </w:r>
                            <w:r w:rsidR="00E04FF5">
                              <w:rPr>
                                <w:b/>
                                <w:bCs/>
                                <w:lang w:val="en-IN"/>
                              </w:rPr>
                              <w:t xml:space="preserve">PANORAMIC </w:t>
                            </w:r>
                            <w:r w:rsidR="00E04FF5" w:rsidRPr="00D53BA9">
                              <w:rPr>
                                <w:b/>
                                <w:bCs/>
                                <w:lang w:val="en-I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B0680" id="Text Box 19" o:spid="_x0000_s1035" type="#_x0000_t202" style="position:absolute;margin-left:103.5pt;margin-top:41.5pt;width:311.8pt;height:26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" fillcolor="white [3201]" strokecolor="#9cc [3205]" strokeweight="2pt">
                <v:textbox>
                  <w:txbxContent>
                    <w:p w14:paraId="321244C0" w14:textId="13668100" w:rsidR="0091697C" w:rsidRPr="00D53BA9" w:rsidRDefault="0091697C" w:rsidP="0091697C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 xml:space="preserve">RECONSTRUCTED </w:t>
                      </w:r>
                      <w:r w:rsidR="00E04FF5">
                        <w:rPr>
                          <w:b/>
                          <w:bCs/>
                          <w:lang w:val="en-IN"/>
                        </w:rPr>
                        <w:t xml:space="preserve">PANORAMIC </w:t>
                      </w:r>
                      <w:r w:rsidR="00E04FF5" w:rsidRPr="00D53BA9">
                        <w:rPr>
                          <w:b/>
                          <w:bCs/>
                          <w:lang w:val="en-IN"/>
                        </w:rPr>
                        <w:t>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2EBA">
        <w:br w:type="page"/>
      </w:r>
    </w:p>
    <w:p w14:paraId="29E7F9E2" w14:textId="77777777" w:rsid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</w:p>
    <w:p w14:paraId="49D454A1" w14:textId="1DF5167A" w:rsidR="00800D6B" w:rsidRPr="00B73C86" w:rsidRDefault="00800D6B" w:rsidP="00800D6B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Left</w:t>
      </w:r>
      <w:r w:rsidRPr="00B73C86">
        <w:rPr>
          <w:b/>
          <w:bCs/>
          <w:sz w:val="32"/>
          <w:szCs w:val="32"/>
        </w:rPr>
        <w:t xml:space="preserve"> maxillary sinus</w:t>
      </w:r>
    </w:p>
    <w:p w14:paraId="12D54FDA" w14:textId="7FC0DC0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2140CE84" w:rsidR="00205903" w:rsidRDefault="00023C66" w:rsidP="00B923B3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1" locked="0" layoutInCell="1" allowOverlap="1" wp14:anchorId="337E315F" wp14:editId="6A11848C">
                <wp:simplePos x="0" y="0"/>
                <wp:positionH relativeFrom="column">
                  <wp:posOffset>1123950</wp:posOffset>
                </wp:positionH>
                <wp:positionV relativeFrom="paragraph">
                  <wp:posOffset>942340</wp:posOffset>
                </wp:positionV>
                <wp:extent cx="676275" cy="285750"/>
                <wp:effectExtent l="0" t="19050" r="47625" b="34290"/>
                <wp:wrapSquare wrapText="bothSides"/>
                <wp:docPr id="5311945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725C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88.5pt;margin-top:74.2pt;width:53.25pt;height:22.5pt;z-index:-251551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AvYAIAABgFAAAOAAAAZHJzL2Uyb0RvYy54bWysVFFP2zAQfp+0/2D5fSStKGU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" adj="17037" fillcolor="#178ac1 [3204]" strokecolor="#03141c [484]" strokeweight="2pt">
                <w10:wrap type="square"/>
              </v:shape>
            </w:pict>
          </mc:Fallback>
        </mc:AlternateContent>
      </w:r>
    </w:p>
    <w:p w14:paraId="6D80585A" w14:textId="79D5FC66" w:rsidR="00205903" w:rsidRDefault="00023C66" w:rsidP="00B923B3">
      <w:pPr>
        <w:tabs>
          <w:tab w:val="left" w:pos="10260"/>
        </w:tabs>
        <w:ind w:firstLine="450"/>
        <w:jc w:val="both"/>
      </w:pPr>
      <w:r w:rsidRPr="00023C66">
        <w:drawing>
          <wp:anchor distT="0" distB="0" distL="114300" distR="114300" simplePos="0" relativeHeight="251764224" behindDoc="1" locked="0" layoutInCell="1" allowOverlap="1" wp14:anchorId="40C086C2" wp14:editId="70AD5D67">
            <wp:simplePos x="0" y="0"/>
            <wp:positionH relativeFrom="column">
              <wp:posOffset>87630</wp:posOffset>
            </wp:positionH>
            <wp:positionV relativeFrom="paragraph">
              <wp:posOffset>46990</wp:posOffset>
            </wp:positionV>
            <wp:extent cx="6515100" cy="4493895"/>
            <wp:effectExtent l="0" t="0" r="0" b="1905"/>
            <wp:wrapTight wrapText="bothSides">
              <wp:wrapPolygon edited="0">
                <wp:start x="0" y="0"/>
                <wp:lineTo x="0" y="21518"/>
                <wp:lineTo x="21537" y="21518"/>
                <wp:lineTo x="21537" y="0"/>
                <wp:lineTo x="0" y="0"/>
              </wp:wrapPolygon>
            </wp:wrapTight>
            <wp:docPr id="13289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2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A5C18" w14:textId="6CAC7403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61DE2C09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1C85FB93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0C872FAB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27B905B9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54DCCA6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0F577B2B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13E13C62" w:rsidR="00205903" w:rsidRDefault="00D53BA9" w:rsidP="00B923B3">
      <w:pPr>
        <w:tabs>
          <w:tab w:val="left" w:pos="10260"/>
        </w:tabs>
        <w:ind w:firstLine="45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0B7CB47" wp14:editId="5146AEF1">
                <wp:simplePos x="0" y="0"/>
                <wp:positionH relativeFrom="column">
                  <wp:posOffset>2183130</wp:posOffset>
                </wp:positionH>
                <wp:positionV relativeFrom="paragraph">
                  <wp:posOffset>140970</wp:posOffset>
                </wp:positionV>
                <wp:extent cx="2423160" cy="350520"/>
                <wp:effectExtent l="0" t="0" r="15240" b="11430"/>
                <wp:wrapNone/>
                <wp:docPr id="163995984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350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FD726" w14:textId="199CD70D" w:rsidR="00D53BA9" w:rsidRPr="00D53BA9" w:rsidRDefault="00D53BA9" w:rsidP="00D53BA9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D53BA9">
                              <w:rPr>
                                <w:b/>
                                <w:bCs/>
                                <w:lang w:val="en-IN"/>
                              </w:rPr>
                              <w:t>CROSS SECTIONAL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7CB47" id="_x0000_s1036" type="#_x0000_t202" style="position:absolute;left:0;text-align:left;margin-left:171.9pt;margin-top:11.1pt;width:190.8pt;height:27.6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" fillcolor="white [3201]" strokecolor="#9cc [3205]" strokeweight="2pt">
                <v:textbox>
                  <w:txbxContent>
                    <w:p w14:paraId="087FD726" w14:textId="199CD70D" w:rsidR="00D53BA9" w:rsidRPr="00D53BA9" w:rsidRDefault="00D53BA9" w:rsidP="00D53BA9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D53BA9">
                        <w:rPr>
                          <w:b/>
                          <w:bCs/>
                          <w:lang w:val="en-IN"/>
                        </w:rPr>
                        <w:t>CROSS SECTIONAL VIEW</w:t>
                      </w:r>
                    </w:p>
                  </w:txbxContent>
                </v:textbox>
              </v:shape>
            </w:pict>
          </mc:Fallback>
        </mc:AlternateContent>
      </w:r>
      <w:r w:rsidR="00794E60" w:rsidRPr="00794E60">
        <w:drawing>
          <wp:anchor distT="0" distB="0" distL="114300" distR="114300" simplePos="0" relativeHeight="251766272" behindDoc="1" locked="0" layoutInCell="1" allowOverlap="1" wp14:anchorId="1F58762E" wp14:editId="0DD63251">
            <wp:simplePos x="0" y="0"/>
            <wp:positionH relativeFrom="column">
              <wp:posOffset>163830</wp:posOffset>
            </wp:positionH>
            <wp:positionV relativeFrom="paragraph">
              <wp:posOffset>502920</wp:posOffset>
            </wp:positionV>
            <wp:extent cx="6515100" cy="3318510"/>
            <wp:effectExtent l="0" t="0" r="0" b="7620"/>
            <wp:wrapTight wrapText="bothSides">
              <wp:wrapPolygon edited="0">
                <wp:start x="0" y="0"/>
                <wp:lineTo x="0" y="21520"/>
                <wp:lineTo x="21516" y="21520"/>
                <wp:lineTo x="21516" y="0"/>
                <wp:lineTo x="0" y="0"/>
              </wp:wrapPolygon>
            </wp:wrapTight>
            <wp:docPr id="15035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8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80449" w14:textId="565E1E04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5517D5F" w:rsidR="00205903" w:rsidRDefault="00D53BA9" w:rsidP="00B923B3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D657338" wp14:editId="2B5235A9">
                <wp:simplePos x="0" y="0"/>
                <wp:positionH relativeFrom="margin">
                  <wp:posOffset>2038350</wp:posOffset>
                </wp:positionH>
                <wp:positionV relativeFrom="paragraph">
                  <wp:posOffset>3557905</wp:posOffset>
                </wp:positionV>
                <wp:extent cx="2423160" cy="350520"/>
                <wp:effectExtent l="0" t="0" r="15240" b="11430"/>
                <wp:wrapNone/>
                <wp:docPr id="138376908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350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22F1E" w14:textId="7CF75B24" w:rsidR="00D53BA9" w:rsidRPr="00D53BA9" w:rsidRDefault="0091697C" w:rsidP="00D53BA9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SAGITTA</w:t>
                            </w:r>
                            <w:r w:rsidR="00D53BA9" w:rsidRPr="00D53BA9">
                              <w:rPr>
                                <w:b/>
                                <w:bCs/>
                                <w:lang w:val="en-IN"/>
                              </w:rPr>
                              <w:t>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7338" id="_x0000_s1037" type="#_x0000_t202" style="position:absolute;left:0;text-align:left;margin-left:160.5pt;margin-top:280.15pt;width:190.8pt;height:27.6pt;z-index:251770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" fillcolor="white [3201]" strokecolor="#9cc [3205]" strokeweight="2pt">
                <v:textbox>
                  <w:txbxContent>
                    <w:p w14:paraId="1FB22F1E" w14:textId="7CF75B24" w:rsidR="00D53BA9" w:rsidRPr="00D53BA9" w:rsidRDefault="0091697C" w:rsidP="00D53BA9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SAGITTA</w:t>
                      </w:r>
                      <w:r w:rsidR="00D53BA9" w:rsidRPr="00D53BA9">
                        <w:rPr>
                          <w:b/>
                          <w:bCs/>
                          <w:lang w:val="en-IN"/>
                        </w:rPr>
                        <w:t>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01F376" w14:textId="15DA5DE9" w:rsidR="00412911" w:rsidRDefault="00412911" w:rsidP="00B923B3">
      <w:pPr>
        <w:tabs>
          <w:tab w:val="left" w:pos="10260"/>
        </w:tabs>
        <w:ind w:firstLine="450"/>
        <w:jc w:val="both"/>
      </w:pPr>
    </w:p>
    <w:p w14:paraId="09655DCB" w14:textId="4E3702E6" w:rsidR="00D53BA9" w:rsidRDefault="00D53BA9" w:rsidP="00D53BA9">
      <w:pPr>
        <w:tabs>
          <w:tab w:val="left" w:pos="10260"/>
        </w:tabs>
        <w:rPr>
          <w:b/>
        </w:rPr>
      </w:pPr>
      <w:r w:rsidRPr="00D53BA9">
        <w:rPr>
          <w:b/>
        </w:rPr>
        <w:drawing>
          <wp:anchor distT="0" distB="0" distL="114300" distR="114300" simplePos="0" relativeHeight="251767296" behindDoc="1" locked="0" layoutInCell="1" allowOverlap="1" wp14:anchorId="4B3F03B6" wp14:editId="0FF9CB43">
            <wp:simplePos x="0" y="0"/>
            <wp:positionH relativeFrom="margin">
              <wp:posOffset>430530</wp:posOffset>
            </wp:positionH>
            <wp:positionV relativeFrom="paragraph">
              <wp:posOffset>55245</wp:posOffset>
            </wp:positionV>
            <wp:extent cx="5836920" cy="3400425"/>
            <wp:effectExtent l="0" t="0" r="0" b="9525"/>
            <wp:wrapTight wrapText="bothSides">
              <wp:wrapPolygon edited="0">
                <wp:start x="0" y="0"/>
                <wp:lineTo x="0" y="21539"/>
                <wp:lineTo x="21501" y="21539"/>
                <wp:lineTo x="21501" y="0"/>
                <wp:lineTo x="0" y="0"/>
              </wp:wrapPolygon>
            </wp:wrapTight>
            <wp:docPr id="17691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4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7BC2C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2BB6A77B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5D3020E1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78305E99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7EDD592F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576D61F4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1912EB6A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31A9FB16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1710E3C5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301BB781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7F064D07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5B21FEC5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6DFC1F7E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4BBD2DEA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4EB09AE1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77EB3409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263CC381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17E06407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7F9A2975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14BBAAB5" w14:textId="77777777" w:rsidR="00D53BA9" w:rsidRDefault="00D53BA9" w:rsidP="00D53BA9">
      <w:pPr>
        <w:tabs>
          <w:tab w:val="left" w:pos="10260"/>
        </w:tabs>
        <w:rPr>
          <w:b/>
        </w:rPr>
      </w:pPr>
    </w:p>
    <w:p w14:paraId="23121F80" w14:textId="58356DA1" w:rsidR="00565CF2" w:rsidRPr="00565CF2" w:rsidRDefault="00565CF2" w:rsidP="00D53BA9">
      <w:pPr>
        <w:tabs>
          <w:tab w:val="left" w:pos="10260"/>
        </w:tabs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881AF2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D6A1EF" w14:textId="77777777" w:rsidR="006508F8" w:rsidRDefault="006508F8">
      <w:r>
        <w:separator/>
      </w:r>
    </w:p>
  </w:endnote>
  <w:endnote w:type="continuationSeparator" w:id="0">
    <w:p w14:paraId="4477E436" w14:textId="77777777" w:rsidR="006508F8" w:rsidRDefault="00650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26522F" w14:textId="77777777" w:rsidR="006508F8" w:rsidRDefault="006508F8">
      <w:r>
        <w:separator/>
      </w:r>
    </w:p>
  </w:footnote>
  <w:footnote w:type="continuationSeparator" w:id="0">
    <w:p w14:paraId="3D88D12E" w14:textId="77777777" w:rsidR="006508F8" w:rsidRDefault="00650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3C66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26E1B"/>
    <w:rsid w:val="0013289A"/>
    <w:rsid w:val="001351ED"/>
    <w:rsid w:val="00136BD2"/>
    <w:rsid w:val="00140997"/>
    <w:rsid w:val="001416D7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1E86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2F9E"/>
    <w:rsid w:val="002F0189"/>
    <w:rsid w:val="002F2F31"/>
    <w:rsid w:val="00311BA7"/>
    <w:rsid w:val="00321111"/>
    <w:rsid w:val="00340754"/>
    <w:rsid w:val="0034376D"/>
    <w:rsid w:val="00363DDC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1A2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5EC2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4604C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08F8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52BE8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4E60"/>
    <w:rsid w:val="0079715F"/>
    <w:rsid w:val="007A0369"/>
    <w:rsid w:val="007A1919"/>
    <w:rsid w:val="007A1ED6"/>
    <w:rsid w:val="007A4F1D"/>
    <w:rsid w:val="007A66A2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00D6B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0AFC"/>
    <w:rsid w:val="00881AF2"/>
    <w:rsid w:val="0088740C"/>
    <w:rsid w:val="008946D5"/>
    <w:rsid w:val="00894B8E"/>
    <w:rsid w:val="008A29F7"/>
    <w:rsid w:val="008A5CF5"/>
    <w:rsid w:val="008B0E29"/>
    <w:rsid w:val="008B1802"/>
    <w:rsid w:val="008C15D6"/>
    <w:rsid w:val="008D5AE9"/>
    <w:rsid w:val="008E080C"/>
    <w:rsid w:val="008E0C1C"/>
    <w:rsid w:val="008E2128"/>
    <w:rsid w:val="008F3B12"/>
    <w:rsid w:val="008F5D7D"/>
    <w:rsid w:val="008F74E0"/>
    <w:rsid w:val="009065E7"/>
    <w:rsid w:val="00911927"/>
    <w:rsid w:val="00915361"/>
    <w:rsid w:val="0091697C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724F"/>
    <w:rsid w:val="00A23836"/>
    <w:rsid w:val="00A27EAD"/>
    <w:rsid w:val="00A31738"/>
    <w:rsid w:val="00A3257C"/>
    <w:rsid w:val="00A37E8F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85D01"/>
    <w:rsid w:val="00B90C5E"/>
    <w:rsid w:val="00B911C0"/>
    <w:rsid w:val="00B923B3"/>
    <w:rsid w:val="00B94ADA"/>
    <w:rsid w:val="00B95784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E4E01"/>
    <w:rsid w:val="00CF32F1"/>
    <w:rsid w:val="00CF5752"/>
    <w:rsid w:val="00CF6B3F"/>
    <w:rsid w:val="00D03173"/>
    <w:rsid w:val="00D278F8"/>
    <w:rsid w:val="00D3445C"/>
    <w:rsid w:val="00D348B0"/>
    <w:rsid w:val="00D4202B"/>
    <w:rsid w:val="00D51321"/>
    <w:rsid w:val="00D51A5C"/>
    <w:rsid w:val="00D53BA9"/>
    <w:rsid w:val="00D72677"/>
    <w:rsid w:val="00D743D1"/>
    <w:rsid w:val="00D81AAF"/>
    <w:rsid w:val="00D83470"/>
    <w:rsid w:val="00D85A9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4FF5"/>
    <w:rsid w:val="00E053FE"/>
    <w:rsid w:val="00E05802"/>
    <w:rsid w:val="00E06F59"/>
    <w:rsid w:val="00E163D1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EF744B"/>
    <w:rsid w:val="00F0441F"/>
    <w:rsid w:val="00F2347C"/>
    <w:rsid w:val="00F33635"/>
    <w:rsid w:val="00F34524"/>
    <w:rsid w:val="00F360ED"/>
    <w:rsid w:val="00F406CE"/>
    <w:rsid w:val="00F557A1"/>
    <w:rsid w:val="00F56394"/>
    <w:rsid w:val="00F57A2A"/>
    <w:rsid w:val="00F635DA"/>
    <w:rsid w:val="00F720CE"/>
    <w:rsid w:val="00F805B4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18</TotalTime>
  <Pages>7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2024-11-26T17:24:00Z</cp:lastPrinted>
  <dcterms:created xsi:type="dcterms:W3CDTF">2024-11-26T17:06:00Z</dcterms:created>
  <dcterms:modified xsi:type="dcterms:W3CDTF">2024-11-26T17:24:00Z</dcterms:modified>
</cp:coreProperties>
</file>