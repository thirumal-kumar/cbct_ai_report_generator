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0B69D33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63DDE">
              <w:rPr>
                <w:sz w:val="28"/>
              </w:rPr>
              <w:t>iss. Bhuvaneshwari</w:t>
            </w:r>
          </w:p>
        </w:tc>
        <w:tc>
          <w:tcPr>
            <w:tcW w:w="2568" w:type="pct"/>
          </w:tcPr>
          <w:p w14:paraId="112E52C6" w14:textId="1DCC51F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63DDE">
              <w:rPr>
                <w:sz w:val="28"/>
              </w:rPr>
              <w:t>08.07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366984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63DDE" w:rsidRPr="00A63DDE">
              <w:rPr>
                <w:sz w:val="28"/>
              </w:rPr>
              <w:t>27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63DD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0D2B8C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63DDE">
              <w:rPr>
                <w:sz w:val="28"/>
              </w:rPr>
              <w:t>SRMDC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838EAF8" w14:textId="5160A34E" w:rsidR="006D4F49" w:rsidRDefault="006D4F4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C55788">
        <w:rPr>
          <w:sz w:val="28"/>
        </w:rPr>
        <w:t>18, 26, 27, 28, 36, 37, 38, 46, 47, 48.</w:t>
      </w:r>
    </w:p>
    <w:p w14:paraId="4B0E0537" w14:textId="5E737B31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</w:t>
      </w:r>
      <w:r w:rsidR="005D36E6">
        <w:rPr>
          <w:sz w:val="28"/>
        </w:rPr>
        <w:t>are</w:t>
      </w:r>
      <w:r>
        <w:rPr>
          <w:sz w:val="28"/>
        </w:rPr>
        <w:t xml:space="preserve">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EF0C394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10903408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pPr w:leftFromText="180" w:rightFromText="180" w:vertAnchor="text" w:horzAnchor="margin" w:tblpY="32"/>
        <w:tblW w:w="40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1963"/>
        <w:gridCol w:w="1949"/>
      </w:tblGrid>
      <w:tr w:rsidR="00D84CC9" w14:paraId="41F9140B" w14:textId="77777777" w:rsidTr="00D84CC9">
        <w:trPr>
          <w:trHeight w:val="800"/>
        </w:trPr>
        <w:tc>
          <w:tcPr>
            <w:tcW w:w="2640" w:type="pct"/>
          </w:tcPr>
          <w:p w14:paraId="012EDA19" w14:textId="77777777" w:rsidR="00D84CC9" w:rsidRPr="0050224B" w:rsidRDefault="00D84CC9" w:rsidP="009C412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4" w:type="pct"/>
          </w:tcPr>
          <w:p w14:paraId="0BA0552D" w14:textId="77777777" w:rsidR="00D84CC9" w:rsidRDefault="00D84CC9" w:rsidP="009C412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76" w:type="pct"/>
          </w:tcPr>
          <w:p w14:paraId="20F06901" w14:textId="77777777" w:rsidR="00D84CC9" w:rsidRDefault="00D84CC9" w:rsidP="009C412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D84CC9" w14:paraId="2233BCB9" w14:textId="77777777" w:rsidTr="00D84CC9">
        <w:trPr>
          <w:trHeight w:val="935"/>
        </w:trPr>
        <w:tc>
          <w:tcPr>
            <w:tcW w:w="2640" w:type="pct"/>
          </w:tcPr>
          <w:p w14:paraId="0B82CB2E" w14:textId="77777777" w:rsidR="00D84CC9" w:rsidRDefault="00D84CC9" w:rsidP="009C412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4" w:type="pct"/>
          </w:tcPr>
          <w:p w14:paraId="6BB3D72E" w14:textId="5EEA3B6C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176" w:type="pct"/>
          </w:tcPr>
          <w:p w14:paraId="6D52F2A6" w14:textId="7495F869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12.8</w:t>
            </w:r>
          </w:p>
        </w:tc>
      </w:tr>
      <w:tr w:rsidR="00D84CC9" w14:paraId="3382A7F1" w14:textId="77777777" w:rsidTr="00D84CC9">
        <w:trPr>
          <w:trHeight w:val="935"/>
        </w:trPr>
        <w:tc>
          <w:tcPr>
            <w:tcW w:w="2640" w:type="pct"/>
          </w:tcPr>
          <w:p w14:paraId="35DBC6C5" w14:textId="77777777" w:rsidR="00D84CC9" w:rsidRPr="000F2EB0" w:rsidRDefault="00D84CC9" w:rsidP="009C412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4" w:type="pct"/>
          </w:tcPr>
          <w:p w14:paraId="07F884B9" w14:textId="685CD294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1176" w:type="pct"/>
          </w:tcPr>
          <w:p w14:paraId="64087523" w14:textId="358FF8BC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</w:t>
            </w:r>
          </w:p>
        </w:tc>
      </w:tr>
      <w:tr w:rsidR="00D84CC9" w14:paraId="2F3E9381" w14:textId="77777777" w:rsidTr="00D84CC9">
        <w:trPr>
          <w:trHeight w:val="935"/>
        </w:trPr>
        <w:tc>
          <w:tcPr>
            <w:tcW w:w="2640" w:type="pct"/>
          </w:tcPr>
          <w:p w14:paraId="3671956E" w14:textId="77777777" w:rsidR="00D84CC9" w:rsidRDefault="00D84CC9" w:rsidP="009C412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184" w:type="pct"/>
          </w:tcPr>
          <w:p w14:paraId="10F7524F" w14:textId="3EC590E3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1176" w:type="pct"/>
          </w:tcPr>
          <w:p w14:paraId="7B1D5479" w14:textId="15EED10F" w:rsidR="00D84CC9" w:rsidRDefault="000A3F16" w:rsidP="009C412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</w:tr>
    </w:tbl>
    <w:p w14:paraId="4EF020C0" w14:textId="77777777" w:rsidR="00BD6A11" w:rsidRDefault="00BD6A11" w:rsidP="00BD6A11"/>
    <w:tbl>
      <w:tblPr>
        <w:tblpPr w:leftFromText="180" w:rightFromText="180" w:vertAnchor="page" w:horzAnchor="margin" w:tblpY="6466"/>
        <w:tblW w:w="500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38"/>
        <w:gridCol w:w="1964"/>
        <w:gridCol w:w="1960"/>
      </w:tblGrid>
      <w:tr w:rsidR="00AF52A4" w14:paraId="6E8181EB" w14:textId="77777777" w:rsidTr="00AF52A4">
        <w:trPr>
          <w:trHeight w:val="592"/>
        </w:trPr>
        <w:tc>
          <w:tcPr>
            <w:tcW w:w="3088" w:type="pct"/>
            <w:vAlign w:val="center"/>
          </w:tcPr>
          <w:p w14:paraId="1E00657E" w14:textId="77777777" w:rsidR="00AF52A4" w:rsidRPr="0050224B" w:rsidRDefault="00AF52A4" w:rsidP="00AF52A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10424714" w14:textId="77777777" w:rsidR="00AF52A4" w:rsidRDefault="00AF52A4" w:rsidP="00AF52A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59AD757F" w14:textId="77777777" w:rsidR="00AF52A4" w:rsidRDefault="00AF52A4" w:rsidP="00AF52A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F52A4" w14:paraId="52CD6FF5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79620D14" w14:textId="77777777" w:rsidR="00AF52A4" w:rsidRDefault="00AF52A4" w:rsidP="00AF52A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419CAA15" w14:textId="6E66BD47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955" w:type="pct"/>
            <w:vAlign w:val="center"/>
          </w:tcPr>
          <w:p w14:paraId="3235BE2C" w14:textId="2113B2A0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</w:tr>
      <w:tr w:rsidR="00AF52A4" w14:paraId="5930B137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2E4CD8E8" w14:textId="77777777" w:rsidR="00AF52A4" w:rsidRPr="000F2EB0" w:rsidRDefault="00AF52A4" w:rsidP="00AF52A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5529FA05" w14:textId="7B00D062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</w:t>
            </w:r>
          </w:p>
        </w:tc>
        <w:tc>
          <w:tcPr>
            <w:tcW w:w="955" w:type="pct"/>
            <w:vAlign w:val="center"/>
          </w:tcPr>
          <w:p w14:paraId="4669856E" w14:textId="1DA44C9B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</w:tr>
      <w:tr w:rsidR="00AF52A4" w14:paraId="159DE75B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3C0B662B" w14:textId="77777777" w:rsidR="00AF52A4" w:rsidRDefault="00AF52A4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1C5B5BA3" w14:textId="60B8EFFA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15.6</w:t>
            </w:r>
          </w:p>
        </w:tc>
        <w:tc>
          <w:tcPr>
            <w:tcW w:w="955" w:type="pct"/>
            <w:vAlign w:val="center"/>
          </w:tcPr>
          <w:p w14:paraId="77D731C9" w14:textId="70A1B95F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</w:t>
            </w:r>
          </w:p>
        </w:tc>
      </w:tr>
      <w:tr w:rsidR="00AF52A4" w14:paraId="23AF09A8" w14:textId="77777777" w:rsidTr="00AF52A4">
        <w:trPr>
          <w:trHeight w:val="691"/>
        </w:trPr>
        <w:tc>
          <w:tcPr>
            <w:tcW w:w="3088" w:type="pct"/>
            <w:vAlign w:val="center"/>
          </w:tcPr>
          <w:p w14:paraId="65C140EF" w14:textId="77777777" w:rsidR="00AF52A4" w:rsidRDefault="00AF52A4" w:rsidP="00AF52A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41E4F77A" w14:textId="3EDB6B73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24.5</w:t>
            </w:r>
          </w:p>
        </w:tc>
        <w:tc>
          <w:tcPr>
            <w:tcW w:w="955" w:type="pct"/>
            <w:vAlign w:val="center"/>
          </w:tcPr>
          <w:p w14:paraId="07F6D752" w14:textId="4FD95B1F" w:rsidR="00AF52A4" w:rsidRDefault="000A3F16" w:rsidP="00AF52A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24.7</w:t>
            </w:r>
          </w:p>
        </w:tc>
      </w:tr>
    </w:tbl>
    <w:p w14:paraId="6D2557DD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Y="1015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6"/>
        <w:gridCol w:w="1917"/>
        <w:gridCol w:w="1917"/>
      </w:tblGrid>
      <w:tr w:rsidR="00D84CC9" w14:paraId="3A12EC8E" w14:textId="77777777" w:rsidTr="00D84CC9">
        <w:trPr>
          <w:trHeight w:val="568"/>
        </w:trPr>
        <w:tc>
          <w:tcPr>
            <w:tcW w:w="3130" w:type="pct"/>
            <w:vAlign w:val="center"/>
          </w:tcPr>
          <w:p w14:paraId="15FFC959" w14:textId="77777777" w:rsidR="00D84CC9" w:rsidRPr="0050224B" w:rsidRDefault="00D84CC9" w:rsidP="00D84CC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35" w:type="pct"/>
            <w:vAlign w:val="center"/>
          </w:tcPr>
          <w:p w14:paraId="4B2ABF1F" w14:textId="77AAD5C4" w:rsidR="00D84CC9" w:rsidRDefault="00D84CC9" w:rsidP="00D84CC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35" w:type="pct"/>
            <w:vAlign w:val="center"/>
          </w:tcPr>
          <w:p w14:paraId="6841A990" w14:textId="5ACED0BD" w:rsidR="00D84CC9" w:rsidRDefault="00D84CC9" w:rsidP="00D84CC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D84CC9" w14:paraId="0404ABA2" w14:textId="77777777" w:rsidTr="00D84CC9">
        <w:trPr>
          <w:trHeight w:val="663"/>
        </w:trPr>
        <w:tc>
          <w:tcPr>
            <w:tcW w:w="3130" w:type="pct"/>
            <w:vAlign w:val="center"/>
          </w:tcPr>
          <w:p w14:paraId="0309C501" w14:textId="77777777" w:rsidR="00D84CC9" w:rsidRDefault="00D84CC9" w:rsidP="00D84CC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35" w:type="pct"/>
            <w:vAlign w:val="center"/>
          </w:tcPr>
          <w:p w14:paraId="1EAD878D" w14:textId="190879F1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935" w:type="pct"/>
            <w:vAlign w:val="center"/>
          </w:tcPr>
          <w:p w14:paraId="68B5081A" w14:textId="01470837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</w:tr>
      <w:tr w:rsidR="00D84CC9" w14:paraId="2D800BB3" w14:textId="77777777" w:rsidTr="00D84CC9">
        <w:trPr>
          <w:trHeight w:val="663"/>
        </w:trPr>
        <w:tc>
          <w:tcPr>
            <w:tcW w:w="3130" w:type="pct"/>
            <w:vAlign w:val="center"/>
          </w:tcPr>
          <w:p w14:paraId="423925B1" w14:textId="77777777" w:rsidR="00D84CC9" w:rsidRPr="000F2EB0" w:rsidRDefault="00D84CC9" w:rsidP="00D84CC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35" w:type="pct"/>
            <w:vAlign w:val="center"/>
          </w:tcPr>
          <w:p w14:paraId="680D251C" w14:textId="3291518A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</w:t>
            </w:r>
          </w:p>
        </w:tc>
        <w:tc>
          <w:tcPr>
            <w:tcW w:w="935" w:type="pct"/>
            <w:vAlign w:val="center"/>
          </w:tcPr>
          <w:p w14:paraId="196AB3CA" w14:textId="1584CFD6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  <w:tr w:rsidR="00D84CC9" w14:paraId="668AA19B" w14:textId="77777777" w:rsidTr="00D84CC9">
        <w:trPr>
          <w:trHeight w:val="663"/>
        </w:trPr>
        <w:tc>
          <w:tcPr>
            <w:tcW w:w="3130" w:type="pct"/>
            <w:vAlign w:val="center"/>
          </w:tcPr>
          <w:p w14:paraId="244D982A" w14:textId="77777777" w:rsidR="00D84CC9" w:rsidRDefault="00D84CC9" w:rsidP="00D84CC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35" w:type="pct"/>
            <w:vAlign w:val="center"/>
          </w:tcPr>
          <w:p w14:paraId="7E7DCD27" w14:textId="32711493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15.4</w:t>
            </w:r>
          </w:p>
        </w:tc>
        <w:tc>
          <w:tcPr>
            <w:tcW w:w="935" w:type="pct"/>
            <w:vAlign w:val="center"/>
          </w:tcPr>
          <w:p w14:paraId="74FE9AEE" w14:textId="5B4E7383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14.1</w:t>
            </w:r>
          </w:p>
        </w:tc>
      </w:tr>
      <w:tr w:rsidR="00D84CC9" w14:paraId="2F8A720B" w14:textId="77777777" w:rsidTr="00D84CC9">
        <w:trPr>
          <w:trHeight w:val="663"/>
        </w:trPr>
        <w:tc>
          <w:tcPr>
            <w:tcW w:w="3130" w:type="pct"/>
            <w:vAlign w:val="center"/>
          </w:tcPr>
          <w:p w14:paraId="6F66AEF7" w14:textId="77777777" w:rsidR="00D84CC9" w:rsidRDefault="00D84CC9" w:rsidP="00D84CC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35" w:type="pct"/>
            <w:vAlign w:val="center"/>
          </w:tcPr>
          <w:p w14:paraId="5E9BB86E" w14:textId="175521C2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24.2</w:t>
            </w:r>
          </w:p>
        </w:tc>
        <w:tc>
          <w:tcPr>
            <w:tcW w:w="935" w:type="pct"/>
            <w:vAlign w:val="center"/>
          </w:tcPr>
          <w:p w14:paraId="01583233" w14:textId="18FB3E0E" w:rsidR="00D84CC9" w:rsidRDefault="000A3F16" w:rsidP="00D84CC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p w14:paraId="6BD4BE4A" w14:textId="77777777" w:rsidR="00BD6A11" w:rsidRDefault="00BD6A11" w:rsidP="00BD6A11"/>
    <w:p w14:paraId="0BBD5064" w14:textId="0EE70B30" w:rsidR="00D84CC9" w:rsidRDefault="00D84CC9">
      <w:r>
        <w:br w:type="page"/>
      </w:r>
    </w:p>
    <w:p w14:paraId="50A4F3CC" w14:textId="77777777" w:rsidR="00BD6A11" w:rsidRDefault="00BD6A11" w:rsidP="00BD6A11"/>
    <w:p w14:paraId="78C1BA42" w14:textId="2290FB0F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1EDE5706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3703A9AC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3E9F3F4D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5FF59562" w:rsidR="00BD6A11" w:rsidRPr="007E3542" w:rsidRDefault="00C55788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C55788">
        <w:drawing>
          <wp:anchor distT="0" distB="0" distL="114300" distR="114300" simplePos="0" relativeHeight="251745792" behindDoc="1" locked="0" layoutInCell="1" allowOverlap="1" wp14:anchorId="4D118BB2" wp14:editId="7B982823">
            <wp:simplePos x="0" y="0"/>
            <wp:positionH relativeFrom="column">
              <wp:posOffset>-286385</wp:posOffset>
            </wp:positionH>
            <wp:positionV relativeFrom="paragraph">
              <wp:posOffset>255270</wp:posOffset>
            </wp:positionV>
            <wp:extent cx="7184390" cy="3133725"/>
            <wp:effectExtent l="0" t="0" r="0" b="9525"/>
            <wp:wrapTight wrapText="bothSides">
              <wp:wrapPolygon edited="0">
                <wp:start x="0" y="0"/>
                <wp:lineTo x="0" y="21534"/>
                <wp:lineTo x="21535" y="21534"/>
                <wp:lineTo x="21535" y="0"/>
                <wp:lineTo x="0" y="0"/>
              </wp:wrapPolygon>
            </wp:wrapTight>
            <wp:docPr id="9321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8439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7F3C1" w14:textId="00733CF1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76AA723E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4148975F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50E0E8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28A0DAC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7095CA4E" w14:textId="065291C4" w:rsidR="00BD6A11" w:rsidRDefault="007E5CF2" w:rsidP="00BD6A11">
      <w:pPr>
        <w:tabs>
          <w:tab w:val="left" w:pos="10260"/>
        </w:tabs>
        <w:ind w:firstLine="450"/>
        <w:jc w:val="center"/>
        <w:rPr>
          <w:b/>
        </w:rPr>
      </w:pPr>
      <w:r w:rsidRPr="007E5CF2">
        <w:rPr>
          <w:b/>
        </w:rPr>
        <w:drawing>
          <wp:inline distT="0" distB="0" distL="0" distR="0" wp14:anchorId="28AEC454" wp14:editId="654FC889">
            <wp:extent cx="3676650" cy="2961530"/>
            <wp:effectExtent l="0" t="0" r="0" b="0"/>
            <wp:docPr id="15847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2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5745" cy="296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0B86646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07EBB9D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25EF2D77" w:rsidR="00BD6A11" w:rsidRDefault="007E5CF2" w:rsidP="00BD6A11">
      <w:pPr>
        <w:tabs>
          <w:tab w:val="left" w:pos="10260"/>
        </w:tabs>
        <w:ind w:firstLine="450"/>
        <w:jc w:val="center"/>
        <w:rPr>
          <w:b/>
        </w:rPr>
      </w:pPr>
      <w:r w:rsidRPr="007E5CF2">
        <w:rPr>
          <w:b/>
        </w:rPr>
        <w:drawing>
          <wp:anchor distT="0" distB="0" distL="114300" distR="114300" simplePos="0" relativeHeight="251746816" behindDoc="1" locked="0" layoutInCell="1" allowOverlap="1" wp14:anchorId="06FC1931" wp14:editId="53B208C7">
            <wp:simplePos x="0" y="0"/>
            <wp:positionH relativeFrom="column">
              <wp:posOffset>314325</wp:posOffset>
            </wp:positionH>
            <wp:positionV relativeFrom="paragraph">
              <wp:posOffset>191770</wp:posOffset>
            </wp:positionV>
            <wp:extent cx="2905125" cy="2712229"/>
            <wp:effectExtent l="0" t="0" r="0" b="0"/>
            <wp:wrapTight wrapText="bothSides">
              <wp:wrapPolygon edited="0">
                <wp:start x="0" y="0"/>
                <wp:lineTo x="0" y="21393"/>
                <wp:lineTo x="21388" y="21393"/>
                <wp:lineTo x="21388" y="0"/>
                <wp:lineTo x="0" y="0"/>
              </wp:wrapPolygon>
            </wp:wrapTight>
            <wp:docPr id="131878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5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1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DFAB5" w14:textId="67CEB174" w:rsidR="00BD6A11" w:rsidRDefault="007E5CF2" w:rsidP="00BD6A11">
      <w:pPr>
        <w:tabs>
          <w:tab w:val="left" w:pos="10260"/>
        </w:tabs>
        <w:ind w:firstLine="450"/>
        <w:jc w:val="center"/>
        <w:rPr>
          <w:b/>
        </w:rPr>
      </w:pPr>
      <w:r w:rsidRPr="007E5CF2">
        <w:rPr>
          <w:b/>
        </w:rPr>
        <w:drawing>
          <wp:anchor distT="0" distB="0" distL="114300" distR="114300" simplePos="0" relativeHeight="251747840" behindDoc="1" locked="0" layoutInCell="1" allowOverlap="1" wp14:anchorId="706704B7" wp14:editId="4C3AAD98">
            <wp:simplePos x="0" y="0"/>
            <wp:positionH relativeFrom="column">
              <wp:posOffset>3533775</wp:posOffset>
            </wp:positionH>
            <wp:positionV relativeFrom="paragraph">
              <wp:posOffset>6985</wp:posOffset>
            </wp:positionV>
            <wp:extent cx="2895600" cy="2748280"/>
            <wp:effectExtent l="0" t="0" r="0" b="0"/>
            <wp:wrapTight wrapText="bothSides">
              <wp:wrapPolygon edited="0">
                <wp:start x="0" y="0"/>
                <wp:lineTo x="0" y="21410"/>
                <wp:lineTo x="21458" y="21410"/>
                <wp:lineTo x="21458" y="0"/>
                <wp:lineTo x="0" y="0"/>
              </wp:wrapPolygon>
            </wp:wrapTight>
            <wp:docPr id="14835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2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79D11" w14:textId="4A291A9F" w:rsidR="00BD6A11" w:rsidRDefault="00BD6A11" w:rsidP="00BD6A11">
      <w:pPr>
        <w:rPr>
          <w:b/>
        </w:rPr>
      </w:pPr>
    </w:p>
    <w:p w14:paraId="28D14834" w14:textId="63AFF0B1" w:rsidR="007E5CF2" w:rsidRDefault="007E5CF2">
      <w:pPr>
        <w:rPr>
          <w:b/>
        </w:rPr>
      </w:pPr>
      <w:r>
        <w:rPr>
          <w:b/>
        </w:rPr>
        <w:br w:type="page"/>
      </w:r>
    </w:p>
    <w:p w14:paraId="6FB1948F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16"/>
        <w:gridCol w:w="7386"/>
      </w:tblGrid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7B4847C9" w:rsidR="00BD6A11" w:rsidRDefault="00734FD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34FDE">
              <w:rPr>
                <w:b/>
              </w:rPr>
              <w:drawing>
                <wp:inline distT="0" distB="0" distL="0" distR="0" wp14:anchorId="1EF6D9BD" wp14:editId="1A10BF4C">
                  <wp:extent cx="4520093" cy="3009900"/>
                  <wp:effectExtent l="0" t="0" r="0" b="0"/>
                  <wp:docPr id="1602496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4964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948" cy="301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49F6DB08" w:rsidR="00BD6A11" w:rsidRDefault="00734FD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34FDE">
              <w:rPr>
                <w:b/>
              </w:rPr>
              <w:drawing>
                <wp:inline distT="0" distB="0" distL="0" distR="0" wp14:anchorId="1E3DA530" wp14:editId="3DF6EFC4">
                  <wp:extent cx="4544059" cy="2800741"/>
                  <wp:effectExtent l="0" t="0" r="9525" b="0"/>
                  <wp:docPr id="143798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836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1DA0800F" w:rsidR="00BD6A11" w:rsidRDefault="001017C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017CE">
              <w:rPr>
                <w:b/>
              </w:rPr>
              <w:drawing>
                <wp:inline distT="0" distB="0" distL="0" distR="0" wp14:anchorId="315D7A1F" wp14:editId="6A22CA5B">
                  <wp:extent cx="3991532" cy="2715004"/>
                  <wp:effectExtent l="0" t="0" r="9525" b="9525"/>
                  <wp:docPr id="51416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168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7E4300E9" w:rsidR="00BD6A11" w:rsidRDefault="001017C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017CE">
              <w:rPr>
                <w:b/>
              </w:rPr>
              <w:drawing>
                <wp:inline distT="0" distB="0" distL="0" distR="0" wp14:anchorId="6B86E84C" wp14:editId="318AA884">
                  <wp:extent cx="3877216" cy="2572109"/>
                  <wp:effectExtent l="0" t="0" r="9525" b="0"/>
                  <wp:docPr id="1383016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0161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977" w14:paraId="7F542F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91F715" w14:textId="77777777" w:rsidR="00597977" w:rsidRDefault="0059797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C0B107" w14:textId="7EBB51FD" w:rsidR="00597977" w:rsidRDefault="00D71A8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71A84">
              <w:rPr>
                <w:b/>
              </w:rPr>
              <w:drawing>
                <wp:inline distT="0" distB="0" distL="0" distR="0" wp14:anchorId="73456007" wp14:editId="4781D5F8">
                  <wp:extent cx="3972479" cy="2324424"/>
                  <wp:effectExtent l="0" t="0" r="9525" b="0"/>
                  <wp:docPr id="1268264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648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27C37BB6" w:rsidR="00BD6A11" w:rsidRDefault="00D71A8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71A84">
              <w:rPr>
                <w:b/>
              </w:rPr>
              <w:drawing>
                <wp:inline distT="0" distB="0" distL="0" distR="0" wp14:anchorId="116DBF26" wp14:editId="3A4AD9F7">
                  <wp:extent cx="3829584" cy="2305372"/>
                  <wp:effectExtent l="0" t="0" r="0" b="0"/>
                  <wp:docPr id="524937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9374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4AAB2" w14:textId="77777777" w:rsidR="00BB545C" w:rsidRDefault="00BB545C">
      <w:r>
        <w:separator/>
      </w:r>
    </w:p>
  </w:endnote>
  <w:endnote w:type="continuationSeparator" w:id="0">
    <w:p w14:paraId="751853B5" w14:textId="77777777" w:rsidR="00BB545C" w:rsidRDefault="00BB5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3BB4E" w14:textId="77777777" w:rsidR="00BB545C" w:rsidRDefault="00BB545C">
      <w:r>
        <w:separator/>
      </w:r>
    </w:p>
  </w:footnote>
  <w:footnote w:type="continuationSeparator" w:id="0">
    <w:p w14:paraId="1A483C60" w14:textId="77777777" w:rsidR="00BB545C" w:rsidRDefault="00BB5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425F"/>
    <w:rsid w:val="000058F1"/>
    <w:rsid w:val="00007BD1"/>
    <w:rsid w:val="00025F25"/>
    <w:rsid w:val="0003291E"/>
    <w:rsid w:val="00032CB1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A3F16"/>
    <w:rsid w:val="000C6CA1"/>
    <w:rsid w:val="000C7B39"/>
    <w:rsid w:val="000D032F"/>
    <w:rsid w:val="000D04DA"/>
    <w:rsid w:val="001017CE"/>
    <w:rsid w:val="00104F54"/>
    <w:rsid w:val="0010514A"/>
    <w:rsid w:val="00112B87"/>
    <w:rsid w:val="00113A6F"/>
    <w:rsid w:val="001235CB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E6643"/>
    <w:rsid w:val="001F230C"/>
    <w:rsid w:val="001F3459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BFF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0BDF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197D"/>
    <w:rsid w:val="00395555"/>
    <w:rsid w:val="003A3D91"/>
    <w:rsid w:val="003A7519"/>
    <w:rsid w:val="003A78C1"/>
    <w:rsid w:val="003A7A03"/>
    <w:rsid w:val="003B06ED"/>
    <w:rsid w:val="003B45AF"/>
    <w:rsid w:val="003D4FC9"/>
    <w:rsid w:val="003E1FE6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35F13"/>
    <w:rsid w:val="004413B9"/>
    <w:rsid w:val="004443CA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4276"/>
    <w:rsid w:val="00497BED"/>
    <w:rsid w:val="004A2231"/>
    <w:rsid w:val="004A61C2"/>
    <w:rsid w:val="004A73BF"/>
    <w:rsid w:val="004B32C5"/>
    <w:rsid w:val="004B5F1D"/>
    <w:rsid w:val="004B7C69"/>
    <w:rsid w:val="004C4F8E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408D"/>
    <w:rsid w:val="005372FC"/>
    <w:rsid w:val="005521D8"/>
    <w:rsid w:val="00554A4D"/>
    <w:rsid w:val="0056063E"/>
    <w:rsid w:val="00561C3C"/>
    <w:rsid w:val="005659D2"/>
    <w:rsid w:val="00565CF2"/>
    <w:rsid w:val="005700FE"/>
    <w:rsid w:val="00580A29"/>
    <w:rsid w:val="00592170"/>
    <w:rsid w:val="00597977"/>
    <w:rsid w:val="005A26D2"/>
    <w:rsid w:val="005B2FBF"/>
    <w:rsid w:val="005B397D"/>
    <w:rsid w:val="005D36E6"/>
    <w:rsid w:val="005D4644"/>
    <w:rsid w:val="005D5995"/>
    <w:rsid w:val="005E3BF5"/>
    <w:rsid w:val="005F33EC"/>
    <w:rsid w:val="005F5AE4"/>
    <w:rsid w:val="006001D2"/>
    <w:rsid w:val="006104B1"/>
    <w:rsid w:val="006128A9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3CA0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4F49"/>
    <w:rsid w:val="006D6872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4FDE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D3B"/>
    <w:rsid w:val="007A4F1D"/>
    <w:rsid w:val="007B037A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5CF2"/>
    <w:rsid w:val="007F6981"/>
    <w:rsid w:val="00815C9A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6EB1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11A8"/>
    <w:rsid w:val="008D3BE5"/>
    <w:rsid w:val="008D5AE9"/>
    <w:rsid w:val="008D7281"/>
    <w:rsid w:val="008E522A"/>
    <w:rsid w:val="008F250D"/>
    <w:rsid w:val="008F3B12"/>
    <w:rsid w:val="008F5D7D"/>
    <w:rsid w:val="008F7F31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4127"/>
    <w:rsid w:val="009D11EB"/>
    <w:rsid w:val="009D2477"/>
    <w:rsid w:val="009D2FF7"/>
    <w:rsid w:val="009D3274"/>
    <w:rsid w:val="009E21AF"/>
    <w:rsid w:val="009E3D6E"/>
    <w:rsid w:val="009F1B0F"/>
    <w:rsid w:val="009F1CD1"/>
    <w:rsid w:val="009F282A"/>
    <w:rsid w:val="009F2DC1"/>
    <w:rsid w:val="00A041D5"/>
    <w:rsid w:val="00A057F1"/>
    <w:rsid w:val="00A123C9"/>
    <w:rsid w:val="00A1340E"/>
    <w:rsid w:val="00A13DC5"/>
    <w:rsid w:val="00A16C13"/>
    <w:rsid w:val="00A31738"/>
    <w:rsid w:val="00A3257C"/>
    <w:rsid w:val="00A37E8F"/>
    <w:rsid w:val="00A47A61"/>
    <w:rsid w:val="00A564F8"/>
    <w:rsid w:val="00A574CD"/>
    <w:rsid w:val="00A61293"/>
    <w:rsid w:val="00A62FE4"/>
    <w:rsid w:val="00A63DDE"/>
    <w:rsid w:val="00A700D4"/>
    <w:rsid w:val="00A73731"/>
    <w:rsid w:val="00A74136"/>
    <w:rsid w:val="00A74C20"/>
    <w:rsid w:val="00A80198"/>
    <w:rsid w:val="00A826FE"/>
    <w:rsid w:val="00A847D5"/>
    <w:rsid w:val="00A87BD2"/>
    <w:rsid w:val="00A87CEC"/>
    <w:rsid w:val="00A92C90"/>
    <w:rsid w:val="00A93039"/>
    <w:rsid w:val="00AE40B7"/>
    <w:rsid w:val="00AF0D0A"/>
    <w:rsid w:val="00AF3BBF"/>
    <w:rsid w:val="00AF52A4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514ED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545C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C8D"/>
    <w:rsid w:val="00BF6EF8"/>
    <w:rsid w:val="00C065C4"/>
    <w:rsid w:val="00C065D9"/>
    <w:rsid w:val="00C25407"/>
    <w:rsid w:val="00C3734D"/>
    <w:rsid w:val="00C5125F"/>
    <w:rsid w:val="00C55788"/>
    <w:rsid w:val="00C643F8"/>
    <w:rsid w:val="00C751CB"/>
    <w:rsid w:val="00C875D7"/>
    <w:rsid w:val="00C91E9E"/>
    <w:rsid w:val="00C9369F"/>
    <w:rsid w:val="00C95267"/>
    <w:rsid w:val="00CA064E"/>
    <w:rsid w:val="00CA5812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166E"/>
    <w:rsid w:val="00D44C61"/>
    <w:rsid w:val="00D460C5"/>
    <w:rsid w:val="00D4686C"/>
    <w:rsid w:val="00D46A65"/>
    <w:rsid w:val="00D47363"/>
    <w:rsid w:val="00D51321"/>
    <w:rsid w:val="00D51A5C"/>
    <w:rsid w:val="00D54586"/>
    <w:rsid w:val="00D621A6"/>
    <w:rsid w:val="00D71A84"/>
    <w:rsid w:val="00D72677"/>
    <w:rsid w:val="00D72CEC"/>
    <w:rsid w:val="00D743D1"/>
    <w:rsid w:val="00D83470"/>
    <w:rsid w:val="00D84C9B"/>
    <w:rsid w:val="00D84CC9"/>
    <w:rsid w:val="00D90653"/>
    <w:rsid w:val="00D93B61"/>
    <w:rsid w:val="00DA082D"/>
    <w:rsid w:val="00DA74A6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24385"/>
    <w:rsid w:val="00E325F1"/>
    <w:rsid w:val="00E40CB5"/>
    <w:rsid w:val="00E41C09"/>
    <w:rsid w:val="00E50A29"/>
    <w:rsid w:val="00E51191"/>
    <w:rsid w:val="00E55666"/>
    <w:rsid w:val="00E62678"/>
    <w:rsid w:val="00E74DBB"/>
    <w:rsid w:val="00E823AD"/>
    <w:rsid w:val="00E86C01"/>
    <w:rsid w:val="00E870D1"/>
    <w:rsid w:val="00E9456D"/>
    <w:rsid w:val="00E974F7"/>
    <w:rsid w:val="00EA03F2"/>
    <w:rsid w:val="00EA4886"/>
    <w:rsid w:val="00EA4A36"/>
    <w:rsid w:val="00EA64E4"/>
    <w:rsid w:val="00EB51BE"/>
    <w:rsid w:val="00EB593B"/>
    <w:rsid w:val="00EB6E26"/>
    <w:rsid w:val="00EC075B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1469A"/>
    <w:rsid w:val="00F30135"/>
    <w:rsid w:val="00F33635"/>
    <w:rsid w:val="00F34524"/>
    <w:rsid w:val="00F360ED"/>
    <w:rsid w:val="00F3676D"/>
    <w:rsid w:val="00F406CE"/>
    <w:rsid w:val="00F56394"/>
    <w:rsid w:val="00F610A9"/>
    <w:rsid w:val="00F635DA"/>
    <w:rsid w:val="00F9296A"/>
    <w:rsid w:val="00F973F3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10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2024-03-04T16:43:00Z</cp:lastPrinted>
  <dcterms:created xsi:type="dcterms:W3CDTF">2024-07-08T18:16:00Z</dcterms:created>
  <dcterms:modified xsi:type="dcterms:W3CDTF">2024-07-08T18:25:00Z</dcterms:modified>
</cp:coreProperties>
</file>