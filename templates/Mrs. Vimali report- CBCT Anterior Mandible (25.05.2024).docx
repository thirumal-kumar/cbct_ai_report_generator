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23DFA6B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1F5771">
              <w:rPr>
                <w:sz w:val="28"/>
              </w:rPr>
              <w:t xml:space="preserve">s. </w:t>
            </w:r>
            <w:proofErr w:type="spellStart"/>
            <w:r w:rsidR="001F5771">
              <w:rPr>
                <w:sz w:val="28"/>
              </w:rPr>
              <w:t>Vimali</w:t>
            </w:r>
            <w:proofErr w:type="spellEnd"/>
          </w:p>
        </w:tc>
        <w:tc>
          <w:tcPr>
            <w:tcW w:w="2600" w:type="pct"/>
          </w:tcPr>
          <w:p w14:paraId="112E52C6" w14:textId="09F4C7C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C56E5">
              <w:rPr>
                <w:sz w:val="28"/>
              </w:rPr>
              <w:t>25.05.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520A763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F5771">
              <w:rPr>
                <w:sz w:val="28"/>
              </w:rPr>
              <w:t>41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F5771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6A2BCC0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6E13E5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623BFE2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 xml:space="preserve">Dr. </w:t>
            </w:r>
            <w:r w:rsidR="001F5771">
              <w:rPr>
                <w:sz w:val="28"/>
              </w:rPr>
              <w:t>S. M. M. Moulvi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DE5EAD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5A7481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DE5EAD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5A7481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2BB9F32C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0B66B9">
        <w:rPr>
          <w:sz w:val="28"/>
        </w:rPr>
        <w:t xml:space="preserve">31, </w:t>
      </w:r>
      <w:r w:rsidR="00607B24">
        <w:rPr>
          <w:sz w:val="28"/>
        </w:rPr>
        <w:t>41.</w:t>
      </w:r>
    </w:p>
    <w:p w14:paraId="3B474C68" w14:textId="2574D1BF" w:rsidR="000B66B9" w:rsidRDefault="000B66B9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Retained deciduous teeth: 71, 81 with resorptive changes of the root is evident.</w:t>
      </w:r>
    </w:p>
    <w:p w14:paraId="54905F2E" w14:textId="3578E2DA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the </w:t>
      </w:r>
      <w:r w:rsidR="000700AE">
        <w:rPr>
          <w:sz w:val="28"/>
        </w:rPr>
        <w:t xml:space="preserve">mandibular ridge is present with </w:t>
      </w:r>
      <w:r w:rsidR="00BE0FC1">
        <w:rPr>
          <w:sz w:val="28"/>
        </w:rPr>
        <w:t>normal trabecular pattern.</w:t>
      </w: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501CB9" w14:paraId="4F1E535A" w14:textId="77777777" w:rsidTr="00C07260">
        <w:trPr>
          <w:trHeight w:val="959"/>
        </w:trPr>
        <w:tc>
          <w:tcPr>
            <w:tcW w:w="2638" w:type="pct"/>
            <w:vAlign w:val="center"/>
          </w:tcPr>
          <w:p w14:paraId="0B775AD8" w14:textId="77777777" w:rsidR="00501CB9" w:rsidRPr="0050224B" w:rsidRDefault="00501CB9" w:rsidP="00501CB9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3A5436F0" w14:textId="53137C79" w:rsidR="00501CB9" w:rsidRDefault="00501CB9" w:rsidP="00501CB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 w:rsidR="00607B24"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1" w:type="pct"/>
            <w:vAlign w:val="center"/>
          </w:tcPr>
          <w:p w14:paraId="7266B964" w14:textId="29C43F61" w:rsidR="00501CB9" w:rsidRDefault="00607B24" w:rsidP="00501CB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41</w:t>
            </w:r>
            <w:r w:rsidR="00501CB9">
              <w:rPr>
                <w:b/>
                <w:spacing w:val="-1"/>
                <w:sz w:val="24"/>
              </w:rPr>
              <w:t xml:space="preserve"> </w:t>
            </w:r>
            <w:proofErr w:type="gramStart"/>
            <w:r w:rsidR="00501CB9">
              <w:rPr>
                <w:b/>
                <w:sz w:val="24"/>
              </w:rPr>
              <w:t>region</w:t>
            </w:r>
            <w:proofErr w:type="gramEnd"/>
          </w:p>
        </w:tc>
      </w:tr>
      <w:tr w:rsidR="00501CB9" w14:paraId="65B7A720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59708F37" w14:textId="77777777" w:rsidR="00501CB9" w:rsidRDefault="00501CB9" w:rsidP="00501CB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7A25CFBC" w14:textId="09609F3C" w:rsidR="00501CB9" w:rsidRDefault="00322101" w:rsidP="00501CB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4.35</w:t>
            </w:r>
          </w:p>
        </w:tc>
        <w:tc>
          <w:tcPr>
            <w:tcW w:w="1181" w:type="pct"/>
            <w:vAlign w:val="center"/>
          </w:tcPr>
          <w:p w14:paraId="49693D53" w14:textId="7F63F5CE" w:rsidR="00501CB9" w:rsidRDefault="00322101" w:rsidP="00501CB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  <w:tr w:rsidR="00501CB9" w14:paraId="4EDB2A7F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519375A1" w14:textId="77777777" w:rsidR="00501CB9" w:rsidRPr="000F2EB0" w:rsidRDefault="00501CB9" w:rsidP="00501CB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5453EEF5" w14:textId="0CB0125F" w:rsidR="00501CB9" w:rsidRDefault="00322101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5.66</w:t>
            </w:r>
          </w:p>
        </w:tc>
        <w:tc>
          <w:tcPr>
            <w:tcW w:w="1181" w:type="pct"/>
            <w:vAlign w:val="center"/>
          </w:tcPr>
          <w:p w14:paraId="0FE1C96B" w14:textId="5E22EFA4" w:rsidR="00501CB9" w:rsidRDefault="00322101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6.58</w:t>
            </w:r>
          </w:p>
        </w:tc>
      </w:tr>
      <w:tr w:rsidR="00501CB9" w14:paraId="370346DE" w14:textId="77777777" w:rsidTr="00C07260">
        <w:trPr>
          <w:trHeight w:val="1119"/>
        </w:trPr>
        <w:tc>
          <w:tcPr>
            <w:tcW w:w="2638" w:type="pct"/>
            <w:vAlign w:val="center"/>
          </w:tcPr>
          <w:p w14:paraId="0EE20272" w14:textId="7F5D0101" w:rsidR="00501CB9" w:rsidRDefault="00501CB9" w:rsidP="00501CB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1EA5DF80" w14:textId="60515F7E" w:rsidR="00501CB9" w:rsidRDefault="00322101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31.42</w:t>
            </w:r>
          </w:p>
        </w:tc>
        <w:tc>
          <w:tcPr>
            <w:tcW w:w="1181" w:type="pct"/>
            <w:vAlign w:val="center"/>
          </w:tcPr>
          <w:p w14:paraId="2F3EBA2D" w14:textId="4A4FA55A" w:rsidR="00501CB9" w:rsidRDefault="00322101" w:rsidP="00501CB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29.96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25AFC99" w14:textId="7A2B9587" w:rsidR="00A15FB1" w:rsidRDefault="00312AAC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12AAC">
        <w:rPr>
          <w:sz w:val="28"/>
        </w:rPr>
        <w:t xml:space="preserve">Retained deciduous teeth: 71, </w:t>
      </w:r>
      <w:r>
        <w:rPr>
          <w:sz w:val="28"/>
        </w:rPr>
        <w:t>81</w:t>
      </w:r>
    </w:p>
    <w:p w14:paraId="25ED939F" w14:textId="127F5AE2" w:rsidR="00312AAC" w:rsidRPr="00312AAC" w:rsidRDefault="00312AAC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 Anodontia: 31, 41.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BADE5EB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78FB08B8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3C428FBD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2A5CE373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63ED897F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56D400D1" w:rsidR="006074D5" w:rsidRDefault="002512D1" w:rsidP="00FB3083">
      <w:pPr>
        <w:tabs>
          <w:tab w:val="left" w:pos="10260"/>
        </w:tabs>
        <w:ind w:firstLine="450"/>
        <w:jc w:val="both"/>
        <w:rPr>
          <w:b/>
        </w:rPr>
      </w:pPr>
      <w:r w:rsidRPr="002512D1">
        <w:rPr>
          <w:b/>
          <w:bCs/>
        </w:rPr>
        <w:drawing>
          <wp:anchor distT="0" distB="0" distL="114300" distR="114300" simplePos="0" relativeHeight="251762176" behindDoc="1" locked="0" layoutInCell="1" allowOverlap="1" wp14:anchorId="52140D50" wp14:editId="49741DCB">
            <wp:simplePos x="0" y="0"/>
            <wp:positionH relativeFrom="column">
              <wp:posOffset>1171575</wp:posOffset>
            </wp:positionH>
            <wp:positionV relativeFrom="paragraph">
              <wp:posOffset>7620</wp:posOffset>
            </wp:positionV>
            <wp:extent cx="4469765" cy="2486660"/>
            <wp:effectExtent l="0" t="0" r="6985" b="8890"/>
            <wp:wrapTight wrapText="bothSides">
              <wp:wrapPolygon edited="0">
                <wp:start x="0" y="0"/>
                <wp:lineTo x="0" y="21512"/>
                <wp:lineTo x="21542" y="21512"/>
                <wp:lineTo x="21542" y="0"/>
                <wp:lineTo x="0" y="0"/>
              </wp:wrapPolygon>
            </wp:wrapTight>
            <wp:docPr id="5357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4775" name=""/>
                    <pic:cNvPicPr/>
                  </pic:nvPicPr>
                  <pic:blipFill rotWithShape="1">
                    <a:blip r:embed="rId15"/>
                    <a:srcRect t="55831"/>
                    <a:stretch/>
                  </pic:blipFill>
                  <pic:spPr bwMode="auto">
                    <a:xfrm>
                      <a:off x="0" y="0"/>
                      <a:ext cx="4469765" cy="248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5F3C8" w14:textId="004AC70A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5891F1" w14:textId="0E53F4E5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21672BE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77BD66" w14:textId="205CDC1A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9AC859D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E30931" w14:textId="1399DB0E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5D2F99" w14:textId="1D1D356E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4CF4BA0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55523D6" w14:textId="43C256C0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796BE65" w14:textId="4CEDEEFC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3DEE1C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D3C06B6" w14:textId="665B1538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585F6C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B71AC0" w14:textId="242C55FA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61B016" w14:textId="48FA5FC1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3F3E2E77" w:rsidR="00640B01" w:rsidRDefault="002512D1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AXIAL VIEW</w:t>
      </w:r>
    </w:p>
    <w:p w14:paraId="360BFF45" w14:textId="02185C9F" w:rsidR="002512D1" w:rsidRDefault="002512D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93C23E7" w14:textId="10756E26" w:rsidR="002512D1" w:rsidRDefault="002512D1">
      <w:pPr>
        <w:rPr>
          <w:b/>
        </w:rPr>
      </w:pPr>
      <w:r w:rsidRPr="002512D1">
        <w:rPr>
          <w:b/>
          <w:bCs/>
        </w:rPr>
        <w:drawing>
          <wp:anchor distT="0" distB="0" distL="114300" distR="114300" simplePos="0" relativeHeight="251764224" behindDoc="1" locked="0" layoutInCell="1" allowOverlap="1" wp14:anchorId="10F80258" wp14:editId="3B3828FF">
            <wp:simplePos x="0" y="0"/>
            <wp:positionH relativeFrom="column">
              <wp:posOffset>1171575</wp:posOffset>
            </wp:positionH>
            <wp:positionV relativeFrom="paragraph">
              <wp:posOffset>12065</wp:posOffset>
            </wp:positionV>
            <wp:extent cx="4469765" cy="2447925"/>
            <wp:effectExtent l="0" t="0" r="6985" b="9525"/>
            <wp:wrapTight wrapText="bothSides">
              <wp:wrapPolygon edited="0">
                <wp:start x="0" y="0"/>
                <wp:lineTo x="0" y="21516"/>
                <wp:lineTo x="21542" y="21516"/>
                <wp:lineTo x="21542" y="0"/>
                <wp:lineTo x="0" y="0"/>
              </wp:wrapPolygon>
            </wp:wrapTight>
            <wp:docPr id="187047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4775" name=""/>
                    <pic:cNvPicPr/>
                  </pic:nvPicPr>
                  <pic:blipFill rotWithShape="1">
                    <a:blip r:embed="rId15"/>
                    <a:srcRect b="56519"/>
                    <a:stretch/>
                  </pic:blipFill>
                  <pic:spPr bwMode="auto">
                    <a:xfrm>
                      <a:off x="0" y="0"/>
                      <a:ext cx="4469765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br w:type="page"/>
      </w:r>
    </w:p>
    <w:p w14:paraId="471E3CCF" w14:textId="77777777" w:rsidR="002512D1" w:rsidRDefault="002512D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4B3FE758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4789B10" w:rsidR="0083504C" w:rsidRDefault="0083504C" w:rsidP="00A2470C">
      <w:pPr>
        <w:rPr>
          <w:b/>
        </w:rPr>
      </w:pPr>
    </w:p>
    <w:p w14:paraId="7A10B4CC" w14:textId="4937529F" w:rsidR="0083504C" w:rsidRDefault="0083504C" w:rsidP="00A2470C">
      <w:pPr>
        <w:rPr>
          <w:b/>
        </w:rPr>
      </w:pPr>
    </w:p>
    <w:p w14:paraId="6B21D343" w14:textId="6A69682A" w:rsidR="0083504C" w:rsidRDefault="00510A50" w:rsidP="002E7609">
      <w:pPr>
        <w:jc w:val="center"/>
        <w:rPr>
          <w:b/>
        </w:rPr>
      </w:pPr>
      <w:r w:rsidRPr="00510A50">
        <w:rPr>
          <w:b/>
        </w:rPr>
        <w:drawing>
          <wp:anchor distT="0" distB="0" distL="114300" distR="114300" simplePos="0" relativeHeight="251765248" behindDoc="1" locked="0" layoutInCell="1" allowOverlap="1" wp14:anchorId="330A5103" wp14:editId="68CDFB42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3933825" cy="3120390"/>
            <wp:effectExtent l="0" t="0" r="9525" b="3810"/>
            <wp:wrapTight wrapText="bothSides">
              <wp:wrapPolygon edited="0">
                <wp:start x="0" y="0"/>
                <wp:lineTo x="0" y="21495"/>
                <wp:lineTo x="21548" y="21495"/>
                <wp:lineTo x="21548" y="0"/>
                <wp:lineTo x="0" y="0"/>
              </wp:wrapPolygon>
            </wp:wrapTight>
            <wp:docPr id="139035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53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DEB0" w14:textId="4C456212" w:rsidR="00AA4D9E" w:rsidRDefault="00AA4D9E" w:rsidP="00AA4D9E">
      <w:pPr>
        <w:rPr>
          <w:b/>
        </w:rPr>
      </w:pPr>
    </w:p>
    <w:p w14:paraId="02358F85" w14:textId="01527148" w:rsidR="00AA4D9E" w:rsidRDefault="00AA4D9E" w:rsidP="00AA4D9E">
      <w:pPr>
        <w:rPr>
          <w:b/>
        </w:rPr>
      </w:pPr>
    </w:p>
    <w:p w14:paraId="13158780" w14:textId="15A0CA8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133D7CB4" w:rsidR="00822254" w:rsidRDefault="00095387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</w:t>
            </w:r>
            <w:r w:rsidR="000B4C26">
              <w:rPr>
                <w:b/>
                <w:bCs/>
                <w:sz w:val="28"/>
                <w:szCs w:val="28"/>
              </w:rPr>
              <w:t>1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6F50DC7A" w:rsidR="00822254" w:rsidRDefault="0032210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22101">
              <w:rPr>
                <w:b/>
              </w:rPr>
              <w:drawing>
                <wp:inline distT="0" distB="0" distL="0" distR="0" wp14:anchorId="0C272E75" wp14:editId="592C836E">
                  <wp:extent cx="4352925" cy="3110377"/>
                  <wp:effectExtent l="0" t="0" r="0" b="0"/>
                  <wp:docPr id="715462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4620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385" cy="3114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B5E" w14:paraId="0F3BB17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9137B28" w14:textId="7A74F3BB" w:rsidR="00E37B5E" w:rsidRDefault="000B4C26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41</w:t>
            </w:r>
            <w:r w:rsidR="00E37B5E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E37B5E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B6866C7" w14:textId="4AA8541F" w:rsidR="00E37B5E" w:rsidRDefault="0032210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22101">
              <w:rPr>
                <w:b/>
              </w:rPr>
              <w:drawing>
                <wp:inline distT="0" distB="0" distL="0" distR="0" wp14:anchorId="36AFF923" wp14:editId="30067651">
                  <wp:extent cx="4398010" cy="3081759"/>
                  <wp:effectExtent l="0" t="0" r="2540" b="4445"/>
                  <wp:docPr id="808049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0490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481" cy="309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610299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35A575" w14:textId="77777777" w:rsidR="009260B4" w:rsidRDefault="009260B4">
      <w:r>
        <w:separator/>
      </w:r>
    </w:p>
  </w:endnote>
  <w:endnote w:type="continuationSeparator" w:id="0">
    <w:p w14:paraId="2B5F3D73" w14:textId="77777777" w:rsidR="009260B4" w:rsidRDefault="0092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1D9EF" w14:textId="77777777" w:rsidR="009260B4" w:rsidRDefault="009260B4">
      <w:r>
        <w:separator/>
      </w:r>
    </w:p>
  </w:footnote>
  <w:footnote w:type="continuationSeparator" w:id="0">
    <w:p w14:paraId="42D93146" w14:textId="77777777" w:rsidR="009260B4" w:rsidRDefault="00926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C26"/>
    <w:rsid w:val="000B66B9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170B9"/>
    <w:rsid w:val="00123E36"/>
    <w:rsid w:val="00125E9A"/>
    <w:rsid w:val="0013289A"/>
    <w:rsid w:val="001351ED"/>
    <w:rsid w:val="00135698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5771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2D1"/>
    <w:rsid w:val="00251B35"/>
    <w:rsid w:val="00251FCD"/>
    <w:rsid w:val="00253233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2AAC"/>
    <w:rsid w:val="00321111"/>
    <w:rsid w:val="0032210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1E51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0A50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A7481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07B24"/>
    <w:rsid w:val="00610299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56E5"/>
    <w:rsid w:val="006C7324"/>
    <w:rsid w:val="006D1AD3"/>
    <w:rsid w:val="006D3317"/>
    <w:rsid w:val="006D3FEC"/>
    <w:rsid w:val="006D7D65"/>
    <w:rsid w:val="006E13E5"/>
    <w:rsid w:val="006E32BA"/>
    <w:rsid w:val="006E476A"/>
    <w:rsid w:val="006E50B3"/>
    <w:rsid w:val="006E5174"/>
    <w:rsid w:val="006E6711"/>
    <w:rsid w:val="00706C8F"/>
    <w:rsid w:val="00710993"/>
    <w:rsid w:val="00711A35"/>
    <w:rsid w:val="007130A8"/>
    <w:rsid w:val="00713C90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08A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0028"/>
    <w:rsid w:val="00925CAA"/>
    <w:rsid w:val="009260B4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97994"/>
    <w:rsid w:val="009A0EA9"/>
    <w:rsid w:val="009B4D07"/>
    <w:rsid w:val="009C2EF4"/>
    <w:rsid w:val="009C6272"/>
    <w:rsid w:val="009C6647"/>
    <w:rsid w:val="009D2477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6C50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81DE7"/>
    <w:rsid w:val="00F9296A"/>
    <w:rsid w:val="00FA42E4"/>
    <w:rsid w:val="00FB3083"/>
    <w:rsid w:val="00FB40E4"/>
    <w:rsid w:val="00FB435D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</TotalTime>
  <Pages>8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2024-05-25T16:43:00Z</dcterms:created>
  <dcterms:modified xsi:type="dcterms:W3CDTF">2024-05-25T16:50:00Z</dcterms:modified>
</cp:coreProperties>
</file>