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57"/>
        <w:gridCol w:w="5314"/>
      </w:tblGrid>
      <w:tr w:rsidR="001F7F01" w:rsidRPr="004730D8" w14:paraId="392A2775" w14:textId="77777777" w:rsidTr="00C076E0">
        <w:trPr>
          <w:trHeight w:val="553"/>
        </w:trPr>
        <w:tc>
          <w:tcPr>
            <w:tcW w:w="2413" w:type="pct"/>
          </w:tcPr>
          <w:p w14:paraId="4D354F41" w14:textId="247672B6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3E1909">
              <w:rPr>
                <w:sz w:val="28"/>
              </w:rPr>
              <w:t xml:space="preserve">. </w:t>
            </w:r>
            <w:r w:rsidR="00C076E0">
              <w:rPr>
                <w:sz w:val="28"/>
              </w:rPr>
              <w:t>Devadoss</w:t>
            </w:r>
          </w:p>
        </w:tc>
        <w:tc>
          <w:tcPr>
            <w:tcW w:w="2587" w:type="pct"/>
          </w:tcPr>
          <w:p w14:paraId="112E52C6" w14:textId="0A7F8F0A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C076E0">
              <w:rPr>
                <w:sz w:val="28"/>
              </w:rPr>
              <w:t>22.04</w:t>
            </w:r>
            <w:r w:rsidR="00003E31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C076E0">
        <w:trPr>
          <w:trHeight w:val="553"/>
        </w:trPr>
        <w:tc>
          <w:tcPr>
            <w:tcW w:w="2413" w:type="pct"/>
          </w:tcPr>
          <w:p w14:paraId="21388FD1" w14:textId="0DCA1B8B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076E0">
              <w:rPr>
                <w:sz w:val="28"/>
              </w:rPr>
              <w:t>60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3E1909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87" w:type="pct"/>
          </w:tcPr>
          <w:p w14:paraId="11F21660" w14:textId="7CE91D0F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CB1666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C076E0">
        <w:trPr>
          <w:trHeight w:val="553"/>
        </w:trPr>
        <w:tc>
          <w:tcPr>
            <w:tcW w:w="2413" w:type="pct"/>
          </w:tcPr>
          <w:p w14:paraId="37131503" w14:textId="67CE5574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C076E0">
              <w:rPr>
                <w:sz w:val="28"/>
              </w:rPr>
              <w:t>N. Hemachandar</w:t>
            </w:r>
          </w:p>
        </w:tc>
        <w:tc>
          <w:tcPr>
            <w:tcW w:w="2587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E127A38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CB1666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E127A38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CB1666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220A83B2" w:rsidR="00760097" w:rsidRDefault="00A27EAD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edentulous maxillary </w:t>
      </w:r>
      <w:r w:rsidR="00BC74C3">
        <w:rPr>
          <w:sz w:val="28"/>
        </w:rPr>
        <w:t xml:space="preserve">and mandibular </w:t>
      </w:r>
      <w:r w:rsidR="009E6CF5">
        <w:rPr>
          <w:sz w:val="28"/>
        </w:rPr>
        <w:t>alveolar ridge</w:t>
      </w:r>
      <w:r>
        <w:rPr>
          <w:sz w:val="28"/>
        </w:rPr>
        <w:t xml:space="preserve"> with </w:t>
      </w:r>
      <w:r w:rsidR="00F0731D">
        <w:rPr>
          <w:sz w:val="28"/>
        </w:rPr>
        <w:t xml:space="preserve">missing </w:t>
      </w:r>
      <w:r>
        <w:rPr>
          <w:sz w:val="28"/>
        </w:rPr>
        <w:t>t</w:t>
      </w:r>
      <w:r w:rsidR="00BC74C3">
        <w:rPr>
          <w:sz w:val="28"/>
        </w:rPr>
        <w:t>ee</w:t>
      </w:r>
      <w:r>
        <w:rPr>
          <w:sz w:val="28"/>
        </w:rPr>
        <w:t>th: 1</w:t>
      </w:r>
      <w:r w:rsidR="00F0731D">
        <w:rPr>
          <w:sz w:val="28"/>
        </w:rPr>
        <w:t xml:space="preserve">1, 12, 13, 17, 18, 21, 22, 23, 26, 27, 28, </w:t>
      </w:r>
      <w:r w:rsidR="00CD5F0F">
        <w:rPr>
          <w:sz w:val="28"/>
        </w:rPr>
        <w:t>37, 45, 46, 47</w:t>
      </w:r>
      <w:r>
        <w:rPr>
          <w:sz w:val="28"/>
        </w:rPr>
        <w:t>.</w:t>
      </w:r>
    </w:p>
    <w:p w14:paraId="0A5E7457" w14:textId="4CE0419E" w:rsidR="00CD5F0F" w:rsidRDefault="00CD5F0F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Horizontally placed tooth: 48.</w:t>
      </w:r>
    </w:p>
    <w:p w14:paraId="5083122A" w14:textId="04EEC2F8" w:rsidR="00CD5F0F" w:rsidRDefault="00CD5F0F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Hyperdense crown structure in relation to 31, 32, 33, </w:t>
      </w:r>
      <w:r w:rsidR="006B3C62">
        <w:rPr>
          <w:sz w:val="28"/>
        </w:rPr>
        <w:t>34, 41, 42, 43.</w:t>
      </w:r>
    </w:p>
    <w:p w14:paraId="2396814B" w14:textId="52B517A3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Style w:val="TableGrid"/>
        <w:tblpPr w:leftFromText="180" w:rightFromText="180" w:vertAnchor="text" w:horzAnchor="margin" w:tblpX="-162" w:tblpY="188"/>
        <w:tblW w:w="5308" w:type="pct"/>
        <w:tblLook w:val="04A0" w:firstRow="1" w:lastRow="0" w:firstColumn="1" w:lastColumn="0" w:noHBand="0" w:noVBand="1"/>
      </w:tblPr>
      <w:tblGrid>
        <w:gridCol w:w="1725"/>
        <w:gridCol w:w="1144"/>
        <w:gridCol w:w="1144"/>
        <w:gridCol w:w="1145"/>
        <w:gridCol w:w="1145"/>
        <w:gridCol w:w="1145"/>
        <w:gridCol w:w="1145"/>
        <w:gridCol w:w="1145"/>
        <w:gridCol w:w="1143"/>
      </w:tblGrid>
      <w:tr w:rsidR="00663050" w14:paraId="3475BBE5" w14:textId="77777777" w:rsidTr="00BE5DC6">
        <w:trPr>
          <w:trHeight w:val="535"/>
        </w:trPr>
        <w:tc>
          <w:tcPr>
            <w:tcW w:w="793" w:type="pct"/>
          </w:tcPr>
          <w:p w14:paraId="6FE1D43E" w14:textId="77777777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459854DF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7FFCBCB5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1DE079D2" w14:textId="77777777" w:rsidR="00663050" w:rsidRDefault="00663050" w:rsidP="0076123B">
            <w:pPr>
              <w:jc w:val="center"/>
              <w:rPr>
                <w:b/>
              </w:rPr>
            </w:pPr>
            <w:r>
              <w:rPr>
                <w:b/>
              </w:rPr>
              <w:t xml:space="preserve">13 </w:t>
            </w:r>
            <w:proofErr w:type="gramStart"/>
            <w:r>
              <w:rPr>
                <w:b/>
              </w:rPr>
              <w:t>r</w:t>
            </w:r>
            <w:r w:rsidRPr="00930BA6">
              <w:rPr>
                <w:b/>
              </w:rPr>
              <w:t>egion</w:t>
            </w:r>
            <w:proofErr w:type="gramEnd"/>
          </w:p>
        </w:tc>
        <w:tc>
          <w:tcPr>
            <w:tcW w:w="526" w:type="pct"/>
          </w:tcPr>
          <w:p w14:paraId="47AE2FC0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06AB704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18FBB4E6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B57A7FC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3CD43804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</w:tr>
      <w:tr w:rsidR="00663050" w14:paraId="38D0E478" w14:textId="77777777" w:rsidTr="00BE5DC6">
        <w:trPr>
          <w:trHeight w:val="645"/>
        </w:trPr>
        <w:tc>
          <w:tcPr>
            <w:tcW w:w="793" w:type="pct"/>
          </w:tcPr>
          <w:p w14:paraId="23B61876" w14:textId="77777777" w:rsidR="00663050" w:rsidRDefault="00663050" w:rsidP="00663050">
            <w:pPr>
              <w:jc w:val="center"/>
            </w:pPr>
            <w:r w:rsidRPr="00867738">
              <w:t>Sub-Crestal</w:t>
            </w:r>
          </w:p>
        </w:tc>
        <w:tc>
          <w:tcPr>
            <w:tcW w:w="526" w:type="pct"/>
          </w:tcPr>
          <w:p w14:paraId="1BD5194C" w14:textId="61A5AFD5" w:rsidR="00663050" w:rsidRDefault="002C7445" w:rsidP="00663050">
            <w:pPr>
              <w:jc w:val="center"/>
            </w:pPr>
            <w:r>
              <w:t>5.4</w:t>
            </w:r>
          </w:p>
        </w:tc>
        <w:tc>
          <w:tcPr>
            <w:tcW w:w="526" w:type="pct"/>
          </w:tcPr>
          <w:p w14:paraId="59383573" w14:textId="5F8F11FF" w:rsidR="00663050" w:rsidRDefault="002C7445" w:rsidP="00663050">
            <w:pPr>
              <w:jc w:val="center"/>
            </w:pPr>
            <w:r>
              <w:t>5.4</w:t>
            </w:r>
          </w:p>
        </w:tc>
        <w:tc>
          <w:tcPr>
            <w:tcW w:w="526" w:type="pct"/>
          </w:tcPr>
          <w:p w14:paraId="5C67697F" w14:textId="4C180937" w:rsidR="00663050" w:rsidRDefault="002C7445" w:rsidP="00663050">
            <w:pPr>
              <w:jc w:val="center"/>
            </w:pPr>
            <w:r>
              <w:t>5.5</w:t>
            </w:r>
          </w:p>
        </w:tc>
        <w:tc>
          <w:tcPr>
            <w:tcW w:w="526" w:type="pct"/>
          </w:tcPr>
          <w:p w14:paraId="06471C7C" w14:textId="2BB59F1E" w:rsidR="00663050" w:rsidRDefault="002C7445" w:rsidP="00663050">
            <w:pPr>
              <w:jc w:val="center"/>
            </w:pPr>
            <w:r>
              <w:t>7.1</w:t>
            </w:r>
          </w:p>
        </w:tc>
        <w:tc>
          <w:tcPr>
            <w:tcW w:w="526" w:type="pct"/>
          </w:tcPr>
          <w:p w14:paraId="711C715F" w14:textId="2BC1821F" w:rsidR="00663050" w:rsidRDefault="008E469E" w:rsidP="00663050">
            <w:pPr>
              <w:jc w:val="center"/>
            </w:pPr>
            <w:r>
              <w:t>4.7</w:t>
            </w:r>
          </w:p>
        </w:tc>
        <w:tc>
          <w:tcPr>
            <w:tcW w:w="526" w:type="pct"/>
          </w:tcPr>
          <w:p w14:paraId="6B364FC8" w14:textId="052AE1B6" w:rsidR="00663050" w:rsidRDefault="008E469E" w:rsidP="00663050">
            <w:pPr>
              <w:jc w:val="center"/>
            </w:pPr>
            <w:r>
              <w:t>4.1</w:t>
            </w:r>
          </w:p>
        </w:tc>
        <w:tc>
          <w:tcPr>
            <w:tcW w:w="526" w:type="pct"/>
          </w:tcPr>
          <w:p w14:paraId="1D9F98AE" w14:textId="1E128CCE" w:rsidR="00663050" w:rsidRDefault="008E469E" w:rsidP="00663050">
            <w:pPr>
              <w:jc w:val="center"/>
            </w:pPr>
            <w:r>
              <w:t>4</w:t>
            </w:r>
          </w:p>
        </w:tc>
        <w:tc>
          <w:tcPr>
            <w:tcW w:w="526" w:type="pct"/>
          </w:tcPr>
          <w:p w14:paraId="0EB109C8" w14:textId="3D1F0A2E" w:rsidR="00663050" w:rsidRDefault="008E469E" w:rsidP="00663050">
            <w:pPr>
              <w:jc w:val="center"/>
            </w:pPr>
            <w:r>
              <w:t>4.4</w:t>
            </w:r>
          </w:p>
        </w:tc>
      </w:tr>
      <w:tr w:rsidR="00663050" w14:paraId="139B55C6" w14:textId="77777777" w:rsidTr="00BE5DC6">
        <w:trPr>
          <w:trHeight w:val="539"/>
        </w:trPr>
        <w:tc>
          <w:tcPr>
            <w:tcW w:w="793" w:type="pct"/>
          </w:tcPr>
          <w:p w14:paraId="40D9ACE1" w14:textId="77777777" w:rsidR="00663050" w:rsidRDefault="00663050" w:rsidP="00663050">
            <w:pPr>
              <w:jc w:val="center"/>
            </w:pPr>
            <w:r>
              <w:t>Mid- Crestal</w:t>
            </w:r>
          </w:p>
        </w:tc>
        <w:tc>
          <w:tcPr>
            <w:tcW w:w="526" w:type="pct"/>
          </w:tcPr>
          <w:p w14:paraId="79CA130B" w14:textId="722336BA" w:rsidR="00663050" w:rsidRDefault="002C7445" w:rsidP="00663050">
            <w:pPr>
              <w:jc w:val="center"/>
            </w:pPr>
            <w:r>
              <w:t>5.4</w:t>
            </w:r>
          </w:p>
        </w:tc>
        <w:tc>
          <w:tcPr>
            <w:tcW w:w="526" w:type="pct"/>
          </w:tcPr>
          <w:p w14:paraId="58498EFF" w14:textId="7BF11DD2" w:rsidR="00663050" w:rsidRDefault="002C7445" w:rsidP="00663050">
            <w:pPr>
              <w:jc w:val="center"/>
            </w:pPr>
            <w:r>
              <w:t>6.4</w:t>
            </w:r>
          </w:p>
        </w:tc>
        <w:tc>
          <w:tcPr>
            <w:tcW w:w="526" w:type="pct"/>
          </w:tcPr>
          <w:p w14:paraId="18FFAC2C" w14:textId="772F048D" w:rsidR="00663050" w:rsidRDefault="002C7445" w:rsidP="00663050">
            <w:pPr>
              <w:jc w:val="center"/>
            </w:pPr>
            <w:r>
              <w:t>6.2</w:t>
            </w:r>
          </w:p>
        </w:tc>
        <w:tc>
          <w:tcPr>
            <w:tcW w:w="526" w:type="pct"/>
          </w:tcPr>
          <w:p w14:paraId="237CDE2A" w14:textId="42874889" w:rsidR="00663050" w:rsidRDefault="002C7445" w:rsidP="00663050">
            <w:pPr>
              <w:jc w:val="center"/>
            </w:pPr>
            <w:r>
              <w:t>8.3</w:t>
            </w:r>
          </w:p>
        </w:tc>
        <w:tc>
          <w:tcPr>
            <w:tcW w:w="526" w:type="pct"/>
          </w:tcPr>
          <w:p w14:paraId="0863C45B" w14:textId="6161902E" w:rsidR="00663050" w:rsidRDefault="008E469E" w:rsidP="00663050">
            <w:pPr>
              <w:jc w:val="center"/>
            </w:pPr>
            <w:r>
              <w:t>4.8</w:t>
            </w:r>
          </w:p>
        </w:tc>
        <w:tc>
          <w:tcPr>
            <w:tcW w:w="526" w:type="pct"/>
          </w:tcPr>
          <w:p w14:paraId="76709B64" w14:textId="568B51E5" w:rsidR="00663050" w:rsidRDefault="008E469E" w:rsidP="00663050">
            <w:pPr>
              <w:jc w:val="center"/>
            </w:pPr>
            <w:r>
              <w:t>5.3</w:t>
            </w:r>
          </w:p>
        </w:tc>
        <w:tc>
          <w:tcPr>
            <w:tcW w:w="526" w:type="pct"/>
          </w:tcPr>
          <w:p w14:paraId="59063E58" w14:textId="0D5002FD" w:rsidR="00663050" w:rsidRDefault="008E469E" w:rsidP="00663050">
            <w:pPr>
              <w:jc w:val="center"/>
            </w:pPr>
            <w:r>
              <w:t>5.1</w:t>
            </w:r>
          </w:p>
        </w:tc>
        <w:tc>
          <w:tcPr>
            <w:tcW w:w="526" w:type="pct"/>
          </w:tcPr>
          <w:p w14:paraId="5F9288EA" w14:textId="5B03B49D" w:rsidR="00663050" w:rsidRDefault="008E469E" w:rsidP="00663050">
            <w:pPr>
              <w:jc w:val="center"/>
            </w:pPr>
            <w:r>
              <w:t>5.8</w:t>
            </w:r>
          </w:p>
        </w:tc>
      </w:tr>
      <w:tr w:rsidR="00663050" w14:paraId="21CE38C6" w14:textId="77777777" w:rsidTr="00BE5DC6">
        <w:trPr>
          <w:trHeight w:val="567"/>
        </w:trPr>
        <w:tc>
          <w:tcPr>
            <w:tcW w:w="793" w:type="pct"/>
          </w:tcPr>
          <w:p w14:paraId="49363B76" w14:textId="77777777" w:rsidR="00663050" w:rsidRPr="00867738" w:rsidRDefault="00663050" w:rsidP="00663050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26" w:type="pct"/>
          </w:tcPr>
          <w:p w14:paraId="4093EFFD" w14:textId="6E6A560D" w:rsidR="00663050" w:rsidRDefault="002C7445" w:rsidP="00663050">
            <w:pPr>
              <w:jc w:val="center"/>
            </w:pPr>
            <w:r>
              <w:t>21.7</w:t>
            </w:r>
          </w:p>
        </w:tc>
        <w:tc>
          <w:tcPr>
            <w:tcW w:w="526" w:type="pct"/>
          </w:tcPr>
          <w:p w14:paraId="066A99C0" w14:textId="376B6AB7" w:rsidR="00663050" w:rsidRDefault="002C7445" w:rsidP="00663050">
            <w:pPr>
              <w:jc w:val="center"/>
            </w:pPr>
            <w:r>
              <w:t>12.4</w:t>
            </w:r>
          </w:p>
        </w:tc>
        <w:tc>
          <w:tcPr>
            <w:tcW w:w="526" w:type="pct"/>
          </w:tcPr>
          <w:p w14:paraId="42991040" w14:textId="0D416459" w:rsidR="00663050" w:rsidRDefault="002C7445" w:rsidP="00663050">
            <w:pPr>
              <w:jc w:val="center"/>
            </w:pPr>
            <w:r>
              <w:t>14.6</w:t>
            </w:r>
          </w:p>
        </w:tc>
        <w:tc>
          <w:tcPr>
            <w:tcW w:w="526" w:type="pct"/>
          </w:tcPr>
          <w:p w14:paraId="05113541" w14:textId="11EDD623" w:rsidR="00663050" w:rsidRDefault="002C7445" w:rsidP="00663050">
            <w:pPr>
              <w:jc w:val="center"/>
            </w:pPr>
            <w:r>
              <w:t>12.6</w:t>
            </w:r>
          </w:p>
        </w:tc>
        <w:tc>
          <w:tcPr>
            <w:tcW w:w="526" w:type="pct"/>
          </w:tcPr>
          <w:p w14:paraId="0034B577" w14:textId="20E0A9BD" w:rsidR="00663050" w:rsidRDefault="008E469E" w:rsidP="00663050">
            <w:pPr>
              <w:jc w:val="center"/>
            </w:pPr>
            <w:r>
              <w:t>20.2</w:t>
            </w:r>
          </w:p>
        </w:tc>
        <w:tc>
          <w:tcPr>
            <w:tcW w:w="526" w:type="pct"/>
          </w:tcPr>
          <w:p w14:paraId="01224836" w14:textId="3D0FB153" w:rsidR="00663050" w:rsidRDefault="008E469E" w:rsidP="00663050">
            <w:pPr>
              <w:jc w:val="center"/>
            </w:pPr>
            <w:r>
              <w:t>16.6</w:t>
            </w:r>
          </w:p>
        </w:tc>
        <w:tc>
          <w:tcPr>
            <w:tcW w:w="526" w:type="pct"/>
          </w:tcPr>
          <w:p w14:paraId="1B38F904" w14:textId="5ABB14B3" w:rsidR="00663050" w:rsidRDefault="008E469E" w:rsidP="00663050">
            <w:pPr>
              <w:jc w:val="center"/>
            </w:pPr>
            <w:r>
              <w:t>15.7</w:t>
            </w:r>
          </w:p>
        </w:tc>
        <w:tc>
          <w:tcPr>
            <w:tcW w:w="526" w:type="pct"/>
          </w:tcPr>
          <w:p w14:paraId="73B5D58B" w14:textId="2976B6DF" w:rsidR="00663050" w:rsidRDefault="008E469E" w:rsidP="00663050">
            <w:pPr>
              <w:jc w:val="center"/>
            </w:pPr>
            <w:r>
              <w:t>18.5</w:t>
            </w:r>
          </w:p>
        </w:tc>
      </w:tr>
    </w:tbl>
    <w:p w14:paraId="1149542C" w14:textId="77777777" w:rsidR="0076123B" w:rsidRDefault="0076123B"/>
    <w:p w14:paraId="21BF5207" w14:textId="77777777" w:rsidR="008A5CF5" w:rsidRDefault="008A5CF5"/>
    <w:p w14:paraId="6705AB36" w14:textId="77777777" w:rsidR="008A5CF5" w:rsidRDefault="008A5CF5"/>
    <w:p w14:paraId="35D8E2AD" w14:textId="77777777" w:rsidR="008A5CF5" w:rsidRDefault="008A5CF5"/>
    <w:tbl>
      <w:tblPr>
        <w:tblW w:w="539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55"/>
        <w:gridCol w:w="1777"/>
        <w:gridCol w:w="1777"/>
        <w:gridCol w:w="1775"/>
        <w:gridCol w:w="1768"/>
      </w:tblGrid>
      <w:tr w:rsidR="002C7445" w14:paraId="07D306B0" w14:textId="77777777" w:rsidTr="002C7445">
        <w:trPr>
          <w:trHeight w:val="581"/>
          <w:jc w:val="center"/>
        </w:trPr>
        <w:tc>
          <w:tcPr>
            <w:tcW w:w="1789" w:type="pct"/>
          </w:tcPr>
          <w:p w14:paraId="4C1A5F21" w14:textId="75E89F85" w:rsidR="002C7445" w:rsidRPr="0050224B" w:rsidRDefault="002C7445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4" w:type="pct"/>
          </w:tcPr>
          <w:p w14:paraId="2AC0641C" w14:textId="77777777" w:rsidR="002C7445" w:rsidRDefault="002C7445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4" w:type="pct"/>
          </w:tcPr>
          <w:p w14:paraId="31CD47F6" w14:textId="77777777" w:rsidR="002C7445" w:rsidRDefault="002C7445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</w:tcPr>
          <w:p w14:paraId="7AE95F53" w14:textId="77777777" w:rsidR="002C7445" w:rsidRDefault="002C7445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1" w:type="pct"/>
          </w:tcPr>
          <w:p w14:paraId="65FAE292" w14:textId="77777777" w:rsidR="002C7445" w:rsidRDefault="002C7445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2C7445" w14:paraId="47866743" w14:textId="77777777" w:rsidTr="002C7445">
        <w:trPr>
          <w:trHeight w:val="679"/>
          <w:jc w:val="center"/>
        </w:trPr>
        <w:tc>
          <w:tcPr>
            <w:tcW w:w="1789" w:type="pct"/>
          </w:tcPr>
          <w:p w14:paraId="45B450D9" w14:textId="77777777" w:rsidR="002C7445" w:rsidRDefault="002C7445" w:rsidP="00F504B5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4" w:type="pct"/>
          </w:tcPr>
          <w:p w14:paraId="318E768A" w14:textId="121AA17B" w:rsidR="002C7445" w:rsidRDefault="002C7445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5.7</w:t>
            </w:r>
          </w:p>
        </w:tc>
        <w:tc>
          <w:tcPr>
            <w:tcW w:w="804" w:type="pct"/>
          </w:tcPr>
          <w:p w14:paraId="41666094" w14:textId="796445D9" w:rsidR="002C7445" w:rsidRDefault="002C7445" w:rsidP="00B570D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9.7</w:t>
            </w:r>
          </w:p>
        </w:tc>
        <w:tc>
          <w:tcPr>
            <w:tcW w:w="803" w:type="pct"/>
          </w:tcPr>
          <w:p w14:paraId="367CAA40" w14:textId="17FC909D" w:rsidR="002C7445" w:rsidRDefault="006B2387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8.2</w:t>
            </w:r>
          </w:p>
        </w:tc>
        <w:tc>
          <w:tcPr>
            <w:tcW w:w="801" w:type="pct"/>
          </w:tcPr>
          <w:p w14:paraId="679C32DD" w14:textId="193BB4D2" w:rsidR="002C7445" w:rsidRDefault="006B2387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13.4</w:t>
            </w:r>
          </w:p>
        </w:tc>
      </w:tr>
      <w:tr w:rsidR="002C7445" w14:paraId="076622D8" w14:textId="77777777" w:rsidTr="002C7445">
        <w:trPr>
          <w:trHeight w:val="679"/>
          <w:jc w:val="center"/>
        </w:trPr>
        <w:tc>
          <w:tcPr>
            <w:tcW w:w="1789" w:type="pct"/>
          </w:tcPr>
          <w:p w14:paraId="0A344298" w14:textId="77777777" w:rsidR="002C7445" w:rsidRPr="000F2EB0" w:rsidRDefault="002C7445" w:rsidP="00F504B5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4" w:type="pct"/>
          </w:tcPr>
          <w:p w14:paraId="11EB7F1D" w14:textId="22B1B09F" w:rsidR="002C7445" w:rsidRDefault="002C7445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</w:t>
            </w:r>
          </w:p>
        </w:tc>
        <w:tc>
          <w:tcPr>
            <w:tcW w:w="804" w:type="pct"/>
          </w:tcPr>
          <w:p w14:paraId="1278305D" w14:textId="1E2F9234" w:rsidR="002C7445" w:rsidRDefault="002C7445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11.3</w:t>
            </w:r>
          </w:p>
        </w:tc>
        <w:tc>
          <w:tcPr>
            <w:tcW w:w="803" w:type="pct"/>
          </w:tcPr>
          <w:p w14:paraId="74171F42" w14:textId="3CEBFA3F" w:rsidR="002C7445" w:rsidRDefault="006B238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8.4</w:t>
            </w:r>
          </w:p>
        </w:tc>
        <w:tc>
          <w:tcPr>
            <w:tcW w:w="801" w:type="pct"/>
          </w:tcPr>
          <w:p w14:paraId="3617224F" w14:textId="4D8B8A19" w:rsidR="002C7445" w:rsidRDefault="006B238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12.1</w:t>
            </w:r>
          </w:p>
        </w:tc>
      </w:tr>
      <w:tr w:rsidR="002C7445" w14:paraId="05E9A6AA" w14:textId="77777777" w:rsidTr="002C7445">
        <w:trPr>
          <w:trHeight w:val="679"/>
          <w:jc w:val="center"/>
        </w:trPr>
        <w:tc>
          <w:tcPr>
            <w:tcW w:w="1789" w:type="pct"/>
          </w:tcPr>
          <w:p w14:paraId="74536619" w14:textId="77777777" w:rsidR="002C7445" w:rsidRDefault="002C7445" w:rsidP="00F504B5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804" w:type="pct"/>
          </w:tcPr>
          <w:p w14:paraId="3E80BEAC" w14:textId="4464C326" w:rsidR="002C7445" w:rsidRDefault="002C7445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13.4</w:t>
            </w:r>
          </w:p>
        </w:tc>
        <w:tc>
          <w:tcPr>
            <w:tcW w:w="804" w:type="pct"/>
          </w:tcPr>
          <w:p w14:paraId="6C1FB468" w14:textId="3D86A2C2" w:rsidR="002C7445" w:rsidRDefault="002C7445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</w:t>
            </w:r>
          </w:p>
        </w:tc>
        <w:tc>
          <w:tcPr>
            <w:tcW w:w="803" w:type="pct"/>
          </w:tcPr>
          <w:p w14:paraId="4B1C2EA3" w14:textId="2A70C55F" w:rsidR="002C7445" w:rsidRDefault="006B238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18.9</w:t>
            </w:r>
          </w:p>
        </w:tc>
        <w:tc>
          <w:tcPr>
            <w:tcW w:w="801" w:type="pct"/>
          </w:tcPr>
          <w:p w14:paraId="1335F916" w14:textId="5FB78E56" w:rsidR="002C7445" w:rsidRDefault="006B238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11.8</w:t>
            </w:r>
          </w:p>
        </w:tc>
      </w:tr>
    </w:tbl>
    <w:p w14:paraId="3A39D2C9" w14:textId="54FB0358" w:rsidR="008A5CF5" w:rsidRDefault="008A5CF5"/>
    <w:p w14:paraId="29E9DC4C" w14:textId="77777777" w:rsidR="003E1909" w:rsidRDefault="003E1909">
      <w:r>
        <w:br w:type="page"/>
      </w:r>
    </w:p>
    <w:p w14:paraId="0BB51C31" w14:textId="77777777" w:rsidR="003E1909" w:rsidRDefault="003E1909" w:rsidP="003E1909"/>
    <w:p w14:paraId="3E072957" w14:textId="77777777" w:rsidR="003E1909" w:rsidRDefault="003E1909" w:rsidP="003E1909"/>
    <w:tbl>
      <w:tblPr>
        <w:tblpPr w:leftFromText="180" w:rightFromText="180" w:vertAnchor="page" w:horzAnchor="margin" w:tblpXSpec="center" w:tblpY="1694"/>
        <w:tblW w:w="55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2"/>
        <w:gridCol w:w="1839"/>
        <w:gridCol w:w="1839"/>
        <w:gridCol w:w="1839"/>
        <w:gridCol w:w="1830"/>
      </w:tblGrid>
      <w:tr w:rsidR="00D61153" w14:paraId="3913A8BD" w14:textId="77777777" w:rsidTr="00D61153">
        <w:trPr>
          <w:trHeight w:val="485"/>
        </w:trPr>
        <w:tc>
          <w:tcPr>
            <w:tcW w:w="1792" w:type="pct"/>
            <w:shd w:val="clear" w:color="auto" w:fill="FFFFFF" w:themeFill="background1"/>
            <w:vAlign w:val="center"/>
          </w:tcPr>
          <w:p w14:paraId="758EDCFD" w14:textId="77777777" w:rsidR="00D61153" w:rsidRPr="0050224B" w:rsidRDefault="00D61153" w:rsidP="00D61153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04C0BF30" w14:textId="77777777" w:rsidR="00D61153" w:rsidRDefault="00D61153" w:rsidP="00D6115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1734FDA" w14:textId="77777777" w:rsidR="00D61153" w:rsidRDefault="00D61153" w:rsidP="00D6115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FCB5FF8" w14:textId="77777777" w:rsidR="00D61153" w:rsidRDefault="00D61153" w:rsidP="00D6115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682D9E02" w14:textId="77777777" w:rsidR="00D61153" w:rsidRDefault="00D61153" w:rsidP="00D6115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D61153" w14:paraId="7AC0CC7A" w14:textId="77777777" w:rsidTr="00D61153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423D37B9" w14:textId="77777777" w:rsidR="00D61153" w:rsidRDefault="00D61153" w:rsidP="00D61153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418F7E9C" w14:textId="1FDC6B36" w:rsidR="00D61153" w:rsidRDefault="006B2387" w:rsidP="00D6115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8F90EAC" w14:textId="3A5EB9CD" w:rsidR="00D61153" w:rsidRDefault="006B2387" w:rsidP="00D6115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5.6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45B4BAD2" w14:textId="5073FEFC" w:rsidR="00D61153" w:rsidRDefault="006B2387" w:rsidP="00D6115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7.1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416FD811" w14:textId="4EF9FD79" w:rsidR="00D61153" w:rsidRDefault="006B2387" w:rsidP="00D6115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5.9</w:t>
            </w:r>
          </w:p>
        </w:tc>
      </w:tr>
      <w:tr w:rsidR="00D61153" w14:paraId="6428527E" w14:textId="77777777" w:rsidTr="00D61153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51716F63" w14:textId="77777777" w:rsidR="00D61153" w:rsidRPr="000F2EB0" w:rsidRDefault="00D61153" w:rsidP="00D61153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07CB079A" w14:textId="32AF244D" w:rsidR="00D61153" w:rsidRDefault="006B2387" w:rsidP="00D611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7.4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12EF623C" w14:textId="0C0B45CB" w:rsidR="00D61153" w:rsidRDefault="006B2387" w:rsidP="00D611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6.2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04984F9F" w14:textId="289B0ADF" w:rsidR="00D61153" w:rsidRDefault="006B2387" w:rsidP="00D611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8.5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62334699" w14:textId="42EBE129" w:rsidR="00D61153" w:rsidRDefault="00D11B96" w:rsidP="00D611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7.4</w:t>
            </w:r>
          </w:p>
        </w:tc>
      </w:tr>
      <w:tr w:rsidR="00D61153" w14:paraId="7F038BEC" w14:textId="77777777" w:rsidTr="00D61153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79F18FB9" w14:textId="77777777" w:rsidR="00D61153" w:rsidRDefault="00D61153" w:rsidP="00D6115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4323B840" w14:textId="45DDFA5E" w:rsidR="00D61153" w:rsidRDefault="006B2387" w:rsidP="00D611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23.8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4C603575" w14:textId="37BCA140" w:rsidR="00D61153" w:rsidRDefault="006B2387" w:rsidP="00D611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24.4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1EFAAEA" w14:textId="40D066E4" w:rsidR="002C2142" w:rsidRDefault="006B2387" w:rsidP="002C214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21.9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027C8B95" w14:textId="18F042BC" w:rsidR="00D61153" w:rsidRDefault="00D11B96" w:rsidP="00D611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 xml:space="preserve">25.6    </w:t>
            </w:r>
          </w:p>
        </w:tc>
      </w:tr>
    </w:tbl>
    <w:p w14:paraId="33C9C885" w14:textId="77777777" w:rsidR="003E1909" w:rsidRDefault="003E1909" w:rsidP="003E1909"/>
    <w:p w14:paraId="5F1E6EF4" w14:textId="77777777" w:rsidR="003E1909" w:rsidRDefault="003E1909" w:rsidP="003E1909"/>
    <w:tbl>
      <w:tblPr>
        <w:tblpPr w:leftFromText="180" w:rightFromText="180" w:vertAnchor="page" w:horzAnchor="margin" w:tblpXSpec="center" w:tblpY="4667"/>
        <w:tblW w:w="557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1835"/>
        <w:gridCol w:w="1835"/>
        <w:gridCol w:w="1835"/>
        <w:gridCol w:w="1829"/>
      </w:tblGrid>
      <w:tr w:rsidR="006B3C62" w14:paraId="0F55CD5A" w14:textId="77777777" w:rsidTr="00D61153">
        <w:trPr>
          <w:trHeight w:val="416"/>
        </w:trPr>
        <w:tc>
          <w:tcPr>
            <w:tcW w:w="1791" w:type="pct"/>
            <w:vAlign w:val="center"/>
          </w:tcPr>
          <w:p w14:paraId="0B7D3AA0" w14:textId="77777777" w:rsidR="006B3C62" w:rsidRPr="0050224B" w:rsidRDefault="006B3C62" w:rsidP="00D61153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5E3EB5A2" w14:textId="77777777" w:rsidR="006B3C62" w:rsidRDefault="006B3C62" w:rsidP="00D6115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26CAF9D2" w14:textId="77777777" w:rsidR="006B3C62" w:rsidRDefault="006B3C62" w:rsidP="00D6115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53DEAB54" w14:textId="77777777" w:rsidR="006B3C62" w:rsidRDefault="006B3C62" w:rsidP="00D6115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0" w:type="pct"/>
            <w:vAlign w:val="center"/>
          </w:tcPr>
          <w:p w14:paraId="205F9EA4" w14:textId="77777777" w:rsidR="006B3C62" w:rsidRDefault="006B3C62" w:rsidP="00D6115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6B3C62" w14:paraId="1001D130" w14:textId="77777777" w:rsidTr="00D61153">
        <w:trPr>
          <w:trHeight w:val="485"/>
        </w:trPr>
        <w:tc>
          <w:tcPr>
            <w:tcW w:w="1791" w:type="pct"/>
            <w:vAlign w:val="center"/>
          </w:tcPr>
          <w:p w14:paraId="69B3AC04" w14:textId="77777777" w:rsidR="006B3C62" w:rsidRDefault="006B3C62" w:rsidP="00D61153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2CDB09BE" w14:textId="0BA10304" w:rsidR="006B3C62" w:rsidRDefault="00D11B96" w:rsidP="00D6115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5.1</w:t>
            </w:r>
          </w:p>
        </w:tc>
        <w:tc>
          <w:tcPr>
            <w:tcW w:w="803" w:type="pct"/>
            <w:vAlign w:val="center"/>
          </w:tcPr>
          <w:p w14:paraId="6A119443" w14:textId="6B35F912" w:rsidR="006B3C62" w:rsidRDefault="00E6625C" w:rsidP="00D6115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7.7</w:t>
            </w:r>
          </w:p>
        </w:tc>
        <w:tc>
          <w:tcPr>
            <w:tcW w:w="803" w:type="pct"/>
            <w:vAlign w:val="center"/>
          </w:tcPr>
          <w:p w14:paraId="3F71D12A" w14:textId="506CBF65" w:rsidR="006B3C62" w:rsidRDefault="00E6625C" w:rsidP="00D6115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  <w:tc>
          <w:tcPr>
            <w:tcW w:w="800" w:type="pct"/>
            <w:vAlign w:val="center"/>
          </w:tcPr>
          <w:p w14:paraId="0C7217A5" w14:textId="5C0EEAEE" w:rsidR="006B3C62" w:rsidRDefault="00E6625C" w:rsidP="00D6115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7.1</w:t>
            </w:r>
          </w:p>
        </w:tc>
      </w:tr>
      <w:tr w:rsidR="006B3C62" w14:paraId="52E95CC4" w14:textId="77777777" w:rsidTr="00D61153">
        <w:trPr>
          <w:trHeight w:val="485"/>
        </w:trPr>
        <w:tc>
          <w:tcPr>
            <w:tcW w:w="1791" w:type="pct"/>
            <w:vAlign w:val="center"/>
          </w:tcPr>
          <w:p w14:paraId="30C2D36A" w14:textId="77777777" w:rsidR="006B3C62" w:rsidRPr="000F2EB0" w:rsidRDefault="006B3C62" w:rsidP="00D61153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3D354D18" w14:textId="33202D1E" w:rsidR="006B3C62" w:rsidRDefault="00D11B96" w:rsidP="00D611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7.5</w:t>
            </w:r>
          </w:p>
        </w:tc>
        <w:tc>
          <w:tcPr>
            <w:tcW w:w="803" w:type="pct"/>
            <w:vAlign w:val="center"/>
          </w:tcPr>
          <w:p w14:paraId="40DB656A" w14:textId="5834933F" w:rsidR="006B3C62" w:rsidRDefault="00E6625C" w:rsidP="00D611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</w:t>
            </w:r>
          </w:p>
        </w:tc>
        <w:tc>
          <w:tcPr>
            <w:tcW w:w="803" w:type="pct"/>
            <w:vAlign w:val="center"/>
          </w:tcPr>
          <w:p w14:paraId="3BCE693A" w14:textId="2A7BAD68" w:rsidR="006B3C62" w:rsidRDefault="00E6625C" w:rsidP="00D611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8.5</w:t>
            </w:r>
          </w:p>
        </w:tc>
        <w:tc>
          <w:tcPr>
            <w:tcW w:w="800" w:type="pct"/>
            <w:vAlign w:val="center"/>
          </w:tcPr>
          <w:p w14:paraId="78A7A81D" w14:textId="4DD81530" w:rsidR="006B3C62" w:rsidRDefault="00E6625C" w:rsidP="00D611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8.8</w:t>
            </w:r>
          </w:p>
        </w:tc>
      </w:tr>
      <w:tr w:rsidR="006B3C62" w14:paraId="56E8C854" w14:textId="77777777" w:rsidTr="00D61153">
        <w:trPr>
          <w:trHeight w:val="485"/>
        </w:trPr>
        <w:tc>
          <w:tcPr>
            <w:tcW w:w="1791" w:type="pct"/>
            <w:vAlign w:val="center"/>
          </w:tcPr>
          <w:p w14:paraId="5D98AB56" w14:textId="77777777" w:rsidR="006B3C62" w:rsidRDefault="006B3C62" w:rsidP="00D6115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44F1DDCE" w14:textId="7805FF3D" w:rsidR="006B3C62" w:rsidRDefault="00D11B96" w:rsidP="00D611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</w:t>
            </w:r>
          </w:p>
        </w:tc>
        <w:tc>
          <w:tcPr>
            <w:tcW w:w="803" w:type="pct"/>
            <w:vAlign w:val="center"/>
          </w:tcPr>
          <w:p w14:paraId="0DD70054" w14:textId="6081B712" w:rsidR="006B3C62" w:rsidRDefault="00E6625C" w:rsidP="00D611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24.9</w:t>
            </w:r>
          </w:p>
        </w:tc>
        <w:tc>
          <w:tcPr>
            <w:tcW w:w="803" w:type="pct"/>
            <w:vAlign w:val="center"/>
          </w:tcPr>
          <w:p w14:paraId="0C345DDA" w14:textId="0650FE40" w:rsidR="006B3C62" w:rsidRDefault="00E6625C" w:rsidP="00D611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21.9</w:t>
            </w:r>
          </w:p>
        </w:tc>
        <w:tc>
          <w:tcPr>
            <w:tcW w:w="800" w:type="pct"/>
            <w:vAlign w:val="center"/>
          </w:tcPr>
          <w:p w14:paraId="500124AC" w14:textId="08DC4C75" w:rsidR="006B3C62" w:rsidRDefault="00E6625C" w:rsidP="00D611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25.3</w:t>
            </w:r>
          </w:p>
        </w:tc>
      </w:tr>
    </w:tbl>
    <w:tbl>
      <w:tblPr>
        <w:tblpPr w:leftFromText="180" w:rightFromText="180" w:vertAnchor="page" w:horzAnchor="margin" w:tblpXSpec="center" w:tblpY="10307"/>
        <w:tblW w:w="553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3"/>
        <w:gridCol w:w="2126"/>
        <w:gridCol w:w="2146"/>
      </w:tblGrid>
      <w:tr w:rsidR="00677A09" w14:paraId="562D8C56" w14:textId="77777777" w:rsidTr="00677A09">
        <w:trPr>
          <w:trHeight w:val="417"/>
        </w:trPr>
        <w:tc>
          <w:tcPr>
            <w:tcW w:w="3119" w:type="pct"/>
            <w:vAlign w:val="center"/>
          </w:tcPr>
          <w:p w14:paraId="3C290E24" w14:textId="77777777" w:rsidR="00677A09" w:rsidRPr="0050224B" w:rsidRDefault="00677A09" w:rsidP="00B26633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36" w:type="pct"/>
            <w:vAlign w:val="center"/>
          </w:tcPr>
          <w:p w14:paraId="0E10433D" w14:textId="77777777" w:rsidR="00677A09" w:rsidRDefault="00677A09" w:rsidP="00B2663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45" w:type="pct"/>
            <w:vAlign w:val="center"/>
          </w:tcPr>
          <w:p w14:paraId="20F02B91" w14:textId="77777777" w:rsidR="00677A09" w:rsidRDefault="00677A09" w:rsidP="00B2663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677A09" w14:paraId="13059BEF" w14:textId="77777777" w:rsidTr="00677A09">
        <w:trPr>
          <w:trHeight w:val="486"/>
        </w:trPr>
        <w:tc>
          <w:tcPr>
            <w:tcW w:w="3119" w:type="pct"/>
            <w:vAlign w:val="center"/>
          </w:tcPr>
          <w:p w14:paraId="2C6DA479" w14:textId="77777777" w:rsidR="00677A09" w:rsidRDefault="00677A09" w:rsidP="00B26633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36" w:type="pct"/>
            <w:vAlign w:val="center"/>
          </w:tcPr>
          <w:p w14:paraId="054B78A6" w14:textId="2ABDB59B" w:rsidR="00677A09" w:rsidRDefault="00E6625C" w:rsidP="00B2663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10.2</w:t>
            </w:r>
          </w:p>
        </w:tc>
        <w:tc>
          <w:tcPr>
            <w:tcW w:w="945" w:type="pct"/>
            <w:vAlign w:val="center"/>
          </w:tcPr>
          <w:p w14:paraId="3B601EBE" w14:textId="44A544E1" w:rsidR="00677A09" w:rsidRDefault="004661C6" w:rsidP="00B2663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10.3</w:t>
            </w:r>
          </w:p>
        </w:tc>
      </w:tr>
      <w:tr w:rsidR="00677A09" w14:paraId="544FCB8F" w14:textId="77777777" w:rsidTr="00677A09">
        <w:trPr>
          <w:trHeight w:val="486"/>
        </w:trPr>
        <w:tc>
          <w:tcPr>
            <w:tcW w:w="3119" w:type="pct"/>
            <w:vAlign w:val="center"/>
          </w:tcPr>
          <w:p w14:paraId="593BD34C" w14:textId="77777777" w:rsidR="00677A09" w:rsidRPr="000F2EB0" w:rsidRDefault="00677A09" w:rsidP="00B26633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36" w:type="pct"/>
            <w:vAlign w:val="center"/>
          </w:tcPr>
          <w:p w14:paraId="672602A4" w14:textId="328BAE7A" w:rsidR="00677A09" w:rsidRDefault="00E6625C" w:rsidP="00B2663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11.2</w:t>
            </w:r>
          </w:p>
        </w:tc>
        <w:tc>
          <w:tcPr>
            <w:tcW w:w="945" w:type="pct"/>
            <w:vAlign w:val="center"/>
          </w:tcPr>
          <w:p w14:paraId="38404D55" w14:textId="6E278AEF" w:rsidR="00677A09" w:rsidRDefault="004661C6" w:rsidP="00B2663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11.4</w:t>
            </w:r>
          </w:p>
        </w:tc>
      </w:tr>
      <w:tr w:rsidR="00677A09" w14:paraId="78D93945" w14:textId="77777777" w:rsidTr="00677A09">
        <w:trPr>
          <w:trHeight w:val="486"/>
        </w:trPr>
        <w:tc>
          <w:tcPr>
            <w:tcW w:w="3119" w:type="pct"/>
            <w:vAlign w:val="center"/>
          </w:tcPr>
          <w:p w14:paraId="14411F4B" w14:textId="77777777" w:rsidR="00677A09" w:rsidRDefault="00677A09" w:rsidP="00B2663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36" w:type="pct"/>
            <w:vAlign w:val="center"/>
          </w:tcPr>
          <w:p w14:paraId="215A3AC4" w14:textId="429DCEB5" w:rsidR="00677A09" w:rsidRDefault="00E6625C" w:rsidP="00B2663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</w:t>
            </w:r>
            <w:r w:rsidR="004661C6">
              <w:rPr>
                <w:w w:val="99"/>
                <w:sz w:val="24"/>
              </w:rPr>
              <w:t>2</w:t>
            </w:r>
          </w:p>
        </w:tc>
        <w:tc>
          <w:tcPr>
            <w:tcW w:w="945" w:type="pct"/>
            <w:vAlign w:val="center"/>
          </w:tcPr>
          <w:p w14:paraId="1D8D45BA" w14:textId="2F0BEA1C" w:rsidR="00677A09" w:rsidRDefault="004661C6" w:rsidP="00B2663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12.7</w:t>
            </w:r>
          </w:p>
        </w:tc>
      </w:tr>
      <w:tr w:rsidR="00677A09" w14:paraId="5B2314F8" w14:textId="77777777" w:rsidTr="00677A09">
        <w:trPr>
          <w:trHeight w:val="486"/>
        </w:trPr>
        <w:tc>
          <w:tcPr>
            <w:tcW w:w="3119" w:type="pct"/>
            <w:vAlign w:val="center"/>
          </w:tcPr>
          <w:p w14:paraId="40770C6B" w14:textId="77777777" w:rsidR="00677A09" w:rsidRDefault="00677A09" w:rsidP="00B2663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36" w:type="pct"/>
            <w:vAlign w:val="center"/>
          </w:tcPr>
          <w:p w14:paraId="3224448E" w14:textId="3F53FBD6" w:rsidR="00677A09" w:rsidRDefault="004661C6" w:rsidP="00B2663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24.5</w:t>
            </w:r>
          </w:p>
        </w:tc>
        <w:tc>
          <w:tcPr>
            <w:tcW w:w="945" w:type="pct"/>
            <w:vAlign w:val="center"/>
          </w:tcPr>
          <w:p w14:paraId="3466D3B4" w14:textId="4AE1123A" w:rsidR="00677A09" w:rsidRDefault="004661C6" w:rsidP="00B2663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</w:t>
            </w:r>
          </w:p>
        </w:tc>
      </w:tr>
    </w:tbl>
    <w:p w14:paraId="16B4C642" w14:textId="77777777" w:rsidR="003E1909" w:rsidRDefault="003E1909" w:rsidP="003E1909"/>
    <w:tbl>
      <w:tblPr>
        <w:tblpPr w:leftFromText="180" w:rightFromText="180" w:vertAnchor="page" w:horzAnchor="page" w:tblpX="428" w:tblpY="7442"/>
        <w:tblW w:w="554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2"/>
        <w:gridCol w:w="2174"/>
        <w:gridCol w:w="2171"/>
      </w:tblGrid>
      <w:tr w:rsidR="00677A09" w14:paraId="13A73BA0" w14:textId="77777777" w:rsidTr="00677A09">
        <w:trPr>
          <w:trHeight w:val="416"/>
        </w:trPr>
        <w:tc>
          <w:tcPr>
            <w:tcW w:w="3087" w:type="pct"/>
            <w:vAlign w:val="center"/>
          </w:tcPr>
          <w:p w14:paraId="236F9D79" w14:textId="77777777" w:rsidR="00677A09" w:rsidRPr="0050224B" w:rsidRDefault="00677A09" w:rsidP="00D61153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7" w:type="pct"/>
            <w:vAlign w:val="center"/>
          </w:tcPr>
          <w:p w14:paraId="0BF8F01F" w14:textId="77777777" w:rsidR="00677A09" w:rsidRDefault="00677A09" w:rsidP="00D6115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  <w:vAlign w:val="center"/>
          </w:tcPr>
          <w:p w14:paraId="68207B79" w14:textId="77777777" w:rsidR="00677A09" w:rsidRDefault="00677A09" w:rsidP="00D6115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677A09" w14:paraId="2C772886" w14:textId="77777777" w:rsidTr="00677A09">
        <w:trPr>
          <w:trHeight w:val="486"/>
        </w:trPr>
        <w:tc>
          <w:tcPr>
            <w:tcW w:w="3087" w:type="pct"/>
            <w:vAlign w:val="center"/>
          </w:tcPr>
          <w:p w14:paraId="11A71B68" w14:textId="77777777" w:rsidR="00677A09" w:rsidRDefault="00677A09" w:rsidP="00D61153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  <w:vAlign w:val="center"/>
          </w:tcPr>
          <w:p w14:paraId="52D313AF" w14:textId="13CFC0A6" w:rsidR="00677A09" w:rsidRDefault="00D11B96" w:rsidP="00D6115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5.8</w:t>
            </w:r>
          </w:p>
        </w:tc>
        <w:tc>
          <w:tcPr>
            <w:tcW w:w="956" w:type="pct"/>
            <w:vAlign w:val="center"/>
          </w:tcPr>
          <w:p w14:paraId="06A7158B" w14:textId="1D728B57" w:rsidR="00677A09" w:rsidRDefault="00D11B96" w:rsidP="00D6115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11.2</w:t>
            </w:r>
          </w:p>
        </w:tc>
      </w:tr>
      <w:tr w:rsidR="00677A09" w14:paraId="2E5A5E28" w14:textId="77777777" w:rsidTr="00677A09">
        <w:trPr>
          <w:trHeight w:val="486"/>
        </w:trPr>
        <w:tc>
          <w:tcPr>
            <w:tcW w:w="3087" w:type="pct"/>
            <w:vAlign w:val="center"/>
          </w:tcPr>
          <w:p w14:paraId="725A5912" w14:textId="77777777" w:rsidR="00677A09" w:rsidRPr="000F2EB0" w:rsidRDefault="00677A09" w:rsidP="00D61153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  <w:vAlign w:val="center"/>
          </w:tcPr>
          <w:p w14:paraId="0F17F0D1" w14:textId="6F67D66E" w:rsidR="00677A09" w:rsidRDefault="00D11B96" w:rsidP="00D611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7.7</w:t>
            </w:r>
          </w:p>
        </w:tc>
        <w:tc>
          <w:tcPr>
            <w:tcW w:w="956" w:type="pct"/>
            <w:vAlign w:val="center"/>
          </w:tcPr>
          <w:p w14:paraId="247E3D59" w14:textId="19E144BD" w:rsidR="00677A09" w:rsidRDefault="00D11B96" w:rsidP="00D611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9.9</w:t>
            </w:r>
          </w:p>
        </w:tc>
      </w:tr>
      <w:tr w:rsidR="00677A09" w14:paraId="11C2F1B5" w14:textId="77777777" w:rsidTr="00677A09">
        <w:trPr>
          <w:trHeight w:val="486"/>
        </w:trPr>
        <w:tc>
          <w:tcPr>
            <w:tcW w:w="3087" w:type="pct"/>
            <w:vAlign w:val="center"/>
          </w:tcPr>
          <w:p w14:paraId="5BDAF41B" w14:textId="77777777" w:rsidR="00677A09" w:rsidRDefault="00677A09" w:rsidP="00D6115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57" w:type="pct"/>
            <w:vAlign w:val="center"/>
          </w:tcPr>
          <w:p w14:paraId="79D385E6" w14:textId="1E6609A6" w:rsidR="00677A09" w:rsidRDefault="00D11B96" w:rsidP="00D611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</w:t>
            </w:r>
          </w:p>
        </w:tc>
        <w:tc>
          <w:tcPr>
            <w:tcW w:w="956" w:type="pct"/>
            <w:vAlign w:val="center"/>
          </w:tcPr>
          <w:p w14:paraId="42C4BD71" w14:textId="4B8833BE" w:rsidR="00677A09" w:rsidRDefault="00D11B96" w:rsidP="00D611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11.6</w:t>
            </w:r>
          </w:p>
        </w:tc>
      </w:tr>
      <w:tr w:rsidR="00677A09" w14:paraId="3AC983EF" w14:textId="77777777" w:rsidTr="00677A09">
        <w:trPr>
          <w:trHeight w:val="486"/>
        </w:trPr>
        <w:tc>
          <w:tcPr>
            <w:tcW w:w="3087" w:type="pct"/>
            <w:vAlign w:val="center"/>
          </w:tcPr>
          <w:p w14:paraId="7EBF68C5" w14:textId="77777777" w:rsidR="00677A09" w:rsidRDefault="00677A09" w:rsidP="00D6115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57" w:type="pct"/>
            <w:vAlign w:val="center"/>
          </w:tcPr>
          <w:p w14:paraId="10233A5E" w14:textId="6209F6CE" w:rsidR="00677A09" w:rsidRDefault="00D11B96" w:rsidP="00D611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28.5</w:t>
            </w:r>
          </w:p>
        </w:tc>
        <w:tc>
          <w:tcPr>
            <w:tcW w:w="956" w:type="pct"/>
            <w:vAlign w:val="center"/>
          </w:tcPr>
          <w:p w14:paraId="3282D1BC" w14:textId="1FC8F516" w:rsidR="00677A09" w:rsidRDefault="00D11B96" w:rsidP="00D6115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22.5</w:t>
            </w:r>
          </w:p>
        </w:tc>
      </w:tr>
    </w:tbl>
    <w:p w14:paraId="078002E0" w14:textId="0B35A147" w:rsidR="00663050" w:rsidRDefault="003E1909">
      <w:r>
        <w:br w:type="page"/>
      </w:r>
    </w:p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32CB38AF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</w:t>
      </w:r>
      <w:r w:rsidR="00A8335E">
        <w:rPr>
          <w:sz w:val="28"/>
        </w:rPr>
        <w:t xml:space="preserve"> and mandibular</w:t>
      </w:r>
      <w:r w:rsidR="00953CB3">
        <w:rPr>
          <w:sz w:val="28"/>
        </w:rPr>
        <w:t xml:space="preserve"> arch.</w:t>
      </w:r>
    </w:p>
    <w:p w14:paraId="774C9013" w14:textId="04A5D19E" w:rsidR="00A8335E" w:rsidRDefault="00A8335E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Crown in relation to: </w:t>
      </w:r>
      <w:r w:rsidR="00890E43">
        <w:rPr>
          <w:sz w:val="28"/>
        </w:rPr>
        <w:t>31, 32, 33, 34, 41, 42, 43.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06845150" w:rsidR="00205903" w:rsidRDefault="00205903" w:rsidP="00B923B3">
      <w:pPr>
        <w:tabs>
          <w:tab w:val="left" w:pos="10260"/>
        </w:tabs>
        <w:ind w:firstLine="450"/>
        <w:jc w:val="both"/>
      </w:pPr>
    </w:p>
    <w:p w14:paraId="2E6E3DDE" w14:textId="77777777" w:rsidR="00906EC7" w:rsidRDefault="00906EC7" w:rsidP="00B923B3">
      <w:pPr>
        <w:tabs>
          <w:tab w:val="left" w:pos="10260"/>
        </w:tabs>
        <w:ind w:firstLine="450"/>
        <w:jc w:val="both"/>
      </w:pPr>
    </w:p>
    <w:p w14:paraId="4410154F" w14:textId="563D2815" w:rsidR="00205903" w:rsidRDefault="007E3542" w:rsidP="007E3542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2E7DF17D" w14:textId="77777777" w:rsidR="00906EC7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6DAB4361" w14:textId="77777777" w:rsidR="00906EC7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31B441C" w14:textId="77777777" w:rsidR="00906EC7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5019E485" w14:textId="77777777" w:rsidR="00906EC7" w:rsidRPr="007E3542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380E5044" w14:textId="2FA24870" w:rsidR="00205903" w:rsidRPr="007E3542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  <w:r w:rsidRPr="00906EC7">
        <w:rPr>
          <w:b/>
          <w:bCs/>
        </w:rPr>
        <w:drawing>
          <wp:inline distT="0" distB="0" distL="0" distR="0" wp14:anchorId="7FC1C02F" wp14:editId="1BB6A533">
            <wp:extent cx="6067425" cy="2716070"/>
            <wp:effectExtent l="0" t="0" r="0" b="8255"/>
            <wp:docPr id="192586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609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8508" cy="272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0F02" w14:textId="5D8006D8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564F795A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501F031A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906EC7">
      <w:pPr>
        <w:tabs>
          <w:tab w:val="left" w:pos="10260"/>
        </w:tabs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056336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3527C1C3" w:rsidR="00412911" w:rsidRDefault="00DD5917" w:rsidP="00412911">
      <w:pPr>
        <w:tabs>
          <w:tab w:val="left" w:pos="10260"/>
        </w:tabs>
        <w:ind w:firstLine="450"/>
        <w:jc w:val="center"/>
        <w:rPr>
          <w:b/>
        </w:rPr>
      </w:pPr>
      <w:r w:rsidRPr="00DD5917">
        <w:rPr>
          <w:b/>
        </w:rPr>
        <w:drawing>
          <wp:inline distT="0" distB="0" distL="0" distR="0" wp14:anchorId="51413513" wp14:editId="4D9DEE92">
            <wp:extent cx="3086531" cy="3210373"/>
            <wp:effectExtent l="0" t="0" r="0" b="9525"/>
            <wp:docPr id="65157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792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494C" w14:textId="2658F39B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6263CEC5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70C50255" w:rsidR="00084093" w:rsidRDefault="00DD5917" w:rsidP="00412911">
      <w:pPr>
        <w:tabs>
          <w:tab w:val="left" w:pos="10260"/>
        </w:tabs>
        <w:ind w:firstLine="450"/>
        <w:jc w:val="center"/>
        <w:rPr>
          <w:b/>
        </w:rPr>
      </w:pPr>
      <w:r w:rsidRPr="00DD5917">
        <w:rPr>
          <w:b/>
        </w:rPr>
        <w:drawing>
          <wp:anchor distT="0" distB="0" distL="114300" distR="114300" simplePos="0" relativeHeight="251753984" behindDoc="1" locked="0" layoutInCell="1" allowOverlap="1" wp14:anchorId="00A5119E" wp14:editId="28DDD5AB">
            <wp:simplePos x="0" y="0"/>
            <wp:positionH relativeFrom="column">
              <wp:posOffset>-247650</wp:posOffset>
            </wp:positionH>
            <wp:positionV relativeFrom="paragraph">
              <wp:posOffset>262890</wp:posOffset>
            </wp:positionV>
            <wp:extent cx="3372321" cy="3172268"/>
            <wp:effectExtent l="0" t="0" r="0" b="9525"/>
            <wp:wrapTight wrapText="bothSides">
              <wp:wrapPolygon edited="0">
                <wp:start x="0" y="0"/>
                <wp:lineTo x="0" y="21535"/>
                <wp:lineTo x="21478" y="21535"/>
                <wp:lineTo x="21478" y="0"/>
                <wp:lineTo x="0" y="0"/>
              </wp:wrapPolygon>
            </wp:wrapTight>
            <wp:docPr id="160499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916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0FC2B" w14:textId="09F81C36" w:rsidR="00084093" w:rsidRDefault="00DD5917" w:rsidP="00412911">
      <w:pPr>
        <w:tabs>
          <w:tab w:val="left" w:pos="10260"/>
        </w:tabs>
        <w:ind w:firstLine="450"/>
        <w:jc w:val="center"/>
        <w:rPr>
          <w:b/>
        </w:rPr>
      </w:pPr>
      <w:r w:rsidRPr="00DD5917">
        <w:rPr>
          <w:b/>
        </w:rPr>
        <w:drawing>
          <wp:anchor distT="0" distB="0" distL="114300" distR="114300" simplePos="0" relativeHeight="251752960" behindDoc="1" locked="0" layoutInCell="1" allowOverlap="1" wp14:anchorId="4865EB84" wp14:editId="267A8A42">
            <wp:simplePos x="0" y="0"/>
            <wp:positionH relativeFrom="column">
              <wp:posOffset>3423920</wp:posOffset>
            </wp:positionH>
            <wp:positionV relativeFrom="paragraph">
              <wp:posOffset>85725</wp:posOffset>
            </wp:positionV>
            <wp:extent cx="3372321" cy="3096057"/>
            <wp:effectExtent l="0" t="0" r="0" b="9525"/>
            <wp:wrapTight wrapText="bothSides">
              <wp:wrapPolygon edited="0">
                <wp:start x="0" y="0"/>
                <wp:lineTo x="0" y="21534"/>
                <wp:lineTo x="21478" y="21534"/>
                <wp:lineTo x="21478" y="0"/>
                <wp:lineTo x="0" y="0"/>
              </wp:wrapPolygon>
            </wp:wrapTight>
            <wp:docPr id="36266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63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6B391" w14:textId="4247097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58A9461A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75C063E3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633DEB48" w:rsidR="005D6EFF" w:rsidRDefault="00084093" w:rsidP="005D6EFF">
      <w:pPr>
        <w:rPr>
          <w:b/>
        </w:rPr>
      </w:pPr>
      <w:r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766"/>
        <w:gridCol w:w="6636"/>
      </w:tblGrid>
      <w:tr w:rsidR="00824AB2" w14:paraId="27CFB504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2E59AA0B" w14:textId="1EB3D2D8" w:rsidR="00824AB2" w:rsidRDefault="00824AB2" w:rsidP="00824AB2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  <w:p w14:paraId="38C3DBE8" w14:textId="7777777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636" w:type="dxa"/>
            <w:shd w:val="clear" w:color="auto" w:fill="FFFFFF" w:themeFill="background1"/>
          </w:tcPr>
          <w:p w14:paraId="0E066EA7" w14:textId="4F2D40FE" w:rsidR="00824AB2" w:rsidRDefault="007A156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7A1565">
              <w:rPr>
                <w:b/>
              </w:rPr>
              <w:drawing>
                <wp:inline distT="0" distB="0" distL="0" distR="0" wp14:anchorId="162323D2" wp14:editId="5D21F712">
                  <wp:extent cx="3915321" cy="2267266"/>
                  <wp:effectExtent l="0" t="0" r="9525" b="0"/>
                  <wp:docPr id="1547395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39502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2267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FB7F181" w14:textId="77777777" w:rsidTr="00076F66">
        <w:trPr>
          <w:trHeight w:val="571"/>
        </w:trPr>
        <w:tc>
          <w:tcPr>
            <w:tcW w:w="3766" w:type="dxa"/>
            <w:shd w:val="clear" w:color="auto" w:fill="FFFFFF" w:themeFill="background1"/>
          </w:tcPr>
          <w:p w14:paraId="19ACEDF1" w14:textId="40DD2E4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116D0DD2" w14:textId="2BF5B88A" w:rsidR="00824AB2" w:rsidRDefault="006E7E1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6E7E11">
              <w:rPr>
                <w:b/>
              </w:rPr>
              <w:drawing>
                <wp:inline distT="0" distB="0" distL="0" distR="0" wp14:anchorId="0CB54527" wp14:editId="212A936E">
                  <wp:extent cx="3467584" cy="2038635"/>
                  <wp:effectExtent l="0" t="0" r="0" b="0"/>
                  <wp:docPr id="68187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8738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584" cy="203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DB715FA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610AA629" w14:textId="0045422C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3E1A302D" w14:textId="1C1859FD" w:rsidR="00824AB2" w:rsidRDefault="006E7E1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6E7E11">
              <w:rPr>
                <w:b/>
              </w:rPr>
              <w:drawing>
                <wp:inline distT="0" distB="0" distL="0" distR="0" wp14:anchorId="6D40F814" wp14:editId="707A07CE">
                  <wp:extent cx="3734321" cy="2095792"/>
                  <wp:effectExtent l="0" t="0" r="0" b="0"/>
                  <wp:docPr id="102290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9074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321" cy="209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778F89D8" w14:textId="77777777" w:rsidTr="00076F66">
        <w:trPr>
          <w:trHeight w:val="571"/>
        </w:trPr>
        <w:tc>
          <w:tcPr>
            <w:tcW w:w="3766" w:type="dxa"/>
            <w:shd w:val="clear" w:color="auto" w:fill="FFFFFF" w:themeFill="background1"/>
          </w:tcPr>
          <w:p w14:paraId="3005DC69" w14:textId="7C08466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0A018672" w14:textId="6B798DF9" w:rsidR="00824AB2" w:rsidRDefault="006E7E1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6E7E11">
              <w:rPr>
                <w:b/>
              </w:rPr>
              <w:drawing>
                <wp:inline distT="0" distB="0" distL="0" distR="0" wp14:anchorId="31487940" wp14:editId="44606664">
                  <wp:extent cx="3715268" cy="2333951"/>
                  <wp:effectExtent l="0" t="0" r="0" b="9525"/>
                  <wp:docPr id="1536165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16548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68" cy="233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136D13A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5DE97B87" w14:textId="6482EFD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43F1E04D" w14:textId="378EEE16" w:rsidR="00824AB2" w:rsidRDefault="006E7E11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6E7E11">
              <w:rPr>
                <w:b/>
              </w:rPr>
              <w:drawing>
                <wp:inline distT="0" distB="0" distL="0" distR="0" wp14:anchorId="01508E6C" wp14:editId="0A748334">
                  <wp:extent cx="3677163" cy="2105319"/>
                  <wp:effectExtent l="0" t="0" r="0" b="9525"/>
                  <wp:docPr id="517819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81975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163" cy="2105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805A2F6" w14:textId="77777777" w:rsidTr="00076F66">
        <w:trPr>
          <w:trHeight w:val="571"/>
        </w:trPr>
        <w:tc>
          <w:tcPr>
            <w:tcW w:w="3766" w:type="dxa"/>
            <w:shd w:val="clear" w:color="auto" w:fill="FFFFFF" w:themeFill="background1"/>
          </w:tcPr>
          <w:p w14:paraId="4478D6AA" w14:textId="0E38A39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2BD0E59E" w14:textId="690B46D3" w:rsidR="00824AB2" w:rsidRDefault="006E7E1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6E7E11">
              <w:rPr>
                <w:b/>
              </w:rPr>
              <w:drawing>
                <wp:inline distT="0" distB="0" distL="0" distR="0" wp14:anchorId="70A90A87" wp14:editId="6540018C">
                  <wp:extent cx="4004473" cy="2122715"/>
                  <wp:effectExtent l="0" t="0" r="0" b="0"/>
                  <wp:docPr id="1713698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69835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119" cy="2125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2BF6A7C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55447E6D" w14:textId="2A0842B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62F8180C" w14:textId="2ADA8091" w:rsidR="00824AB2" w:rsidRDefault="00635E5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635E55">
              <w:rPr>
                <w:b/>
              </w:rPr>
              <w:drawing>
                <wp:inline distT="0" distB="0" distL="0" distR="0" wp14:anchorId="1B830502" wp14:editId="0C63D866">
                  <wp:extent cx="3801005" cy="2181529"/>
                  <wp:effectExtent l="0" t="0" r="9525" b="9525"/>
                  <wp:docPr id="1158554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55468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005" cy="2181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A6E4BD9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51840414" w14:textId="19F4C82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12C9FFFD" w14:textId="3D872E90" w:rsidR="00824AB2" w:rsidRDefault="00635E5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367D1">
              <w:rPr>
                <w:b/>
              </w:rPr>
              <w:drawing>
                <wp:inline distT="0" distB="0" distL="0" distR="0" wp14:anchorId="061210F9" wp14:editId="7E21DEF2">
                  <wp:extent cx="3781953" cy="2152950"/>
                  <wp:effectExtent l="0" t="0" r="9525" b="0"/>
                  <wp:docPr id="1901034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03423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953" cy="21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AD6C48F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4163EB49" w14:textId="5EAFD0F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2CE07AE1" w14:textId="3520C785" w:rsidR="00824AB2" w:rsidRDefault="00635E5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367D1">
              <w:rPr>
                <w:b/>
              </w:rPr>
              <w:drawing>
                <wp:inline distT="0" distB="0" distL="0" distR="0" wp14:anchorId="459303A6" wp14:editId="33FFC8FA">
                  <wp:extent cx="4029637" cy="2219635"/>
                  <wp:effectExtent l="0" t="0" r="0" b="9525"/>
                  <wp:docPr id="1843147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14787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637" cy="221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BBD998D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6C4E78D9" w14:textId="19F18308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081E4159" w14:textId="0CD3B4EA" w:rsidR="00824AB2" w:rsidRDefault="00635E5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367D1">
              <w:rPr>
                <w:b/>
              </w:rPr>
              <w:drawing>
                <wp:inline distT="0" distB="0" distL="0" distR="0" wp14:anchorId="30D01ED2" wp14:editId="3B3B1F67">
                  <wp:extent cx="3715268" cy="2067213"/>
                  <wp:effectExtent l="0" t="0" r="0" b="9525"/>
                  <wp:docPr id="716356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35620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68" cy="206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240CC1C1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3C6175D4" w14:textId="613C8CD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52A521C1" w14:textId="4202C5C7" w:rsidR="00824AB2" w:rsidRDefault="00635E5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076F66">
              <w:rPr>
                <w:b/>
              </w:rPr>
              <w:drawing>
                <wp:inline distT="0" distB="0" distL="0" distR="0" wp14:anchorId="7F6A29CC" wp14:editId="26D27464">
                  <wp:extent cx="3829584" cy="2143424"/>
                  <wp:effectExtent l="0" t="0" r="0" b="9525"/>
                  <wp:docPr id="2105826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82641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584" cy="214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D12A71E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3EDCDBD4" w14:textId="6AF30FA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636D2433" w14:textId="6B339AE1" w:rsidR="00824AB2" w:rsidRDefault="00635E5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076F66">
              <w:rPr>
                <w:b/>
              </w:rPr>
              <w:drawing>
                <wp:inline distT="0" distB="0" distL="0" distR="0" wp14:anchorId="35C9A7C5" wp14:editId="1435F820">
                  <wp:extent cx="3705742" cy="2038635"/>
                  <wp:effectExtent l="0" t="0" r="0" b="0"/>
                  <wp:docPr id="1390300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30086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742" cy="203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35E" w14:paraId="4F8DA955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4AE29615" w14:textId="7099A007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71A484F5" w14:textId="6014F5BF" w:rsidR="00A8335E" w:rsidRDefault="002F6D9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F6D9C">
              <w:rPr>
                <w:b/>
              </w:rPr>
              <w:drawing>
                <wp:inline distT="0" distB="0" distL="0" distR="0" wp14:anchorId="1F249893" wp14:editId="64074587">
                  <wp:extent cx="3759264" cy="2219325"/>
                  <wp:effectExtent l="0" t="0" r="0" b="0"/>
                  <wp:docPr id="1461106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10695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1486" cy="2220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35E" w14:paraId="11DADDCE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7E058C63" w14:textId="323029B8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35E79F66" w14:textId="0279523E" w:rsidR="00A8335E" w:rsidRDefault="002F6D9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F6D9C">
              <w:rPr>
                <w:b/>
              </w:rPr>
              <w:drawing>
                <wp:inline distT="0" distB="0" distL="0" distR="0" wp14:anchorId="0354B772" wp14:editId="5EA210D3">
                  <wp:extent cx="3899018" cy="2286000"/>
                  <wp:effectExtent l="0" t="0" r="6350" b="0"/>
                  <wp:docPr id="2118730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73030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3988" cy="2288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35E" w14:paraId="0158BC1E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069BCB2E" w14:textId="6FADD7A1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21CE45CE" w14:textId="7B1F6DA9" w:rsidR="004E1B7D" w:rsidRPr="002F6D9C" w:rsidRDefault="002F6D9C" w:rsidP="002F6D9C">
            <w:pPr>
              <w:tabs>
                <w:tab w:val="left" w:pos="10260"/>
              </w:tabs>
              <w:jc w:val="center"/>
              <w:rPr>
                <w:b/>
              </w:rPr>
            </w:pPr>
            <w:r w:rsidRPr="002F6D9C">
              <w:rPr>
                <w:b/>
              </w:rPr>
              <w:drawing>
                <wp:inline distT="0" distB="0" distL="0" distR="0" wp14:anchorId="61FC3A99" wp14:editId="2460EE1A">
                  <wp:extent cx="3801005" cy="2457793"/>
                  <wp:effectExtent l="0" t="0" r="9525" b="0"/>
                  <wp:docPr id="530572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57228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005" cy="245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35E" w14:paraId="0907B160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3B1AAABE" w14:textId="6E933F0B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0915165D" w14:textId="470894F6" w:rsidR="00A8335E" w:rsidRDefault="004E1B7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4E1B7D">
              <w:rPr>
                <w:b/>
              </w:rPr>
              <w:drawing>
                <wp:inline distT="0" distB="0" distL="0" distR="0" wp14:anchorId="2F47882C" wp14:editId="663FBB8D">
                  <wp:extent cx="3781953" cy="2381582"/>
                  <wp:effectExtent l="0" t="0" r="9525" b="0"/>
                  <wp:docPr id="2013448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44832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953" cy="2381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35E" w14:paraId="4045A4EB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4CA01581" w14:textId="1934F50A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3465CBBB" w14:textId="6DCF62C9" w:rsidR="00A8335E" w:rsidRDefault="004E1B7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4E1B7D">
              <w:rPr>
                <w:b/>
              </w:rPr>
              <w:drawing>
                <wp:inline distT="0" distB="0" distL="0" distR="0" wp14:anchorId="480D9D20" wp14:editId="4D51A1E0">
                  <wp:extent cx="3915321" cy="2495898"/>
                  <wp:effectExtent l="0" t="0" r="9525" b="0"/>
                  <wp:docPr id="2014125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12582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35E" w14:paraId="5FBEC8A3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2F37B618" w14:textId="3C59351C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0751949C" w14:textId="18B0C370" w:rsidR="00A8335E" w:rsidRDefault="004E1B7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4E1B7D">
              <w:rPr>
                <w:b/>
              </w:rPr>
              <w:drawing>
                <wp:inline distT="0" distB="0" distL="0" distR="0" wp14:anchorId="50465915" wp14:editId="35D459B7">
                  <wp:extent cx="3829584" cy="2467319"/>
                  <wp:effectExtent l="0" t="0" r="0" b="9525"/>
                  <wp:docPr id="229861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86136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584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35E" w14:paraId="17210C27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3788F42C" w14:textId="763B3921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1C0C18D3" w14:textId="1DC927FA" w:rsidR="00A8335E" w:rsidRDefault="00906EC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906EC7">
              <w:rPr>
                <w:b/>
              </w:rPr>
              <w:drawing>
                <wp:inline distT="0" distB="0" distL="0" distR="0" wp14:anchorId="490F6EEC" wp14:editId="701F2A0D">
                  <wp:extent cx="3791479" cy="2400635"/>
                  <wp:effectExtent l="0" t="0" r="0" b="0"/>
                  <wp:docPr id="1294932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93293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240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35E" w14:paraId="262A7BAB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47FC6AD8" w14:textId="77777777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399BB98F" w14:textId="19DE63DC" w:rsidR="00A8335E" w:rsidRDefault="00AC08E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C08E1">
              <w:rPr>
                <w:b/>
              </w:rPr>
              <w:drawing>
                <wp:inline distT="0" distB="0" distL="0" distR="0" wp14:anchorId="03A9B236" wp14:editId="20267971">
                  <wp:extent cx="3391373" cy="2133898"/>
                  <wp:effectExtent l="0" t="0" r="0" b="0"/>
                  <wp:docPr id="1382540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540022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373" cy="2133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35E" w14:paraId="6724F52C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1BA59BDD" w14:textId="2E90164A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3B592D20" w14:textId="03D0FBB4" w:rsidR="00A8335E" w:rsidRDefault="00AC08E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C08E1">
              <w:rPr>
                <w:b/>
              </w:rPr>
              <w:drawing>
                <wp:inline distT="0" distB="0" distL="0" distR="0" wp14:anchorId="0354D520" wp14:editId="6880F0F5">
                  <wp:extent cx="4048690" cy="2543530"/>
                  <wp:effectExtent l="0" t="0" r="9525" b="9525"/>
                  <wp:docPr id="823768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76840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90" cy="25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35E" w14:paraId="3B89C4CA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19AF368A" w14:textId="6C0CD713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71CC0932" w14:textId="6A28332F" w:rsidR="00A8335E" w:rsidRDefault="00AC08E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C08E1">
              <w:rPr>
                <w:b/>
              </w:rPr>
              <w:drawing>
                <wp:inline distT="0" distB="0" distL="0" distR="0" wp14:anchorId="234085D7" wp14:editId="7D5B54EE">
                  <wp:extent cx="3762900" cy="2381582"/>
                  <wp:effectExtent l="0" t="0" r="9525" b="0"/>
                  <wp:docPr id="664780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78049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2381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35E" w14:paraId="3C1B80FD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2A304412" w14:textId="211CA264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18B03CDC" w14:textId="435B1295" w:rsidR="00A8335E" w:rsidRDefault="00AC08E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C08E1">
              <w:rPr>
                <w:b/>
              </w:rPr>
              <w:drawing>
                <wp:inline distT="0" distB="0" distL="0" distR="0" wp14:anchorId="17E4A4DD" wp14:editId="399577BF">
                  <wp:extent cx="4077269" cy="2676899"/>
                  <wp:effectExtent l="0" t="0" r="0" b="9525"/>
                  <wp:docPr id="1931915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91538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267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35E" w14:paraId="6EEDDA75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4F385A8C" w14:textId="11431706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636" w:type="dxa"/>
            <w:shd w:val="clear" w:color="auto" w:fill="FFFFFF" w:themeFill="background1"/>
          </w:tcPr>
          <w:p w14:paraId="3FF68234" w14:textId="14B3910A" w:rsidR="00A8335E" w:rsidRDefault="00906EC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906EC7">
              <w:rPr>
                <w:b/>
              </w:rPr>
              <w:drawing>
                <wp:inline distT="0" distB="0" distL="0" distR="0" wp14:anchorId="47CFE906" wp14:editId="0E2B7475">
                  <wp:extent cx="3867690" cy="2467319"/>
                  <wp:effectExtent l="0" t="0" r="0" b="9525"/>
                  <wp:docPr id="208767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67717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lastRenderedPageBreak/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5D1DDD">
      <w:headerReference w:type="default" r:id="rId43"/>
      <w:footerReference w:type="default" r:id="rId44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9752B" w14:textId="77777777" w:rsidR="005D1DDD" w:rsidRDefault="005D1DDD">
      <w:r>
        <w:separator/>
      </w:r>
    </w:p>
  </w:endnote>
  <w:endnote w:type="continuationSeparator" w:id="0">
    <w:p w14:paraId="4A453803" w14:textId="77777777" w:rsidR="005D1DDD" w:rsidRDefault="005D1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FC1DA" w14:textId="77777777" w:rsidR="005D1DDD" w:rsidRDefault="005D1DDD">
      <w:r>
        <w:separator/>
      </w:r>
    </w:p>
  </w:footnote>
  <w:footnote w:type="continuationSeparator" w:id="0">
    <w:p w14:paraId="4C77ED34" w14:textId="77777777" w:rsidR="005D1DDD" w:rsidRDefault="005D1D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76F66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B501D"/>
    <w:rsid w:val="000C0BD2"/>
    <w:rsid w:val="000C6CA1"/>
    <w:rsid w:val="000C7B39"/>
    <w:rsid w:val="000E36C7"/>
    <w:rsid w:val="000F175B"/>
    <w:rsid w:val="000F4C98"/>
    <w:rsid w:val="00104657"/>
    <w:rsid w:val="00104F54"/>
    <w:rsid w:val="0010514A"/>
    <w:rsid w:val="00112B87"/>
    <w:rsid w:val="00113A6F"/>
    <w:rsid w:val="00113BDD"/>
    <w:rsid w:val="00116057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486A"/>
    <w:rsid w:val="002774EA"/>
    <w:rsid w:val="00277ADB"/>
    <w:rsid w:val="00282151"/>
    <w:rsid w:val="002824AE"/>
    <w:rsid w:val="00284CD0"/>
    <w:rsid w:val="00290938"/>
    <w:rsid w:val="002B4007"/>
    <w:rsid w:val="002B6280"/>
    <w:rsid w:val="002B7BA4"/>
    <w:rsid w:val="002C1430"/>
    <w:rsid w:val="002C2142"/>
    <w:rsid w:val="002C5F79"/>
    <w:rsid w:val="002C7445"/>
    <w:rsid w:val="002C7FAA"/>
    <w:rsid w:val="002D2E2F"/>
    <w:rsid w:val="002D72BA"/>
    <w:rsid w:val="002E4B93"/>
    <w:rsid w:val="002F2F31"/>
    <w:rsid w:val="002F6D9C"/>
    <w:rsid w:val="00321111"/>
    <w:rsid w:val="00323F62"/>
    <w:rsid w:val="00340754"/>
    <w:rsid w:val="0034376D"/>
    <w:rsid w:val="00363A8B"/>
    <w:rsid w:val="0038057F"/>
    <w:rsid w:val="00386F89"/>
    <w:rsid w:val="00395555"/>
    <w:rsid w:val="003A78C1"/>
    <w:rsid w:val="003A7A03"/>
    <w:rsid w:val="003B06ED"/>
    <w:rsid w:val="003C6F48"/>
    <w:rsid w:val="003D2915"/>
    <w:rsid w:val="003E1909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661C6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A76B6"/>
    <w:rsid w:val="004B32C5"/>
    <w:rsid w:val="004B5F1D"/>
    <w:rsid w:val="004B7C69"/>
    <w:rsid w:val="004D0FED"/>
    <w:rsid w:val="004D6D17"/>
    <w:rsid w:val="004E18FD"/>
    <w:rsid w:val="004E1B7D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73EEB"/>
    <w:rsid w:val="00580A29"/>
    <w:rsid w:val="00592170"/>
    <w:rsid w:val="005A77A7"/>
    <w:rsid w:val="005B2FBF"/>
    <w:rsid w:val="005B397D"/>
    <w:rsid w:val="005C6FD5"/>
    <w:rsid w:val="005D1DDD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35E55"/>
    <w:rsid w:val="006526C7"/>
    <w:rsid w:val="00652C74"/>
    <w:rsid w:val="0065314E"/>
    <w:rsid w:val="00663050"/>
    <w:rsid w:val="00664743"/>
    <w:rsid w:val="0066658E"/>
    <w:rsid w:val="00677A09"/>
    <w:rsid w:val="006877B6"/>
    <w:rsid w:val="006B053E"/>
    <w:rsid w:val="006B2387"/>
    <w:rsid w:val="006B3C62"/>
    <w:rsid w:val="006C7324"/>
    <w:rsid w:val="006D1AD3"/>
    <w:rsid w:val="006D2C61"/>
    <w:rsid w:val="006D3317"/>
    <w:rsid w:val="006D3FEC"/>
    <w:rsid w:val="006D43F2"/>
    <w:rsid w:val="006D65C6"/>
    <w:rsid w:val="006D7D65"/>
    <w:rsid w:val="006E5574"/>
    <w:rsid w:val="006E6711"/>
    <w:rsid w:val="006E7E11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715F"/>
    <w:rsid w:val="007A0369"/>
    <w:rsid w:val="007A1565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3542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8740C"/>
    <w:rsid w:val="00890E43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E469E"/>
    <w:rsid w:val="008F3B12"/>
    <w:rsid w:val="008F5D7D"/>
    <w:rsid w:val="009065E7"/>
    <w:rsid w:val="00906EC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7114"/>
    <w:rsid w:val="0096513C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043"/>
    <w:rsid w:val="00A057F1"/>
    <w:rsid w:val="00A0691C"/>
    <w:rsid w:val="00A123C9"/>
    <w:rsid w:val="00A13DC5"/>
    <w:rsid w:val="00A23836"/>
    <w:rsid w:val="00A27EAD"/>
    <w:rsid w:val="00A31738"/>
    <w:rsid w:val="00A3257C"/>
    <w:rsid w:val="00A367D1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335E"/>
    <w:rsid w:val="00A87BD2"/>
    <w:rsid w:val="00A87CEC"/>
    <w:rsid w:val="00A92C90"/>
    <w:rsid w:val="00A93039"/>
    <w:rsid w:val="00AC08E1"/>
    <w:rsid w:val="00AD7901"/>
    <w:rsid w:val="00AF0D0A"/>
    <w:rsid w:val="00AF3BBF"/>
    <w:rsid w:val="00B112D4"/>
    <w:rsid w:val="00B112F1"/>
    <w:rsid w:val="00B11ACB"/>
    <w:rsid w:val="00B11C41"/>
    <w:rsid w:val="00B165A3"/>
    <w:rsid w:val="00B17236"/>
    <w:rsid w:val="00B20B3E"/>
    <w:rsid w:val="00B24CA3"/>
    <w:rsid w:val="00B2663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0053"/>
    <w:rsid w:val="00BC3FE5"/>
    <w:rsid w:val="00BC74C3"/>
    <w:rsid w:val="00BD00E6"/>
    <w:rsid w:val="00BD0E53"/>
    <w:rsid w:val="00BD1006"/>
    <w:rsid w:val="00BD6627"/>
    <w:rsid w:val="00BE020C"/>
    <w:rsid w:val="00BE34C5"/>
    <w:rsid w:val="00BE5DC6"/>
    <w:rsid w:val="00C065D9"/>
    <w:rsid w:val="00C076E0"/>
    <w:rsid w:val="00C25407"/>
    <w:rsid w:val="00C3734D"/>
    <w:rsid w:val="00C628D6"/>
    <w:rsid w:val="00C668AF"/>
    <w:rsid w:val="00C751CB"/>
    <w:rsid w:val="00C827A7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D15E6"/>
    <w:rsid w:val="00CD5F0F"/>
    <w:rsid w:val="00CD72D8"/>
    <w:rsid w:val="00CE2EFF"/>
    <w:rsid w:val="00CF32F1"/>
    <w:rsid w:val="00CF6B3F"/>
    <w:rsid w:val="00D03173"/>
    <w:rsid w:val="00D11B96"/>
    <w:rsid w:val="00D278F8"/>
    <w:rsid w:val="00D3445C"/>
    <w:rsid w:val="00D348B0"/>
    <w:rsid w:val="00D4202B"/>
    <w:rsid w:val="00D51321"/>
    <w:rsid w:val="00D51A5C"/>
    <w:rsid w:val="00D61153"/>
    <w:rsid w:val="00D72677"/>
    <w:rsid w:val="00D743D1"/>
    <w:rsid w:val="00D81AAF"/>
    <w:rsid w:val="00D83470"/>
    <w:rsid w:val="00DA082D"/>
    <w:rsid w:val="00DB1300"/>
    <w:rsid w:val="00DB4667"/>
    <w:rsid w:val="00DC1789"/>
    <w:rsid w:val="00DC216E"/>
    <w:rsid w:val="00DC634F"/>
    <w:rsid w:val="00DD04C0"/>
    <w:rsid w:val="00DD4305"/>
    <w:rsid w:val="00DD5917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228D6"/>
    <w:rsid w:val="00E325F1"/>
    <w:rsid w:val="00E403F5"/>
    <w:rsid w:val="00E41A1B"/>
    <w:rsid w:val="00E41C09"/>
    <w:rsid w:val="00E449BE"/>
    <w:rsid w:val="00E50A29"/>
    <w:rsid w:val="00E54377"/>
    <w:rsid w:val="00E55666"/>
    <w:rsid w:val="00E55693"/>
    <w:rsid w:val="00E57C4F"/>
    <w:rsid w:val="00E62678"/>
    <w:rsid w:val="00E6625C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0731D"/>
    <w:rsid w:val="00F2347C"/>
    <w:rsid w:val="00F33635"/>
    <w:rsid w:val="00F34524"/>
    <w:rsid w:val="00F360ED"/>
    <w:rsid w:val="00F406CE"/>
    <w:rsid w:val="00F56394"/>
    <w:rsid w:val="00F57A2A"/>
    <w:rsid w:val="00F635DA"/>
    <w:rsid w:val="00F70D2B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</TotalTime>
  <Pages>17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2023-06-04T09:02:00Z</cp:lastPrinted>
  <dcterms:created xsi:type="dcterms:W3CDTF">2024-04-22T14:42:00Z</dcterms:created>
  <dcterms:modified xsi:type="dcterms:W3CDTF">2024-04-22T14:42:00Z</dcterms:modified>
</cp:coreProperties>
</file>