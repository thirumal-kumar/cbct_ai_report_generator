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20" w:tblpY="1415"/>
        <w:tblW w:w="5739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6666"/>
      </w:tblGrid>
      <w:tr w:rsidR="001F7F01" w:rsidRPr="004730D8" w14:paraId="392A2775" w14:textId="77777777" w:rsidTr="00172EB6">
        <w:trPr>
          <w:trHeight w:val="553"/>
        </w:trPr>
        <w:tc>
          <w:tcPr>
            <w:tcW w:w="2167" w:type="pct"/>
          </w:tcPr>
          <w:p w14:paraId="4D354F41" w14:textId="27397D63" w:rsidR="001F7F01" w:rsidRPr="004730D8" w:rsidRDefault="001F7F01" w:rsidP="00172EB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C053B2">
              <w:rPr>
                <w:sz w:val="28"/>
              </w:rPr>
              <w:t>s. Jaimol Joseph</w:t>
            </w:r>
          </w:p>
        </w:tc>
        <w:tc>
          <w:tcPr>
            <w:tcW w:w="2833" w:type="pct"/>
          </w:tcPr>
          <w:p w14:paraId="112E52C6" w14:textId="56284D2C" w:rsidR="001F7F01" w:rsidRPr="004730D8" w:rsidRDefault="001F7F01" w:rsidP="00172EB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10542">
              <w:rPr>
                <w:sz w:val="28"/>
              </w:rPr>
              <w:t>07.11</w:t>
            </w:r>
            <w:r w:rsidR="006E488C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172EB6">
        <w:trPr>
          <w:trHeight w:val="553"/>
        </w:trPr>
        <w:tc>
          <w:tcPr>
            <w:tcW w:w="2167" w:type="pct"/>
          </w:tcPr>
          <w:p w14:paraId="21388FD1" w14:textId="23CE3FDE" w:rsidR="001F7F01" w:rsidRPr="004730D8" w:rsidRDefault="001F7F01" w:rsidP="00172EB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64059">
              <w:rPr>
                <w:sz w:val="28"/>
              </w:rPr>
              <w:t>3</w:t>
            </w:r>
            <w:r w:rsidR="003479E2">
              <w:rPr>
                <w:sz w:val="28"/>
              </w:rPr>
              <w:t>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93AAF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833" w:type="pct"/>
          </w:tcPr>
          <w:p w14:paraId="11F21660" w14:textId="05CA38A6" w:rsidR="001F7F01" w:rsidRPr="004730D8" w:rsidRDefault="001F7F01" w:rsidP="00172EB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DC47FD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172EB6">
        <w:trPr>
          <w:trHeight w:val="553"/>
        </w:trPr>
        <w:tc>
          <w:tcPr>
            <w:tcW w:w="2167" w:type="pct"/>
          </w:tcPr>
          <w:p w14:paraId="37131503" w14:textId="4185FBAB" w:rsidR="001F7F01" w:rsidRPr="004730D8" w:rsidRDefault="001F7F01" w:rsidP="00172EB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3479E2">
              <w:rPr>
                <w:sz w:val="28"/>
              </w:rPr>
              <w:t>Durga Swarnamugi</w:t>
            </w:r>
          </w:p>
        </w:tc>
        <w:tc>
          <w:tcPr>
            <w:tcW w:w="2833" w:type="pct"/>
          </w:tcPr>
          <w:p w14:paraId="7219DEB7" w14:textId="5001535F" w:rsidR="001F7F01" w:rsidRPr="004730D8" w:rsidRDefault="001F7F01" w:rsidP="00172EB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488C">
              <w:rPr>
                <w:noProof/>
                <w:sz w:val="28"/>
              </w:rPr>
              <w:t>Bon</w:t>
            </w:r>
            <w:r w:rsidR="00910542">
              <w:rPr>
                <w:noProof/>
                <w:sz w:val="28"/>
              </w:rPr>
              <w:t>y protruberance in relation to 46, 47.</w:t>
            </w:r>
          </w:p>
        </w:tc>
      </w:tr>
      <w:tr w:rsidR="001F7F01" w:rsidRPr="004730D8" w14:paraId="783A17F4" w14:textId="77777777" w:rsidTr="00172EB6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172EB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D0374C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7659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D0374C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7659D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A8204C1" w14:textId="1016FC99" w:rsidR="006E4B4C" w:rsidRDefault="006E4B4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3C3C99">
        <w:rPr>
          <w:sz w:val="28"/>
        </w:rPr>
        <w:t xml:space="preserve">the lingual aspect of </w:t>
      </w:r>
      <w:r w:rsidR="0048011E">
        <w:rPr>
          <w:sz w:val="28"/>
        </w:rPr>
        <w:t>46, presence</w:t>
      </w:r>
      <w:r>
        <w:rPr>
          <w:sz w:val="28"/>
        </w:rPr>
        <w:t xml:space="preserve"> of </w:t>
      </w:r>
      <w:r w:rsidR="00D6133E">
        <w:rPr>
          <w:sz w:val="28"/>
        </w:rPr>
        <w:t xml:space="preserve">a dome shaped bony area of protrusion </w:t>
      </w:r>
      <w:r w:rsidR="0036395E">
        <w:rPr>
          <w:sz w:val="28"/>
        </w:rPr>
        <w:t xml:space="preserve">that appears to extend posteriorly upto the lingual aspect of 47. The bone density within the bony protrusion appears to be similar to the adjacent alveolar bone </w:t>
      </w:r>
      <w:r w:rsidR="0048011E">
        <w:rPr>
          <w:sz w:val="28"/>
        </w:rPr>
        <w:t>-</w:t>
      </w:r>
      <w:r w:rsidR="00043B7B">
        <w:rPr>
          <w:sz w:val="28"/>
        </w:rPr>
        <w:t>D2 pattern</w:t>
      </w:r>
      <w:r w:rsidR="0048011E">
        <w:rPr>
          <w:sz w:val="28"/>
        </w:rPr>
        <w:t xml:space="preserve"> </w:t>
      </w:r>
      <w:r w:rsidR="0048011E" w:rsidRPr="0048011E">
        <w:rPr>
          <w:sz w:val="28"/>
        </w:rPr>
        <w:t>(reference is given in last page).</w:t>
      </w:r>
    </w:p>
    <w:p w14:paraId="55ED16EE" w14:textId="02094F0D" w:rsidR="0036395E" w:rsidRDefault="00043B7B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a similar dome shaped protrusion evident lingual to </w:t>
      </w:r>
      <w:r w:rsidR="0083379C">
        <w:rPr>
          <w:sz w:val="28"/>
        </w:rPr>
        <w:t>44 is evident, that has more hyperdense area within it.</w:t>
      </w:r>
      <w:r>
        <w:rPr>
          <w:sz w:val="28"/>
        </w:rPr>
        <w:t xml:space="preserve"> </w:t>
      </w:r>
    </w:p>
    <w:p w14:paraId="54905F2E" w14:textId="6861C9A7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4A289619" w14:textId="3D5BC18A" w:rsidR="0083379C" w:rsidRDefault="0083379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46 is present with hyperdense restorative material involving the pulp chamber extending upto the apical </w:t>
      </w:r>
      <w:r w:rsidR="0048011E">
        <w:rPr>
          <w:sz w:val="28"/>
        </w:rPr>
        <w:t>third of the roots.</w:t>
      </w:r>
    </w:p>
    <w:p w14:paraId="6DF6C8C3" w14:textId="44150E38" w:rsidR="00805E49" w:rsidRPr="0048011E" w:rsidRDefault="00805E49" w:rsidP="0048011E">
      <w:pPr>
        <w:rPr>
          <w:sz w:val="28"/>
        </w:rPr>
      </w:pPr>
      <w:r w:rsidRPr="0048011E">
        <w:rPr>
          <w:sz w:val="28"/>
        </w:rPr>
        <w:t xml:space="preserve"> </w:t>
      </w:r>
    </w:p>
    <w:p w14:paraId="663037E2" w14:textId="2E6B274C" w:rsidR="003A59AE" w:rsidRPr="008F685E" w:rsidRDefault="003A59AE" w:rsidP="008F685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AD3E4F8" w14:textId="38F6CCC5" w:rsidR="00805E49" w:rsidRPr="00F3672D" w:rsidRDefault="00CB479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Bony exostoses in relation to lingual aspect of 44, 46, 47.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54E8D912" w14:textId="77777777" w:rsidR="00CB4790" w:rsidRPr="00CB4790" w:rsidRDefault="00CB4790" w:rsidP="00CB4790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B53CF19" w14:textId="5483B8D2" w:rsidR="00CB4790" w:rsidRPr="00CB4790" w:rsidRDefault="00CB4790" w:rsidP="00CB4790">
      <w:pPr>
        <w:tabs>
          <w:tab w:val="left" w:pos="10260"/>
        </w:tabs>
        <w:ind w:firstLine="450"/>
        <w:jc w:val="center"/>
        <w:rPr>
          <w:b/>
          <w:bCs/>
        </w:rPr>
      </w:pPr>
      <w:r w:rsidRPr="00CB4790">
        <w:rPr>
          <w:b/>
          <w:bCs/>
        </w:rPr>
        <w:t>RECONSTRUCTIVE PANORAMIC VIEW</w:t>
      </w:r>
    </w:p>
    <w:p w14:paraId="4E47F8CF" w14:textId="77777777" w:rsidR="00CB4790" w:rsidRDefault="00CB4790" w:rsidP="00F3672D">
      <w:pPr>
        <w:tabs>
          <w:tab w:val="left" w:pos="10260"/>
        </w:tabs>
        <w:ind w:firstLine="450"/>
        <w:jc w:val="both"/>
      </w:pPr>
    </w:p>
    <w:p w14:paraId="7BDDB6F2" w14:textId="193CD870" w:rsidR="00205903" w:rsidRDefault="00CB4790" w:rsidP="00F3672D">
      <w:pPr>
        <w:tabs>
          <w:tab w:val="left" w:pos="10260"/>
        </w:tabs>
        <w:ind w:firstLine="450"/>
        <w:jc w:val="both"/>
      </w:pPr>
      <w:r w:rsidRPr="00CB4790">
        <w:drawing>
          <wp:anchor distT="0" distB="0" distL="114300" distR="114300" simplePos="0" relativeHeight="251768320" behindDoc="1" locked="0" layoutInCell="1" allowOverlap="1" wp14:anchorId="2997EE1E" wp14:editId="5DEB9784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4563112" cy="2867425"/>
            <wp:effectExtent l="0" t="0" r="8890" b="9525"/>
            <wp:wrapTight wrapText="bothSides">
              <wp:wrapPolygon edited="0">
                <wp:start x="0" y="0"/>
                <wp:lineTo x="0" y="21528"/>
                <wp:lineTo x="21552" y="21528"/>
                <wp:lineTo x="21552" y="0"/>
                <wp:lineTo x="0" y="0"/>
              </wp:wrapPolygon>
            </wp:wrapTight>
            <wp:docPr id="7609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9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409E1CA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435BF87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D9FFC6B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39E986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B7CBB7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2BCB5B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8C59DA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C9621E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E1FDAB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05AF714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422D238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2C300F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86BCF5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8935DA0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8757D9" w14:textId="77777777" w:rsidR="00CB4790" w:rsidRDefault="00CB4790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87B7D6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FD400C2" w:rsidR="0083504C" w:rsidRDefault="0083504C" w:rsidP="00A2470C">
      <w:pPr>
        <w:rPr>
          <w:b/>
        </w:rPr>
      </w:pPr>
    </w:p>
    <w:p w14:paraId="4B18207C" w14:textId="6ADCCB23" w:rsidR="009B4D07" w:rsidRDefault="009B4D07" w:rsidP="00A2470C">
      <w:pPr>
        <w:rPr>
          <w:b/>
        </w:rPr>
      </w:pPr>
    </w:p>
    <w:p w14:paraId="7A10B4CC" w14:textId="54667DF1" w:rsidR="0083504C" w:rsidRDefault="0083504C" w:rsidP="00A2470C">
      <w:pPr>
        <w:rPr>
          <w:b/>
        </w:rPr>
      </w:pPr>
    </w:p>
    <w:p w14:paraId="6B21D343" w14:textId="3369E4F8" w:rsidR="0083504C" w:rsidRDefault="003979B8" w:rsidP="002E7609">
      <w:pPr>
        <w:jc w:val="center"/>
        <w:rPr>
          <w:b/>
        </w:rPr>
      </w:pPr>
      <w:r w:rsidRPr="003979B8">
        <w:rPr>
          <w:b/>
        </w:rPr>
        <w:drawing>
          <wp:anchor distT="0" distB="0" distL="114300" distR="114300" simplePos="0" relativeHeight="251769344" behindDoc="1" locked="0" layoutInCell="1" allowOverlap="1" wp14:anchorId="2AD595C6" wp14:editId="0081BD4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019846" cy="2181529"/>
            <wp:effectExtent l="0" t="0" r="9525" b="9525"/>
            <wp:wrapTight wrapText="bothSides">
              <wp:wrapPolygon edited="0">
                <wp:start x="0" y="0"/>
                <wp:lineTo x="0" y="21506"/>
                <wp:lineTo x="21532" y="21506"/>
                <wp:lineTo x="21532" y="0"/>
                <wp:lineTo x="0" y="0"/>
              </wp:wrapPolygon>
            </wp:wrapTight>
            <wp:docPr id="969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77777777" w:rsidR="00AA4D9E" w:rsidRDefault="00AA4D9E" w:rsidP="00AA4D9E">
      <w:pPr>
        <w:rPr>
          <w:b/>
        </w:rPr>
      </w:pPr>
    </w:p>
    <w:p w14:paraId="4EDBD5E0" w14:textId="77777777" w:rsidR="00AA4D9E" w:rsidRDefault="00AA4D9E" w:rsidP="00AA4D9E">
      <w:pPr>
        <w:rPr>
          <w:b/>
        </w:rPr>
      </w:pPr>
    </w:p>
    <w:p w14:paraId="4DCCE3B4" w14:textId="77777777" w:rsidR="009B4D07" w:rsidRDefault="009B4D07" w:rsidP="00AA4D9E">
      <w:pPr>
        <w:rPr>
          <w:b/>
        </w:rPr>
      </w:pPr>
    </w:p>
    <w:p w14:paraId="4B9AEA6F" w14:textId="77777777" w:rsidR="009B4D07" w:rsidRDefault="009B4D07" w:rsidP="00AA4D9E">
      <w:pPr>
        <w:rPr>
          <w:b/>
        </w:rPr>
      </w:pPr>
    </w:p>
    <w:p w14:paraId="2610A8E1" w14:textId="77777777" w:rsidR="009B4D07" w:rsidRDefault="009B4D07" w:rsidP="00AA4D9E">
      <w:pPr>
        <w:rPr>
          <w:b/>
        </w:rPr>
      </w:pPr>
    </w:p>
    <w:p w14:paraId="6B481917" w14:textId="77777777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77777777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77777777" w:rsidR="00AA4D9E" w:rsidRDefault="00AA4D9E" w:rsidP="00AA4D9E">
      <w:pPr>
        <w:rPr>
          <w:b/>
        </w:rPr>
      </w:pPr>
    </w:p>
    <w:p w14:paraId="13158780" w14:textId="77777777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145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10476"/>
      </w:tblGrid>
      <w:tr w:rsidR="008B2053" w14:paraId="77DBA3CF" w14:textId="77777777" w:rsidTr="000B50FA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1D174A97" w14:textId="13B5CF19" w:rsidR="008B2053" w:rsidRDefault="003979B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44</w:t>
            </w:r>
            <w:r w:rsidR="00F3672D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F3672D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10476" w:type="dxa"/>
            <w:shd w:val="clear" w:color="auto" w:fill="FFFFFF" w:themeFill="background1"/>
          </w:tcPr>
          <w:p w14:paraId="21954DF0" w14:textId="3BA79182" w:rsidR="008B2053" w:rsidRDefault="000B50FA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50FA">
              <w:rPr>
                <w:b/>
              </w:rPr>
              <w:drawing>
                <wp:inline distT="0" distB="0" distL="0" distR="0" wp14:anchorId="2685FFF8" wp14:editId="7DB99B77">
                  <wp:extent cx="6515100" cy="3416935"/>
                  <wp:effectExtent l="0" t="0" r="0" b="0"/>
                  <wp:docPr id="739514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5140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0FA" w14:paraId="2F9F1C8B" w14:textId="77777777" w:rsidTr="000B50FA">
        <w:trPr>
          <w:trHeight w:val="629"/>
        </w:trPr>
        <w:tc>
          <w:tcPr>
            <w:tcW w:w="979" w:type="dxa"/>
            <w:shd w:val="clear" w:color="auto" w:fill="FFFFFF" w:themeFill="background1"/>
          </w:tcPr>
          <w:p w14:paraId="56B7FD76" w14:textId="40D6B525" w:rsidR="000B50FA" w:rsidRDefault="000B50FA" w:rsidP="000B50FA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45, 46, 47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10476" w:type="dxa"/>
            <w:shd w:val="clear" w:color="auto" w:fill="FFFFFF" w:themeFill="background1"/>
          </w:tcPr>
          <w:p w14:paraId="6B838556" w14:textId="6036B395" w:rsidR="000B50FA" w:rsidRDefault="00652454" w:rsidP="000B50FA">
            <w:pPr>
              <w:tabs>
                <w:tab w:val="left" w:pos="10260"/>
              </w:tabs>
              <w:jc w:val="center"/>
              <w:rPr>
                <w:b/>
              </w:rPr>
            </w:pPr>
            <w:r w:rsidRPr="00652454">
              <w:rPr>
                <w:b/>
              </w:rPr>
              <w:drawing>
                <wp:inline distT="0" distB="0" distL="0" distR="0" wp14:anchorId="2D94435B" wp14:editId="2BE8C6F0">
                  <wp:extent cx="6515100" cy="2603500"/>
                  <wp:effectExtent l="0" t="0" r="0" b="6350"/>
                  <wp:docPr id="1036692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6925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17BA9A4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C372FD0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60A99AD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FE3A96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46BDD4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546959B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75DF52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E16916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9626C2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5CEB83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0914BCA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4B13B1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1C13FF0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AD62225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F3EEA06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F09449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D85FA6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3341A79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BCA3BF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E18EA02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FCAC9A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6E40660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C402AB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B7D394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5756342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21AAEF7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4DA3021" w14:textId="77777777" w:rsidR="00CD2814" w:rsidRDefault="00CD281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180EEC8" w14:textId="77777777" w:rsidR="00CD2814" w:rsidRDefault="00CD2814" w:rsidP="00CD2814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A1593E">
        <w:rPr>
          <w:b/>
          <w:noProof/>
          <w:sz w:val="28"/>
        </w:rPr>
        <w:lastRenderedPageBreak/>
        <w:drawing>
          <wp:anchor distT="0" distB="0" distL="114300" distR="114300" simplePos="0" relativeHeight="251766272" behindDoc="1" locked="0" layoutInCell="1" allowOverlap="1" wp14:anchorId="1D69D4FE" wp14:editId="001CCAAD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6515100" cy="5213350"/>
            <wp:effectExtent l="0" t="0" r="0" b="6350"/>
            <wp:wrapTight wrapText="bothSides">
              <wp:wrapPolygon edited="0">
                <wp:start x="0" y="0"/>
                <wp:lineTo x="0" y="21547"/>
                <wp:lineTo x="21537" y="21547"/>
                <wp:lineTo x="21537" y="0"/>
                <wp:lineTo x="0" y="0"/>
              </wp:wrapPolygon>
            </wp:wrapTight>
            <wp:docPr id="11381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0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Reference</w:t>
      </w:r>
    </w:p>
    <w:p w14:paraId="5A554C8A" w14:textId="77777777" w:rsidR="00CD2814" w:rsidRDefault="00CD2814" w:rsidP="00CD2814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5663AD4" w14:textId="77777777" w:rsidR="00CD2814" w:rsidRDefault="00CD2814" w:rsidP="00CD2814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DEB91B0" w14:textId="77777777" w:rsidR="00CD2814" w:rsidRDefault="00CD2814" w:rsidP="00CD2814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323B0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82A30" w14:textId="77777777" w:rsidR="00E87C72" w:rsidRDefault="00E87C72">
      <w:r>
        <w:separator/>
      </w:r>
    </w:p>
  </w:endnote>
  <w:endnote w:type="continuationSeparator" w:id="0">
    <w:p w14:paraId="5A2A1560" w14:textId="77777777" w:rsidR="00E87C72" w:rsidRDefault="00E8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90621" w14:textId="77777777" w:rsidR="00E87C72" w:rsidRDefault="00E87C72">
      <w:r>
        <w:separator/>
      </w:r>
    </w:p>
  </w:footnote>
  <w:footnote w:type="continuationSeparator" w:id="0">
    <w:p w14:paraId="55D2F500" w14:textId="77777777" w:rsidR="00E87C72" w:rsidRDefault="00E87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CEC"/>
    <w:rsid w:val="00004ACB"/>
    <w:rsid w:val="000058F1"/>
    <w:rsid w:val="00010700"/>
    <w:rsid w:val="00022531"/>
    <w:rsid w:val="00025F25"/>
    <w:rsid w:val="00030F65"/>
    <w:rsid w:val="00031723"/>
    <w:rsid w:val="0004215C"/>
    <w:rsid w:val="00043B7B"/>
    <w:rsid w:val="0005275C"/>
    <w:rsid w:val="000571FA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B50FA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70756"/>
    <w:rsid w:val="00172EB6"/>
    <w:rsid w:val="0018343F"/>
    <w:rsid w:val="00183A64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6504"/>
    <w:rsid w:val="001F158A"/>
    <w:rsid w:val="001F230C"/>
    <w:rsid w:val="001F7F01"/>
    <w:rsid w:val="00205903"/>
    <w:rsid w:val="0021011C"/>
    <w:rsid w:val="00213238"/>
    <w:rsid w:val="00214500"/>
    <w:rsid w:val="00214BDB"/>
    <w:rsid w:val="00215434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5305"/>
    <w:rsid w:val="003479E2"/>
    <w:rsid w:val="003620FE"/>
    <w:rsid w:val="0036395E"/>
    <w:rsid w:val="0036712C"/>
    <w:rsid w:val="00367DCA"/>
    <w:rsid w:val="0038057F"/>
    <w:rsid w:val="00386F89"/>
    <w:rsid w:val="00392811"/>
    <w:rsid w:val="00395555"/>
    <w:rsid w:val="003979B8"/>
    <w:rsid w:val="003A1CF8"/>
    <w:rsid w:val="003A59AE"/>
    <w:rsid w:val="003A6E87"/>
    <w:rsid w:val="003A78C1"/>
    <w:rsid w:val="003A7A03"/>
    <w:rsid w:val="003B06ED"/>
    <w:rsid w:val="003B303F"/>
    <w:rsid w:val="003C3C99"/>
    <w:rsid w:val="003C7105"/>
    <w:rsid w:val="003C7AE0"/>
    <w:rsid w:val="003D2DD4"/>
    <w:rsid w:val="003E017A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011E"/>
    <w:rsid w:val="00486629"/>
    <w:rsid w:val="00490C12"/>
    <w:rsid w:val="00497BED"/>
    <w:rsid w:val="004A61C2"/>
    <w:rsid w:val="004A73BF"/>
    <w:rsid w:val="004B32C5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34451"/>
    <w:rsid w:val="00535200"/>
    <w:rsid w:val="005372FC"/>
    <w:rsid w:val="00541D9E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4BEC"/>
    <w:rsid w:val="0065245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488C"/>
    <w:rsid w:val="006E4B4C"/>
    <w:rsid w:val="006E50B3"/>
    <w:rsid w:val="006E5174"/>
    <w:rsid w:val="006E6711"/>
    <w:rsid w:val="00716637"/>
    <w:rsid w:val="0071799F"/>
    <w:rsid w:val="007321DF"/>
    <w:rsid w:val="00734513"/>
    <w:rsid w:val="007362D6"/>
    <w:rsid w:val="00737008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0300C"/>
    <w:rsid w:val="00805E49"/>
    <w:rsid w:val="00815DCC"/>
    <w:rsid w:val="00824AB2"/>
    <w:rsid w:val="00827355"/>
    <w:rsid w:val="00832378"/>
    <w:rsid w:val="00833356"/>
    <w:rsid w:val="0083379C"/>
    <w:rsid w:val="0083504C"/>
    <w:rsid w:val="00840C51"/>
    <w:rsid w:val="00850708"/>
    <w:rsid w:val="00861F16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8F685E"/>
    <w:rsid w:val="009044A3"/>
    <w:rsid w:val="009065E7"/>
    <w:rsid w:val="00910542"/>
    <w:rsid w:val="00910C90"/>
    <w:rsid w:val="00911927"/>
    <w:rsid w:val="00911BEE"/>
    <w:rsid w:val="00914061"/>
    <w:rsid w:val="00916CC1"/>
    <w:rsid w:val="0091783E"/>
    <w:rsid w:val="00925CAA"/>
    <w:rsid w:val="009416BE"/>
    <w:rsid w:val="0094238E"/>
    <w:rsid w:val="009455A5"/>
    <w:rsid w:val="00951419"/>
    <w:rsid w:val="00953CB3"/>
    <w:rsid w:val="00957114"/>
    <w:rsid w:val="00971CA2"/>
    <w:rsid w:val="0097289A"/>
    <w:rsid w:val="00983AE3"/>
    <w:rsid w:val="009A0EA9"/>
    <w:rsid w:val="009B4D07"/>
    <w:rsid w:val="009C2EF4"/>
    <w:rsid w:val="009C6272"/>
    <w:rsid w:val="009D2477"/>
    <w:rsid w:val="009D3274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7E8F"/>
    <w:rsid w:val="00A574CD"/>
    <w:rsid w:val="00A61293"/>
    <w:rsid w:val="00A65D9D"/>
    <w:rsid w:val="00A666F0"/>
    <w:rsid w:val="00A700D4"/>
    <w:rsid w:val="00A745A7"/>
    <w:rsid w:val="00A756B0"/>
    <w:rsid w:val="00A80198"/>
    <w:rsid w:val="00A826FE"/>
    <w:rsid w:val="00A87BD2"/>
    <w:rsid w:val="00A87CEC"/>
    <w:rsid w:val="00A92C90"/>
    <w:rsid w:val="00A93039"/>
    <w:rsid w:val="00AA4D9E"/>
    <w:rsid w:val="00AA6FB7"/>
    <w:rsid w:val="00AE0034"/>
    <w:rsid w:val="00AF0D0A"/>
    <w:rsid w:val="00AF2DB4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1199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53B2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790"/>
    <w:rsid w:val="00CB48F8"/>
    <w:rsid w:val="00CB5F47"/>
    <w:rsid w:val="00CC03B3"/>
    <w:rsid w:val="00CC0744"/>
    <w:rsid w:val="00CD15E6"/>
    <w:rsid w:val="00CD2814"/>
    <w:rsid w:val="00CD5B35"/>
    <w:rsid w:val="00CE4EC6"/>
    <w:rsid w:val="00CE6C50"/>
    <w:rsid w:val="00CF32F1"/>
    <w:rsid w:val="00CF6B3F"/>
    <w:rsid w:val="00D0344C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133E"/>
    <w:rsid w:val="00D66588"/>
    <w:rsid w:val="00D72677"/>
    <w:rsid w:val="00D743D1"/>
    <w:rsid w:val="00D83470"/>
    <w:rsid w:val="00D90593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2E67"/>
    <w:rsid w:val="00E55666"/>
    <w:rsid w:val="00E62678"/>
    <w:rsid w:val="00E85A23"/>
    <w:rsid w:val="00E87C72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672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19</TotalTime>
  <Pages>8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2023-11-30T11:44:00Z</cp:lastPrinted>
  <dcterms:created xsi:type="dcterms:W3CDTF">2024-11-07T05:48:00Z</dcterms:created>
  <dcterms:modified xsi:type="dcterms:W3CDTF">2024-11-07T06:05:00Z</dcterms:modified>
</cp:coreProperties>
</file>