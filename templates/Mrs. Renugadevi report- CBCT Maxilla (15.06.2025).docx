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7F6AE54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EE6EDE">
              <w:rPr>
                <w:sz w:val="28"/>
              </w:rPr>
              <w:t>Mrs. Renugadevi</w:t>
            </w:r>
          </w:p>
        </w:tc>
        <w:tc>
          <w:tcPr>
            <w:tcW w:w="2600" w:type="pct"/>
          </w:tcPr>
          <w:p w14:paraId="112E52C6" w14:textId="4C65E321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EE6EDE">
              <w:rPr>
                <w:sz w:val="28"/>
              </w:rPr>
              <w:t>15.06.2025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39ACA91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EE6EDE">
              <w:rPr>
                <w:sz w:val="28"/>
              </w:rPr>
              <w:t>35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9062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626AC4F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9D189C">
              <w:rPr>
                <w:sz w:val="28"/>
              </w:rPr>
              <w:t xml:space="preserve">Maxilla 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5547CBD1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63C1B">
              <w:rPr>
                <w:sz w:val="28"/>
              </w:rPr>
              <w:t xml:space="preserve">Dr. </w:t>
            </w:r>
            <w:r w:rsidR="00EE6EDE">
              <w:rPr>
                <w:sz w:val="28"/>
              </w:rPr>
              <w:t>Selva Ganesh</w:t>
            </w:r>
          </w:p>
        </w:tc>
        <w:tc>
          <w:tcPr>
            <w:tcW w:w="2600" w:type="pct"/>
          </w:tcPr>
          <w:p w14:paraId="7219DEB7" w14:textId="69EFFF7D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4A4FD6">
              <w:rPr>
                <w:noProof/>
                <w:sz w:val="28"/>
              </w:rPr>
              <w:t>21, 22 region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827926F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40BB">
                              <w:rPr>
                                <w:sz w:val="28"/>
                              </w:rPr>
                              <w:t xml:space="preserve">Sectional Maxilla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827926F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40BB">
                        <w:rPr>
                          <w:sz w:val="28"/>
                        </w:rPr>
                        <w:t xml:space="preserve">Sectional Maxilla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2326F23" w14:textId="1EACA7AB" w:rsidR="000B39CB" w:rsidRDefault="00DD6EF5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14, 16, 18, 26, 28.</w:t>
      </w:r>
    </w:p>
    <w:p w14:paraId="4F41997C" w14:textId="3BC5AC33" w:rsidR="00DD6EF5" w:rsidRDefault="0053186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23 appears to be positioned obliquely along the lateral border of the nose and the medial wall of the maxillary sinus</w:t>
      </w:r>
      <w:r w:rsidR="00AA62D4">
        <w:rPr>
          <w:sz w:val="28"/>
        </w:rPr>
        <w:t xml:space="preserve">, with its crown positioned anteriorly and the root positioned </w:t>
      </w:r>
      <w:r w:rsidR="0066395A">
        <w:rPr>
          <w:sz w:val="28"/>
        </w:rPr>
        <w:t>posteriorly</w:t>
      </w:r>
      <w:r w:rsidR="00AA62D4">
        <w:rPr>
          <w:sz w:val="28"/>
        </w:rPr>
        <w:t xml:space="preserve">. </w:t>
      </w:r>
    </w:p>
    <w:p w14:paraId="42C41E05" w14:textId="37FAC969" w:rsidR="00F94807" w:rsidRDefault="007A56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</w:t>
      </w:r>
      <w:r w:rsidR="00ED33DA">
        <w:rPr>
          <w:sz w:val="28"/>
        </w:rPr>
        <w:t>periapical</w:t>
      </w:r>
      <w:r>
        <w:rPr>
          <w:sz w:val="28"/>
        </w:rPr>
        <w:t xml:space="preserve"> aspect of 2</w:t>
      </w:r>
      <w:r w:rsidR="00ED33DA">
        <w:rPr>
          <w:sz w:val="28"/>
        </w:rPr>
        <w:t>1, 2</w:t>
      </w:r>
      <w:r>
        <w:rPr>
          <w:sz w:val="28"/>
        </w:rPr>
        <w:t xml:space="preserve">2, presence of diffuse </w:t>
      </w:r>
      <w:r w:rsidR="00ED33DA">
        <w:rPr>
          <w:sz w:val="28"/>
        </w:rPr>
        <w:t xml:space="preserve">unilocular </w:t>
      </w:r>
      <w:r>
        <w:rPr>
          <w:sz w:val="28"/>
        </w:rPr>
        <w:t xml:space="preserve">area of </w:t>
      </w:r>
      <w:r w:rsidR="00F94807">
        <w:rPr>
          <w:sz w:val="28"/>
        </w:rPr>
        <w:t>hypodens</w:t>
      </w:r>
      <w:r>
        <w:rPr>
          <w:sz w:val="28"/>
        </w:rPr>
        <w:t xml:space="preserve">ity </w:t>
      </w:r>
      <w:r w:rsidR="002B48EF">
        <w:rPr>
          <w:sz w:val="28"/>
        </w:rPr>
        <w:t xml:space="preserve">measuring 17.03 x 20.15 x 18.75 mm in dimension, </w:t>
      </w:r>
      <w:r w:rsidR="00D90E5F">
        <w:rPr>
          <w:sz w:val="28"/>
        </w:rPr>
        <w:t>is evident. The hypodensity appears to cause e</w:t>
      </w:r>
      <w:r w:rsidR="00F90B44">
        <w:rPr>
          <w:sz w:val="28"/>
        </w:rPr>
        <w:t>xtreme thinning of labial bone</w:t>
      </w:r>
      <w:r w:rsidR="00D90E5F">
        <w:rPr>
          <w:sz w:val="28"/>
        </w:rPr>
        <w:t xml:space="preserve">, </w:t>
      </w:r>
      <w:r w:rsidR="0016484B">
        <w:rPr>
          <w:sz w:val="28"/>
        </w:rPr>
        <w:t xml:space="preserve">obliteration of the palatal cortical bone and alos appears to involve the lateral border of the maxillary sinus and the lateral border of the nose. The hypodense region appears to </w:t>
      </w:r>
      <w:r w:rsidR="00875502">
        <w:rPr>
          <w:sz w:val="28"/>
        </w:rPr>
        <w:t>extend upto the midline.</w:t>
      </w:r>
    </w:p>
    <w:p w14:paraId="698D9B44" w14:textId="7AE30F74" w:rsidR="00033AFA" w:rsidRDefault="00033AFA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</w:t>
      </w:r>
      <w:r w:rsidR="00F90B44">
        <w:rPr>
          <w:sz w:val="28"/>
        </w:rPr>
        <w:t>23, 24, 25, 26, 27</w:t>
      </w:r>
      <w:r>
        <w:rPr>
          <w:sz w:val="28"/>
        </w:rPr>
        <w:t xml:space="preserve"> is present with normal trabecular pattern.</w:t>
      </w:r>
    </w:p>
    <w:p w14:paraId="4E961F69" w14:textId="00C2B4D6" w:rsidR="00A00D09" w:rsidRDefault="00A00D0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Mucosal thickening evident in the floor and wall of the left maxillary sinus.</w:t>
      </w:r>
    </w:p>
    <w:p w14:paraId="663037E2" w14:textId="5F6B3B55" w:rsidR="003A59AE" w:rsidRDefault="003A59A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EE51A0E" w14:textId="77777777" w:rsidR="005F036E" w:rsidRDefault="005F036E" w:rsidP="005F036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14, 16, 18, 26, 28.</w:t>
      </w:r>
    </w:p>
    <w:p w14:paraId="01368573" w14:textId="03D60A70" w:rsidR="005F036E" w:rsidRDefault="005F036E" w:rsidP="005F036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Periapical pathology: 21, 22</w:t>
      </w:r>
    </w:p>
    <w:p w14:paraId="5478993B" w14:textId="3AAB2996" w:rsidR="005F036E" w:rsidRDefault="005F036E" w:rsidP="005F036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tooth: 23.</w:t>
      </w:r>
    </w:p>
    <w:p w14:paraId="38E730DF" w14:textId="04AC033C" w:rsidR="005F036E" w:rsidRDefault="005F036E" w:rsidP="005F036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E358C82" w:rsidR="00953CB3" w:rsidRDefault="00953CB3"/>
    <w:p w14:paraId="74918168" w14:textId="68DE9AE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702083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2C94A364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4E0A060C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CC40980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182EA75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B6BF008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1C7B28E9" w:rsidR="00205903" w:rsidRDefault="00205903" w:rsidP="00B923B3">
      <w:pPr>
        <w:tabs>
          <w:tab w:val="left" w:pos="10260"/>
        </w:tabs>
        <w:ind w:firstLine="450"/>
        <w:jc w:val="both"/>
      </w:pPr>
    </w:p>
    <w:p w14:paraId="04837DF5" w14:textId="72A9396C" w:rsidR="00390621" w:rsidRDefault="000D125E" w:rsidP="00412911">
      <w:pPr>
        <w:tabs>
          <w:tab w:val="left" w:pos="10260"/>
        </w:tabs>
        <w:ind w:firstLine="450"/>
        <w:jc w:val="center"/>
        <w:rPr>
          <w:b/>
        </w:rPr>
      </w:pPr>
      <w:r w:rsidRPr="00B74F85">
        <w:drawing>
          <wp:anchor distT="0" distB="0" distL="114300" distR="114300" simplePos="0" relativeHeight="251778560" behindDoc="1" locked="0" layoutInCell="1" allowOverlap="1" wp14:anchorId="37A6A68B" wp14:editId="45991A89">
            <wp:simplePos x="0" y="0"/>
            <wp:positionH relativeFrom="column">
              <wp:posOffset>-47625</wp:posOffset>
            </wp:positionH>
            <wp:positionV relativeFrom="paragraph">
              <wp:posOffset>293370</wp:posOffset>
            </wp:positionV>
            <wp:extent cx="6515100" cy="2618740"/>
            <wp:effectExtent l="0" t="0" r="0" b="0"/>
            <wp:wrapTight wrapText="bothSides">
              <wp:wrapPolygon edited="0">
                <wp:start x="0" y="0"/>
                <wp:lineTo x="0" y="21370"/>
                <wp:lineTo x="21537" y="21370"/>
                <wp:lineTo x="21537" y="0"/>
                <wp:lineTo x="0" y="0"/>
              </wp:wrapPolygon>
            </wp:wrapTight>
            <wp:docPr id="2813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RECONSTRUCTED PANORAMIC VIEW</w:t>
      </w:r>
    </w:p>
    <w:p w14:paraId="175CC821" w14:textId="77777777" w:rsidR="000D125E" w:rsidRDefault="000D125E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73B7E54" w14:textId="0B36BF7A" w:rsidR="00875502" w:rsidRDefault="00875502">
      <w:pPr>
        <w:rPr>
          <w:b/>
        </w:rPr>
      </w:pPr>
      <w:r w:rsidRPr="00875502">
        <w:rPr>
          <w:b/>
        </w:rPr>
        <w:drawing>
          <wp:anchor distT="0" distB="0" distL="114300" distR="114300" simplePos="0" relativeHeight="251780608" behindDoc="1" locked="0" layoutInCell="1" allowOverlap="1" wp14:anchorId="48722228" wp14:editId="3DB7E48E">
            <wp:simplePos x="0" y="0"/>
            <wp:positionH relativeFrom="column">
              <wp:posOffset>1362075</wp:posOffset>
            </wp:positionH>
            <wp:positionV relativeFrom="paragraph">
              <wp:posOffset>368300</wp:posOffset>
            </wp:positionV>
            <wp:extent cx="3639058" cy="2648320"/>
            <wp:effectExtent l="0" t="0" r="0" b="0"/>
            <wp:wrapTight wrapText="bothSides">
              <wp:wrapPolygon edited="0">
                <wp:start x="0" y="0"/>
                <wp:lineTo x="0" y="21445"/>
                <wp:lineTo x="21487" y="21445"/>
                <wp:lineTo x="21487" y="0"/>
                <wp:lineTo x="0" y="0"/>
              </wp:wrapPolygon>
            </wp:wrapTight>
            <wp:docPr id="3366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5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page"/>
      </w:r>
    </w:p>
    <w:p w14:paraId="5F507C51" w14:textId="77777777" w:rsidR="00875502" w:rsidRDefault="0087550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F1A2000" w14:textId="77777777" w:rsidR="00875502" w:rsidRDefault="0087550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DBE0D8A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14494A4A" w:rsidR="0083504C" w:rsidRDefault="0083504C" w:rsidP="00A2470C">
      <w:pPr>
        <w:rPr>
          <w:b/>
        </w:rPr>
      </w:pPr>
    </w:p>
    <w:p w14:paraId="7A10B4CC" w14:textId="38FC71AF" w:rsidR="0083504C" w:rsidRDefault="000B39CB" w:rsidP="00A2470C">
      <w:pPr>
        <w:rPr>
          <w:b/>
        </w:rPr>
      </w:pPr>
      <w:r w:rsidRPr="000B39CB">
        <w:rPr>
          <w:b/>
        </w:rPr>
        <w:drawing>
          <wp:anchor distT="0" distB="0" distL="114300" distR="114300" simplePos="0" relativeHeight="251779584" behindDoc="1" locked="0" layoutInCell="1" allowOverlap="1" wp14:anchorId="4B145F36" wp14:editId="311C9529">
            <wp:simplePos x="0" y="0"/>
            <wp:positionH relativeFrom="column">
              <wp:posOffset>523875</wp:posOffset>
            </wp:positionH>
            <wp:positionV relativeFrom="paragraph">
              <wp:posOffset>55880</wp:posOffset>
            </wp:positionV>
            <wp:extent cx="5494000" cy="2657475"/>
            <wp:effectExtent l="0" t="0" r="0" b="0"/>
            <wp:wrapTight wrapText="bothSides">
              <wp:wrapPolygon edited="0">
                <wp:start x="0" y="0"/>
                <wp:lineTo x="0" y="21368"/>
                <wp:lineTo x="21498" y="21368"/>
                <wp:lineTo x="21498" y="0"/>
                <wp:lineTo x="0" y="0"/>
              </wp:wrapPolygon>
            </wp:wrapTight>
            <wp:docPr id="7818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68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6FBFBD24" w:rsidR="0083504C" w:rsidRDefault="0083504C" w:rsidP="002E7609">
      <w:pPr>
        <w:jc w:val="center"/>
        <w:rPr>
          <w:b/>
        </w:rPr>
      </w:pPr>
    </w:p>
    <w:p w14:paraId="708CDEB0" w14:textId="4D7913E1" w:rsidR="00AA4D9E" w:rsidRDefault="00AA4D9E" w:rsidP="00AA4D9E">
      <w:pPr>
        <w:rPr>
          <w:b/>
        </w:rPr>
      </w:pPr>
    </w:p>
    <w:p w14:paraId="4EDBD5E0" w14:textId="7F366B29" w:rsidR="00AA4D9E" w:rsidRDefault="00AA4D9E" w:rsidP="00AA4D9E">
      <w:pPr>
        <w:rPr>
          <w:b/>
        </w:rPr>
      </w:pPr>
    </w:p>
    <w:p w14:paraId="4B9AEA6F" w14:textId="26EF3709" w:rsidR="009B4D07" w:rsidRDefault="009B4D07" w:rsidP="00AA4D9E">
      <w:pPr>
        <w:rPr>
          <w:b/>
        </w:rPr>
      </w:pPr>
    </w:p>
    <w:p w14:paraId="2610A8E1" w14:textId="1EB24FBE" w:rsidR="009B4D07" w:rsidRDefault="009B4D07" w:rsidP="00AA4D9E">
      <w:pPr>
        <w:rPr>
          <w:b/>
        </w:rPr>
      </w:pPr>
    </w:p>
    <w:p w14:paraId="6B481917" w14:textId="68264A60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524F8543" w:rsidR="00A17BE2" w:rsidRDefault="004C5C0E">
      <w:pPr>
        <w:rPr>
          <w:b/>
        </w:rPr>
      </w:pPr>
      <w:r w:rsidRPr="004C5C0E">
        <w:rPr>
          <w:b/>
        </w:rPr>
        <w:drawing>
          <wp:anchor distT="0" distB="0" distL="114300" distR="114300" simplePos="0" relativeHeight="251784704" behindDoc="1" locked="0" layoutInCell="1" allowOverlap="1" wp14:anchorId="08E1A7B2" wp14:editId="228A95FB">
            <wp:simplePos x="0" y="0"/>
            <wp:positionH relativeFrom="column">
              <wp:posOffset>523875</wp:posOffset>
            </wp:positionH>
            <wp:positionV relativeFrom="paragraph">
              <wp:posOffset>1224280</wp:posOffset>
            </wp:positionV>
            <wp:extent cx="5445760" cy="3343275"/>
            <wp:effectExtent l="0" t="0" r="2540" b="9525"/>
            <wp:wrapTight wrapText="bothSides">
              <wp:wrapPolygon edited="0">
                <wp:start x="0" y="0"/>
                <wp:lineTo x="0" y="21538"/>
                <wp:lineTo x="21535" y="21538"/>
                <wp:lineTo x="21535" y="0"/>
                <wp:lineTo x="0" y="0"/>
              </wp:wrapPolygon>
            </wp:wrapTight>
            <wp:docPr id="15878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16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BE2">
        <w:rPr>
          <w:b/>
        </w:rPr>
        <w:br w:type="page"/>
      </w:r>
    </w:p>
    <w:p w14:paraId="64244F6A" w14:textId="138C0084" w:rsidR="009B4D07" w:rsidRDefault="009B4D07" w:rsidP="00AA4D9E">
      <w:pPr>
        <w:rPr>
          <w:b/>
        </w:rPr>
      </w:pPr>
    </w:p>
    <w:p w14:paraId="03472DC8" w14:textId="2E95D27B" w:rsidR="00AA4D9E" w:rsidRDefault="00AA4D9E" w:rsidP="00AA4D9E">
      <w:pPr>
        <w:rPr>
          <w:b/>
        </w:rPr>
      </w:pPr>
    </w:p>
    <w:p w14:paraId="3E65905B" w14:textId="394A60D3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6D9EC1FB" w14:textId="75EAED34" w:rsidR="00565CF2" w:rsidRDefault="00756C3E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D229EDD" wp14:editId="5ADF2227">
                <wp:simplePos x="0" y="0"/>
                <wp:positionH relativeFrom="column">
                  <wp:posOffset>2571538</wp:posOffset>
                </wp:positionH>
                <wp:positionV relativeFrom="paragraph">
                  <wp:posOffset>284903</wp:posOffset>
                </wp:positionV>
                <wp:extent cx="1540933" cy="330200"/>
                <wp:effectExtent l="0" t="0" r="21590" b="12700"/>
                <wp:wrapNone/>
                <wp:docPr id="1035948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FC918" w14:textId="46440CCE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2</w:t>
                            </w:r>
                            <w:r w:rsidR="001A64A3">
                              <w:rPr>
                                <w:b/>
                                <w:bCs/>
                                <w:lang w:val="en-IN"/>
                              </w:rPr>
                              <w:t>2</w:t>
                            </w: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 xml:space="preserve">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229E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5" type="#_x0000_t202" style="position:absolute;margin-left:202.5pt;margin-top:22.45pt;width:121.35pt;height:26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9COwIAAIM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" fillcolor="white [3201]" strokeweight=".5pt">
                <v:textbox>
                  <w:txbxContent>
                    <w:p w14:paraId="78AFC918" w14:textId="46440CCE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756C3E">
                        <w:rPr>
                          <w:b/>
                          <w:bCs/>
                          <w:lang w:val="en-IN"/>
                        </w:rPr>
                        <w:t>2</w:t>
                      </w:r>
                      <w:r w:rsidR="001A64A3">
                        <w:rPr>
                          <w:b/>
                          <w:bCs/>
                          <w:lang w:val="en-IN"/>
                        </w:rPr>
                        <w:t>2</w:t>
                      </w:r>
                      <w:r w:rsidRPr="00756C3E">
                        <w:rPr>
                          <w:b/>
                          <w:bCs/>
                          <w:lang w:val="en-IN"/>
                        </w:rPr>
                        <w:t xml:space="preserve"> region</w:t>
                      </w:r>
                    </w:p>
                  </w:txbxContent>
                </v:textbox>
              </v:shape>
            </w:pict>
          </mc:Fallback>
        </mc:AlternateContent>
      </w:r>
    </w:p>
    <w:p w14:paraId="58839C7D" w14:textId="180BB881" w:rsidR="006B70CE" w:rsidRDefault="006B70CE" w:rsidP="006B70CE">
      <w:pPr>
        <w:rPr>
          <w:b/>
        </w:rPr>
      </w:pPr>
    </w:p>
    <w:p w14:paraId="4839799B" w14:textId="1D5204E7" w:rsidR="006B70CE" w:rsidRDefault="006B70CE" w:rsidP="006B70CE">
      <w:pPr>
        <w:rPr>
          <w:b/>
        </w:rPr>
      </w:pPr>
    </w:p>
    <w:p w14:paraId="3ACEDD2B" w14:textId="2233EC71" w:rsidR="006B70CE" w:rsidRDefault="006B70CE" w:rsidP="006B70CE">
      <w:pPr>
        <w:rPr>
          <w:b/>
        </w:rPr>
      </w:pPr>
    </w:p>
    <w:p w14:paraId="17D9F8E7" w14:textId="28DDD094" w:rsidR="006B70CE" w:rsidRDefault="00574E24" w:rsidP="006B70CE">
      <w:pPr>
        <w:rPr>
          <w:b/>
        </w:rPr>
      </w:pPr>
      <w:r w:rsidRPr="00574E24">
        <w:rPr>
          <w:b/>
        </w:rPr>
        <w:drawing>
          <wp:anchor distT="0" distB="0" distL="114300" distR="114300" simplePos="0" relativeHeight="251781632" behindDoc="1" locked="0" layoutInCell="1" allowOverlap="1" wp14:anchorId="50E22BDF" wp14:editId="32EB285D">
            <wp:simplePos x="0" y="0"/>
            <wp:positionH relativeFrom="column">
              <wp:posOffset>1019175</wp:posOffset>
            </wp:positionH>
            <wp:positionV relativeFrom="paragraph">
              <wp:posOffset>20955</wp:posOffset>
            </wp:positionV>
            <wp:extent cx="4610743" cy="2762636"/>
            <wp:effectExtent l="0" t="0" r="0" b="0"/>
            <wp:wrapTight wrapText="bothSides">
              <wp:wrapPolygon edited="0">
                <wp:start x="0" y="0"/>
                <wp:lineTo x="0" y="21451"/>
                <wp:lineTo x="21508" y="21451"/>
                <wp:lineTo x="21508" y="0"/>
                <wp:lineTo x="0" y="0"/>
              </wp:wrapPolygon>
            </wp:wrapTight>
            <wp:docPr id="146776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3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58428" w14:textId="3A6AA8E3" w:rsidR="006B70CE" w:rsidRDefault="006B70CE" w:rsidP="006B70CE">
      <w:pPr>
        <w:rPr>
          <w:b/>
        </w:rPr>
      </w:pPr>
    </w:p>
    <w:p w14:paraId="708E93D3" w14:textId="77777777" w:rsidR="006B70CE" w:rsidRDefault="006B70CE" w:rsidP="006B70CE">
      <w:pPr>
        <w:rPr>
          <w:b/>
        </w:rPr>
      </w:pPr>
    </w:p>
    <w:p w14:paraId="66E2903D" w14:textId="77777777" w:rsidR="006B70CE" w:rsidRDefault="006B70CE" w:rsidP="006B70CE">
      <w:pPr>
        <w:rPr>
          <w:b/>
        </w:rPr>
      </w:pPr>
    </w:p>
    <w:p w14:paraId="34162EF9" w14:textId="77777777" w:rsidR="006B70CE" w:rsidRDefault="006B70CE" w:rsidP="006B70CE">
      <w:pPr>
        <w:rPr>
          <w:b/>
        </w:rPr>
      </w:pPr>
    </w:p>
    <w:p w14:paraId="02E29855" w14:textId="77777777" w:rsidR="006B70CE" w:rsidRDefault="006B70CE" w:rsidP="006B70CE">
      <w:pPr>
        <w:rPr>
          <w:b/>
        </w:rPr>
      </w:pPr>
    </w:p>
    <w:p w14:paraId="30AC1623" w14:textId="77777777" w:rsidR="006B70CE" w:rsidRDefault="006B70CE" w:rsidP="006B70CE">
      <w:pPr>
        <w:rPr>
          <w:b/>
        </w:rPr>
      </w:pPr>
    </w:p>
    <w:p w14:paraId="4E411004" w14:textId="77777777" w:rsidR="006B70CE" w:rsidRDefault="006B70CE" w:rsidP="006B70CE">
      <w:pPr>
        <w:rPr>
          <w:b/>
        </w:rPr>
      </w:pPr>
    </w:p>
    <w:p w14:paraId="57CA27BA" w14:textId="77777777" w:rsidR="006B70CE" w:rsidRDefault="006B70CE" w:rsidP="006B70CE">
      <w:pPr>
        <w:rPr>
          <w:b/>
        </w:rPr>
      </w:pPr>
    </w:p>
    <w:p w14:paraId="4CB5C13A" w14:textId="77777777" w:rsidR="006B70CE" w:rsidRDefault="006B70CE" w:rsidP="006B70CE">
      <w:pPr>
        <w:rPr>
          <w:b/>
        </w:rPr>
      </w:pPr>
    </w:p>
    <w:p w14:paraId="2F3BCE0A" w14:textId="77777777" w:rsidR="00574E24" w:rsidRDefault="00574E24" w:rsidP="006B70CE">
      <w:pPr>
        <w:rPr>
          <w:b/>
        </w:rPr>
      </w:pPr>
    </w:p>
    <w:p w14:paraId="1073BD1C" w14:textId="77777777" w:rsidR="00574E24" w:rsidRDefault="00574E24" w:rsidP="006B70CE">
      <w:pPr>
        <w:rPr>
          <w:b/>
        </w:rPr>
      </w:pPr>
    </w:p>
    <w:p w14:paraId="51B2535B" w14:textId="77777777" w:rsidR="00574E24" w:rsidRDefault="00574E24" w:rsidP="006B70CE">
      <w:pPr>
        <w:rPr>
          <w:b/>
        </w:rPr>
      </w:pPr>
    </w:p>
    <w:p w14:paraId="1E0A2300" w14:textId="77777777" w:rsidR="00574E24" w:rsidRDefault="00574E24" w:rsidP="006B70CE">
      <w:pPr>
        <w:rPr>
          <w:b/>
        </w:rPr>
      </w:pPr>
    </w:p>
    <w:p w14:paraId="0430ECEC" w14:textId="77777777" w:rsidR="00574E24" w:rsidRDefault="00574E24" w:rsidP="006B70CE">
      <w:pPr>
        <w:rPr>
          <w:b/>
        </w:rPr>
      </w:pPr>
    </w:p>
    <w:p w14:paraId="1A0FA9CB" w14:textId="77777777" w:rsidR="00574E24" w:rsidRDefault="00574E24" w:rsidP="006B70CE">
      <w:pPr>
        <w:rPr>
          <w:b/>
        </w:rPr>
      </w:pPr>
    </w:p>
    <w:p w14:paraId="7EAC41E4" w14:textId="77777777" w:rsidR="00574E24" w:rsidRDefault="00574E24" w:rsidP="006B70CE">
      <w:pPr>
        <w:rPr>
          <w:b/>
        </w:rPr>
      </w:pPr>
    </w:p>
    <w:p w14:paraId="1B8F6F80" w14:textId="63EA6439" w:rsidR="00574E24" w:rsidRDefault="00574E24" w:rsidP="006B70CE">
      <w:pPr>
        <w:rPr>
          <w:b/>
        </w:rPr>
      </w:pPr>
      <w:r w:rsidRPr="00574E24">
        <w:rPr>
          <w:b/>
        </w:rPr>
        <w:drawing>
          <wp:inline distT="0" distB="0" distL="0" distR="0" wp14:anchorId="3213D73A" wp14:editId="1D6C9AEE">
            <wp:extent cx="6515100" cy="3190875"/>
            <wp:effectExtent l="0" t="0" r="0" b="9525"/>
            <wp:docPr id="4215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4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931" w14:textId="77777777" w:rsidR="00574E24" w:rsidRDefault="00574E24" w:rsidP="006B70CE">
      <w:pPr>
        <w:rPr>
          <w:b/>
        </w:rPr>
      </w:pPr>
    </w:p>
    <w:p w14:paraId="0D37B837" w14:textId="301E4742" w:rsidR="00424491" w:rsidRDefault="00424491">
      <w:pPr>
        <w:rPr>
          <w:b/>
        </w:rPr>
      </w:pPr>
      <w:r>
        <w:rPr>
          <w:b/>
        </w:rPr>
        <w:br w:type="page"/>
      </w:r>
    </w:p>
    <w:p w14:paraId="1F2A4AE6" w14:textId="77777777" w:rsidR="00424491" w:rsidRDefault="00424491" w:rsidP="006B70CE">
      <w:pPr>
        <w:rPr>
          <w:b/>
        </w:rPr>
      </w:pPr>
    </w:p>
    <w:p w14:paraId="61E48386" w14:textId="77777777" w:rsidR="00424491" w:rsidRDefault="00424491" w:rsidP="006B70CE">
      <w:pPr>
        <w:rPr>
          <w:b/>
        </w:rPr>
      </w:pPr>
    </w:p>
    <w:p w14:paraId="2CE5536E" w14:textId="509ADD80" w:rsidR="00424491" w:rsidRDefault="00424491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BF6830E" wp14:editId="5510A4B8">
                <wp:simplePos x="0" y="0"/>
                <wp:positionH relativeFrom="column">
                  <wp:posOffset>2505075</wp:posOffset>
                </wp:positionH>
                <wp:positionV relativeFrom="paragraph">
                  <wp:posOffset>128905</wp:posOffset>
                </wp:positionV>
                <wp:extent cx="1540933" cy="330200"/>
                <wp:effectExtent l="0" t="0" r="21590" b="12700"/>
                <wp:wrapNone/>
                <wp:docPr id="689569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8FCBC" w14:textId="378DD536" w:rsidR="00424491" w:rsidRPr="00756C3E" w:rsidRDefault="00424491" w:rsidP="00424491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3</w:t>
                            </w: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 xml:space="preserve">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6830E" id="_x0000_s1036" type="#_x0000_t202" style="position:absolute;margin-left:197.25pt;margin-top:10.15pt;width:121.35pt;height:26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" fillcolor="white [3201]" strokeweight=".5pt">
                <v:textbox>
                  <w:txbxContent>
                    <w:p w14:paraId="31C8FCBC" w14:textId="378DD536" w:rsidR="00424491" w:rsidRPr="00756C3E" w:rsidRDefault="00424491" w:rsidP="00424491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756C3E">
                        <w:rPr>
                          <w:b/>
                          <w:bCs/>
                          <w:lang w:val="en-IN"/>
                        </w:rPr>
                        <w:t>2</w:t>
                      </w:r>
                      <w:r>
                        <w:rPr>
                          <w:b/>
                          <w:bCs/>
                          <w:lang w:val="en-IN"/>
                        </w:rPr>
                        <w:t>3</w:t>
                      </w:r>
                      <w:r w:rsidRPr="00756C3E">
                        <w:rPr>
                          <w:b/>
                          <w:bCs/>
                          <w:lang w:val="en-IN"/>
                        </w:rPr>
                        <w:t xml:space="preserve"> region</w:t>
                      </w:r>
                    </w:p>
                  </w:txbxContent>
                </v:textbox>
              </v:shape>
            </w:pict>
          </mc:Fallback>
        </mc:AlternateContent>
      </w:r>
    </w:p>
    <w:p w14:paraId="49F1DFB7" w14:textId="14D924DD" w:rsidR="00424491" w:rsidRDefault="00424491" w:rsidP="006B70CE">
      <w:pPr>
        <w:rPr>
          <w:b/>
        </w:rPr>
      </w:pPr>
    </w:p>
    <w:p w14:paraId="744DA499" w14:textId="64BB3167" w:rsidR="00424491" w:rsidRDefault="00424491" w:rsidP="006B70CE">
      <w:pPr>
        <w:rPr>
          <w:b/>
        </w:rPr>
      </w:pPr>
    </w:p>
    <w:p w14:paraId="4822B3CA" w14:textId="60BF292D" w:rsidR="00424491" w:rsidRDefault="00424491" w:rsidP="006B70CE">
      <w:pPr>
        <w:rPr>
          <w:b/>
        </w:rPr>
      </w:pPr>
    </w:p>
    <w:p w14:paraId="14A07CE8" w14:textId="61B06BC1" w:rsidR="006B70CE" w:rsidRDefault="00424491" w:rsidP="006B70CE">
      <w:pPr>
        <w:rPr>
          <w:b/>
        </w:rPr>
      </w:pPr>
      <w:r w:rsidRPr="00424491">
        <w:rPr>
          <w:b/>
        </w:rPr>
        <w:drawing>
          <wp:inline distT="0" distB="0" distL="0" distR="0" wp14:anchorId="491DBB72" wp14:editId="4698A7B5">
            <wp:extent cx="6515100" cy="3145790"/>
            <wp:effectExtent l="0" t="0" r="0" b="0"/>
            <wp:docPr id="87253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9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7015B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5C7A" w14:textId="77777777" w:rsidR="009C0E43" w:rsidRDefault="009C0E43">
      <w:r>
        <w:separator/>
      </w:r>
    </w:p>
  </w:endnote>
  <w:endnote w:type="continuationSeparator" w:id="0">
    <w:p w14:paraId="07557AED" w14:textId="77777777" w:rsidR="009C0E43" w:rsidRDefault="009C0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14D3" w14:textId="77777777" w:rsidR="009C0E43" w:rsidRDefault="009C0E43">
      <w:r>
        <w:separator/>
      </w:r>
    </w:p>
  </w:footnote>
  <w:footnote w:type="continuationSeparator" w:id="0">
    <w:p w14:paraId="2A29681D" w14:textId="77777777" w:rsidR="009C0E43" w:rsidRDefault="009C0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22531"/>
    <w:rsid w:val="00025F25"/>
    <w:rsid w:val="00031723"/>
    <w:rsid w:val="00033AFA"/>
    <w:rsid w:val="0004215C"/>
    <w:rsid w:val="0005275C"/>
    <w:rsid w:val="000571FA"/>
    <w:rsid w:val="00063C1B"/>
    <w:rsid w:val="000700AE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569"/>
    <w:rsid w:val="000A7A51"/>
    <w:rsid w:val="000B39CB"/>
    <w:rsid w:val="000C1220"/>
    <w:rsid w:val="000C6CA1"/>
    <w:rsid w:val="000C7B39"/>
    <w:rsid w:val="000D0227"/>
    <w:rsid w:val="000D125E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35698"/>
    <w:rsid w:val="00145316"/>
    <w:rsid w:val="00147DBA"/>
    <w:rsid w:val="00160B72"/>
    <w:rsid w:val="0016484B"/>
    <w:rsid w:val="0017015B"/>
    <w:rsid w:val="00170756"/>
    <w:rsid w:val="00173662"/>
    <w:rsid w:val="0018343F"/>
    <w:rsid w:val="00183A64"/>
    <w:rsid w:val="001938AA"/>
    <w:rsid w:val="00193949"/>
    <w:rsid w:val="001955E9"/>
    <w:rsid w:val="001A05A7"/>
    <w:rsid w:val="001A17BC"/>
    <w:rsid w:val="001A64A3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3849"/>
    <w:rsid w:val="001E6504"/>
    <w:rsid w:val="001F158A"/>
    <w:rsid w:val="001F230C"/>
    <w:rsid w:val="001F4A3D"/>
    <w:rsid w:val="001F7F01"/>
    <w:rsid w:val="00205903"/>
    <w:rsid w:val="0021011C"/>
    <w:rsid w:val="00213238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B4007"/>
    <w:rsid w:val="002B48EF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259F"/>
    <w:rsid w:val="0030780D"/>
    <w:rsid w:val="00321111"/>
    <w:rsid w:val="0034160B"/>
    <w:rsid w:val="00345305"/>
    <w:rsid w:val="0036712C"/>
    <w:rsid w:val="00367DCA"/>
    <w:rsid w:val="0038057F"/>
    <w:rsid w:val="00386F89"/>
    <w:rsid w:val="00390621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0853"/>
    <w:rsid w:val="003C7105"/>
    <w:rsid w:val="003C7AE0"/>
    <w:rsid w:val="003D2DD4"/>
    <w:rsid w:val="003E017A"/>
    <w:rsid w:val="003E3635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4491"/>
    <w:rsid w:val="004268A7"/>
    <w:rsid w:val="004323B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4FD6"/>
    <w:rsid w:val="004A61C2"/>
    <w:rsid w:val="004A73BF"/>
    <w:rsid w:val="004B32C5"/>
    <w:rsid w:val="004B51CC"/>
    <w:rsid w:val="004B5F1D"/>
    <w:rsid w:val="004C4441"/>
    <w:rsid w:val="004C5C0E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13EA4"/>
    <w:rsid w:val="005245F8"/>
    <w:rsid w:val="00531864"/>
    <w:rsid w:val="00534451"/>
    <w:rsid w:val="00535200"/>
    <w:rsid w:val="005372FC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4E24"/>
    <w:rsid w:val="0057659D"/>
    <w:rsid w:val="00576940"/>
    <w:rsid w:val="0058089C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036E"/>
    <w:rsid w:val="005F548B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395A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70C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25BD"/>
    <w:rsid w:val="00716637"/>
    <w:rsid w:val="0071799F"/>
    <w:rsid w:val="007340BB"/>
    <w:rsid w:val="00734513"/>
    <w:rsid w:val="007362D6"/>
    <w:rsid w:val="00737008"/>
    <w:rsid w:val="00741EE8"/>
    <w:rsid w:val="00751400"/>
    <w:rsid w:val="0075576E"/>
    <w:rsid w:val="00756C3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A5693"/>
    <w:rsid w:val="007B1570"/>
    <w:rsid w:val="007B53B8"/>
    <w:rsid w:val="007B7ABE"/>
    <w:rsid w:val="007B7D0C"/>
    <w:rsid w:val="007C263E"/>
    <w:rsid w:val="007C61A8"/>
    <w:rsid w:val="007C6AAD"/>
    <w:rsid w:val="007D5AC1"/>
    <w:rsid w:val="007D69E5"/>
    <w:rsid w:val="007F5F20"/>
    <w:rsid w:val="0080300C"/>
    <w:rsid w:val="00815DCC"/>
    <w:rsid w:val="00824AB2"/>
    <w:rsid w:val="00827355"/>
    <w:rsid w:val="00832378"/>
    <w:rsid w:val="00833356"/>
    <w:rsid w:val="0083504C"/>
    <w:rsid w:val="00840C51"/>
    <w:rsid w:val="00850708"/>
    <w:rsid w:val="00861F16"/>
    <w:rsid w:val="00875502"/>
    <w:rsid w:val="00877669"/>
    <w:rsid w:val="00881926"/>
    <w:rsid w:val="008871B1"/>
    <w:rsid w:val="0088740C"/>
    <w:rsid w:val="00890B23"/>
    <w:rsid w:val="008946D5"/>
    <w:rsid w:val="008A29F7"/>
    <w:rsid w:val="008B2053"/>
    <w:rsid w:val="008B7428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7E79"/>
    <w:rsid w:val="009A0EA9"/>
    <w:rsid w:val="009A116A"/>
    <w:rsid w:val="009B2AB3"/>
    <w:rsid w:val="009B4D07"/>
    <w:rsid w:val="009C0E43"/>
    <w:rsid w:val="009C2EF4"/>
    <w:rsid w:val="009C6272"/>
    <w:rsid w:val="009C6647"/>
    <w:rsid w:val="009D189C"/>
    <w:rsid w:val="009D2477"/>
    <w:rsid w:val="009D3274"/>
    <w:rsid w:val="009E7CE8"/>
    <w:rsid w:val="009F1CD1"/>
    <w:rsid w:val="009F2DC1"/>
    <w:rsid w:val="00A00D09"/>
    <w:rsid w:val="00A00F16"/>
    <w:rsid w:val="00A057F1"/>
    <w:rsid w:val="00A123C9"/>
    <w:rsid w:val="00A13375"/>
    <w:rsid w:val="00A13DC5"/>
    <w:rsid w:val="00A15FB1"/>
    <w:rsid w:val="00A17BE2"/>
    <w:rsid w:val="00A2470C"/>
    <w:rsid w:val="00A2549F"/>
    <w:rsid w:val="00A31738"/>
    <w:rsid w:val="00A37E8F"/>
    <w:rsid w:val="00A574CD"/>
    <w:rsid w:val="00A61293"/>
    <w:rsid w:val="00A622BC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A4D9E"/>
    <w:rsid w:val="00AA62D4"/>
    <w:rsid w:val="00AE0034"/>
    <w:rsid w:val="00AE6C62"/>
    <w:rsid w:val="00AE72C0"/>
    <w:rsid w:val="00AF01E2"/>
    <w:rsid w:val="00AF0D0A"/>
    <w:rsid w:val="00AF2DB4"/>
    <w:rsid w:val="00AF3BBF"/>
    <w:rsid w:val="00B11C41"/>
    <w:rsid w:val="00B127E6"/>
    <w:rsid w:val="00B17236"/>
    <w:rsid w:val="00B20B3E"/>
    <w:rsid w:val="00B24CA3"/>
    <w:rsid w:val="00B267F5"/>
    <w:rsid w:val="00B3059B"/>
    <w:rsid w:val="00B30707"/>
    <w:rsid w:val="00B30918"/>
    <w:rsid w:val="00B34E62"/>
    <w:rsid w:val="00B37766"/>
    <w:rsid w:val="00B40C55"/>
    <w:rsid w:val="00B4127A"/>
    <w:rsid w:val="00B62F80"/>
    <w:rsid w:val="00B70876"/>
    <w:rsid w:val="00B7152F"/>
    <w:rsid w:val="00B73862"/>
    <w:rsid w:val="00B74F85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0FC1"/>
    <w:rsid w:val="00BE34C5"/>
    <w:rsid w:val="00BF2C04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4EF4"/>
    <w:rsid w:val="00CD15E6"/>
    <w:rsid w:val="00CD5B35"/>
    <w:rsid w:val="00CE6C50"/>
    <w:rsid w:val="00CF32F1"/>
    <w:rsid w:val="00CF6B3F"/>
    <w:rsid w:val="00D05165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2DDE"/>
    <w:rsid w:val="00D66588"/>
    <w:rsid w:val="00D72677"/>
    <w:rsid w:val="00D743D1"/>
    <w:rsid w:val="00D81FC0"/>
    <w:rsid w:val="00D83470"/>
    <w:rsid w:val="00D90593"/>
    <w:rsid w:val="00D90E5F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D6EF5"/>
    <w:rsid w:val="00DE1645"/>
    <w:rsid w:val="00DE6BBF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3DA"/>
    <w:rsid w:val="00ED3AF2"/>
    <w:rsid w:val="00ED79E9"/>
    <w:rsid w:val="00EE6C78"/>
    <w:rsid w:val="00EE6EDE"/>
    <w:rsid w:val="00EE75DB"/>
    <w:rsid w:val="00F000B5"/>
    <w:rsid w:val="00F02B03"/>
    <w:rsid w:val="00F0441F"/>
    <w:rsid w:val="00F300FA"/>
    <w:rsid w:val="00F3109A"/>
    <w:rsid w:val="00F33635"/>
    <w:rsid w:val="00F34524"/>
    <w:rsid w:val="00F360ED"/>
    <w:rsid w:val="00F406CE"/>
    <w:rsid w:val="00F43127"/>
    <w:rsid w:val="00F4458A"/>
    <w:rsid w:val="00F47B2D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0B44"/>
    <w:rsid w:val="00F9296A"/>
    <w:rsid w:val="00F94807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73</TotalTime>
  <Pages>8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2023-11-30T11:44:00Z</cp:lastPrinted>
  <dcterms:created xsi:type="dcterms:W3CDTF">2025-06-15T05:34:00Z</dcterms:created>
  <dcterms:modified xsi:type="dcterms:W3CDTF">2025-06-15T06:44:00Z</dcterms:modified>
</cp:coreProperties>
</file>