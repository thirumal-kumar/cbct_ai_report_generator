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570E16">
        <w:trPr>
          <w:trHeight w:val="553"/>
        </w:trPr>
        <w:tc>
          <w:tcPr>
            <w:tcW w:w="2275" w:type="pct"/>
          </w:tcPr>
          <w:p w14:paraId="4D354F41" w14:textId="7D29E2C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85294">
              <w:rPr>
                <w:sz w:val="28"/>
              </w:rPr>
              <w:t>Mr</w:t>
            </w:r>
            <w:r w:rsidR="00F5349A">
              <w:rPr>
                <w:sz w:val="28"/>
              </w:rPr>
              <w:t xml:space="preserve">s. </w:t>
            </w:r>
            <w:r w:rsidR="00570E16">
              <w:rPr>
                <w:sz w:val="28"/>
              </w:rPr>
              <w:t>Abirami</w:t>
            </w:r>
          </w:p>
        </w:tc>
        <w:tc>
          <w:tcPr>
            <w:tcW w:w="2725" w:type="pct"/>
          </w:tcPr>
          <w:p w14:paraId="112E52C6" w14:textId="2C46B1D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70E16">
              <w:rPr>
                <w:sz w:val="28"/>
              </w:rPr>
              <w:t>28.10.2025</w:t>
            </w:r>
          </w:p>
        </w:tc>
      </w:tr>
      <w:tr w:rsidR="001F7F01" w:rsidRPr="004730D8" w14:paraId="0F51255D" w14:textId="77777777" w:rsidTr="00570E16">
        <w:trPr>
          <w:trHeight w:val="553"/>
        </w:trPr>
        <w:tc>
          <w:tcPr>
            <w:tcW w:w="2275" w:type="pct"/>
          </w:tcPr>
          <w:p w14:paraId="21388FD1" w14:textId="6E05A1D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570E16">
              <w:rPr>
                <w:sz w:val="28"/>
              </w:rPr>
              <w:t>33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349A">
              <w:rPr>
                <w:bCs/>
                <w:sz w:val="28"/>
              </w:rPr>
              <w:t>F</w:t>
            </w:r>
            <w:r w:rsidR="001254DB">
              <w:rPr>
                <w:bCs/>
                <w:sz w:val="28"/>
              </w:rPr>
              <w:t>e</w:t>
            </w:r>
            <w:r w:rsidR="00F5349A">
              <w:rPr>
                <w:sz w:val="28"/>
              </w:rPr>
              <w:t>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725" w:type="pct"/>
          </w:tcPr>
          <w:p w14:paraId="11F21660" w14:textId="34A7FCF0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570E16">
              <w:rPr>
                <w:sz w:val="28"/>
              </w:rPr>
              <w:t xml:space="preserve">Sectional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70E16">
        <w:trPr>
          <w:trHeight w:val="553"/>
        </w:trPr>
        <w:tc>
          <w:tcPr>
            <w:tcW w:w="2275" w:type="pct"/>
          </w:tcPr>
          <w:p w14:paraId="37131503" w14:textId="6DDC4D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570E16">
              <w:rPr>
                <w:sz w:val="28"/>
              </w:rPr>
              <w:t>Selva Ganesh</w:t>
            </w:r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4041A7B9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4E13AF0B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F672CBD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BD2BB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F672CBD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BD2BBD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7C6CA029">
                <wp:simplePos x="0" y="0"/>
                <wp:positionH relativeFrom="column">
                  <wp:posOffset>1129030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88.9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95A8388" w14:textId="230A4196" w:rsidR="001731E5" w:rsidRDefault="00893598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 loss of crown in relation to 46, and presence of hyperdense restorative material in relation to the pulp canals, extending </w:t>
      </w:r>
      <w:proofErr w:type="spellStart"/>
      <w:r>
        <w:rPr>
          <w:sz w:val="28"/>
        </w:rPr>
        <w:t>upto</w:t>
      </w:r>
      <w:proofErr w:type="spellEnd"/>
      <w:r>
        <w:rPr>
          <w:sz w:val="28"/>
        </w:rPr>
        <w:t xml:space="preserve"> the apical third of 46 is evident</w:t>
      </w:r>
      <w:r w:rsidR="001731E5">
        <w:rPr>
          <w:sz w:val="28"/>
        </w:rPr>
        <w:t>.</w:t>
      </w:r>
    </w:p>
    <w:p w14:paraId="7D32305C" w14:textId="3909DB19" w:rsidR="00722A51" w:rsidRDefault="0081543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Horizontally positioned </w:t>
      </w:r>
      <w:proofErr w:type="gramStart"/>
      <w:r>
        <w:rPr>
          <w:sz w:val="28"/>
        </w:rPr>
        <w:t>tooth :</w:t>
      </w:r>
      <w:proofErr w:type="gramEnd"/>
      <w:r>
        <w:rPr>
          <w:sz w:val="28"/>
        </w:rPr>
        <w:t xml:space="preserve"> 48</w:t>
      </w:r>
      <w:r w:rsidR="00580D50">
        <w:rPr>
          <w:sz w:val="28"/>
        </w:rPr>
        <w:t>.</w:t>
      </w:r>
    </w:p>
    <w:p w14:paraId="7EA87BF9" w14:textId="2074F29E" w:rsidR="005605FB" w:rsidRPr="001731E5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The mandibular alveolar ridge is present with normal trabecular pattern.</w:t>
      </w:r>
    </w:p>
    <w:p w14:paraId="663037E2" w14:textId="165F0337" w:rsidR="003A59AE" w:rsidRDefault="003A59AE"/>
    <w:tbl>
      <w:tblPr>
        <w:tblpPr w:leftFromText="180" w:rightFromText="180" w:vertAnchor="page" w:horzAnchor="margin" w:tblpY="8737"/>
        <w:tblW w:w="488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7"/>
        <w:gridCol w:w="3097"/>
      </w:tblGrid>
      <w:tr w:rsidR="00815437" w14:paraId="76A03715" w14:textId="77777777" w:rsidTr="00815437">
        <w:trPr>
          <w:trHeight w:val="814"/>
        </w:trPr>
        <w:tc>
          <w:tcPr>
            <w:tcW w:w="3452" w:type="pct"/>
            <w:vAlign w:val="center"/>
          </w:tcPr>
          <w:p w14:paraId="7DF1554D" w14:textId="77777777" w:rsidR="00815437" w:rsidRPr="0050224B" w:rsidRDefault="00815437" w:rsidP="003F416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8" w:type="pct"/>
            <w:vAlign w:val="center"/>
          </w:tcPr>
          <w:p w14:paraId="12DE5644" w14:textId="77777777" w:rsidR="00815437" w:rsidRDefault="00815437" w:rsidP="003F41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815437" w14:paraId="3B24B9F7" w14:textId="77777777" w:rsidTr="00815437">
        <w:trPr>
          <w:trHeight w:val="985"/>
        </w:trPr>
        <w:tc>
          <w:tcPr>
            <w:tcW w:w="3452" w:type="pct"/>
            <w:vAlign w:val="center"/>
          </w:tcPr>
          <w:p w14:paraId="7B6E0C4C" w14:textId="77777777" w:rsidR="00815437" w:rsidRDefault="00815437" w:rsidP="003F416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  <w:vAlign w:val="center"/>
          </w:tcPr>
          <w:p w14:paraId="2E1A1F04" w14:textId="5DAF3171" w:rsidR="00815437" w:rsidRDefault="000A4ABA" w:rsidP="003F41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8.37</w:t>
            </w:r>
          </w:p>
        </w:tc>
      </w:tr>
      <w:tr w:rsidR="00815437" w14:paraId="6A4E8815" w14:textId="77777777" w:rsidTr="00815437">
        <w:trPr>
          <w:trHeight w:val="985"/>
        </w:trPr>
        <w:tc>
          <w:tcPr>
            <w:tcW w:w="3452" w:type="pct"/>
            <w:vAlign w:val="center"/>
          </w:tcPr>
          <w:p w14:paraId="0AFF0696" w14:textId="77777777" w:rsidR="00815437" w:rsidRPr="000F2EB0" w:rsidRDefault="00815437" w:rsidP="003F416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  <w:vAlign w:val="center"/>
          </w:tcPr>
          <w:p w14:paraId="11BBBD01" w14:textId="157DD13E" w:rsidR="00815437" w:rsidRDefault="000A4ABA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8.10</w:t>
            </w:r>
          </w:p>
        </w:tc>
      </w:tr>
      <w:tr w:rsidR="00815437" w14:paraId="3F6C850E" w14:textId="77777777" w:rsidTr="00815437">
        <w:trPr>
          <w:trHeight w:val="985"/>
        </w:trPr>
        <w:tc>
          <w:tcPr>
            <w:tcW w:w="3452" w:type="pct"/>
            <w:vAlign w:val="center"/>
          </w:tcPr>
          <w:p w14:paraId="61C77AB9" w14:textId="77777777" w:rsidR="00815437" w:rsidRDefault="00815437" w:rsidP="003F41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8" w:type="pct"/>
            <w:vAlign w:val="center"/>
          </w:tcPr>
          <w:p w14:paraId="1200AFFF" w14:textId="105CF8D8" w:rsidR="00815437" w:rsidRDefault="000A4ABA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14.14</w:t>
            </w:r>
          </w:p>
        </w:tc>
      </w:tr>
      <w:tr w:rsidR="00815437" w14:paraId="36F64B7D" w14:textId="77777777" w:rsidTr="00815437">
        <w:trPr>
          <w:trHeight w:val="985"/>
        </w:trPr>
        <w:tc>
          <w:tcPr>
            <w:tcW w:w="3452" w:type="pct"/>
            <w:vAlign w:val="center"/>
          </w:tcPr>
          <w:p w14:paraId="41394580" w14:textId="77777777" w:rsidR="00815437" w:rsidRDefault="00815437" w:rsidP="003F41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8" w:type="pct"/>
            <w:vAlign w:val="center"/>
          </w:tcPr>
          <w:p w14:paraId="2D8A8AA9" w14:textId="5A0DE844" w:rsidR="00815437" w:rsidRDefault="000A4ABA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21.47</w:t>
            </w:r>
          </w:p>
        </w:tc>
      </w:tr>
    </w:tbl>
    <w:p w14:paraId="42222C2D" w14:textId="0098A4E7" w:rsidR="00E92ADD" w:rsidRDefault="00E92ADD"/>
    <w:p w14:paraId="0E6A3892" w14:textId="7AFAE1CB" w:rsidR="00A51D8E" w:rsidRDefault="003F416E" w:rsidP="0006017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25239A23">
                <wp:simplePos x="0" y="0"/>
                <wp:positionH relativeFrom="column">
                  <wp:posOffset>1189990</wp:posOffset>
                </wp:positionH>
                <wp:positionV relativeFrom="paragraph">
                  <wp:posOffset>476159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93.7pt;margin-top:37.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CNE1FLeAAAACgEAAA8AAABkcnMvZG93bnJldi54&#10;bWxMj8FOwzAQRO9I/IO1SNyoQ0SpCXEqhMQF0UNLhdSbGy9x1HgdYqcJf89ygtuO5ml2plzPvhNn&#10;HGIbSMPtIgOBVAfbUqNh//5yo0DEZMiaLhBq+MYI6+ryojSFDRNt8bxLjeAQioXR4FLqCylj7dCb&#10;uAg9EnufYfAmsRwaaQczcbjvZJ5l99KblviDMz0+O6xPu9FroPzwNX48vB5O+8n5fOPcW7fZan19&#10;NT89gkg4pz8Yfutzdai40zGMZKPoWKvVHaMaVkvexIBSio8jO8ssB1mV8v+E6gc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jRNRS3gAAAAo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  <w:r w:rsidR="00663050"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4A1E9D2" w14:textId="2510EE37" w:rsidR="00F3718D" w:rsidRDefault="00BE7F72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46</w:t>
      </w:r>
    </w:p>
    <w:p w14:paraId="3B2A3209" w14:textId="2E9EBB84" w:rsidR="00BE7F72" w:rsidRDefault="00BE7F72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Horizontal impaction in relation to 48.</w:t>
      </w:r>
    </w:p>
    <w:p w14:paraId="77E7A86A" w14:textId="73E09C5E" w:rsidR="003A59AE" w:rsidRDefault="003A59AE" w:rsidP="00580D50">
      <w:pPr>
        <w:spacing w:line="600" w:lineRule="auto"/>
        <w:jc w:val="both"/>
      </w:pPr>
    </w:p>
    <w:p w14:paraId="3B916AB7" w14:textId="77777777" w:rsidR="00580D50" w:rsidRDefault="00580D50" w:rsidP="00580D50">
      <w:pPr>
        <w:spacing w:line="600" w:lineRule="auto"/>
        <w:jc w:val="both"/>
      </w:pPr>
    </w:p>
    <w:p w14:paraId="282B335F" w14:textId="77777777" w:rsidR="00580D50" w:rsidRDefault="00580D50" w:rsidP="00580D50">
      <w:pPr>
        <w:spacing w:line="600" w:lineRule="auto"/>
        <w:jc w:val="both"/>
      </w:pPr>
    </w:p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6A960323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A8C8328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20B15D65" w:rsidR="00205903" w:rsidRPr="00D81BD0" w:rsidRDefault="00D81BD0" w:rsidP="00D81BD0">
      <w:pPr>
        <w:tabs>
          <w:tab w:val="left" w:pos="10260"/>
        </w:tabs>
        <w:ind w:firstLine="450"/>
        <w:jc w:val="center"/>
        <w:rPr>
          <w:b/>
          <w:bCs/>
        </w:rPr>
      </w:pPr>
      <w:r w:rsidRPr="00D81BD0">
        <w:rPr>
          <w:b/>
          <w:bCs/>
        </w:rPr>
        <w:t>RECONSTRUCTED PANORAMIC VIEW</w:t>
      </w:r>
    </w:p>
    <w:p w14:paraId="45742BAF" w14:textId="6FB164A7" w:rsidR="00D81BD0" w:rsidRDefault="00D81BD0" w:rsidP="00B923B3">
      <w:pPr>
        <w:tabs>
          <w:tab w:val="left" w:pos="10260"/>
        </w:tabs>
        <w:ind w:firstLine="450"/>
        <w:jc w:val="both"/>
      </w:pPr>
    </w:p>
    <w:p w14:paraId="6F6EAF69" w14:textId="6999C513" w:rsidR="00BC5343" w:rsidRDefault="008B509A" w:rsidP="00412911">
      <w:pPr>
        <w:tabs>
          <w:tab w:val="left" w:pos="10260"/>
        </w:tabs>
        <w:ind w:firstLine="450"/>
        <w:jc w:val="center"/>
        <w:rPr>
          <w:b/>
        </w:rPr>
      </w:pPr>
      <w:r w:rsidRPr="008B509A">
        <w:rPr>
          <w:b/>
        </w:rPr>
        <w:drawing>
          <wp:inline distT="0" distB="0" distL="0" distR="0" wp14:anchorId="4B2A683B" wp14:editId="5B7C70E7">
            <wp:extent cx="3102428" cy="2798582"/>
            <wp:effectExtent l="0" t="0" r="3175" b="1905"/>
            <wp:docPr id="30898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7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3254" cy="28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7027" w14:textId="557EEFB6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01435C" w14:textId="77777777" w:rsidR="0066076A" w:rsidRDefault="0066076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F50AB9E" w14:textId="77777777" w:rsidR="00056E93" w:rsidRDefault="00056E93" w:rsidP="00056E93">
      <w:pPr>
        <w:rPr>
          <w:b/>
        </w:rPr>
      </w:pPr>
    </w:p>
    <w:p w14:paraId="16EFC56A" w14:textId="2BDE041E" w:rsidR="00412911" w:rsidRDefault="00824AB2" w:rsidP="00056E93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6844BF1" w:rsidR="0083504C" w:rsidRDefault="0083504C" w:rsidP="00A2470C">
      <w:pPr>
        <w:rPr>
          <w:b/>
        </w:rPr>
      </w:pPr>
    </w:p>
    <w:p w14:paraId="4B9AEA6F" w14:textId="4B114B40" w:rsidR="009B4D07" w:rsidRDefault="009B4D07" w:rsidP="00AA4D9E">
      <w:pPr>
        <w:rPr>
          <w:b/>
        </w:rPr>
      </w:pPr>
    </w:p>
    <w:p w14:paraId="2610A8E1" w14:textId="15B6D4E1" w:rsidR="009B4D07" w:rsidRDefault="00BE7F72" w:rsidP="0066076A">
      <w:pPr>
        <w:jc w:val="center"/>
        <w:rPr>
          <w:b/>
        </w:rPr>
      </w:pPr>
      <w:r w:rsidRPr="00BE7F72">
        <w:rPr>
          <w:b/>
        </w:rPr>
        <w:drawing>
          <wp:inline distT="0" distB="0" distL="0" distR="0" wp14:anchorId="221178BB" wp14:editId="238337F6">
            <wp:extent cx="3015280" cy="2595903"/>
            <wp:effectExtent l="0" t="0" r="0" b="0"/>
            <wp:docPr id="121368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0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1951" cy="26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1917" w14:textId="32E07050" w:rsidR="009B4D07" w:rsidRDefault="009B4D07" w:rsidP="00AA4D9E">
      <w:pPr>
        <w:rPr>
          <w:b/>
        </w:rPr>
      </w:pPr>
    </w:p>
    <w:p w14:paraId="7D439443" w14:textId="107A7E37" w:rsidR="009B4D07" w:rsidRDefault="009B4D07" w:rsidP="00AA4D9E">
      <w:pPr>
        <w:rPr>
          <w:b/>
        </w:rPr>
      </w:pPr>
    </w:p>
    <w:p w14:paraId="791BBA40" w14:textId="277F7AC1" w:rsidR="009B4D07" w:rsidRDefault="009B4D07" w:rsidP="00AA4D9E">
      <w:pPr>
        <w:rPr>
          <w:b/>
        </w:rPr>
      </w:pPr>
    </w:p>
    <w:p w14:paraId="2360C70B" w14:textId="05103B26" w:rsidR="009B4D07" w:rsidRDefault="009B4D07" w:rsidP="00AA4D9E">
      <w:pPr>
        <w:rPr>
          <w:b/>
        </w:rPr>
      </w:pPr>
    </w:p>
    <w:p w14:paraId="34235F8A" w14:textId="500439D0" w:rsidR="00E85922" w:rsidRDefault="00E85922">
      <w:pPr>
        <w:rPr>
          <w:b/>
        </w:rPr>
      </w:pPr>
    </w:p>
    <w:p w14:paraId="5C787977" w14:textId="77777777" w:rsidR="00E85922" w:rsidRDefault="00E85922" w:rsidP="00AA4D9E">
      <w:pPr>
        <w:jc w:val="center"/>
        <w:rPr>
          <w:b/>
        </w:rPr>
      </w:pPr>
    </w:p>
    <w:p w14:paraId="3E65905B" w14:textId="4C14FE9C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56"/>
        <w:gridCol w:w="8646"/>
      </w:tblGrid>
      <w:tr w:rsidR="00D80C9D" w14:paraId="4934087E" w14:textId="77777777" w:rsidTr="008B509A">
        <w:trPr>
          <w:trHeight w:val="629"/>
        </w:trPr>
        <w:tc>
          <w:tcPr>
            <w:tcW w:w="2416" w:type="dxa"/>
            <w:shd w:val="clear" w:color="auto" w:fill="FFFFFF" w:themeFill="background1"/>
          </w:tcPr>
          <w:p w14:paraId="724D7178" w14:textId="6BB3A8D3" w:rsidR="00D80C9D" w:rsidRDefault="00580D50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46</w:t>
            </w:r>
            <w:r w:rsidR="00D80C9D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D80C9D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986" w:type="dxa"/>
            <w:shd w:val="clear" w:color="auto" w:fill="FFFFFF" w:themeFill="background1"/>
          </w:tcPr>
          <w:p w14:paraId="20070ABF" w14:textId="7348A61F" w:rsidR="00D80C9D" w:rsidRPr="002A4ACA" w:rsidRDefault="000A4ABA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A4ABA">
              <w:rPr>
                <w:b/>
              </w:rPr>
              <w:drawing>
                <wp:inline distT="0" distB="0" distL="0" distR="0" wp14:anchorId="4519DE7C" wp14:editId="3F45A0AC">
                  <wp:extent cx="5350328" cy="3534032"/>
                  <wp:effectExtent l="0" t="0" r="3175" b="0"/>
                  <wp:docPr id="88620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08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431" cy="353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204B" w14:textId="77777777" w:rsidR="0081648C" w:rsidRDefault="0081648C">
      <w:r>
        <w:separator/>
      </w:r>
    </w:p>
  </w:endnote>
  <w:endnote w:type="continuationSeparator" w:id="0">
    <w:p w14:paraId="652087FF" w14:textId="77777777" w:rsidR="0081648C" w:rsidRDefault="00816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189E5" w14:textId="77777777" w:rsidR="0081648C" w:rsidRDefault="0081648C">
      <w:r>
        <w:separator/>
      </w:r>
    </w:p>
  </w:footnote>
  <w:footnote w:type="continuationSeparator" w:id="0">
    <w:p w14:paraId="4848B91F" w14:textId="77777777" w:rsidR="0081648C" w:rsidRDefault="00816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6E93"/>
    <w:rsid w:val="000571FA"/>
    <w:rsid w:val="00060173"/>
    <w:rsid w:val="000615A5"/>
    <w:rsid w:val="0006578D"/>
    <w:rsid w:val="000700BE"/>
    <w:rsid w:val="0007466A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4ABA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0F59DB"/>
    <w:rsid w:val="000F610A"/>
    <w:rsid w:val="0010514A"/>
    <w:rsid w:val="00112B87"/>
    <w:rsid w:val="00113A6F"/>
    <w:rsid w:val="001153E9"/>
    <w:rsid w:val="001254DB"/>
    <w:rsid w:val="00125E9A"/>
    <w:rsid w:val="001263D2"/>
    <w:rsid w:val="0013289A"/>
    <w:rsid w:val="001351ED"/>
    <w:rsid w:val="00147818"/>
    <w:rsid w:val="00160B72"/>
    <w:rsid w:val="00170756"/>
    <w:rsid w:val="001731E5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09B1"/>
    <w:rsid w:val="001D4728"/>
    <w:rsid w:val="001E0398"/>
    <w:rsid w:val="001E2690"/>
    <w:rsid w:val="001E2F23"/>
    <w:rsid w:val="001E71EC"/>
    <w:rsid w:val="001F158A"/>
    <w:rsid w:val="001F230C"/>
    <w:rsid w:val="001F508D"/>
    <w:rsid w:val="001F5A3B"/>
    <w:rsid w:val="001F7F01"/>
    <w:rsid w:val="00205903"/>
    <w:rsid w:val="002066B7"/>
    <w:rsid w:val="0021011C"/>
    <w:rsid w:val="00213238"/>
    <w:rsid w:val="00214500"/>
    <w:rsid w:val="00214BDB"/>
    <w:rsid w:val="002202ED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BB5"/>
    <w:rsid w:val="00284CD0"/>
    <w:rsid w:val="00290938"/>
    <w:rsid w:val="00295CE0"/>
    <w:rsid w:val="002A1A5D"/>
    <w:rsid w:val="002A4ACA"/>
    <w:rsid w:val="002B4007"/>
    <w:rsid w:val="002B6235"/>
    <w:rsid w:val="002B6782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4FC5"/>
    <w:rsid w:val="00316DB8"/>
    <w:rsid w:val="00321111"/>
    <w:rsid w:val="003273B2"/>
    <w:rsid w:val="00341D80"/>
    <w:rsid w:val="00345305"/>
    <w:rsid w:val="003605E6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56B6"/>
    <w:rsid w:val="003C7105"/>
    <w:rsid w:val="003C7AE0"/>
    <w:rsid w:val="003D2DD4"/>
    <w:rsid w:val="003E017A"/>
    <w:rsid w:val="003E46D9"/>
    <w:rsid w:val="003E677B"/>
    <w:rsid w:val="003E7708"/>
    <w:rsid w:val="003F320B"/>
    <w:rsid w:val="003F416E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076B3"/>
    <w:rsid w:val="00507B6B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0E16"/>
    <w:rsid w:val="005711B5"/>
    <w:rsid w:val="00571FD8"/>
    <w:rsid w:val="00580A29"/>
    <w:rsid w:val="00580D50"/>
    <w:rsid w:val="00592170"/>
    <w:rsid w:val="005A09BB"/>
    <w:rsid w:val="005A2CE8"/>
    <w:rsid w:val="005B397D"/>
    <w:rsid w:val="005B772D"/>
    <w:rsid w:val="005D4644"/>
    <w:rsid w:val="005D486D"/>
    <w:rsid w:val="005D5995"/>
    <w:rsid w:val="005E17DC"/>
    <w:rsid w:val="005E3BF5"/>
    <w:rsid w:val="005E4414"/>
    <w:rsid w:val="005F5AE4"/>
    <w:rsid w:val="006001D2"/>
    <w:rsid w:val="00600369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31F91"/>
    <w:rsid w:val="00644F2D"/>
    <w:rsid w:val="006526C7"/>
    <w:rsid w:val="00652C74"/>
    <w:rsid w:val="0065314E"/>
    <w:rsid w:val="006538B5"/>
    <w:rsid w:val="0066076A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6CE"/>
    <w:rsid w:val="006D1AD3"/>
    <w:rsid w:val="006D3317"/>
    <w:rsid w:val="006D3FEC"/>
    <w:rsid w:val="006D5923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2A51"/>
    <w:rsid w:val="007246DC"/>
    <w:rsid w:val="00734513"/>
    <w:rsid w:val="007362D6"/>
    <w:rsid w:val="00737008"/>
    <w:rsid w:val="00741EE8"/>
    <w:rsid w:val="0075000A"/>
    <w:rsid w:val="00751400"/>
    <w:rsid w:val="0076105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437"/>
    <w:rsid w:val="00815536"/>
    <w:rsid w:val="00815DCC"/>
    <w:rsid w:val="0081648C"/>
    <w:rsid w:val="00824AB2"/>
    <w:rsid w:val="00826037"/>
    <w:rsid w:val="00827355"/>
    <w:rsid w:val="00832378"/>
    <w:rsid w:val="00833356"/>
    <w:rsid w:val="0083504C"/>
    <w:rsid w:val="00837D2D"/>
    <w:rsid w:val="00840C51"/>
    <w:rsid w:val="00845C94"/>
    <w:rsid w:val="00850708"/>
    <w:rsid w:val="00861F16"/>
    <w:rsid w:val="00877669"/>
    <w:rsid w:val="00881926"/>
    <w:rsid w:val="0088740C"/>
    <w:rsid w:val="00890B23"/>
    <w:rsid w:val="00893598"/>
    <w:rsid w:val="008946D5"/>
    <w:rsid w:val="008954CF"/>
    <w:rsid w:val="008A29F7"/>
    <w:rsid w:val="008B2053"/>
    <w:rsid w:val="008B509A"/>
    <w:rsid w:val="008C2959"/>
    <w:rsid w:val="008C616A"/>
    <w:rsid w:val="008D15CF"/>
    <w:rsid w:val="008D3E11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27136"/>
    <w:rsid w:val="009416BE"/>
    <w:rsid w:val="009442F9"/>
    <w:rsid w:val="009455A5"/>
    <w:rsid w:val="00951419"/>
    <w:rsid w:val="00953CB3"/>
    <w:rsid w:val="00956661"/>
    <w:rsid w:val="00957114"/>
    <w:rsid w:val="00971CA2"/>
    <w:rsid w:val="0097289A"/>
    <w:rsid w:val="00983AE3"/>
    <w:rsid w:val="00985294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9F502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43A87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5B6B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518F"/>
    <w:rsid w:val="00BA6A5D"/>
    <w:rsid w:val="00BB7100"/>
    <w:rsid w:val="00BC3FE5"/>
    <w:rsid w:val="00BC4D6F"/>
    <w:rsid w:val="00BC5343"/>
    <w:rsid w:val="00BD1006"/>
    <w:rsid w:val="00BD2BBD"/>
    <w:rsid w:val="00BD2E1D"/>
    <w:rsid w:val="00BD6627"/>
    <w:rsid w:val="00BE34C5"/>
    <w:rsid w:val="00BE7F72"/>
    <w:rsid w:val="00BF67C8"/>
    <w:rsid w:val="00C065D9"/>
    <w:rsid w:val="00C25407"/>
    <w:rsid w:val="00C279C9"/>
    <w:rsid w:val="00C36F7D"/>
    <w:rsid w:val="00C3734D"/>
    <w:rsid w:val="00C4216E"/>
    <w:rsid w:val="00C565FF"/>
    <w:rsid w:val="00C61B56"/>
    <w:rsid w:val="00C71478"/>
    <w:rsid w:val="00C714FB"/>
    <w:rsid w:val="00C7179C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C0934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365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3407"/>
    <w:rsid w:val="00D743D1"/>
    <w:rsid w:val="00D80C9D"/>
    <w:rsid w:val="00D81BD0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E441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922"/>
    <w:rsid w:val="00E85A23"/>
    <w:rsid w:val="00E92ADD"/>
    <w:rsid w:val="00E93F24"/>
    <w:rsid w:val="00E9456D"/>
    <w:rsid w:val="00EA03F2"/>
    <w:rsid w:val="00EA3097"/>
    <w:rsid w:val="00EA4A36"/>
    <w:rsid w:val="00EA64E4"/>
    <w:rsid w:val="00EA6B09"/>
    <w:rsid w:val="00EB51BE"/>
    <w:rsid w:val="00EB593B"/>
    <w:rsid w:val="00EC7734"/>
    <w:rsid w:val="00ED31F7"/>
    <w:rsid w:val="00ED3AF2"/>
    <w:rsid w:val="00ED5D03"/>
    <w:rsid w:val="00ED79E9"/>
    <w:rsid w:val="00EE6C78"/>
    <w:rsid w:val="00EE75DB"/>
    <w:rsid w:val="00EF2C28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349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  <w:style w:type="table" w:styleId="PlainTable4">
    <w:name w:val="Plain Table 4"/>
    <w:basedOn w:val="TableNormal"/>
    <w:uiPriority w:val="44"/>
    <w:rsid w:val="00845C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19</TotalTime>
  <Pages>6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2025-10-27T18:53:00Z</cp:lastPrinted>
  <dcterms:created xsi:type="dcterms:W3CDTF">2025-10-27T18:35:00Z</dcterms:created>
  <dcterms:modified xsi:type="dcterms:W3CDTF">2025-10-27T18:53:00Z</dcterms:modified>
</cp:coreProperties>
</file>