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4A4255B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9C76D9">
              <w:rPr>
                <w:sz w:val="28"/>
              </w:rPr>
              <w:t xml:space="preserve">Mr. </w:t>
            </w:r>
            <w:r w:rsidR="00B27BB2">
              <w:rPr>
                <w:sz w:val="28"/>
              </w:rPr>
              <w:t>Vidyut</w:t>
            </w:r>
          </w:p>
        </w:tc>
        <w:tc>
          <w:tcPr>
            <w:tcW w:w="2704" w:type="pct"/>
          </w:tcPr>
          <w:p w14:paraId="1A6A9673" w14:textId="6C315CB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B27BB2">
              <w:rPr>
                <w:sz w:val="28"/>
              </w:rPr>
              <w:t>04.03.</w:t>
            </w:r>
            <w:r w:rsidR="009C76D9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460D4A9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B27BB2">
              <w:rPr>
                <w:sz w:val="28"/>
              </w:rPr>
              <w:t>13</w:t>
            </w:r>
            <w:r w:rsidRPr="004730D8">
              <w:rPr>
                <w:bCs/>
                <w:sz w:val="28"/>
              </w:rPr>
              <w:t xml:space="preserve"> years/ </w:t>
            </w:r>
            <w:r w:rsidR="009C76D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0DF35FA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B27BB2">
              <w:rPr>
                <w:sz w:val="28"/>
              </w:rPr>
              <w:t>Full Skull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68BDA24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B27BB2">
              <w:rPr>
                <w:sz w:val="28"/>
              </w:rPr>
              <w:t>Karthikeyan</w:t>
            </w:r>
          </w:p>
        </w:tc>
        <w:tc>
          <w:tcPr>
            <w:tcW w:w="2704" w:type="pct"/>
          </w:tcPr>
          <w:p w14:paraId="28AC49BD" w14:textId="6766DFC8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teeth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52A1007A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B27BB2">
                              <w:rPr>
                                <w:sz w:val="28"/>
                              </w:rPr>
                              <w:t>Full Skull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52A1007A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B27BB2">
                        <w:rPr>
                          <w:sz w:val="28"/>
                        </w:rPr>
                        <w:t>Full Skull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338A340D" w14:textId="015B3761" w:rsidR="009D284A" w:rsidRDefault="009D284A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</w:t>
      </w:r>
      <w:r w:rsidR="00CA2F8C">
        <w:rPr>
          <w:sz w:val="28"/>
          <w:szCs w:val="28"/>
        </w:rPr>
        <w:t xml:space="preserve">(erupted) </w:t>
      </w:r>
      <w:r>
        <w:rPr>
          <w:sz w:val="28"/>
          <w:szCs w:val="28"/>
        </w:rPr>
        <w:t xml:space="preserve">present in the maxillary and mandibular alveolar ridge: </w:t>
      </w:r>
      <w:r w:rsidR="00CB1D91">
        <w:rPr>
          <w:sz w:val="28"/>
          <w:szCs w:val="28"/>
        </w:rPr>
        <w:t>28</w:t>
      </w:r>
    </w:p>
    <w:p w14:paraId="4B06E2CC" w14:textId="7095B47F" w:rsidR="00CB1D91" w:rsidRDefault="00CB1D91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No of teeth present in the maxillary and mandibular alveolar ridge in total: 34</w:t>
      </w:r>
    </w:p>
    <w:p w14:paraId="6B2D4CD1" w14:textId="158E84C3" w:rsidR="00E37C3C" w:rsidRDefault="00AC31B4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53, </w:t>
      </w:r>
      <w:r w:rsidR="00FB7EEA">
        <w:rPr>
          <w:sz w:val="28"/>
          <w:szCs w:val="28"/>
        </w:rPr>
        <w:t>63</w:t>
      </w:r>
      <w:r w:rsidR="00D042E2">
        <w:rPr>
          <w:sz w:val="28"/>
          <w:szCs w:val="28"/>
        </w:rPr>
        <w:t xml:space="preserve">; </w:t>
      </w:r>
    </w:p>
    <w:p w14:paraId="19875773" w14:textId="5E8AC1FE" w:rsidR="00C716B5" w:rsidRDefault="00C716B5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13</w:t>
      </w:r>
      <w:r w:rsidR="00057FEC">
        <w:rPr>
          <w:sz w:val="28"/>
          <w:szCs w:val="28"/>
        </w:rPr>
        <w:t>, 23</w:t>
      </w:r>
      <w:r>
        <w:rPr>
          <w:sz w:val="28"/>
          <w:szCs w:val="28"/>
        </w:rPr>
        <w:t xml:space="preserve">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and lies above the periapical aspect of the deciduous t</w:t>
      </w:r>
      <w:r w:rsidR="00057FEC">
        <w:rPr>
          <w:sz w:val="28"/>
          <w:szCs w:val="28"/>
        </w:rPr>
        <w:t>eeth</w:t>
      </w:r>
      <w:r w:rsidR="00AC31B4">
        <w:rPr>
          <w:sz w:val="28"/>
          <w:szCs w:val="28"/>
        </w:rPr>
        <w:t xml:space="preserve"> 53</w:t>
      </w:r>
      <w:r w:rsidR="00057FEC">
        <w:rPr>
          <w:sz w:val="28"/>
          <w:szCs w:val="28"/>
        </w:rPr>
        <w:t xml:space="preserve"> and 63 respectively.</w:t>
      </w:r>
    </w:p>
    <w:p w14:paraId="72D99F69" w14:textId="6FF8F80C" w:rsidR="007B4F1C" w:rsidRDefault="00C54D40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radicular portion of 13, 23</w:t>
      </w:r>
      <w:r w:rsidR="00E917AD">
        <w:rPr>
          <w:sz w:val="28"/>
          <w:szCs w:val="28"/>
        </w:rPr>
        <w:t xml:space="preserve"> </w:t>
      </w:r>
      <w:r>
        <w:rPr>
          <w:sz w:val="28"/>
          <w:szCs w:val="28"/>
        </w:rPr>
        <w:t>lies in</w:t>
      </w:r>
      <w:r w:rsidR="00E917AD">
        <w:rPr>
          <w:sz w:val="28"/>
          <w:szCs w:val="28"/>
        </w:rPr>
        <w:t xml:space="preserve"> proximity to the medial wa</w:t>
      </w:r>
      <w:r w:rsidR="00CF2E2D">
        <w:rPr>
          <w:sz w:val="28"/>
          <w:szCs w:val="28"/>
        </w:rPr>
        <w:t>ll of</w:t>
      </w:r>
      <w:r>
        <w:rPr>
          <w:sz w:val="28"/>
          <w:szCs w:val="28"/>
        </w:rPr>
        <w:t xml:space="preserve"> right and</w:t>
      </w:r>
      <w:r w:rsidR="00CF2E2D">
        <w:rPr>
          <w:sz w:val="28"/>
          <w:szCs w:val="28"/>
        </w:rPr>
        <w:t xml:space="preserve"> left maxillary sinus</w:t>
      </w:r>
      <w:r w:rsidR="00904664">
        <w:rPr>
          <w:sz w:val="28"/>
          <w:szCs w:val="28"/>
        </w:rPr>
        <w:t xml:space="preserve"> respectively.</w:t>
      </w:r>
    </w:p>
    <w:p w14:paraId="6582F478" w14:textId="600460C6" w:rsidR="00C06D61" w:rsidRDefault="00C06D61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labial surface of 13 and 23 lie involving the labial cortical bone.</w:t>
      </w:r>
    </w:p>
    <w:p w14:paraId="75A52FBA" w14:textId="39D4F393" w:rsidR="0012195E" w:rsidRDefault="0012195E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crown of 23 appears to be in close proximity to the radicular portion of 22.</w:t>
      </w:r>
    </w:p>
    <w:p w14:paraId="19871608" w14:textId="77777777" w:rsidR="006E7B9C" w:rsidRDefault="006E7B9C" w:rsidP="006E7B9C">
      <w:pPr>
        <w:pStyle w:val="ListParagraph"/>
        <w:tabs>
          <w:tab w:val="left" w:pos="10260"/>
        </w:tabs>
        <w:spacing w:line="480" w:lineRule="auto"/>
        <w:ind w:left="1170"/>
        <w:jc w:val="both"/>
        <w:rPr>
          <w:sz w:val="28"/>
          <w:szCs w:val="28"/>
        </w:rPr>
      </w:pPr>
    </w:p>
    <w:p w14:paraId="64E0A4AB" w14:textId="3F5EFDC2" w:rsidR="00132FCA" w:rsidRDefault="00132FCA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Developing crowns of 18, 28, 38, 48. </w:t>
      </w:r>
    </w:p>
    <w:p w14:paraId="1F7DA58E" w14:textId="5CCF2B07" w:rsidR="00955C0C" w:rsidRDefault="00955C0C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Distance between the alveolar ridge and 13:</w:t>
      </w:r>
      <w:r w:rsidR="002D368F">
        <w:rPr>
          <w:sz w:val="28"/>
          <w:szCs w:val="28"/>
        </w:rPr>
        <w:t xml:space="preserve"> </w:t>
      </w:r>
      <w:r w:rsidR="00C06D61">
        <w:rPr>
          <w:sz w:val="28"/>
          <w:szCs w:val="28"/>
        </w:rPr>
        <w:t>2.84</w:t>
      </w:r>
      <w:r w:rsidR="002D368F">
        <w:rPr>
          <w:sz w:val="28"/>
          <w:szCs w:val="28"/>
        </w:rPr>
        <w:t xml:space="preserve"> mm</w:t>
      </w:r>
    </w:p>
    <w:p w14:paraId="08819E8B" w14:textId="1C71F4D0" w:rsidR="00C06D61" w:rsidRDefault="00C06D61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Width of Palatal cortical bone in relation to 13: 1.86 mm</w:t>
      </w:r>
    </w:p>
    <w:p w14:paraId="35B7B1D1" w14:textId="4A3F63BA" w:rsidR="00955C0C" w:rsidRDefault="00955C0C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2D368F">
        <w:rPr>
          <w:sz w:val="28"/>
          <w:szCs w:val="28"/>
        </w:rPr>
        <w:t>2</w:t>
      </w:r>
      <w:r>
        <w:rPr>
          <w:sz w:val="28"/>
          <w:szCs w:val="28"/>
        </w:rPr>
        <w:t>3:</w:t>
      </w:r>
      <w:r w:rsidR="00B57D8D">
        <w:rPr>
          <w:sz w:val="28"/>
          <w:szCs w:val="28"/>
        </w:rPr>
        <w:t xml:space="preserve"> 4.6</w:t>
      </w:r>
      <w:r w:rsidR="002D368F">
        <w:rPr>
          <w:sz w:val="28"/>
          <w:szCs w:val="28"/>
        </w:rPr>
        <w:t xml:space="preserve"> mm</w:t>
      </w:r>
    </w:p>
    <w:p w14:paraId="2DBBC9C3" w14:textId="56A758D4" w:rsidR="00B57D8D" w:rsidRDefault="00B57D8D" w:rsidP="006E7B9C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Width of Palatal cortical bone in relation to 13: </w:t>
      </w:r>
      <w:r w:rsidR="00C6045A">
        <w:rPr>
          <w:sz w:val="28"/>
          <w:szCs w:val="28"/>
        </w:rPr>
        <w:t>2.49</w:t>
      </w:r>
      <w:r>
        <w:rPr>
          <w:sz w:val="28"/>
          <w:szCs w:val="28"/>
        </w:rPr>
        <w:t xml:space="preserve"> mm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21EE567E" w:rsidR="00A43648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5E">
        <w:rPr>
          <w:sz w:val="28"/>
          <w:szCs w:val="28"/>
        </w:rPr>
        <w:t>Retained deciduous teeth: 53, 63.</w:t>
      </w:r>
    </w:p>
    <w:p w14:paraId="3778134F" w14:textId="61C1D767" w:rsidR="00A43648" w:rsidRPr="002B3565" w:rsidRDefault="00A4364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Permanent successor: 13</w:t>
      </w:r>
      <w:r w:rsidR="00FF4D5D">
        <w:rPr>
          <w:sz w:val="28"/>
          <w:szCs w:val="28"/>
        </w:rPr>
        <w:t>, 23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24D6DFF5" w:rsidR="007906F7" w:rsidRPr="007906F7" w:rsidRDefault="007906F7" w:rsidP="007906F7">
      <w:pPr>
        <w:jc w:val="center"/>
        <w:rPr>
          <w:b/>
          <w:bCs/>
        </w:rPr>
      </w:pPr>
      <w:r w:rsidRPr="007906F7">
        <w:rPr>
          <w:b/>
          <w:bCs/>
        </w:rPr>
        <w:t>PANORAMA VIEW</w:t>
      </w:r>
    </w:p>
    <w:p w14:paraId="470F8C84" w14:textId="05F9D71B" w:rsidR="007906F7" w:rsidRDefault="00D3485A">
      <w:r w:rsidRPr="00D3485A">
        <w:drawing>
          <wp:anchor distT="0" distB="0" distL="114300" distR="114300" simplePos="0" relativeHeight="251796992" behindDoc="1" locked="0" layoutInCell="1" allowOverlap="1" wp14:anchorId="1C9C4191" wp14:editId="5CBDDB68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6315075" cy="2438400"/>
            <wp:effectExtent l="0" t="0" r="9525" b="0"/>
            <wp:wrapTight wrapText="bothSides">
              <wp:wrapPolygon edited="0">
                <wp:start x="0" y="0"/>
                <wp:lineTo x="0" y="21431"/>
                <wp:lineTo x="21567" y="21431"/>
                <wp:lineTo x="21567" y="0"/>
                <wp:lineTo x="0" y="0"/>
              </wp:wrapPolygon>
            </wp:wrapTight>
            <wp:docPr id="10180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08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F7">
        <w:br w:type="page"/>
      </w:r>
    </w:p>
    <w:p w14:paraId="7A74AC3F" w14:textId="15076823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28B4725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0Cmv7fAAAACgEAAA8AAABkcnMvZG93bnJldi54&#10;bWxMjzFPwzAUhHck/oP1kNioQyqKE+JUCIkF0aGlQurmxiaOaj+H2GnCv+cx0fF0p7vvqvXsHTub&#10;IXYBJdwvMmAGm6A7bCXsP17vBLCYFGrlAhoJPybCur6+qlSpw4Rbc96lllEJxlJJsCn1Jeexscar&#10;uAi9QfK+wuBVIjm0XA9qonLveJ5lK+5Vh7RgVW9erGlOu9FLwPzwPX4Wb4fTfrI+31j77jZbKW9v&#10;5ucnYMnM6T8Mf/iEDjUxHcOIOjJHWhT0JUlYLh+AUUCIYgXsSE4mHoHXFb+8UP8C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LQKa/t8AAAAK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5533" w:type="pct"/>
        <w:tblLook w:val="04A0" w:firstRow="1" w:lastRow="0" w:firstColumn="1" w:lastColumn="0" w:noHBand="0" w:noVBand="1"/>
      </w:tblPr>
      <w:tblGrid>
        <w:gridCol w:w="1190"/>
        <w:gridCol w:w="10520"/>
      </w:tblGrid>
      <w:tr w:rsidR="00132FCA" w14:paraId="605B994F" w14:textId="77777777" w:rsidTr="00B57D8D">
        <w:trPr>
          <w:trHeight w:val="5249"/>
        </w:trPr>
        <w:tc>
          <w:tcPr>
            <w:tcW w:w="556" w:type="pct"/>
          </w:tcPr>
          <w:p w14:paraId="439F03AA" w14:textId="4995B6F1" w:rsidR="00132FCA" w:rsidRDefault="00F47D6A" w:rsidP="00611FFA">
            <w:pPr>
              <w:rPr>
                <w:b/>
              </w:rPr>
            </w:pPr>
            <w:r>
              <w:rPr>
                <w:b/>
              </w:rPr>
              <w:br w:type="page"/>
            </w:r>
            <w:r w:rsidR="00132FCA">
              <w:rPr>
                <w:b/>
              </w:rPr>
              <w:t>13 REGION</w:t>
            </w:r>
          </w:p>
        </w:tc>
        <w:tc>
          <w:tcPr>
            <w:tcW w:w="4444" w:type="pct"/>
          </w:tcPr>
          <w:p w14:paraId="465C5CA9" w14:textId="0B68BC29" w:rsidR="00132FCA" w:rsidRDefault="00B57D8D" w:rsidP="00611FFA">
            <w:pPr>
              <w:rPr>
                <w:b/>
              </w:rPr>
            </w:pPr>
            <w:r w:rsidRPr="00B57D8D">
              <w:rPr>
                <w:b/>
              </w:rPr>
              <w:drawing>
                <wp:inline distT="0" distB="0" distL="0" distR="0" wp14:anchorId="4C072498" wp14:editId="47075B5F">
                  <wp:extent cx="6543071" cy="3305175"/>
                  <wp:effectExtent l="0" t="0" r="0" b="0"/>
                  <wp:docPr id="1020088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0884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1216" cy="331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C9C" w14:paraId="0FC6DA61" w14:textId="77777777" w:rsidTr="00B57D8D">
        <w:trPr>
          <w:trHeight w:val="897"/>
        </w:trPr>
        <w:tc>
          <w:tcPr>
            <w:tcW w:w="556" w:type="pct"/>
          </w:tcPr>
          <w:p w14:paraId="4FDAFB04" w14:textId="656A9314" w:rsidR="00D03C9C" w:rsidRPr="00EE6C49" w:rsidRDefault="00D03C9C" w:rsidP="00611FFA">
            <w:pPr>
              <w:rPr>
                <w:b/>
              </w:rPr>
            </w:pPr>
            <w:r>
              <w:rPr>
                <w:b/>
              </w:rPr>
              <w:t>23 REGION</w:t>
            </w:r>
          </w:p>
        </w:tc>
        <w:tc>
          <w:tcPr>
            <w:tcW w:w="4444" w:type="pct"/>
          </w:tcPr>
          <w:p w14:paraId="1EDC982E" w14:textId="52A44B17" w:rsidR="00D03C9C" w:rsidRPr="00132FCA" w:rsidRDefault="00C6045A" w:rsidP="00611FFA">
            <w:pPr>
              <w:rPr>
                <w:b/>
                <w:noProof/>
              </w:rPr>
            </w:pPr>
            <w:r w:rsidRPr="00C6045A">
              <w:rPr>
                <w:b/>
                <w:noProof/>
              </w:rPr>
              <w:drawing>
                <wp:inline distT="0" distB="0" distL="0" distR="0" wp14:anchorId="03E1A101" wp14:editId="610FF56C">
                  <wp:extent cx="6477000" cy="3131518"/>
                  <wp:effectExtent l="0" t="0" r="0" b="0"/>
                  <wp:docPr id="306584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5843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639" cy="3136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15284496" w14:textId="77777777" w:rsidR="00132FCA" w:rsidRDefault="00132FCA">
      <w:pPr>
        <w:rPr>
          <w:b/>
        </w:rPr>
      </w:pPr>
      <w:r>
        <w:rPr>
          <w:b/>
        </w:rPr>
        <w:br w:type="page"/>
      </w:r>
    </w:p>
    <w:p w14:paraId="442AC53D" w14:textId="77777777" w:rsidR="00132FCA" w:rsidRDefault="00132FCA" w:rsidP="00BD15BF">
      <w:pPr>
        <w:jc w:val="center"/>
        <w:rPr>
          <w:b/>
        </w:rPr>
      </w:pPr>
    </w:p>
    <w:p w14:paraId="2BFC4F42" w14:textId="44DBED48" w:rsidR="00412911" w:rsidRDefault="008D7F55" w:rsidP="00BD15BF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97958B1" w14:textId="02CD9E5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389FA61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11E6AB1B" w:rsidR="00084093" w:rsidRDefault="00527D2E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4D09546" wp14:editId="5C8360F3">
                <wp:simplePos x="0" y="0"/>
                <wp:positionH relativeFrom="column">
                  <wp:posOffset>2253343</wp:posOffset>
                </wp:positionH>
                <wp:positionV relativeFrom="paragraph">
                  <wp:posOffset>9253</wp:posOffset>
                </wp:positionV>
                <wp:extent cx="1940560" cy="346710"/>
                <wp:effectExtent l="323850" t="0" r="21590" b="2244090"/>
                <wp:wrapNone/>
                <wp:docPr id="1082716284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746923"/>
                            <a:gd name="adj6" fmla="val 32303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0625E" w14:textId="18DC540E" w:rsidR="00A6218D" w:rsidRPr="009C4596" w:rsidRDefault="00527D2E" w:rsidP="00A6218D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Tooth</w:t>
                            </w:r>
                            <w:r w:rsidR="00A6218D">
                              <w:rPr>
                                <w:lang w:val="en-IN"/>
                              </w:rPr>
                              <w:t>: 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09546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" o:spid="_x0000_s1036" type="#_x0000_t48" style="position:absolute;left:0;text-align:left;margin-left:177.45pt;margin-top:.75pt;width:152.8pt;height:27.3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" adj="6977,161335" fillcolor="white [3201]" strokecolor="yellow" strokeweight="2pt">
                <v:textbox>
                  <w:txbxContent>
                    <w:p w14:paraId="4880625E" w14:textId="18DC540E" w:rsidR="00A6218D" w:rsidRPr="009C4596" w:rsidRDefault="00527D2E" w:rsidP="00A6218D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Tooth</w:t>
                      </w:r>
                      <w:r w:rsidR="00A6218D">
                        <w:rPr>
                          <w:lang w:val="en-IN"/>
                        </w:rPr>
                        <w:t>: 13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46528A">
        <w:rPr>
          <w:b/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5041071E" wp14:editId="67236050">
                <wp:simplePos x="0" y="0"/>
                <wp:positionH relativeFrom="column">
                  <wp:posOffset>5057775</wp:posOffset>
                </wp:positionH>
                <wp:positionV relativeFrom="paragraph">
                  <wp:posOffset>13335</wp:posOffset>
                </wp:positionV>
                <wp:extent cx="1940560" cy="346710"/>
                <wp:effectExtent l="1162050" t="0" r="21590" b="1977390"/>
                <wp:wrapNone/>
                <wp:docPr id="1208481313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671178"/>
                            <a:gd name="adj6" fmla="val -59156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EF20B" w14:textId="413B2FBC" w:rsidR="009C4596" w:rsidRPr="009C4596" w:rsidRDefault="00527D2E" w:rsidP="009C459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Tooth</w:t>
                            </w:r>
                            <w:r w:rsidR="009C4596">
                              <w:rPr>
                                <w:lang w:val="en-IN"/>
                              </w:rPr>
                              <w:t xml:space="preserve">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1071E" id="_x0000_s1037" type="#_x0000_t48" style="position:absolute;left:0;text-align:left;margin-left:398.25pt;margin-top:1.05pt;width:152.8pt;height:27.3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" adj="-12778,144974" fillcolor="white [3201]" strokecolor="yellow" strokeweight="2pt">
                <v:textbox>
                  <w:txbxContent>
                    <w:p w14:paraId="0DFEF20B" w14:textId="413B2FBC" w:rsidR="009C4596" w:rsidRPr="009C4596" w:rsidRDefault="00527D2E" w:rsidP="009C459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Tooth</w:t>
                      </w:r>
                      <w:r w:rsidR="009C4596">
                        <w:rPr>
                          <w:lang w:val="en-IN"/>
                        </w:rPr>
                        <w:t xml:space="preserve"> 23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7960FED9" w14:textId="2F116358" w:rsidR="00084093" w:rsidRDefault="00527D2E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780E4215" wp14:editId="455FE333">
                <wp:simplePos x="0" y="0"/>
                <wp:positionH relativeFrom="margin">
                  <wp:posOffset>333375</wp:posOffset>
                </wp:positionH>
                <wp:positionV relativeFrom="paragraph">
                  <wp:posOffset>85725</wp:posOffset>
                </wp:positionV>
                <wp:extent cx="1363345" cy="647700"/>
                <wp:effectExtent l="228600" t="0" r="732155" b="1276350"/>
                <wp:wrapNone/>
                <wp:docPr id="380873240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345" cy="6477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92215"/>
                            <a:gd name="adj6" fmla="val 150303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FE4ED" w14:textId="23AFFB2F" w:rsidR="00527D2E" w:rsidRPr="009C4596" w:rsidRDefault="00527D2E" w:rsidP="00527D2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Developing crown </w:t>
                            </w:r>
                            <w:r>
                              <w:rPr>
                                <w:lang w:val="en-IN"/>
                              </w:rPr>
                              <w:t>1</w:t>
                            </w:r>
                            <w:r>
                              <w:rPr>
                                <w:lang w:val="en-IN"/>
                              </w:rPr>
                              <w:t>8</w:t>
                            </w:r>
                          </w:p>
                          <w:p w14:paraId="0D71FA88" w14:textId="67344D8C" w:rsidR="00527D2E" w:rsidRPr="009C4596" w:rsidRDefault="00527D2E" w:rsidP="00527D2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E4215" id="_x0000_s1038" type="#_x0000_t48" style="position:absolute;left:0;text-align:left;margin-left:26.25pt;margin-top:6.75pt;width:107.35pt;height:51pt;z-index:25180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" adj="32465,63118" fillcolor="white [3201]" strokecolor="yellow" strokeweight="2pt">
                <v:textbox>
                  <w:txbxContent>
                    <w:p w14:paraId="5C8FE4ED" w14:textId="23AFFB2F" w:rsidR="00527D2E" w:rsidRPr="009C4596" w:rsidRDefault="00527D2E" w:rsidP="00527D2E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Developing crown </w:t>
                      </w:r>
                      <w:r>
                        <w:rPr>
                          <w:lang w:val="en-IN"/>
                        </w:rPr>
                        <w:t>1</w:t>
                      </w:r>
                      <w:r>
                        <w:rPr>
                          <w:lang w:val="en-IN"/>
                        </w:rPr>
                        <w:t>8</w:t>
                      </w:r>
                    </w:p>
                    <w:p w14:paraId="0D71FA88" w14:textId="67344D8C" w:rsidR="00527D2E" w:rsidRPr="009C4596" w:rsidRDefault="00527D2E" w:rsidP="00527D2E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</w:p>
    <w:p w14:paraId="191DCC76" w14:textId="02FD71B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1D8915AE" w:rsidR="00EC07F8" w:rsidRDefault="0012195E" w:rsidP="00CC42AE">
      <w:pPr>
        <w:rPr>
          <w:b/>
        </w:rPr>
      </w:pPr>
      <w:bookmarkStart w:id="0" w:name="_Hlk135847360"/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1EE855D8" wp14:editId="351822C0">
                <wp:simplePos x="0" y="0"/>
                <wp:positionH relativeFrom="margin">
                  <wp:posOffset>5019675</wp:posOffset>
                </wp:positionH>
                <wp:positionV relativeFrom="paragraph">
                  <wp:posOffset>40005</wp:posOffset>
                </wp:positionV>
                <wp:extent cx="1940560" cy="346710"/>
                <wp:effectExtent l="552450" t="0" r="21590" b="1139190"/>
                <wp:wrapNone/>
                <wp:docPr id="1005854766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29725"/>
                            <a:gd name="adj6" fmla="val -27906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63763" w14:textId="389D0405" w:rsidR="00242CFF" w:rsidRPr="009C4596" w:rsidRDefault="00527D2E" w:rsidP="00242CF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Developing crown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855D8" id="_x0000_s1039" type="#_x0000_t48" style="position:absolute;margin-left:395.25pt;margin-top:3.15pt;width:152.8pt;height:27.3pt;z-index:25178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" adj="-6028,92821" fillcolor="white [3201]" strokecolor="yellow" strokeweight="2pt">
                <v:textbox>
                  <w:txbxContent>
                    <w:p w14:paraId="44863763" w14:textId="389D0405" w:rsidR="00242CFF" w:rsidRPr="009C4596" w:rsidRDefault="00527D2E" w:rsidP="00242CF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Developing crown 28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1527B420" w14:textId="1278451B" w:rsidR="00DD2B75" w:rsidRDefault="0046528A" w:rsidP="00CC42AE">
      <w:pPr>
        <w:rPr>
          <w:b/>
        </w:rPr>
      </w:pPr>
      <w:r w:rsidRPr="0046528A">
        <w:rPr>
          <w:b/>
        </w:rPr>
        <w:drawing>
          <wp:anchor distT="0" distB="0" distL="114300" distR="114300" simplePos="0" relativeHeight="251671039" behindDoc="1" locked="0" layoutInCell="1" allowOverlap="1" wp14:anchorId="1C7681DA" wp14:editId="3D283D40">
            <wp:simplePos x="0" y="0"/>
            <wp:positionH relativeFrom="column">
              <wp:posOffset>866775</wp:posOffset>
            </wp:positionH>
            <wp:positionV relativeFrom="paragraph">
              <wp:posOffset>102870</wp:posOffset>
            </wp:positionV>
            <wp:extent cx="4972050" cy="3435381"/>
            <wp:effectExtent l="0" t="0" r="0" b="0"/>
            <wp:wrapTight wrapText="bothSides">
              <wp:wrapPolygon edited="0">
                <wp:start x="0" y="0"/>
                <wp:lineTo x="0" y="21440"/>
                <wp:lineTo x="21517" y="21440"/>
                <wp:lineTo x="21517" y="0"/>
                <wp:lineTo x="0" y="0"/>
              </wp:wrapPolygon>
            </wp:wrapTight>
            <wp:docPr id="13528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7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435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58014" w14:textId="7B7F9460" w:rsidR="00DD2B75" w:rsidRDefault="00DD2B75" w:rsidP="00CC42AE">
      <w:pPr>
        <w:rPr>
          <w:b/>
        </w:rPr>
      </w:pPr>
    </w:p>
    <w:p w14:paraId="48E756C5" w14:textId="3F04C587" w:rsidR="00DD2B75" w:rsidRDefault="00DD2B75" w:rsidP="00CC42AE">
      <w:pPr>
        <w:rPr>
          <w:b/>
        </w:rPr>
      </w:pPr>
    </w:p>
    <w:p w14:paraId="73430CE7" w14:textId="4E9A926F" w:rsidR="00DD2B75" w:rsidRDefault="00DD2B75" w:rsidP="00CC42AE">
      <w:pPr>
        <w:rPr>
          <w:b/>
        </w:rPr>
      </w:pPr>
    </w:p>
    <w:p w14:paraId="7E2A61D6" w14:textId="538466EE" w:rsidR="00DD2B75" w:rsidRDefault="00DD2B75" w:rsidP="00CC42AE">
      <w:pPr>
        <w:rPr>
          <w:b/>
        </w:rPr>
      </w:pPr>
    </w:p>
    <w:p w14:paraId="61CE791C" w14:textId="2FAB1440" w:rsidR="00DD2B75" w:rsidRDefault="00DD2B75" w:rsidP="00CC42AE">
      <w:pPr>
        <w:rPr>
          <w:b/>
        </w:rPr>
      </w:pPr>
    </w:p>
    <w:p w14:paraId="7B6FAB20" w14:textId="2F9B1BB2" w:rsidR="00DD2B75" w:rsidRDefault="00DD2B75" w:rsidP="00CC42AE">
      <w:pPr>
        <w:rPr>
          <w:b/>
        </w:rPr>
      </w:pPr>
    </w:p>
    <w:p w14:paraId="06C86C26" w14:textId="4EFCD7E7" w:rsidR="00DD2B75" w:rsidRDefault="00DD2B75" w:rsidP="00CC42AE">
      <w:pPr>
        <w:rPr>
          <w:b/>
        </w:rPr>
      </w:pPr>
    </w:p>
    <w:p w14:paraId="0861D56A" w14:textId="7BC47B83" w:rsidR="00DD2B75" w:rsidRDefault="00DD2B75" w:rsidP="00CC42AE">
      <w:pPr>
        <w:rPr>
          <w:b/>
        </w:rPr>
      </w:pPr>
    </w:p>
    <w:p w14:paraId="6B346531" w14:textId="00E946C3" w:rsidR="00DD2B75" w:rsidRDefault="00DD2B75" w:rsidP="00CC42AE">
      <w:pPr>
        <w:rPr>
          <w:b/>
        </w:rPr>
      </w:pPr>
    </w:p>
    <w:p w14:paraId="2BBF627D" w14:textId="3DBF24AE" w:rsidR="00DD2B75" w:rsidRDefault="00DD2B75" w:rsidP="00CC42AE">
      <w:pPr>
        <w:rPr>
          <w:b/>
        </w:rPr>
      </w:pPr>
    </w:p>
    <w:p w14:paraId="66E42C16" w14:textId="158095D1" w:rsidR="00DD2B75" w:rsidRDefault="00DD2B75" w:rsidP="00CC42AE">
      <w:pPr>
        <w:rPr>
          <w:b/>
        </w:rPr>
      </w:pPr>
    </w:p>
    <w:p w14:paraId="5BED23AB" w14:textId="74D69846" w:rsidR="00DD2B75" w:rsidRPr="00DD2B75" w:rsidRDefault="00DD2B75" w:rsidP="00CC42AE">
      <w:pPr>
        <w:rPr>
          <w:b/>
        </w:rPr>
      </w:pPr>
    </w:p>
    <w:bookmarkEnd w:id="0"/>
    <w:p w14:paraId="74350090" w14:textId="56FF0FC8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6411088B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1BAB5893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1604D777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2F232E20" w:rsidR="00B144ED" w:rsidRDefault="00B144ED" w:rsidP="00B144ED">
      <w:pPr>
        <w:rPr>
          <w:b/>
        </w:rPr>
      </w:pPr>
    </w:p>
    <w:p w14:paraId="00D40BAB" w14:textId="7527FA61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28EBE4B6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3F6CFF8C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5EC6F562" w:rsidR="00565CF2" w:rsidRDefault="00527D2E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57057AF5" wp14:editId="0F4CD076">
                <wp:simplePos x="0" y="0"/>
                <wp:positionH relativeFrom="margin">
                  <wp:posOffset>2030186</wp:posOffset>
                </wp:positionH>
                <wp:positionV relativeFrom="paragraph">
                  <wp:posOffset>69759</wp:posOffset>
                </wp:positionV>
                <wp:extent cx="1940560" cy="346710"/>
                <wp:effectExtent l="247650" t="1333500" r="21590" b="15240"/>
                <wp:wrapNone/>
                <wp:docPr id="1127500365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-385162"/>
                            <a:gd name="adj6" fmla="val 33574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E212C" w14:textId="5FE27366" w:rsidR="00527D2E" w:rsidRPr="009C4596" w:rsidRDefault="00527D2E" w:rsidP="00527D2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Deciduous tooth : </w:t>
                            </w:r>
                            <w:r>
                              <w:rPr>
                                <w:lang w:val="en-IN"/>
                              </w:rPr>
                              <w:t>6</w:t>
                            </w:r>
                            <w:r>
                              <w:rPr>
                                <w:lang w:val="en-I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57AF5" id="_x0000_s1040" type="#_x0000_t48" style="position:absolute;left:0;text-align:left;margin-left:159.85pt;margin-top:5.5pt;width:152.8pt;height:27.3pt;z-index:25179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" adj="7252,-83195" fillcolor="white [3201]" strokecolor="yellow" strokeweight="2pt">
                <v:textbox>
                  <w:txbxContent>
                    <w:p w14:paraId="062E212C" w14:textId="5FE27366" w:rsidR="00527D2E" w:rsidRPr="009C4596" w:rsidRDefault="00527D2E" w:rsidP="00527D2E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Deciduous tooth : </w:t>
                      </w:r>
                      <w:r>
                        <w:rPr>
                          <w:lang w:val="en-IN"/>
                        </w:rPr>
                        <w:t>6</w:t>
                      </w:r>
                      <w:r>
                        <w:rPr>
                          <w:lang w:val="en-IN"/>
                        </w:rPr>
                        <w:t>3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46528A">
        <w:rPr>
          <w:b/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6EDC188" wp14:editId="3BD088C6">
                <wp:simplePos x="0" y="0"/>
                <wp:positionH relativeFrom="margin">
                  <wp:posOffset>4981575</wp:posOffset>
                </wp:positionH>
                <wp:positionV relativeFrom="paragraph">
                  <wp:posOffset>13970</wp:posOffset>
                </wp:positionV>
                <wp:extent cx="1940560" cy="346710"/>
                <wp:effectExtent l="742950" t="1219200" r="21590" b="15240"/>
                <wp:wrapNone/>
                <wp:docPr id="155823065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-356905"/>
                            <a:gd name="adj6" fmla="val -37668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087B" w14:textId="21FE04D2" w:rsidR="00242CFF" w:rsidRPr="009C4596" w:rsidRDefault="00242CFF" w:rsidP="00242CF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Deciduous tooth : 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DC188" id="_x0000_s1041" type="#_x0000_t48" style="position:absolute;left:0;text-align:left;margin-left:392.25pt;margin-top:1.1pt;width:152.8pt;height:27.3pt;z-index:25179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" adj="-8136,-77091" fillcolor="white [3201]" strokecolor="yellow" strokeweight="2pt">
                <v:textbox>
                  <w:txbxContent>
                    <w:p w14:paraId="33F6087B" w14:textId="21FE04D2" w:rsidR="00242CFF" w:rsidRPr="009C4596" w:rsidRDefault="00242CFF" w:rsidP="00242CF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Deciduous tooth : 73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FD8BFF" w14:textId="2D422D0C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F411B89" w14:textId="47038BC6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7C3A45C" w14:textId="460B82E6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471D486" w14:textId="2A16A11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5A8F68E" w14:textId="7FA10703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8896829" w14:textId="7326A78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04B6D86" w14:textId="19FE2D15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2F53AD7" w14:textId="3B100213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DEBDE2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76165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408BB" w14:textId="77777777" w:rsidR="00E76165" w:rsidRDefault="00E76165">
      <w:r>
        <w:separator/>
      </w:r>
    </w:p>
  </w:endnote>
  <w:endnote w:type="continuationSeparator" w:id="0">
    <w:p w14:paraId="2FAE6405" w14:textId="77777777" w:rsidR="00E76165" w:rsidRDefault="00E76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3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5E94A" w14:textId="77777777" w:rsidR="00E76165" w:rsidRDefault="00E76165">
      <w:r>
        <w:separator/>
      </w:r>
    </w:p>
  </w:footnote>
  <w:footnote w:type="continuationSeparator" w:id="0">
    <w:p w14:paraId="3692EF30" w14:textId="77777777" w:rsidR="00E76165" w:rsidRDefault="00E76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5557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77ADB"/>
    <w:rsid w:val="002824AE"/>
    <w:rsid w:val="00284CD0"/>
    <w:rsid w:val="00290938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437B8"/>
    <w:rsid w:val="00345B06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6528A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B260D"/>
    <w:rsid w:val="006C7324"/>
    <w:rsid w:val="006D1AD3"/>
    <w:rsid w:val="006D3317"/>
    <w:rsid w:val="006D3FEC"/>
    <w:rsid w:val="006D7D65"/>
    <w:rsid w:val="006E7B9C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D8D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734D"/>
    <w:rsid w:val="00C54D40"/>
    <w:rsid w:val="00C6045A"/>
    <w:rsid w:val="00C716B5"/>
    <w:rsid w:val="00C751CB"/>
    <w:rsid w:val="00C8020D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5A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932B0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76165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871FD"/>
    <w:rsid w:val="00F9296A"/>
    <w:rsid w:val="00F96C08"/>
    <w:rsid w:val="00FA42E4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23</TotalTime>
  <Pages>7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11</cp:revision>
  <cp:lastPrinted>2024-03-04T08:42:00Z</cp:lastPrinted>
  <dcterms:created xsi:type="dcterms:W3CDTF">2024-03-04T08:19:00Z</dcterms:created>
  <dcterms:modified xsi:type="dcterms:W3CDTF">2024-03-04T08:42:00Z</dcterms:modified>
</cp:coreProperties>
</file>