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2FED2E" w14:textId="77777777" w:rsidR="004A73BF" w:rsidRPr="005F5AE4" w:rsidRDefault="00EB593B" w:rsidP="00B70876">
      <w:pPr>
        <w:tabs>
          <w:tab w:val="left" w:pos="10260"/>
        </w:tabs>
      </w:pPr>
      <w:r>
        <w:rPr>
          <w:noProof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362DED13" wp14:editId="1AECC7D9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17C69E6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08BB906D" wp14:editId="1EA048BE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56C3CA4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545F67CC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8BB906D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756C3CA4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545F67CC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</w:p>
    <w:p w14:paraId="21AAC27F" w14:textId="77777777" w:rsidR="004A73BF" w:rsidRPr="005F5AE4" w:rsidRDefault="004A73BF" w:rsidP="00B70876">
      <w:pPr>
        <w:tabs>
          <w:tab w:val="left" w:pos="10260"/>
        </w:tabs>
      </w:pPr>
    </w:p>
    <w:p w14:paraId="2EF4523D" w14:textId="77777777" w:rsidR="004A73BF" w:rsidRPr="005F5AE4" w:rsidRDefault="00EB593B" w:rsidP="00B70876">
      <w:pPr>
        <w:tabs>
          <w:tab w:val="left" w:pos="1026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06135BC5" wp14:editId="2FB457A1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4196AF2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135BC5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74196AF2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6E03A84D" w14:textId="77777777" w:rsidR="004A73BF" w:rsidRPr="005F5AE4" w:rsidRDefault="004A73BF" w:rsidP="00B70876">
      <w:pPr>
        <w:tabs>
          <w:tab w:val="left" w:pos="10260"/>
        </w:tabs>
      </w:pPr>
    </w:p>
    <w:p w14:paraId="1D5C9061" w14:textId="77777777" w:rsidR="004A73BF" w:rsidRPr="005F5AE4" w:rsidRDefault="004A73BF" w:rsidP="00B70876">
      <w:pPr>
        <w:tabs>
          <w:tab w:val="left" w:pos="10260"/>
        </w:tabs>
      </w:pPr>
    </w:p>
    <w:p w14:paraId="031B9D34" w14:textId="77777777" w:rsidR="004A73BF" w:rsidRPr="005F5AE4" w:rsidRDefault="004A73BF" w:rsidP="00B70876">
      <w:pPr>
        <w:tabs>
          <w:tab w:val="left" w:pos="10260"/>
        </w:tabs>
      </w:pPr>
    </w:p>
    <w:p w14:paraId="556A7DB3" w14:textId="77777777" w:rsidR="004A73BF" w:rsidRPr="005F5AE4" w:rsidRDefault="004A73BF" w:rsidP="00B70876">
      <w:pPr>
        <w:tabs>
          <w:tab w:val="left" w:pos="10260"/>
        </w:tabs>
      </w:pPr>
    </w:p>
    <w:p w14:paraId="71652381" w14:textId="77777777" w:rsidR="004A73BF" w:rsidRPr="005F5AE4" w:rsidRDefault="004A73BF" w:rsidP="00B70876">
      <w:pPr>
        <w:tabs>
          <w:tab w:val="left" w:pos="10260"/>
        </w:tabs>
      </w:pPr>
    </w:p>
    <w:p w14:paraId="500FF6C9" w14:textId="77777777" w:rsidR="004A73BF" w:rsidRPr="005F5AE4" w:rsidRDefault="004A73BF" w:rsidP="00B70876">
      <w:pPr>
        <w:tabs>
          <w:tab w:val="left" w:pos="10260"/>
        </w:tabs>
      </w:pPr>
    </w:p>
    <w:p w14:paraId="0F7B5EA8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</w:rPr>
        <w:drawing>
          <wp:anchor distT="0" distB="0" distL="114300" distR="114300" simplePos="0" relativeHeight="251723264" behindDoc="1" locked="0" layoutInCell="1" allowOverlap="1" wp14:anchorId="349284C5" wp14:editId="73FC45C4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EAFA26" w14:textId="77777777" w:rsidR="004A73BF" w:rsidRPr="005F5AE4" w:rsidRDefault="004A73BF" w:rsidP="00B70876">
      <w:pPr>
        <w:tabs>
          <w:tab w:val="left" w:pos="10260"/>
        </w:tabs>
      </w:pPr>
    </w:p>
    <w:p w14:paraId="738B303C" w14:textId="77777777" w:rsidR="004A73BF" w:rsidRPr="005F5AE4" w:rsidRDefault="004A73BF" w:rsidP="00B70876">
      <w:pPr>
        <w:tabs>
          <w:tab w:val="left" w:pos="10260"/>
        </w:tabs>
      </w:pPr>
    </w:p>
    <w:p w14:paraId="3DC662FC" w14:textId="77777777" w:rsidR="004A73BF" w:rsidRPr="005F5AE4" w:rsidRDefault="004A73BF" w:rsidP="00B70876">
      <w:pPr>
        <w:tabs>
          <w:tab w:val="left" w:pos="10260"/>
        </w:tabs>
      </w:pPr>
    </w:p>
    <w:p w14:paraId="7ED03AAE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300D65FE" wp14:editId="0D0E896F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935DAF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proofErr w:type="spellStart"/>
                            <w:r w:rsidRPr="00EB593B">
                              <w:rPr>
                                <w:b/>
                                <w:szCs w:val="68"/>
                              </w:rPr>
                              <w:t>Porur</w:t>
                            </w:r>
                            <w:proofErr w:type="spellEnd"/>
                            <w:r w:rsidRPr="00EB593B">
                              <w:rPr>
                                <w:b/>
                                <w:szCs w:val="68"/>
                              </w:rPr>
                              <w:t xml:space="preserve">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0D65FE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4A935DAF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proofErr w:type="spellStart"/>
                      <w:r w:rsidRPr="00EB593B">
                        <w:rPr>
                          <w:b/>
                          <w:szCs w:val="68"/>
                        </w:rPr>
                        <w:t>Porur</w:t>
                      </w:r>
                      <w:proofErr w:type="spellEnd"/>
                      <w:r w:rsidRPr="00EB593B">
                        <w:rPr>
                          <w:b/>
                          <w:szCs w:val="68"/>
                        </w:rPr>
                        <w:t xml:space="preserve">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01BB17BB" wp14:editId="018A2173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15681CF3" w14:textId="77777777" w:rsidR="004A73BF" w:rsidRPr="005F5AE4" w:rsidRDefault="004A73BF" w:rsidP="00B70876">
      <w:pPr>
        <w:tabs>
          <w:tab w:val="left" w:pos="10260"/>
        </w:tabs>
      </w:pPr>
    </w:p>
    <w:p w14:paraId="562B53F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57403132" w14:textId="77777777" w:rsidR="004A73BF" w:rsidRPr="005F5AE4" w:rsidRDefault="004A73BF" w:rsidP="00B70876">
      <w:pPr>
        <w:tabs>
          <w:tab w:val="left" w:pos="10260"/>
        </w:tabs>
      </w:pPr>
    </w:p>
    <w:p w14:paraId="54AC338A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X="-578" w:tblpY="1415"/>
        <w:tblW w:w="5600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4819"/>
        <w:gridCol w:w="6661"/>
      </w:tblGrid>
      <w:tr w:rsidR="001F7F01" w:rsidRPr="004730D8" w14:paraId="061A8409" w14:textId="77777777" w:rsidTr="006769CC">
        <w:trPr>
          <w:trHeight w:val="553"/>
        </w:trPr>
        <w:tc>
          <w:tcPr>
            <w:tcW w:w="2099" w:type="pct"/>
          </w:tcPr>
          <w:p w14:paraId="6D420FF2" w14:textId="1CC69D50" w:rsidR="001F7F01" w:rsidRPr="004730D8" w:rsidRDefault="001F7F01" w:rsidP="006769CC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7F7F9F">
              <w:rPr>
                <w:sz w:val="28"/>
              </w:rPr>
              <w:t>Mr. Lokesh</w:t>
            </w:r>
          </w:p>
        </w:tc>
        <w:tc>
          <w:tcPr>
            <w:tcW w:w="2901" w:type="pct"/>
          </w:tcPr>
          <w:p w14:paraId="1A6A9673" w14:textId="7415F056" w:rsidR="001F7F01" w:rsidRPr="004730D8" w:rsidRDefault="001F7F01" w:rsidP="006769CC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7F7F9F">
              <w:rPr>
                <w:sz w:val="28"/>
              </w:rPr>
              <w:t>22</w:t>
            </w:r>
            <w:r w:rsidR="00734494">
              <w:rPr>
                <w:sz w:val="28"/>
              </w:rPr>
              <w:t>.06</w:t>
            </w:r>
            <w:r w:rsidR="00280F05">
              <w:rPr>
                <w:sz w:val="28"/>
              </w:rPr>
              <w:t>.2024</w:t>
            </w:r>
          </w:p>
        </w:tc>
      </w:tr>
      <w:tr w:rsidR="001F7F01" w:rsidRPr="004730D8" w14:paraId="1D3E6383" w14:textId="77777777" w:rsidTr="006769CC">
        <w:trPr>
          <w:trHeight w:val="553"/>
        </w:trPr>
        <w:tc>
          <w:tcPr>
            <w:tcW w:w="2099" w:type="pct"/>
          </w:tcPr>
          <w:p w14:paraId="424800F8" w14:textId="7D8BECD7" w:rsidR="001F7F01" w:rsidRPr="00C625F6" w:rsidRDefault="001F7F01" w:rsidP="006769CC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734494">
              <w:rPr>
                <w:sz w:val="28"/>
              </w:rPr>
              <w:t>1</w:t>
            </w:r>
            <w:r w:rsidR="007F7F9F">
              <w:rPr>
                <w:sz w:val="28"/>
              </w:rPr>
              <w:t>5</w:t>
            </w:r>
            <w:r w:rsidR="00C625F6">
              <w:rPr>
                <w:sz w:val="28"/>
              </w:rPr>
              <w:t xml:space="preserve"> years/ Male</w:t>
            </w:r>
          </w:p>
        </w:tc>
        <w:tc>
          <w:tcPr>
            <w:tcW w:w="2901" w:type="pct"/>
          </w:tcPr>
          <w:p w14:paraId="5F5A10AB" w14:textId="44034EA0" w:rsidR="001F7F01" w:rsidRPr="004730D8" w:rsidRDefault="001F7F01" w:rsidP="006769CC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</w:t>
            </w:r>
            <w:proofErr w:type="gramStart"/>
            <w:r w:rsidRPr="004730D8">
              <w:rPr>
                <w:b/>
                <w:bCs/>
                <w:sz w:val="28"/>
              </w:rPr>
              <w:t>Interest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Pr="004730D8">
              <w:rPr>
                <w:sz w:val="28"/>
              </w:rPr>
              <w:t>CBCT</w:t>
            </w:r>
            <w:r w:rsidR="006A3F19">
              <w:rPr>
                <w:sz w:val="28"/>
              </w:rPr>
              <w:t xml:space="preserve"> </w:t>
            </w:r>
            <w:r w:rsidR="00734494">
              <w:rPr>
                <w:sz w:val="28"/>
              </w:rPr>
              <w:t>Anterior Maxilla</w:t>
            </w:r>
          </w:p>
        </w:tc>
      </w:tr>
      <w:tr w:rsidR="001F7F01" w:rsidRPr="004730D8" w14:paraId="7495B2B2" w14:textId="77777777" w:rsidTr="006769CC">
        <w:trPr>
          <w:trHeight w:val="553"/>
        </w:trPr>
        <w:tc>
          <w:tcPr>
            <w:tcW w:w="2099" w:type="pct"/>
          </w:tcPr>
          <w:p w14:paraId="7D7C67EF" w14:textId="06CCD708" w:rsidR="001F7F01" w:rsidRPr="004730D8" w:rsidRDefault="001F7F01" w:rsidP="006769CC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="007F7F9F">
              <w:rPr>
                <w:rFonts w:ascii="r." w:hAnsi="r."/>
                <w:sz w:val="28"/>
              </w:rPr>
              <w:t>Dr. Muthu</w:t>
            </w:r>
          </w:p>
        </w:tc>
        <w:tc>
          <w:tcPr>
            <w:tcW w:w="2901" w:type="pct"/>
          </w:tcPr>
          <w:p w14:paraId="28AC49BD" w14:textId="33C63E9D" w:rsidR="001F7F01" w:rsidRPr="004730D8" w:rsidRDefault="001F7F01" w:rsidP="006769CC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7F7F9F">
              <w:rPr>
                <w:noProof/>
                <w:sz w:val="28"/>
              </w:rPr>
              <w:t>Periapical lesion: 21</w:t>
            </w:r>
          </w:p>
        </w:tc>
      </w:tr>
      <w:tr w:rsidR="001F7F01" w:rsidRPr="004730D8" w14:paraId="364F08C6" w14:textId="77777777" w:rsidTr="006769CC">
        <w:trPr>
          <w:trHeight w:val="553"/>
        </w:trPr>
        <w:tc>
          <w:tcPr>
            <w:tcW w:w="5000" w:type="pct"/>
            <w:gridSpan w:val="2"/>
          </w:tcPr>
          <w:p w14:paraId="2DF54B1B" w14:textId="77777777" w:rsidR="001F7F01" w:rsidRPr="004730D8" w:rsidRDefault="001F7F01" w:rsidP="006769CC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Pr="00255968">
              <w:rPr>
                <w:noProof/>
                <w:sz w:val="28"/>
              </w:rPr>
              <w:t>Nil</w:t>
            </w:r>
          </w:p>
        </w:tc>
      </w:tr>
    </w:tbl>
    <w:p w14:paraId="11107617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2B31FB51" wp14:editId="3783284A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35C36B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B31FB51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0135C36B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3F8F01E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C481769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24B70EF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DC5919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F6E22DF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F3C8B84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50C1443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2163804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13BD18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EE2A779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83FAEF8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E280F3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1DCE137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3DAD6BB9" wp14:editId="410A6948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BF849A" w14:textId="4781F36D" w:rsidR="006D3FEC" w:rsidRPr="004730D8" w:rsidRDefault="003437B8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 xml:space="preserve">CBCT </w:t>
                            </w:r>
                            <w:r w:rsidR="00C72CAB">
                              <w:rPr>
                                <w:sz w:val="28"/>
                              </w:rPr>
                              <w:t>Anterior Maxilla</w:t>
                            </w:r>
                            <w:r w:rsidR="00255968">
                              <w:rPr>
                                <w:sz w:val="28"/>
                              </w:rPr>
                              <w:t xml:space="preserve"> </w:t>
                            </w:r>
                            <w:r w:rsidR="006D3FEC" w:rsidRPr="004730D8">
                              <w:rPr>
                                <w:sz w:val="28"/>
                              </w:rPr>
                              <w:t>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AD6BB9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57BF849A" w14:textId="4781F36D" w:rsidR="006D3FEC" w:rsidRPr="004730D8" w:rsidRDefault="003437B8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 xml:space="preserve">CBCT </w:t>
                      </w:r>
                      <w:r w:rsidR="00C72CAB">
                        <w:rPr>
                          <w:sz w:val="28"/>
                        </w:rPr>
                        <w:t>Anterior Maxilla</w:t>
                      </w:r>
                      <w:r w:rsidR="00255968">
                        <w:rPr>
                          <w:sz w:val="28"/>
                        </w:rPr>
                        <w:t xml:space="preserve"> </w:t>
                      </w:r>
                      <w:r w:rsidR="006D3FEC" w:rsidRPr="004730D8">
                        <w:rPr>
                          <w:sz w:val="28"/>
                        </w:rPr>
                        <w:t>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4775B72A" wp14:editId="0A008F17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8760A9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775B72A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138760A9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01B8B6DA" w14:textId="77777777" w:rsidR="006D3FEC" w:rsidRDefault="006D3FEC"/>
    <w:p w14:paraId="264B81B1" w14:textId="77777777" w:rsidR="00084093" w:rsidRDefault="00084093"/>
    <w:p w14:paraId="39BB3B7F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27E2E1C" wp14:editId="4DBBD052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43683B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290250E3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27E2E1C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443683B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290250E3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EE63999" w14:textId="77777777" w:rsidR="006D3FEC" w:rsidRDefault="006D3FEC"/>
    <w:p w14:paraId="413C80D8" w14:textId="77777777" w:rsidR="006D3FEC" w:rsidRDefault="006D3FEC"/>
    <w:p w14:paraId="4927A547" w14:textId="77777777" w:rsidR="006D3FEC" w:rsidRDefault="006D3FEC"/>
    <w:p w14:paraId="10FC6139" w14:textId="77777777" w:rsidR="006D3FEC" w:rsidRDefault="006D3FEC" w:rsidP="002577DF">
      <w:pPr>
        <w:spacing w:line="480" w:lineRule="auto"/>
      </w:pPr>
    </w:p>
    <w:p w14:paraId="47BF80F6" w14:textId="77777777" w:rsidR="00354D94" w:rsidRDefault="00354D94" w:rsidP="00354D94">
      <w:pPr>
        <w:pStyle w:val="ListParagraph"/>
        <w:numPr>
          <w:ilvl w:val="0"/>
          <w:numId w:val="8"/>
        </w:numPr>
        <w:tabs>
          <w:tab w:val="left" w:pos="10260"/>
        </w:tabs>
        <w:spacing w:line="480" w:lineRule="auto"/>
        <w:jc w:val="both"/>
        <w:rPr>
          <w:sz w:val="28"/>
          <w:szCs w:val="28"/>
        </w:rPr>
      </w:pPr>
      <w:r>
        <w:rPr>
          <w:sz w:val="28"/>
          <w:szCs w:val="28"/>
        </w:rPr>
        <w:t>Fractured crown: 21</w:t>
      </w:r>
    </w:p>
    <w:p w14:paraId="74F33025" w14:textId="30CD9F8E" w:rsidR="00696933" w:rsidRDefault="000018EF" w:rsidP="00354D94">
      <w:pPr>
        <w:pStyle w:val="ListParagraph"/>
        <w:numPr>
          <w:ilvl w:val="0"/>
          <w:numId w:val="8"/>
        </w:numPr>
        <w:spacing w:line="480" w:lineRule="auto"/>
        <w:jc w:val="both"/>
        <w:rPr>
          <w:sz w:val="28"/>
          <w:szCs w:val="28"/>
        </w:rPr>
      </w:pPr>
      <w:r>
        <w:rPr>
          <w:sz w:val="28"/>
        </w:rPr>
        <w:t>In relation to the</w:t>
      </w:r>
      <w:r w:rsidR="001851AA">
        <w:rPr>
          <w:sz w:val="28"/>
        </w:rPr>
        <w:t xml:space="preserve"> </w:t>
      </w:r>
      <w:r w:rsidR="001851AA" w:rsidRPr="00D03E98">
        <w:rPr>
          <w:sz w:val="28"/>
          <w:szCs w:val="28"/>
        </w:rPr>
        <w:t>periapical aspect of</w:t>
      </w:r>
      <w:r>
        <w:rPr>
          <w:sz w:val="28"/>
        </w:rPr>
        <w:t xml:space="preserve"> </w:t>
      </w:r>
      <w:r w:rsidR="00C72CAB">
        <w:rPr>
          <w:sz w:val="28"/>
        </w:rPr>
        <w:t>21</w:t>
      </w:r>
      <w:r w:rsidR="000350B8">
        <w:rPr>
          <w:sz w:val="28"/>
        </w:rPr>
        <w:t xml:space="preserve"> </w:t>
      </w:r>
      <w:r w:rsidR="00696933" w:rsidRPr="001851AA">
        <w:rPr>
          <w:sz w:val="28"/>
          <w:szCs w:val="28"/>
        </w:rPr>
        <w:t xml:space="preserve">presence of </w:t>
      </w:r>
      <w:r w:rsidR="001851AA">
        <w:rPr>
          <w:sz w:val="28"/>
          <w:szCs w:val="28"/>
        </w:rPr>
        <w:t xml:space="preserve">a </w:t>
      </w:r>
      <w:r w:rsidR="00EB5A5A" w:rsidRPr="001851AA">
        <w:rPr>
          <w:sz w:val="28"/>
          <w:szCs w:val="28"/>
        </w:rPr>
        <w:t xml:space="preserve">diffuse periapical </w:t>
      </w:r>
      <w:r w:rsidR="004D6C9C">
        <w:rPr>
          <w:sz w:val="28"/>
          <w:szCs w:val="28"/>
        </w:rPr>
        <w:t xml:space="preserve">greyish </w:t>
      </w:r>
      <w:r w:rsidR="00696933" w:rsidRPr="001851AA">
        <w:rPr>
          <w:sz w:val="28"/>
          <w:szCs w:val="28"/>
        </w:rPr>
        <w:t>hypodense area</w:t>
      </w:r>
      <w:r w:rsidR="001851AA">
        <w:rPr>
          <w:sz w:val="28"/>
          <w:szCs w:val="28"/>
        </w:rPr>
        <w:t xml:space="preserve"> </w:t>
      </w:r>
      <w:r w:rsidR="004D6C9C">
        <w:rPr>
          <w:sz w:val="28"/>
          <w:szCs w:val="28"/>
        </w:rPr>
        <w:t xml:space="preserve">with a central area of </w:t>
      </w:r>
      <w:r w:rsidR="005A717D">
        <w:rPr>
          <w:sz w:val="28"/>
          <w:szCs w:val="28"/>
        </w:rPr>
        <w:t xml:space="preserve">bone destruction measuring </w:t>
      </w:r>
      <w:r w:rsidR="00F9458A">
        <w:rPr>
          <w:sz w:val="28"/>
          <w:szCs w:val="28"/>
        </w:rPr>
        <w:t>11.09 x14.1 x 8.04</w:t>
      </w:r>
      <w:r w:rsidR="001851AA">
        <w:rPr>
          <w:sz w:val="28"/>
          <w:szCs w:val="28"/>
        </w:rPr>
        <w:t xml:space="preserve">mm in dimension </w:t>
      </w:r>
      <w:r w:rsidR="00497001">
        <w:rPr>
          <w:sz w:val="28"/>
          <w:szCs w:val="28"/>
        </w:rPr>
        <w:t>with an ill-defined</w:t>
      </w:r>
      <w:r w:rsidR="00A73B07">
        <w:rPr>
          <w:sz w:val="28"/>
          <w:szCs w:val="28"/>
        </w:rPr>
        <w:t xml:space="preserve"> margin </w:t>
      </w:r>
      <w:r w:rsidR="001851AA">
        <w:rPr>
          <w:sz w:val="28"/>
          <w:szCs w:val="28"/>
        </w:rPr>
        <w:t>is evident</w:t>
      </w:r>
      <w:r w:rsidR="00696933" w:rsidRPr="001851AA">
        <w:rPr>
          <w:sz w:val="28"/>
          <w:szCs w:val="28"/>
        </w:rPr>
        <w:t>.</w:t>
      </w:r>
      <w:r w:rsidR="000350B8">
        <w:rPr>
          <w:sz w:val="28"/>
          <w:szCs w:val="28"/>
        </w:rPr>
        <w:t xml:space="preserve"> </w:t>
      </w:r>
      <w:r w:rsidR="00735043">
        <w:rPr>
          <w:sz w:val="28"/>
          <w:szCs w:val="28"/>
        </w:rPr>
        <w:t>The tooth 21 is present with open apex.</w:t>
      </w:r>
    </w:p>
    <w:p w14:paraId="1B6A2630" w14:textId="022653C2" w:rsidR="00CA4085" w:rsidRPr="001851AA" w:rsidRDefault="00F9458A" w:rsidP="00354D94">
      <w:pPr>
        <w:pStyle w:val="ListParagraph"/>
        <w:numPr>
          <w:ilvl w:val="0"/>
          <w:numId w:val="8"/>
        </w:numPr>
        <w:spacing w:line="480" w:lineRule="auto"/>
        <w:jc w:val="both"/>
        <w:rPr>
          <w:sz w:val="28"/>
          <w:szCs w:val="28"/>
        </w:rPr>
      </w:pPr>
      <w:r>
        <w:rPr>
          <w:sz w:val="28"/>
          <w:szCs w:val="28"/>
        </w:rPr>
        <w:t>The</w:t>
      </w:r>
      <w:r w:rsidR="00B859C8" w:rsidRPr="00B859C8">
        <w:rPr>
          <w:sz w:val="28"/>
        </w:rPr>
        <w:t xml:space="preserve"> </w:t>
      </w:r>
      <w:r w:rsidR="00B859C8">
        <w:rPr>
          <w:sz w:val="28"/>
        </w:rPr>
        <w:t xml:space="preserve">hypodense area appears to extend </w:t>
      </w:r>
      <w:r w:rsidR="00B859C8">
        <w:rPr>
          <w:sz w:val="28"/>
        </w:rPr>
        <w:t>and</w:t>
      </w:r>
      <w:r w:rsidR="00BC7B62">
        <w:rPr>
          <w:sz w:val="28"/>
          <w:szCs w:val="28"/>
        </w:rPr>
        <w:t xml:space="preserve"> spread laterally and involve the periapical aspect of 22.</w:t>
      </w:r>
    </w:p>
    <w:p w14:paraId="6E9E80B7" w14:textId="24393B29" w:rsidR="00A06675" w:rsidRDefault="00A73B07" w:rsidP="00354D94">
      <w:pPr>
        <w:pStyle w:val="ListParagraph"/>
        <w:numPr>
          <w:ilvl w:val="0"/>
          <w:numId w:val="8"/>
        </w:numPr>
        <w:tabs>
          <w:tab w:val="left" w:pos="10260"/>
        </w:tabs>
        <w:spacing w:line="48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The hypodense area </w:t>
      </w:r>
      <w:r w:rsidR="00426106">
        <w:rPr>
          <w:sz w:val="28"/>
          <w:szCs w:val="28"/>
        </w:rPr>
        <w:t xml:space="preserve">is present with destruction of labial cortical bone and </w:t>
      </w:r>
      <w:r>
        <w:rPr>
          <w:sz w:val="28"/>
          <w:szCs w:val="28"/>
        </w:rPr>
        <w:t>appears to cause thinning of the palatal cortical plate</w:t>
      </w:r>
      <w:r w:rsidR="006A022B">
        <w:rPr>
          <w:sz w:val="28"/>
          <w:szCs w:val="28"/>
        </w:rPr>
        <w:t xml:space="preserve"> and lies in close proximity to the nasal floor</w:t>
      </w:r>
      <w:r w:rsidR="00F43965">
        <w:rPr>
          <w:sz w:val="28"/>
          <w:szCs w:val="28"/>
        </w:rPr>
        <w:t xml:space="preserve"> and incisive canal.</w:t>
      </w:r>
    </w:p>
    <w:p w14:paraId="5AF6BED1" w14:textId="77777777" w:rsidR="00576B79" w:rsidRDefault="00576B79" w:rsidP="00354D94">
      <w:pPr>
        <w:spacing w:line="480" w:lineRule="auto"/>
      </w:pPr>
      <w:r>
        <w:br w:type="page"/>
      </w:r>
    </w:p>
    <w:p w14:paraId="3B573B59" w14:textId="77777777" w:rsidR="00B144ED" w:rsidRDefault="00B144ED" w:rsidP="002577DF">
      <w:pPr>
        <w:spacing w:line="480" w:lineRule="auto"/>
      </w:pPr>
    </w:p>
    <w:p w14:paraId="76CBF551" w14:textId="77777777" w:rsidR="009C2CEC" w:rsidRDefault="009C2CEC" w:rsidP="00B144ED"/>
    <w:p w14:paraId="5254F37B" w14:textId="77777777" w:rsidR="009C2CEC" w:rsidRDefault="009C2CEC" w:rsidP="00B144ED"/>
    <w:p w14:paraId="10B1A9B7" w14:textId="7F39CA97" w:rsidR="00205903" w:rsidRDefault="003F1A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3933C610" wp14:editId="472FF053">
                <wp:simplePos x="0" y="0"/>
                <wp:positionH relativeFrom="column">
                  <wp:posOffset>1173752</wp:posOffset>
                </wp:positionH>
                <wp:positionV relativeFrom="paragraph">
                  <wp:posOffset>10250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477FC5" w14:textId="77777777" w:rsidR="009D2477" w:rsidRPr="006D3FEC" w:rsidRDefault="009D2477" w:rsidP="009D2477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933C610" id="Text Box 213" o:spid="_x0000_s1033" type="#_x0000_t202" style="position:absolute;margin-left:92.4pt;margin-top:.8pt;width:350.3pt;height:37.6pt;z-index:251737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" fillcolor="white [3201]" strokecolor="#9cc [3205]" strokeweight="2pt">
                <v:textbox>
                  <w:txbxContent>
                    <w:p w14:paraId="07477FC5" w14:textId="77777777" w:rsidR="009D2477" w:rsidRPr="006D3FEC" w:rsidRDefault="009D2477" w:rsidP="009D2477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0AC87886" w14:textId="77777777" w:rsidR="00565CF2" w:rsidRPr="00565CF2" w:rsidRDefault="00565CF2" w:rsidP="00565CF2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57C89282" w14:textId="77777777" w:rsidR="00354D94" w:rsidRPr="009C2CEC" w:rsidRDefault="00354D94" w:rsidP="00354D94">
      <w:pPr>
        <w:pStyle w:val="ListParagraph"/>
        <w:numPr>
          <w:ilvl w:val="0"/>
          <w:numId w:val="8"/>
        </w:numPr>
        <w:tabs>
          <w:tab w:val="left" w:pos="10260"/>
        </w:tabs>
        <w:spacing w:line="600" w:lineRule="auto"/>
        <w:jc w:val="both"/>
      </w:pPr>
      <w:r>
        <w:rPr>
          <w:sz w:val="28"/>
          <w:szCs w:val="28"/>
        </w:rPr>
        <w:t>Fractured crown: 21</w:t>
      </w:r>
    </w:p>
    <w:p w14:paraId="01479EB6" w14:textId="1A262EC7" w:rsidR="00171530" w:rsidRPr="00354D94" w:rsidRDefault="009C2CEC" w:rsidP="00B55359">
      <w:pPr>
        <w:pStyle w:val="ListParagraph"/>
        <w:numPr>
          <w:ilvl w:val="0"/>
          <w:numId w:val="8"/>
        </w:numPr>
        <w:tabs>
          <w:tab w:val="left" w:pos="10260"/>
        </w:tabs>
        <w:spacing w:line="600" w:lineRule="auto"/>
        <w:jc w:val="both"/>
      </w:pPr>
      <w:r w:rsidRPr="009C2CEC">
        <w:rPr>
          <w:sz w:val="28"/>
          <w:szCs w:val="28"/>
        </w:rPr>
        <w:t xml:space="preserve">Differential Diagnosis (based on the visible radiological features): </w:t>
      </w:r>
      <w:r w:rsidR="00B55359">
        <w:rPr>
          <w:sz w:val="28"/>
          <w:szCs w:val="28"/>
        </w:rPr>
        <w:t>Periapic</w:t>
      </w:r>
      <w:r w:rsidR="00767CAF">
        <w:rPr>
          <w:sz w:val="28"/>
          <w:szCs w:val="28"/>
        </w:rPr>
        <w:t xml:space="preserve">al </w:t>
      </w:r>
      <w:r w:rsidR="00B55359">
        <w:rPr>
          <w:sz w:val="28"/>
          <w:szCs w:val="28"/>
        </w:rPr>
        <w:t xml:space="preserve">pathology in relation to </w:t>
      </w:r>
      <w:r w:rsidR="00767CAF">
        <w:rPr>
          <w:sz w:val="28"/>
          <w:szCs w:val="28"/>
        </w:rPr>
        <w:t>2</w:t>
      </w:r>
      <w:r w:rsidR="00A63AAE">
        <w:rPr>
          <w:sz w:val="28"/>
          <w:szCs w:val="28"/>
        </w:rPr>
        <w:t>1, 22</w:t>
      </w:r>
      <w:r w:rsidR="00687CC2">
        <w:rPr>
          <w:sz w:val="28"/>
          <w:szCs w:val="28"/>
        </w:rPr>
        <w:t>.</w:t>
      </w:r>
    </w:p>
    <w:p w14:paraId="513CE903" w14:textId="77777777" w:rsidR="000E37C2" w:rsidRDefault="000E37C2" w:rsidP="000E37C2">
      <w:pPr>
        <w:tabs>
          <w:tab w:val="left" w:pos="10260"/>
        </w:tabs>
        <w:spacing w:line="600" w:lineRule="auto"/>
        <w:jc w:val="both"/>
      </w:pPr>
    </w:p>
    <w:p w14:paraId="7EF176F8" w14:textId="77777777" w:rsidR="000E37C2" w:rsidRDefault="000E37C2" w:rsidP="000E37C2">
      <w:pPr>
        <w:tabs>
          <w:tab w:val="left" w:pos="10260"/>
        </w:tabs>
        <w:spacing w:line="600" w:lineRule="auto"/>
        <w:jc w:val="both"/>
      </w:pPr>
    </w:p>
    <w:p w14:paraId="226A3ABA" w14:textId="3A6E275F" w:rsidR="004336DB" w:rsidRPr="000E37C2" w:rsidRDefault="000E37C2" w:rsidP="000E37C2">
      <w:pPr>
        <w:tabs>
          <w:tab w:val="left" w:pos="10260"/>
        </w:tabs>
        <w:spacing w:line="600" w:lineRule="auto"/>
        <w:jc w:val="center"/>
        <w:rPr>
          <w:i/>
          <w:iCs/>
        </w:rPr>
      </w:pPr>
      <w:r w:rsidRPr="000B5469">
        <w:rPr>
          <w:noProof/>
        </w:rPr>
        <w:drawing>
          <wp:anchor distT="0" distB="0" distL="114300" distR="114300" simplePos="0" relativeHeight="251749888" behindDoc="1" locked="0" layoutInCell="1" allowOverlap="1" wp14:anchorId="36990CC5" wp14:editId="2EE948D8">
            <wp:simplePos x="0" y="0"/>
            <wp:positionH relativeFrom="margin">
              <wp:align>right</wp:align>
            </wp:positionH>
            <wp:positionV relativeFrom="paragraph">
              <wp:posOffset>1515745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E37C2">
        <w:rPr>
          <w:i/>
          <w:iCs/>
        </w:rPr>
        <w:t xml:space="preserve">Kindly correlate with clinical </w:t>
      </w:r>
      <w:r>
        <w:rPr>
          <w:i/>
          <w:iCs/>
        </w:rPr>
        <w:t xml:space="preserve">and histopathological </w:t>
      </w:r>
      <w:r w:rsidRPr="000E37C2">
        <w:rPr>
          <w:i/>
          <w:iCs/>
        </w:rPr>
        <w:t>features</w:t>
      </w:r>
      <w:r w:rsidR="004336DB" w:rsidRPr="000E37C2">
        <w:rPr>
          <w:i/>
          <w:iCs/>
        </w:rPr>
        <w:br w:type="page"/>
      </w:r>
    </w:p>
    <w:p w14:paraId="605BC676" w14:textId="20910A4F" w:rsidR="00205903" w:rsidRDefault="00205903" w:rsidP="00B923B3">
      <w:pPr>
        <w:tabs>
          <w:tab w:val="left" w:pos="10260"/>
        </w:tabs>
        <w:ind w:firstLine="450"/>
        <w:jc w:val="both"/>
      </w:pPr>
    </w:p>
    <w:p w14:paraId="28C08F45" w14:textId="352575DD" w:rsidR="00205903" w:rsidRDefault="002C5F51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0CD33464" wp14:editId="77CF2FC8">
                <wp:simplePos x="0" y="0"/>
                <wp:positionH relativeFrom="margin">
                  <wp:align>center</wp:align>
                </wp:positionH>
                <wp:positionV relativeFrom="paragraph">
                  <wp:posOffset>7348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3F06F6" w14:textId="77777777" w:rsidR="004336DB" w:rsidRPr="006D3FEC" w:rsidRDefault="004336DB" w:rsidP="004336DB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CD33464" id="Text Box 216" o:spid="_x0000_s1034" type="#_x0000_t202" style="position:absolute;left:0;text-align:left;margin-left:0;margin-top:.6pt;width:350.3pt;height:37.6pt;z-index:25174374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" fillcolor="white [3201]" strokecolor="#9cc [3205]" strokeweight="2pt">
                <v:textbox>
                  <w:txbxContent>
                    <w:p w14:paraId="013F06F6" w14:textId="77777777" w:rsidR="004336DB" w:rsidRPr="006D3FEC" w:rsidRDefault="004336DB" w:rsidP="004336DB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E451810" w14:textId="223ACF9C" w:rsidR="00205903" w:rsidRDefault="00205903" w:rsidP="00B923B3">
      <w:pPr>
        <w:tabs>
          <w:tab w:val="left" w:pos="10260"/>
        </w:tabs>
        <w:ind w:firstLine="450"/>
        <w:jc w:val="both"/>
      </w:pPr>
    </w:p>
    <w:p w14:paraId="628269D7" w14:textId="3B64193B" w:rsidR="00205903" w:rsidRDefault="00205903" w:rsidP="00CA3595">
      <w:pPr>
        <w:tabs>
          <w:tab w:val="left" w:pos="10260"/>
        </w:tabs>
        <w:jc w:val="both"/>
      </w:pPr>
    </w:p>
    <w:p w14:paraId="25750BC1" w14:textId="43487CD2" w:rsidR="00205903" w:rsidRDefault="006B36CE" w:rsidP="00B923B3">
      <w:pPr>
        <w:tabs>
          <w:tab w:val="left" w:pos="10260"/>
        </w:tabs>
        <w:ind w:firstLine="450"/>
        <w:jc w:val="both"/>
      </w:pPr>
      <w:r w:rsidRPr="006B36CE">
        <w:rPr>
          <w:b/>
        </w:rPr>
        <w:drawing>
          <wp:anchor distT="0" distB="0" distL="114300" distR="114300" simplePos="0" relativeHeight="251774464" behindDoc="1" locked="0" layoutInCell="1" allowOverlap="1" wp14:anchorId="27F30DC7" wp14:editId="4EDFD9DF">
            <wp:simplePos x="0" y="0"/>
            <wp:positionH relativeFrom="margin">
              <wp:align>center</wp:align>
            </wp:positionH>
            <wp:positionV relativeFrom="paragraph">
              <wp:posOffset>346075</wp:posOffset>
            </wp:positionV>
            <wp:extent cx="5972175" cy="3233420"/>
            <wp:effectExtent l="0" t="0" r="9525" b="5080"/>
            <wp:wrapTight wrapText="bothSides">
              <wp:wrapPolygon edited="0">
                <wp:start x="0" y="0"/>
                <wp:lineTo x="0" y="21507"/>
                <wp:lineTo x="21566" y="21507"/>
                <wp:lineTo x="21566" y="0"/>
                <wp:lineTo x="0" y="0"/>
              </wp:wrapPolygon>
            </wp:wrapTight>
            <wp:docPr id="326063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0630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592278" w14:textId="619F785D" w:rsidR="003A27D6" w:rsidRDefault="00EE6C49">
      <w:pPr>
        <w:rPr>
          <w:b/>
        </w:rPr>
      </w:pPr>
      <w:r w:rsidRPr="00EE6C49">
        <w:rPr>
          <w:b/>
        </w:rPr>
        <w:t xml:space="preserve">  </w:t>
      </w:r>
    </w:p>
    <w:p w14:paraId="6449C5F2" w14:textId="204A7E2C" w:rsidR="00171530" w:rsidRDefault="006B36CE">
      <w:pPr>
        <w:rPr>
          <w:b/>
        </w:rPr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72416" behindDoc="0" locked="0" layoutInCell="1" allowOverlap="1" wp14:anchorId="27C51F26" wp14:editId="35CFD86D">
                <wp:simplePos x="0" y="0"/>
                <wp:positionH relativeFrom="margin">
                  <wp:align>center</wp:align>
                </wp:positionH>
                <wp:positionV relativeFrom="paragraph">
                  <wp:posOffset>24765</wp:posOffset>
                </wp:positionV>
                <wp:extent cx="4448810" cy="400050"/>
                <wp:effectExtent l="0" t="0" r="27940" b="19050"/>
                <wp:wrapNone/>
                <wp:docPr id="584407307" name="Text Box 5844073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0005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664F00" w14:textId="0F790F70" w:rsidR="00687CC2" w:rsidRPr="006D3FEC" w:rsidRDefault="00687CC2" w:rsidP="00687CC2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SAGITTAL 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C51F26" id="Text Box 584407307" o:spid="_x0000_s1035" type="#_x0000_t202" style="position:absolute;margin-left:0;margin-top:1.95pt;width:350.3pt;height:31.5pt;z-index:2517724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" fillcolor="white [3201]" strokecolor="#9cc [3205]" strokeweight="2pt">
                <v:textbox>
                  <w:txbxContent>
                    <w:p w14:paraId="1B664F00" w14:textId="0F790F70" w:rsidR="00687CC2" w:rsidRPr="006D3FEC" w:rsidRDefault="00687CC2" w:rsidP="00687CC2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SAGITTAL IMAGES FOR REFERENCE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9FE3A92" w14:textId="4EE95DE7" w:rsidR="00F47D6A" w:rsidRDefault="00DD1C28">
      <w:pPr>
        <w:rPr>
          <w:b/>
        </w:rPr>
      </w:pPr>
      <w:r w:rsidRPr="00DD1C28">
        <w:rPr>
          <w:b/>
        </w:rPr>
        <w:drawing>
          <wp:anchor distT="0" distB="0" distL="114300" distR="114300" simplePos="0" relativeHeight="251775488" behindDoc="1" locked="0" layoutInCell="1" allowOverlap="1" wp14:anchorId="1448D02E" wp14:editId="415E0F4A">
            <wp:simplePos x="0" y="0"/>
            <wp:positionH relativeFrom="margin">
              <wp:align>center</wp:align>
            </wp:positionH>
            <wp:positionV relativeFrom="paragraph">
              <wp:posOffset>337185</wp:posOffset>
            </wp:positionV>
            <wp:extent cx="5629275" cy="3157220"/>
            <wp:effectExtent l="0" t="0" r="9525" b="5080"/>
            <wp:wrapTight wrapText="bothSides">
              <wp:wrapPolygon edited="0">
                <wp:start x="0" y="0"/>
                <wp:lineTo x="0" y="21504"/>
                <wp:lineTo x="21563" y="21504"/>
                <wp:lineTo x="21563" y="0"/>
                <wp:lineTo x="0" y="0"/>
              </wp:wrapPolygon>
            </wp:wrapTight>
            <wp:docPr id="1964391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3917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A27D6">
        <w:rPr>
          <w:b/>
        </w:rPr>
        <w:br w:type="page"/>
      </w:r>
    </w:p>
    <w:p w14:paraId="20B66829" w14:textId="5679D677" w:rsidR="00A07599" w:rsidRDefault="00E665B5">
      <w:pPr>
        <w:rPr>
          <w:b/>
        </w:rPr>
      </w:pPr>
      <w:r>
        <w:rPr>
          <w:noProof/>
          <w:lang w:eastAsia="en-US"/>
        </w:rPr>
        <w:lastRenderedPageBreak/>
        <mc:AlternateContent>
          <mc:Choice Requires="wps">
            <w:drawing>
              <wp:anchor distT="0" distB="0" distL="114300" distR="114300" simplePos="0" relativeHeight="251782656" behindDoc="0" locked="0" layoutInCell="1" allowOverlap="1" wp14:anchorId="561011C4" wp14:editId="1B256D4C">
                <wp:simplePos x="0" y="0"/>
                <wp:positionH relativeFrom="margin">
                  <wp:align>center</wp:align>
                </wp:positionH>
                <wp:positionV relativeFrom="paragraph">
                  <wp:posOffset>-142875</wp:posOffset>
                </wp:positionV>
                <wp:extent cx="4448810" cy="400050"/>
                <wp:effectExtent l="0" t="0" r="27940" b="19050"/>
                <wp:wrapNone/>
                <wp:docPr id="1853547295" name="Text Box 18535472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0005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B1EE61" w14:textId="76F43E23" w:rsidR="00E665B5" w:rsidRPr="006D3FEC" w:rsidRDefault="00E665B5" w:rsidP="00E665B5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CORONAL</w:t>
                            </w:r>
                            <w:r>
                              <w:rPr>
                                <w:b/>
                                <w:bCs/>
                                <w:sz w:val="32"/>
                              </w:rPr>
                              <w:t xml:space="preserve"> 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1011C4" id="Text Box 1853547295" o:spid="_x0000_s1036" type="#_x0000_t202" style="position:absolute;margin-left:0;margin-top:-11.25pt;width:350.3pt;height:31.5pt;z-index:25178265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" fillcolor="white [3201]" strokecolor="#9cc [3205]" strokeweight="2pt">
                <v:textbox>
                  <w:txbxContent>
                    <w:p w14:paraId="67B1EE61" w14:textId="76F43E23" w:rsidR="00E665B5" w:rsidRPr="006D3FEC" w:rsidRDefault="00E665B5" w:rsidP="00E665B5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CORONAL</w:t>
                      </w:r>
                      <w:r>
                        <w:rPr>
                          <w:b/>
                          <w:bCs/>
                          <w:sz w:val="32"/>
                        </w:rPr>
                        <w:t xml:space="preserve"> IMAGES FOR REFERENCE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D72250F" w14:textId="405D4DAE" w:rsidR="00A07599" w:rsidRDefault="00E665B5">
      <w:pPr>
        <w:rPr>
          <w:b/>
        </w:rPr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80608" behindDoc="0" locked="0" layoutInCell="1" allowOverlap="1" wp14:anchorId="1108F77E" wp14:editId="2E82B6F7">
                <wp:simplePos x="0" y="0"/>
                <wp:positionH relativeFrom="margin">
                  <wp:align>center</wp:align>
                </wp:positionH>
                <wp:positionV relativeFrom="paragraph">
                  <wp:posOffset>4272915</wp:posOffset>
                </wp:positionV>
                <wp:extent cx="4448810" cy="400050"/>
                <wp:effectExtent l="0" t="0" r="27940" b="19050"/>
                <wp:wrapNone/>
                <wp:docPr id="62770627" name="Text Box 627706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0005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D7C3D0" w14:textId="2A6AE8FF" w:rsidR="00E665B5" w:rsidRPr="006D3FEC" w:rsidRDefault="00E665B5" w:rsidP="00E665B5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AXIAL</w:t>
                            </w:r>
                            <w:r>
                              <w:rPr>
                                <w:b/>
                                <w:bCs/>
                                <w:sz w:val="32"/>
                              </w:rPr>
                              <w:t xml:space="preserve"> 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08F77E" id="Text Box 62770627" o:spid="_x0000_s1037" type="#_x0000_t202" style="position:absolute;margin-left:0;margin-top:336.45pt;width:350.3pt;height:31.5pt;z-index:2517806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" fillcolor="white [3201]" strokecolor="#9cc [3205]" strokeweight="2pt">
                <v:textbox>
                  <w:txbxContent>
                    <w:p w14:paraId="06D7C3D0" w14:textId="2A6AE8FF" w:rsidR="00E665B5" w:rsidRPr="006D3FEC" w:rsidRDefault="00E665B5" w:rsidP="00E665B5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AXIAL</w:t>
                      </w:r>
                      <w:r>
                        <w:rPr>
                          <w:b/>
                          <w:bCs/>
                          <w:sz w:val="32"/>
                        </w:rPr>
                        <w:t xml:space="preserve"> IMAGES FOR REFERENCE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E665B5">
        <w:rPr>
          <w:b/>
        </w:rPr>
        <w:drawing>
          <wp:anchor distT="0" distB="0" distL="114300" distR="114300" simplePos="0" relativeHeight="251778560" behindDoc="1" locked="0" layoutInCell="1" allowOverlap="1" wp14:anchorId="1527F1D8" wp14:editId="5944CDD8">
            <wp:simplePos x="0" y="0"/>
            <wp:positionH relativeFrom="column">
              <wp:posOffset>-219075</wp:posOffset>
            </wp:positionH>
            <wp:positionV relativeFrom="paragraph">
              <wp:posOffset>4711065</wp:posOffset>
            </wp:positionV>
            <wp:extent cx="6977380" cy="3505200"/>
            <wp:effectExtent l="0" t="0" r="0" b="0"/>
            <wp:wrapTight wrapText="bothSides">
              <wp:wrapPolygon edited="0">
                <wp:start x="0" y="0"/>
                <wp:lineTo x="0" y="21483"/>
                <wp:lineTo x="21525" y="21483"/>
                <wp:lineTo x="21525" y="0"/>
                <wp:lineTo x="0" y="0"/>
              </wp:wrapPolygon>
            </wp:wrapTight>
            <wp:docPr id="2114625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62502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97738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07599" w:rsidRPr="00A07599">
        <w:rPr>
          <w:b/>
        </w:rPr>
        <w:drawing>
          <wp:anchor distT="0" distB="0" distL="114300" distR="114300" simplePos="0" relativeHeight="251777536" behindDoc="1" locked="0" layoutInCell="1" allowOverlap="1" wp14:anchorId="311743FF" wp14:editId="554B7AAA">
            <wp:simplePos x="0" y="0"/>
            <wp:positionH relativeFrom="margin">
              <wp:posOffset>-160655</wp:posOffset>
            </wp:positionH>
            <wp:positionV relativeFrom="paragraph">
              <wp:posOffset>177165</wp:posOffset>
            </wp:positionV>
            <wp:extent cx="6944360" cy="3709035"/>
            <wp:effectExtent l="0" t="0" r="8890" b="5715"/>
            <wp:wrapTight wrapText="bothSides">
              <wp:wrapPolygon edited="0">
                <wp:start x="0" y="0"/>
                <wp:lineTo x="0" y="21522"/>
                <wp:lineTo x="21568" y="21522"/>
                <wp:lineTo x="21568" y="0"/>
                <wp:lineTo x="0" y="0"/>
              </wp:wrapPolygon>
            </wp:wrapTight>
            <wp:docPr id="550867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86790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944360" cy="3709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07599">
        <w:rPr>
          <w:b/>
        </w:rPr>
        <w:br w:type="page"/>
      </w:r>
    </w:p>
    <w:p w14:paraId="2F65F579" w14:textId="4C64ADF3" w:rsidR="00F47D6A" w:rsidRDefault="00AA0E6A">
      <w:pPr>
        <w:rPr>
          <w:b/>
        </w:rPr>
      </w:pPr>
      <w:r>
        <w:rPr>
          <w:noProof/>
          <w:lang w:eastAsia="en-US"/>
        </w:rPr>
        <w:lastRenderedPageBreak/>
        <mc:AlternateContent>
          <mc:Choice Requires="wps">
            <w:drawing>
              <wp:anchor distT="0" distB="0" distL="114300" distR="114300" simplePos="0" relativeHeight="251761152" behindDoc="0" locked="0" layoutInCell="1" allowOverlap="1" wp14:anchorId="02AD05FC" wp14:editId="16B7115D">
                <wp:simplePos x="0" y="0"/>
                <wp:positionH relativeFrom="margin">
                  <wp:posOffset>673100</wp:posOffset>
                </wp:positionH>
                <wp:positionV relativeFrom="paragraph">
                  <wp:posOffset>0</wp:posOffset>
                </wp:positionV>
                <wp:extent cx="5401310" cy="419100"/>
                <wp:effectExtent l="0" t="0" r="27940" b="19050"/>
                <wp:wrapNone/>
                <wp:docPr id="269475916" name="Text Box 2694759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1310" cy="4191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7A1D45" w14:textId="6CCB394F" w:rsidR="00F47D6A" w:rsidRPr="006D3FEC" w:rsidRDefault="00712412" w:rsidP="00F47D6A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 xml:space="preserve">CROSS SECTIONAL </w:t>
                            </w:r>
                            <w:r w:rsidR="00F47D6A"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AD05FC" id="Text Box 269475916" o:spid="_x0000_s1038" type="#_x0000_t202" style="position:absolute;margin-left:53pt;margin-top:0;width:425.3pt;height:33pt;z-index:2517611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" fillcolor="white [3201]" strokecolor="#9cc [3205]" strokeweight="2pt">
                <v:textbox>
                  <w:txbxContent>
                    <w:p w14:paraId="3F7A1D45" w14:textId="6CCB394F" w:rsidR="00F47D6A" w:rsidRPr="006D3FEC" w:rsidRDefault="00712412" w:rsidP="00F47D6A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 xml:space="preserve">CROSS SECTIONAL </w:t>
                      </w:r>
                      <w:r w:rsidR="00F47D6A"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23CD386" w14:textId="6105C9BB" w:rsidR="00F47D6A" w:rsidRDefault="006C1C1A" w:rsidP="00BD15BF">
      <w:pPr>
        <w:jc w:val="center"/>
        <w:rPr>
          <w:b/>
        </w:rPr>
      </w:pPr>
      <w:r w:rsidRPr="006B36CE">
        <w:rPr>
          <w:b/>
        </w:rPr>
        <w:drawing>
          <wp:anchor distT="0" distB="0" distL="114300" distR="114300" simplePos="0" relativeHeight="251773440" behindDoc="1" locked="0" layoutInCell="1" allowOverlap="1" wp14:anchorId="27587805" wp14:editId="1B42262F">
            <wp:simplePos x="0" y="0"/>
            <wp:positionH relativeFrom="margin">
              <wp:align>center</wp:align>
            </wp:positionH>
            <wp:positionV relativeFrom="paragraph">
              <wp:posOffset>272415</wp:posOffset>
            </wp:positionV>
            <wp:extent cx="7268210" cy="3619500"/>
            <wp:effectExtent l="0" t="0" r="8890" b="0"/>
            <wp:wrapTight wrapText="bothSides">
              <wp:wrapPolygon edited="0">
                <wp:start x="0" y="0"/>
                <wp:lineTo x="0" y="21486"/>
                <wp:lineTo x="21570" y="21486"/>
                <wp:lineTo x="21570" y="0"/>
                <wp:lineTo x="0" y="0"/>
              </wp:wrapPolygon>
            </wp:wrapTight>
            <wp:docPr id="265769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76907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26821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7958B1" w14:textId="6A27FFA5" w:rsidR="00412911" w:rsidRDefault="006C1C1A" w:rsidP="00412911">
      <w:pPr>
        <w:tabs>
          <w:tab w:val="left" w:pos="10260"/>
        </w:tabs>
        <w:ind w:firstLine="450"/>
        <w:jc w:val="center"/>
        <w:rPr>
          <w:b/>
        </w:rPr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70368" behindDoc="0" locked="0" layoutInCell="1" allowOverlap="1" wp14:anchorId="1C8921DF" wp14:editId="1B8749E4">
                <wp:simplePos x="0" y="0"/>
                <wp:positionH relativeFrom="margin">
                  <wp:align>center</wp:align>
                </wp:positionH>
                <wp:positionV relativeFrom="paragraph">
                  <wp:posOffset>3882390</wp:posOffset>
                </wp:positionV>
                <wp:extent cx="4448810" cy="477520"/>
                <wp:effectExtent l="0" t="0" r="27940" b="17780"/>
                <wp:wrapNone/>
                <wp:docPr id="779553958" name="Text Box 7795539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11D936" w14:textId="125EE66C" w:rsidR="002C6D82" w:rsidRPr="006D3FEC" w:rsidRDefault="002C6D82" w:rsidP="002C6D82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2C6D82">
                              <w:rPr>
                                <w:b/>
                                <w:bCs/>
                                <w:sz w:val="32"/>
                              </w:rPr>
                              <w:t>3-DIMENSIONAL VIEW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C8921DF" id="Text Box 779553958" o:spid="_x0000_s1039" type="#_x0000_t202" style="position:absolute;left:0;text-align:left;margin-left:0;margin-top:305.7pt;width:350.3pt;height:37.6pt;z-index:251770368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" fillcolor="white [3201]" strokecolor="#9cc [3205]" strokeweight="2pt">
                <v:textbox>
                  <w:txbxContent>
                    <w:p w14:paraId="6E11D936" w14:textId="125EE66C" w:rsidR="002C6D82" w:rsidRPr="006D3FEC" w:rsidRDefault="002C6D82" w:rsidP="002C6D82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2C6D82">
                        <w:rPr>
                          <w:b/>
                          <w:bCs/>
                          <w:sz w:val="32"/>
                        </w:rPr>
                        <w:t>3-DIMENSIONAL VIEW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14CD127" w14:textId="284E97F3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  <w:bookmarkStart w:id="0" w:name="_Hlk135847360"/>
    </w:p>
    <w:bookmarkEnd w:id="0"/>
    <w:p w14:paraId="74350090" w14:textId="03BA462F" w:rsidR="00B144ED" w:rsidRDefault="00B144ED" w:rsidP="00B144ED">
      <w:pPr>
        <w:tabs>
          <w:tab w:val="left" w:pos="10260"/>
        </w:tabs>
        <w:ind w:firstLine="450"/>
        <w:jc w:val="center"/>
        <w:rPr>
          <w:b/>
        </w:rPr>
      </w:pPr>
    </w:p>
    <w:p w14:paraId="73518B38" w14:textId="7919A66C" w:rsidR="00B144ED" w:rsidRDefault="006C1C1A" w:rsidP="00412911">
      <w:pPr>
        <w:tabs>
          <w:tab w:val="left" w:pos="10260"/>
        </w:tabs>
        <w:ind w:firstLine="450"/>
        <w:jc w:val="center"/>
        <w:rPr>
          <w:b/>
        </w:rPr>
      </w:pPr>
      <w:r w:rsidRPr="00DD1C28">
        <w:rPr>
          <w:b/>
        </w:rPr>
        <w:drawing>
          <wp:anchor distT="0" distB="0" distL="114300" distR="114300" simplePos="0" relativeHeight="251776512" behindDoc="1" locked="0" layoutInCell="1" allowOverlap="1" wp14:anchorId="7A93A003" wp14:editId="20902D61">
            <wp:simplePos x="0" y="0"/>
            <wp:positionH relativeFrom="margin">
              <wp:posOffset>1076325</wp:posOffset>
            </wp:positionH>
            <wp:positionV relativeFrom="paragraph">
              <wp:posOffset>7620</wp:posOffset>
            </wp:positionV>
            <wp:extent cx="4371975" cy="3019425"/>
            <wp:effectExtent l="0" t="0" r="9525" b="9525"/>
            <wp:wrapTight wrapText="bothSides">
              <wp:wrapPolygon edited="0">
                <wp:start x="0" y="0"/>
                <wp:lineTo x="0" y="21532"/>
                <wp:lineTo x="21553" y="21532"/>
                <wp:lineTo x="21553" y="0"/>
                <wp:lineTo x="0" y="0"/>
              </wp:wrapPolygon>
            </wp:wrapTight>
            <wp:docPr id="27211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1149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03E98" w:rsidRPr="00D03E98">
        <w:rPr>
          <w:b/>
        </w:rPr>
        <w:t xml:space="preserve"> </w:t>
      </w:r>
    </w:p>
    <w:p w14:paraId="124A64D9" w14:textId="1E2B2AE7" w:rsidR="00B144ED" w:rsidRDefault="00B144ED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6E70F4B" w14:textId="3ED97423" w:rsidR="00B144ED" w:rsidRDefault="00CD2465" w:rsidP="00412911">
      <w:pPr>
        <w:tabs>
          <w:tab w:val="left" w:pos="10260"/>
        </w:tabs>
        <w:ind w:firstLine="450"/>
        <w:jc w:val="center"/>
        <w:rPr>
          <w:b/>
        </w:rPr>
      </w:pPr>
      <w:r>
        <w:rPr>
          <w:b/>
        </w:rPr>
        <w:tab/>
      </w:r>
    </w:p>
    <w:p w14:paraId="128B3099" w14:textId="0CE72C71" w:rsidR="00B144ED" w:rsidRDefault="00B144ED" w:rsidP="00B144ED">
      <w:pPr>
        <w:rPr>
          <w:b/>
        </w:rPr>
      </w:pPr>
    </w:p>
    <w:p w14:paraId="00D40BAB" w14:textId="34F10B32" w:rsidR="00B144ED" w:rsidRDefault="00B144ED" w:rsidP="00B144ED">
      <w:pPr>
        <w:tabs>
          <w:tab w:val="left" w:pos="10260"/>
        </w:tabs>
        <w:ind w:firstLine="450"/>
        <w:jc w:val="center"/>
        <w:rPr>
          <w:b/>
        </w:rPr>
      </w:pPr>
    </w:p>
    <w:p w14:paraId="61D0476E" w14:textId="77777777" w:rsidR="00B144ED" w:rsidRDefault="00B144ED" w:rsidP="00B144ED">
      <w:pPr>
        <w:tabs>
          <w:tab w:val="left" w:pos="10260"/>
        </w:tabs>
        <w:ind w:firstLine="450"/>
        <w:jc w:val="center"/>
        <w:rPr>
          <w:b/>
        </w:rPr>
      </w:pPr>
    </w:p>
    <w:p w14:paraId="57E577E4" w14:textId="27449CDB" w:rsidR="00B144ED" w:rsidRDefault="00B144ED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292966AE" w14:textId="31B7E188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2C79B8EB" w14:textId="77777777" w:rsidR="00CD2465" w:rsidRDefault="00CD2465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09A64F9" w14:textId="77777777" w:rsidR="00CD2465" w:rsidRDefault="00CD2465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0986E140" w14:textId="77777777" w:rsidR="00CD2465" w:rsidRDefault="00CD2465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B620EAB" w14:textId="77777777" w:rsidR="00DD1C28" w:rsidRDefault="00DD1C28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0B17D8BA" w14:textId="77777777" w:rsidR="00DD1C28" w:rsidRDefault="00DD1C28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7D9F100" w14:textId="77777777" w:rsidR="00DD1C28" w:rsidRDefault="00DD1C28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2CD5F5D8" w14:textId="77777777" w:rsidR="00DD1C28" w:rsidRDefault="00DD1C28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229B0111" w14:textId="77777777" w:rsidR="00DD1C28" w:rsidRDefault="00DD1C28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2FD99564" w14:textId="77777777" w:rsidR="00CD2465" w:rsidRDefault="00CD2465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1BD4CFA" w14:textId="77777777" w:rsidR="00CD2465" w:rsidRDefault="00CD2465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454D9A2" w14:textId="3B9133DF" w:rsidR="00565CF2" w:rsidRPr="00565CF2" w:rsidRDefault="00565CF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sectPr w:rsidR="00565CF2" w:rsidRPr="00565CF2" w:rsidSect="00986462">
      <w:headerReference w:type="default" r:id="rId21"/>
      <w:footerReference w:type="default" r:id="rId22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2C4DC94" w14:textId="77777777" w:rsidR="00814B2E" w:rsidRDefault="00814B2E">
      <w:r>
        <w:separator/>
      </w:r>
    </w:p>
  </w:endnote>
  <w:endnote w:type="continuationSeparator" w:id="0">
    <w:p w14:paraId="008E16DD" w14:textId="77777777" w:rsidR="00814B2E" w:rsidRDefault="00814B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.">
    <w:altName w:val="Cambria"/>
    <w:panose1 w:val="00000000000000000000"/>
    <w:charset w:val="00"/>
    <w:family w:val="roman"/>
    <w:notTrueType/>
    <w:pitch w:val="default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DAF139D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B9ECC10" wp14:editId="06073AE9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98FB00F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proofErr w:type="spellStart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Dental </w:t>
                          </w:r>
                        </w:p>
                        <w:p w14:paraId="286210A2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B9ECC10" id="_x0000_t202" coordsize="21600,21600" o:spt="202" path="m,l,21600r21600,l21600,xe">
              <v:stroke joinstyle="miter"/>
              <v:path gradientshapeok="t" o:connecttype="rect"/>
            </v:shapetype>
            <v:shape id="_x0000_s1040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498FB00F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proofErr w:type="spellStart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Porur</w:t>
                    </w:r>
                    <w:proofErr w:type="spellEnd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 Dental </w:t>
                    </w:r>
                  </w:p>
                  <w:p w14:paraId="286210A2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E6BBFDB" wp14:editId="66AC0BC6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D40344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proofErr w:type="gram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</w:t>
                          </w:r>
                          <w:proofErr w:type="gram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Karambakkam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Chennai: 600116</w:t>
                          </w:r>
                        </w:p>
                        <w:p w14:paraId="1A8DEDEB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E6BBFDB" id="_x0000_s1041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02D40344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proofErr w:type="gramStart"/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</w:t>
                    </w:r>
                    <w:proofErr w:type="gram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Karambakkam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Porur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Chennai: 600116</w:t>
                    </w:r>
                  </w:p>
                  <w:p w14:paraId="1A8DEDEB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14C9540" wp14:editId="2206AECA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5C5C7D0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B85D01">
      <w:rPr>
        <w:rFonts w:ascii="Arial" w:hAnsi="Arial" w:cs="Arial"/>
        <w:noProof/>
      </w:rPr>
      <w:t>7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30904B19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2A9DC87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460587C" w14:textId="77777777" w:rsidR="00814B2E" w:rsidRDefault="00814B2E">
      <w:r>
        <w:separator/>
      </w:r>
    </w:p>
  </w:footnote>
  <w:footnote w:type="continuationSeparator" w:id="0">
    <w:p w14:paraId="4B902159" w14:textId="77777777" w:rsidR="00814B2E" w:rsidRDefault="00814B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1B154C7" w14:textId="77777777" w:rsidR="006D3FEC" w:rsidRDefault="006D3FEC">
    <w:pPr>
      <w:pStyle w:val="Header"/>
    </w:pPr>
    <w:r>
      <w:rPr>
        <w:noProof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5C0E4971" wp14:editId="2B24535C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28DEBD9E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33660486">
    <w:abstractNumId w:val="0"/>
  </w:num>
  <w:num w:numId="2" w16cid:durableId="151796351">
    <w:abstractNumId w:val="4"/>
  </w:num>
  <w:num w:numId="3" w16cid:durableId="2043942266">
    <w:abstractNumId w:val="6"/>
  </w:num>
  <w:num w:numId="4" w16cid:durableId="1539270245">
    <w:abstractNumId w:val="3"/>
  </w:num>
  <w:num w:numId="5" w16cid:durableId="2091924107">
    <w:abstractNumId w:val="5"/>
  </w:num>
  <w:num w:numId="6" w16cid:durableId="50543022">
    <w:abstractNumId w:val="1"/>
  </w:num>
  <w:num w:numId="7" w16cid:durableId="1092773351">
    <w:abstractNumId w:val="2"/>
  </w:num>
  <w:num w:numId="8" w16cid:durableId="111714433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E96"/>
    <w:rsid w:val="000015D9"/>
    <w:rsid w:val="000018EF"/>
    <w:rsid w:val="000058F1"/>
    <w:rsid w:val="00025F25"/>
    <w:rsid w:val="0003062B"/>
    <w:rsid w:val="0003357F"/>
    <w:rsid w:val="00034C97"/>
    <w:rsid w:val="000350B8"/>
    <w:rsid w:val="0005275C"/>
    <w:rsid w:val="000571FA"/>
    <w:rsid w:val="000700BE"/>
    <w:rsid w:val="00084093"/>
    <w:rsid w:val="00086D56"/>
    <w:rsid w:val="00092409"/>
    <w:rsid w:val="000963EE"/>
    <w:rsid w:val="00096BDA"/>
    <w:rsid w:val="00097CA5"/>
    <w:rsid w:val="000A0B9C"/>
    <w:rsid w:val="000B650D"/>
    <w:rsid w:val="000C6CA1"/>
    <w:rsid w:val="000C7B39"/>
    <w:rsid w:val="000D3AD7"/>
    <w:rsid w:val="000E37C2"/>
    <w:rsid w:val="0010514A"/>
    <w:rsid w:val="00112B87"/>
    <w:rsid w:val="001135E0"/>
    <w:rsid w:val="00113A6F"/>
    <w:rsid w:val="00116A19"/>
    <w:rsid w:val="0013289A"/>
    <w:rsid w:val="001333A7"/>
    <w:rsid w:val="001351ED"/>
    <w:rsid w:val="00170756"/>
    <w:rsid w:val="00171530"/>
    <w:rsid w:val="0017322B"/>
    <w:rsid w:val="0018338F"/>
    <w:rsid w:val="00183A64"/>
    <w:rsid w:val="001851AA"/>
    <w:rsid w:val="001955E9"/>
    <w:rsid w:val="001A17BC"/>
    <w:rsid w:val="001A4E8D"/>
    <w:rsid w:val="001C2B99"/>
    <w:rsid w:val="001C3E2F"/>
    <w:rsid w:val="001D4728"/>
    <w:rsid w:val="001E0398"/>
    <w:rsid w:val="001E2F23"/>
    <w:rsid w:val="001F230C"/>
    <w:rsid w:val="001F7F01"/>
    <w:rsid w:val="00205903"/>
    <w:rsid w:val="002208D0"/>
    <w:rsid w:val="00220A22"/>
    <w:rsid w:val="002238EA"/>
    <w:rsid w:val="00251B35"/>
    <w:rsid w:val="00251FCD"/>
    <w:rsid w:val="00253233"/>
    <w:rsid w:val="00255968"/>
    <w:rsid w:val="002577DF"/>
    <w:rsid w:val="00261796"/>
    <w:rsid w:val="00277ADB"/>
    <w:rsid w:val="00280F05"/>
    <w:rsid w:val="002824AE"/>
    <w:rsid w:val="00284CD0"/>
    <w:rsid w:val="00290938"/>
    <w:rsid w:val="00290F16"/>
    <w:rsid w:val="002A654D"/>
    <w:rsid w:val="002B4007"/>
    <w:rsid w:val="002C5F51"/>
    <w:rsid w:val="002C6D82"/>
    <w:rsid w:val="002C7FAA"/>
    <w:rsid w:val="002D2E2F"/>
    <w:rsid w:val="002F2801"/>
    <w:rsid w:val="002F2B2A"/>
    <w:rsid w:val="00301AD3"/>
    <w:rsid w:val="00321111"/>
    <w:rsid w:val="003437B8"/>
    <w:rsid w:val="00354D94"/>
    <w:rsid w:val="003557D8"/>
    <w:rsid w:val="00365F8E"/>
    <w:rsid w:val="0038057F"/>
    <w:rsid w:val="00386F89"/>
    <w:rsid w:val="00395555"/>
    <w:rsid w:val="003A27D6"/>
    <w:rsid w:val="003A7190"/>
    <w:rsid w:val="003A78C1"/>
    <w:rsid w:val="003A7A03"/>
    <w:rsid w:val="003B06ED"/>
    <w:rsid w:val="003B6E4D"/>
    <w:rsid w:val="003E46D9"/>
    <w:rsid w:val="003F1AEC"/>
    <w:rsid w:val="003F320B"/>
    <w:rsid w:val="003F4191"/>
    <w:rsid w:val="004060E8"/>
    <w:rsid w:val="0041151D"/>
    <w:rsid w:val="00412911"/>
    <w:rsid w:val="00416318"/>
    <w:rsid w:val="00417ED0"/>
    <w:rsid w:val="00426106"/>
    <w:rsid w:val="004336DB"/>
    <w:rsid w:val="004413B9"/>
    <w:rsid w:val="004478A2"/>
    <w:rsid w:val="00452BB1"/>
    <w:rsid w:val="004556E3"/>
    <w:rsid w:val="004569BD"/>
    <w:rsid w:val="00456B8A"/>
    <w:rsid w:val="00457215"/>
    <w:rsid w:val="00470906"/>
    <w:rsid w:val="004730D8"/>
    <w:rsid w:val="00477C96"/>
    <w:rsid w:val="004863CA"/>
    <w:rsid w:val="00486629"/>
    <w:rsid w:val="00490C12"/>
    <w:rsid w:val="00494C7C"/>
    <w:rsid w:val="00494DD2"/>
    <w:rsid w:val="00497001"/>
    <w:rsid w:val="00497BED"/>
    <w:rsid w:val="004A61C2"/>
    <w:rsid w:val="004A73BF"/>
    <w:rsid w:val="004B1441"/>
    <w:rsid w:val="004B32C5"/>
    <w:rsid w:val="004B5F1D"/>
    <w:rsid w:val="004C7B4F"/>
    <w:rsid w:val="004D6C9C"/>
    <w:rsid w:val="004D6D17"/>
    <w:rsid w:val="004E18FD"/>
    <w:rsid w:val="004F35D5"/>
    <w:rsid w:val="004F6FD5"/>
    <w:rsid w:val="005245F8"/>
    <w:rsid w:val="00534132"/>
    <w:rsid w:val="005372FC"/>
    <w:rsid w:val="005521D8"/>
    <w:rsid w:val="0056063E"/>
    <w:rsid w:val="005659D2"/>
    <w:rsid w:val="00565CF2"/>
    <w:rsid w:val="00573E92"/>
    <w:rsid w:val="00576B79"/>
    <w:rsid w:val="00580A29"/>
    <w:rsid w:val="0058481E"/>
    <w:rsid w:val="00592170"/>
    <w:rsid w:val="005A5121"/>
    <w:rsid w:val="005A717D"/>
    <w:rsid w:val="005B397D"/>
    <w:rsid w:val="005B7F67"/>
    <w:rsid w:val="005D4644"/>
    <w:rsid w:val="005D5995"/>
    <w:rsid w:val="005E3BF5"/>
    <w:rsid w:val="005F5AE4"/>
    <w:rsid w:val="006001D2"/>
    <w:rsid w:val="00612F56"/>
    <w:rsid w:val="00613870"/>
    <w:rsid w:val="00613D04"/>
    <w:rsid w:val="00614598"/>
    <w:rsid w:val="00620AD1"/>
    <w:rsid w:val="006226CE"/>
    <w:rsid w:val="00622FDF"/>
    <w:rsid w:val="006526C7"/>
    <w:rsid w:val="00652C74"/>
    <w:rsid w:val="0065314E"/>
    <w:rsid w:val="00655E8A"/>
    <w:rsid w:val="00657F4D"/>
    <w:rsid w:val="00662D96"/>
    <w:rsid w:val="00664743"/>
    <w:rsid w:val="0066658E"/>
    <w:rsid w:val="006769CC"/>
    <w:rsid w:val="006877B6"/>
    <w:rsid w:val="00687CC2"/>
    <w:rsid w:val="00696933"/>
    <w:rsid w:val="006A022B"/>
    <w:rsid w:val="006A3F19"/>
    <w:rsid w:val="006B053E"/>
    <w:rsid w:val="006B36CE"/>
    <w:rsid w:val="006B5785"/>
    <w:rsid w:val="006C1C1A"/>
    <w:rsid w:val="006C7324"/>
    <w:rsid w:val="006D1AD3"/>
    <w:rsid w:val="006D3317"/>
    <w:rsid w:val="006D3FEC"/>
    <w:rsid w:val="006D7D65"/>
    <w:rsid w:val="00712412"/>
    <w:rsid w:val="0071280D"/>
    <w:rsid w:val="00716637"/>
    <w:rsid w:val="0071799F"/>
    <w:rsid w:val="00734494"/>
    <w:rsid w:val="00734513"/>
    <w:rsid w:val="00735043"/>
    <w:rsid w:val="007362D6"/>
    <w:rsid w:val="00751400"/>
    <w:rsid w:val="007665F6"/>
    <w:rsid w:val="00767CAF"/>
    <w:rsid w:val="00771302"/>
    <w:rsid w:val="00784C37"/>
    <w:rsid w:val="00785EF6"/>
    <w:rsid w:val="00786A26"/>
    <w:rsid w:val="00786C53"/>
    <w:rsid w:val="00790A92"/>
    <w:rsid w:val="007A1ED6"/>
    <w:rsid w:val="007A4F1D"/>
    <w:rsid w:val="007B53B8"/>
    <w:rsid w:val="007B7D0C"/>
    <w:rsid w:val="007C3ECD"/>
    <w:rsid w:val="007C61A8"/>
    <w:rsid w:val="007D466E"/>
    <w:rsid w:val="007D5AC1"/>
    <w:rsid w:val="007D69E5"/>
    <w:rsid w:val="007F7F9F"/>
    <w:rsid w:val="00814B2E"/>
    <w:rsid w:val="00815DCC"/>
    <w:rsid w:val="00823CC2"/>
    <w:rsid w:val="00827355"/>
    <w:rsid w:val="00832378"/>
    <w:rsid w:val="00850708"/>
    <w:rsid w:val="00861F16"/>
    <w:rsid w:val="00886722"/>
    <w:rsid w:val="0088740C"/>
    <w:rsid w:val="00892EC4"/>
    <w:rsid w:val="008946D5"/>
    <w:rsid w:val="008A29F7"/>
    <w:rsid w:val="008A560F"/>
    <w:rsid w:val="008B2D57"/>
    <w:rsid w:val="008B4CD7"/>
    <w:rsid w:val="008C3407"/>
    <w:rsid w:val="008D5AE9"/>
    <w:rsid w:val="008D7F55"/>
    <w:rsid w:val="008F3B12"/>
    <w:rsid w:val="009065E7"/>
    <w:rsid w:val="00911927"/>
    <w:rsid w:val="00916CC1"/>
    <w:rsid w:val="0093607E"/>
    <w:rsid w:val="00951419"/>
    <w:rsid w:val="00957114"/>
    <w:rsid w:val="00971CA2"/>
    <w:rsid w:val="0097289A"/>
    <w:rsid w:val="00983AE3"/>
    <w:rsid w:val="00986462"/>
    <w:rsid w:val="009A0EA9"/>
    <w:rsid w:val="009C2CEC"/>
    <w:rsid w:val="009D2477"/>
    <w:rsid w:val="009D3274"/>
    <w:rsid w:val="009F1CD1"/>
    <w:rsid w:val="009F2DC1"/>
    <w:rsid w:val="009F3FB9"/>
    <w:rsid w:val="00A057F1"/>
    <w:rsid w:val="00A06675"/>
    <w:rsid w:val="00A07599"/>
    <w:rsid w:val="00A119E5"/>
    <w:rsid w:val="00A123C9"/>
    <w:rsid w:val="00A31738"/>
    <w:rsid w:val="00A37E8F"/>
    <w:rsid w:val="00A4585A"/>
    <w:rsid w:val="00A61293"/>
    <w:rsid w:val="00A63AAE"/>
    <w:rsid w:val="00A700D4"/>
    <w:rsid w:val="00A73B07"/>
    <w:rsid w:val="00A80198"/>
    <w:rsid w:val="00A826FE"/>
    <w:rsid w:val="00A82F6F"/>
    <w:rsid w:val="00A87BD2"/>
    <w:rsid w:val="00A87CEC"/>
    <w:rsid w:val="00A91DC5"/>
    <w:rsid w:val="00A92C90"/>
    <w:rsid w:val="00A93039"/>
    <w:rsid w:val="00AA0E6A"/>
    <w:rsid w:val="00AB1698"/>
    <w:rsid w:val="00AF3BBF"/>
    <w:rsid w:val="00B0749D"/>
    <w:rsid w:val="00B10852"/>
    <w:rsid w:val="00B11C41"/>
    <w:rsid w:val="00B144ED"/>
    <w:rsid w:val="00B17236"/>
    <w:rsid w:val="00B20B3E"/>
    <w:rsid w:val="00B24CA3"/>
    <w:rsid w:val="00B267F5"/>
    <w:rsid w:val="00B3059B"/>
    <w:rsid w:val="00B30707"/>
    <w:rsid w:val="00B30918"/>
    <w:rsid w:val="00B36A9C"/>
    <w:rsid w:val="00B4127A"/>
    <w:rsid w:val="00B55359"/>
    <w:rsid w:val="00B62F80"/>
    <w:rsid w:val="00B70876"/>
    <w:rsid w:val="00B73862"/>
    <w:rsid w:val="00B759F7"/>
    <w:rsid w:val="00B7753E"/>
    <w:rsid w:val="00B859C8"/>
    <w:rsid w:val="00B85D01"/>
    <w:rsid w:val="00B875E9"/>
    <w:rsid w:val="00B911C0"/>
    <w:rsid w:val="00B923B3"/>
    <w:rsid w:val="00B9764F"/>
    <w:rsid w:val="00BA018F"/>
    <w:rsid w:val="00BB41F8"/>
    <w:rsid w:val="00BB55F9"/>
    <w:rsid w:val="00BB7100"/>
    <w:rsid w:val="00BC7B62"/>
    <w:rsid w:val="00BD1006"/>
    <w:rsid w:val="00BD15BF"/>
    <w:rsid w:val="00BD4570"/>
    <w:rsid w:val="00BD6627"/>
    <w:rsid w:val="00BE34C5"/>
    <w:rsid w:val="00BE5413"/>
    <w:rsid w:val="00C065D9"/>
    <w:rsid w:val="00C24C1A"/>
    <w:rsid w:val="00C25407"/>
    <w:rsid w:val="00C3734D"/>
    <w:rsid w:val="00C552D5"/>
    <w:rsid w:val="00C61928"/>
    <w:rsid w:val="00C625F6"/>
    <w:rsid w:val="00C72CAB"/>
    <w:rsid w:val="00C751CB"/>
    <w:rsid w:val="00C8020D"/>
    <w:rsid w:val="00C875D7"/>
    <w:rsid w:val="00C91E9E"/>
    <w:rsid w:val="00C96F66"/>
    <w:rsid w:val="00CA3595"/>
    <w:rsid w:val="00CA4085"/>
    <w:rsid w:val="00CA7B07"/>
    <w:rsid w:val="00CB0577"/>
    <w:rsid w:val="00CB5F47"/>
    <w:rsid w:val="00CC42AE"/>
    <w:rsid w:val="00CD15E6"/>
    <w:rsid w:val="00CD2465"/>
    <w:rsid w:val="00CD4CCC"/>
    <w:rsid w:val="00CF32F1"/>
    <w:rsid w:val="00CF6B3F"/>
    <w:rsid w:val="00D03E98"/>
    <w:rsid w:val="00D20BB0"/>
    <w:rsid w:val="00D278F8"/>
    <w:rsid w:val="00D3445C"/>
    <w:rsid w:val="00D348B0"/>
    <w:rsid w:val="00D401E1"/>
    <w:rsid w:val="00D51321"/>
    <w:rsid w:val="00D51A5C"/>
    <w:rsid w:val="00D72677"/>
    <w:rsid w:val="00D743D1"/>
    <w:rsid w:val="00D83470"/>
    <w:rsid w:val="00D8713D"/>
    <w:rsid w:val="00DA082D"/>
    <w:rsid w:val="00DB301F"/>
    <w:rsid w:val="00DB4667"/>
    <w:rsid w:val="00DC216E"/>
    <w:rsid w:val="00DC6230"/>
    <w:rsid w:val="00DD04C0"/>
    <w:rsid w:val="00DD1C28"/>
    <w:rsid w:val="00DD2B75"/>
    <w:rsid w:val="00DD6337"/>
    <w:rsid w:val="00DE1645"/>
    <w:rsid w:val="00DE6525"/>
    <w:rsid w:val="00E053FE"/>
    <w:rsid w:val="00E05802"/>
    <w:rsid w:val="00E06F59"/>
    <w:rsid w:val="00E1167D"/>
    <w:rsid w:val="00E15E9D"/>
    <w:rsid w:val="00E228D6"/>
    <w:rsid w:val="00E41C09"/>
    <w:rsid w:val="00E50A29"/>
    <w:rsid w:val="00E51DAF"/>
    <w:rsid w:val="00E55666"/>
    <w:rsid w:val="00E665AA"/>
    <w:rsid w:val="00E665B5"/>
    <w:rsid w:val="00E757B1"/>
    <w:rsid w:val="00E9456D"/>
    <w:rsid w:val="00EA64E4"/>
    <w:rsid w:val="00EB51BE"/>
    <w:rsid w:val="00EB593B"/>
    <w:rsid w:val="00EB5A5A"/>
    <w:rsid w:val="00EC07F8"/>
    <w:rsid w:val="00ED3AF2"/>
    <w:rsid w:val="00EE6C49"/>
    <w:rsid w:val="00EE6C69"/>
    <w:rsid w:val="00EE6C78"/>
    <w:rsid w:val="00F0441F"/>
    <w:rsid w:val="00F07A0E"/>
    <w:rsid w:val="00F1493C"/>
    <w:rsid w:val="00F33635"/>
    <w:rsid w:val="00F360ED"/>
    <w:rsid w:val="00F406CE"/>
    <w:rsid w:val="00F43965"/>
    <w:rsid w:val="00F47D6A"/>
    <w:rsid w:val="00F50799"/>
    <w:rsid w:val="00F56394"/>
    <w:rsid w:val="00F635DA"/>
    <w:rsid w:val="00F9296A"/>
    <w:rsid w:val="00F9458A"/>
    <w:rsid w:val="00FA42E4"/>
    <w:rsid w:val="00FB40E4"/>
    <w:rsid w:val="00FB435D"/>
    <w:rsid w:val="00FC6C37"/>
    <w:rsid w:val="00FD5515"/>
    <w:rsid w:val="00FD7487"/>
    <w:rsid w:val="00FE1FE3"/>
    <w:rsid w:val="00FE45F6"/>
    <w:rsid w:val="00FE506B"/>
    <w:rsid w:val="00FF3840"/>
    <w:rsid w:val="00FF4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449F55F"/>
  <w14:defaultImageDpi w14:val="330"/>
  <w15:docId w15:val="{3904A4F6-CE87-442D-A5B9-AE89F7B25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EC07F8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A2E862-2D39-4312-BBFC-95155A68E2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45</TotalTime>
  <Pages>7</Pages>
  <Words>170</Words>
  <Characters>971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5</cp:revision>
  <cp:lastPrinted>2023-06-25T11:15:00Z</cp:lastPrinted>
  <dcterms:created xsi:type="dcterms:W3CDTF">2024-06-22T14:42:00Z</dcterms:created>
  <dcterms:modified xsi:type="dcterms:W3CDTF">2024-06-22T15:25:00Z</dcterms:modified>
</cp:coreProperties>
</file>