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04CC0A75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>Mr</w:t>
            </w:r>
            <w:r w:rsidR="004C7B4F">
              <w:rPr>
                <w:sz w:val="28"/>
              </w:rPr>
              <w:t xml:space="preserve">s. </w:t>
            </w:r>
            <w:r w:rsidR="007622A2">
              <w:rPr>
                <w:sz w:val="28"/>
              </w:rPr>
              <w:t>Srimathi</w:t>
            </w:r>
          </w:p>
        </w:tc>
        <w:tc>
          <w:tcPr>
            <w:tcW w:w="2901" w:type="pct"/>
          </w:tcPr>
          <w:p w14:paraId="1A6A9673" w14:textId="1DB9F345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622A2">
              <w:rPr>
                <w:sz w:val="28"/>
              </w:rPr>
              <w:t>20.06.2025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75E89170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622A2">
              <w:rPr>
                <w:sz w:val="28"/>
              </w:rPr>
              <w:t>45</w:t>
            </w:r>
            <w:r w:rsidR="00C625F6">
              <w:rPr>
                <w:sz w:val="28"/>
              </w:rPr>
              <w:t xml:space="preserve"> years/ </w:t>
            </w:r>
            <w:r w:rsidR="007622A2">
              <w:rPr>
                <w:sz w:val="28"/>
              </w:rPr>
              <w:t>Fem</w:t>
            </w:r>
            <w:r w:rsidR="00C625F6">
              <w:rPr>
                <w:sz w:val="28"/>
              </w:rPr>
              <w:t>ale</w:t>
            </w:r>
          </w:p>
        </w:tc>
        <w:tc>
          <w:tcPr>
            <w:tcW w:w="2901" w:type="pct"/>
          </w:tcPr>
          <w:p w14:paraId="5F5A10AB" w14:textId="5423BF3E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622A2">
              <w:rPr>
                <w:sz w:val="28"/>
              </w:rPr>
              <w:t xml:space="preserve">Sectional </w:t>
            </w:r>
            <w:r w:rsidR="00255968">
              <w:rPr>
                <w:sz w:val="28"/>
              </w:rPr>
              <w:t>Mandible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08E6CFCF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r w:rsidR="004C7B4F">
              <w:rPr>
                <w:sz w:val="28"/>
              </w:rPr>
              <w:t>Selva Ganesh</w:t>
            </w:r>
          </w:p>
        </w:tc>
        <w:tc>
          <w:tcPr>
            <w:tcW w:w="2901" w:type="pct"/>
          </w:tcPr>
          <w:p w14:paraId="28AC49BD" w14:textId="08589B7E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80F05">
              <w:rPr>
                <w:noProof/>
                <w:sz w:val="28"/>
              </w:rPr>
              <w:t xml:space="preserve">Periapical pathology 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5572EF28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</w:t>
                            </w:r>
                            <w:r w:rsidR="007622A2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255968">
                              <w:rPr>
                                <w:sz w:val="28"/>
                              </w:rPr>
                              <w:t xml:space="preserve">Mandible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5572EF28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</w:t>
                      </w:r>
                      <w:r w:rsidR="007622A2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255968">
                        <w:rPr>
                          <w:sz w:val="28"/>
                        </w:rPr>
                        <w:t xml:space="preserve">Mandible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3347B44C" w14:textId="14D9C1EC" w:rsidR="00301AD3" w:rsidRDefault="000018EF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</w:t>
      </w:r>
      <w:r w:rsidR="00817017">
        <w:rPr>
          <w:sz w:val="28"/>
        </w:rPr>
        <w:t>36</w:t>
      </w:r>
      <w:r w:rsidR="001A4E8D">
        <w:rPr>
          <w:sz w:val="28"/>
        </w:rPr>
        <w:t xml:space="preserve"> </w:t>
      </w:r>
      <w:proofErr w:type="gramStart"/>
      <w:r w:rsidR="00A119E5">
        <w:rPr>
          <w:sz w:val="28"/>
        </w:rPr>
        <w:t>presence</w:t>
      </w:r>
      <w:proofErr w:type="gramEnd"/>
      <w:r w:rsidR="00A119E5">
        <w:rPr>
          <w:sz w:val="28"/>
        </w:rPr>
        <w:t xml:space="preserve"> of hyperdense restorative material involving the pulp canal upto the apical aspect of the</w:t>
      </w:r>
      <w:r w:rsidR="00817017">
        <w:rPr>
          <w:sz w:val="28"/>
        </w:rPr>
        <w:t xml:space="preserve"> mesial</w:t>
      </w:r>
      <w:r w:rsidR="00A119E5">
        <w:rPr>
          <w:sz w:val="28"/>
        </w:rPr>
        <w:t xml:space="preserve"> root</w:t>
      </w:r>
      <w:r w:rsidR="00A47A0E">
        <w:rPr>
          <w:sz w:val="28"/>
        </w:rPr>
        <w:t xml:space="preserve"> </w:t>
      </w:r>
      <w:r w:rsidR="00F01B54">
        <w:rPr>
          <w:sz w:val="28"/>
        </w:rPr>
        <w:t xml:space="preserve">canals </w:t>
      </w:r>
      <w:r w:rsidR="00A47A0E">
        <w:rPr>
          <w:sz w:val="28"/>
        </w:rPr>
        <w:t>(</w:t>
      </w:r>
      <w:r w:rsidR="00A47A0E">
        <w:rPr>
          <w:sz w:val="28"/>
        </w:rPr>
        <w:t>buccal and lingual</w:t>
      </w:r>
      <w:r w:rsidR="00A47A0E">
        <w:rPr>
          <w:sz w:val="28"/>
        </w:rPr>
        <w:t>)</w:t>
      </w:r>
      <w:r w:rsidR="00817017">
        <w:rPr>
          <w:sz w:val="28"/>
        </w:rPr>
        <w:t xml:space="preserve"> and upto the middle third of the </w:t>
      </w:r>
      <w:r w:rsidR="00F01B54">
        <w:rPr>
          <w:sz w:val="28"/>
        </w:rPr>
        <w:t xml:space="preserve">distal </w:t>
      </w:r>
      <w:r w:rsidR="00817017">
        <w:rPr>
          <w:sz w:val="28"/>
        </w:rPr>
        <w:t xml:space="preserve">root </w:t>
      </w:r>
      <w:r w:rsidR="00F01B54">
        <w:rPr>
          <w:sz w:val="28"/>
        </w:rPr>
        <w:t xml:space="preserve">canal </w:t>
      </w:r>
      <w:r w:rsidR="00817017">
        <w:rPr>
          <w:sz w:val="28"/>
        </w:rPr>
        <w:t>(buccal and lingual)</w:t>
      </w:r>
      <w:r w:rsidR="00A119E5">
        <w:rPr>
          <w:sz w:val="28"/>
        </w:rPr>
        <w:t xml:space="preserve"> is </w:t>
      </w:r>
      <w:r w:rsidR="00EB5A5A">
        <w:rPr>
          <w:sz w:val="28"/>
        </w:rPr>
        <w:t>evident.</w:t>
      </w:r>
    </w:p>
    <w:p w14:paraId="36E2B0ED" w14:textId="567C5924" w:rsidR="00C15460" w:rsidRDefault="00C15460" w:rsidP="00C15460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the 3</w:t>
      </w:r>
      <w:r>
        <w:rPr>
          <w:sz w:val="28"/>
        </w:rPr>
        <w:t>7</w:t>
      </w:r>
      <w:r>
        <w:rPr>
          <w:sz w:val="28"/>
        </w:rPr>
        <w:t xml:space="preserve">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hyperdense restorative material involving the </w:t>
      </w:r>
      <w:r>
        <w:rPr>
          <w:sz w:val="28"/>
        </w:rPr>
        <w:t>mesio-coronal portion</w:t>
      </w:r>
      <w:r>
        <w:rPr>
          <w:sz w:val="28"/>
        </w:rPr>
        <w:t xml:space="preserve"> is evident.</w:t>
      </w:r>
      <w:r w:rsidR="00092D42">
        <w:rPr>
          <w:sz w:val="28"/>
        </w:rPr>
        <w:t xml:space="preserve"> Additionally, there is hypodense line differentiating the restorative material and the crown, and the tooth below the restorative material is present with mild hypodensity.</w:t>
      </w:r>
    </w:p>
    <w:p w14:paraId="7B6DFE21" w14:textId="77CAF644" w:rsidR="00290F16" w:rsidRDefault="00C15460" w:rsidP="003A7190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alveolar bone of the mandibular ridge is present with normal trabecular pattern.</w:t>
      </w:r>
    </w:p>
    <w:p w14:paraId="6A1F077A" w14:textId="6CA9FBEB" w:rsidR="00576B79" w:rsidRDefault="00576B79" w:rsidP="002577DF">
      <w:pPr>
        <w:spacing w:line="480" w:lineRule="auto"/>
      </w:pPr>
    </w:p>
    <w:p w14:paraId="5AF6BED1" w14:textId="77777777" w:rsidR="00576B79" w:rsidRDefault="00576B79"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5D66F548" w:rsidR="009C2CEC" w:rsidRPr="00A06675" w:rsidRDefault="001333A7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Root Canal treated </w:t>
      </w:r>
      <w:r w:rsidR="00532129">
        <w:rPr>
          <w:sz w:val="28"/>
          <w:szCs w:val="28"/>
        </w:rPr>
        <w:t>tooth (partially)</w:t>
      </w:r>
      <w:r>
        <w:rPr>
          <w:sz w:val="28"/>
          <w:szCs w:val="28"/>
        </w:rPr>
        <w:t xml:space="preserve"> with crown in relation to </w:t>
      </w:r>
      <w:r w:rsidR="00C15460">
        <w:rPr>
          <w:sz w:val="28"/>
          <w:szCs w:val="28"/>
        </w:rPr>
        <w:t>36</w:t>
      </w:r>
      <w:r w:rsidR="009C2CEC">
        <w:rPr>
          <w:sz w:val="28"/>
          <w:szCs w:val="28"/>
        </w:rPr>
        <w:t>.</w:t>
      </w:r>
    </w:p>
    <w:p w14:paraId="7537A3CC" w14:textId="0DEFF6A9" w:rsidR="00A06675" w:rsidRPr="00171530" w:rsidRDefault="00C15460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Restored</w:t>
      </w:r>
      <w:r w:rsidR="00A06675">
        <w:rPr>
          <w:sz w:val="28"/>
          <w:szCs w:val="28"/>
        </w:rPr>
        <w:t>: 3</w:t>
      </w:r>
      <w:r>
        <w:rPr>
          <w:sz w:val="28"/>
          <w:szCs w:val="28"/>
        </w:rPr>
        <w:t>7</w:t>
      </w:r>
      <w:r w:rsidR="00092D42">
        <w:rPr>
          <w:sz w:val="28"/>
          <w:szCs w:val="28"/>
        </w:rPr>
        <w:t xml:space="preserve"> with secondary caries.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8CCEC4C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7F50BB41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0CB4771B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6449C5F2" w14:textId="77777777" w:rsidR="00171530" w:rsidRDefault="00171530">
      <w:pPr>
        <w:rPr>
          <w:b/>
        </w:rPr>
      </w:pPr>
    </w:p>
    <w:p w14:paraId="7BCCC1D5" w14:textId="4B131691" w:rsidR="003300CB" w:rsidRDefault="008168E9" w:rsidP="00476F7E">
      <w:pPr>
        <w:jc w:val="center"/>
        <w:rPr>
          <w:b/>
        </w:rPr>
      </w:pPr>
      <w:r w:rsidRPr="00476F7E">
        <w:rPr>
          <w:b/>
        </w:rPr>
        <w:drawing>
          <wp:anchor distT="0" distB="0" distL="114300" distR="114300" simplePos="0" relativeHeight="251777536" behindDoc="1" locked="0" layoutInCell="1" allowOverlap="1" wp14:anchorId="52C7FF53" wp14:editId="681BA4F8">
            <wp:simplePos x="0" y="0"/>
            <wp:positionH relativeFrom="column">
              <wp:posOffset>1320165</wp:posOffset>
            </wp:positionH>
            <wp:positionV relativeFrom="paragraph">
              <wp:posOffset>220980</wp:posOffset>
            </wp:positionV>
            <wp:extent cx="3820058" cy="2991267"/>
            <wp:effectExtent l="0" t="0" r="9525" b="0"/>
            <wp:wrapTight wrapText="bothSides">
              <wp:wrapPolygon edited="0">
                <wp:start x="0" y="0"/>
                <wp:lineTo x="0" y="21462"/>
                <wp:lineTo x="21546" y="21462"/>
                <wp:lineTo x="21546" y="0"/>
                <wp:lineTo x="0" y="0"/>
              </wp:wrapPolygon>
            </wp:wrapTight>
            <wp:docPr id="10745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97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0CB" w:rsidRPr="006D5DD9">
        <w:rPr>
          <w:b/>
        </w:rPr>
        <w:drawing>
          <wp:anchor distT="0" distB="0" distL="114300" distR="114300" simplePos="0" relativeHeight="251774464" behindDoc="1" locked="0" layoutInCell="1" allowOverlap="1" wp14:anchorId="5FD89891" wp14:editId="5A8839DB">
            <wp:simplePos x="0" y="0"/>
            <wp:positionH relativeFrom="column">
              <wp:posOffset>1765300</wp:posOffset>
            </wp:positionH>
            <wp:positionV relativeFrom="paragraph">
              <wp:posOffset>3698240</wp:posOffset>
            </wp:positionV>
            <wp:extent cx="2876951" cy="2857899"/>
            <wp:effectExtent l="0" t="0" r="0" b="0"/>
            <wp:wrapTight wrapText="bothSides">
              <wp:wrapPolygon edited="0">
                <wp:start x="0" y="0"/>
                <wp:lineTo x="0" y="21456"/>
                <wp:lineTo x="21457" y="21456"/>
                <wp:lineTo x="21457" y="0"/>
                <wp:lineTo x="0" y="0"/>
              </wp:wrapPolygon>
            </wp:wrapTight>
            <wp:docPr id="6487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7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0CB">
        <w:rPr>
          <w:noProof/>
        </w:rPr>
        <mc:AlternateContent>
          <mc:Choice Requires="wps">
            <w:drawing>
              <wp:anchor distT="0" distB="0" distL="114300" distR="114300" simplePos="0" relativeHeight="251776512" behindDoc="1" locked="0" layoutInCell="1" allowOverlap="1" wp14:anchorId="00CE063C" wp14:editId="1FCDB8E5">
                <wp:simplePos x="0" y="0"/>
                <wp:positionH relativeFrom="column">
                  <wp:posOffset>1678940</wp:posOffset>
                </wp:positionH>
                <wp:positionV relativeFrom="paragraph">
                  <wp:posOffset>6809105</wp:posOffset>
                </wp:positionV>
                <wp:extent cx="28765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9184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5CC61" w14:textId="5185DC85" w:rsidR="006D5DD9" w:rsidRPr="006D5DD9" w:rsidRDefault="003300CB" w:rsidP="003300C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Sagittal view of </w:t>
                            </w:r>
                            <w:r w:rsidR="006D5DD9" w:rsidRPr="006D5DD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37 region mentioning the restoration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E063C" id="Text Box 1" o:spid="_x0000_s1035" type="#_x0000_t202" style="position:absolute;left:0;text-align:left;margin-left:132.2pt;margin-top:536.15pt;width:226.5pt;height:.05pt;z-index:-251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" stroked="f">
                <v:textbox style="mso-fit-shape-to-text:t" inset="0,0,0,0">
                  <w:txbxContent>
                    <w:p w14:paraId="1315CC61" w14:textId="5185DC85" w:rsidR="006D5DD9" w:rsidRPr="006D5DD9" w:rsidRDefault="003300CB" w:rsidP="003300CB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Sagittal view of </w:t>
                      </w:r>
                      <w:r w:rsidR="006D5DD9" w:rsidRPr="006D5DD9">
                        <w:rPr>
                          <w:b/>
                          <w:bCs/>
                          <w:sz w:val="28"/>
                          <w:szCs w:val="28"/>
                        </w:rPr>
                        <w:t>37 region mentioning the restoration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76F7E">
        <w:rPr>
          <w:b/>
        </w:rPr>
        <w:t xml:space="preserve">RECONSTRUCTED PANORAMIC VIEW </w:t>
      </w:r>
      <w:r w:rsidR="003A27D6">
        <w:rPr>
          <w:b/>
        </w:rPr>
        <w:br w:type="page"/>
      </w:r>
    </w:p>
    <w:p w14:paraId="7FE0DD11" w14:textId="77777777" w:rsidR="003300CB" w:rsidRDefault="003300CB" w:rsidP="00476F7E">
      <w:pPr>
        <w:jc w:val="center"/>
        <w:rPr>
          <w:b/>
        </w:rPr>
      </w:pPr>
    </w:p>
    <w:p w14:paraId="0C623A70" w14:textId="1F567BD5" w:rsidR="003300CB" w:rsidRDefault="003300CB" w:rsidP="00476F7E">
      <w:pPr>
        <w:jc w:val="center"/>
        <w:rPr>
          <w:b/>
        </w:rPr>
      </w:pPr>
    </w:p>
    <w:p w14:paraId="19FE3A92" w14:textId="538A13B6" w:rsidR="00F47D6A" w:rsidRDefault="00465A63" w:rsidP="00476F7E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1" locked="0" layoutInCell="1" allowOverlap="1" wp14:anchorId="7323184B" wp14:editId="3D7F9AE4">
                <wp:simplePos x="0" y="0"/>
                <wp:positionH relativeFrom="column">
                  <wp:posOffset>163830</wp:posOffset>
                </wp:positionH>
                <wp:positionV relativeFrom="paragraph">
                  <wp:posOffset>7280910</wp:posOffset>
                </wp:positionV>
                <wp:extent cx="6515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5811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71C3C4" w14:textId="5BD1377A" w:rsidR="00465A63" w:rsidRPr="003300CB" w:rsidRDefault="00465A63" w:rsidP="00465A6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300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Pr="003300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300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region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3184B" id="_x0000_s1036" type="#_x0000_t202" style="position:absolute;left:0;text-align:left;margin-left:12.9pt;margin-top:573.3pt;width:513pt;height:.05pt;z-index:-2515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" stroked="f">
                <v:textbox style="mso-fit-shape-to-text:t" inset="0,0,0,0">
                  <w:txbxContent>
                    <w:p w14:paraId="0171C3C4" w14:textId="5BD1377A" w:rsidR="00465A63" w:rsidRPr="003300CB" w:rsidRDefault="00465A63" w:rsidP="00465A63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300CB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Pr="003300C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300CB">
                        <w:rPr>
                          <w:b/>
                          <w:bCs/>
                          <w:sz w:val="28"/>
                          <w:szCs w:val="28"/>
                        </w:rPr>
                        <w:t>region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 w:rsidRPr="00465A63">
        <w:rPr>
          <w:b/>
        </w:rPr>
        <w:drawing>
          <wp:anchor distT="0" distB="0" distL="114300" distR="114300" simplePos="0" relativeHeight="251782656" behindDoc="1" locked="0" layoutInCell="1" allowOverlap="1" wp14:anchorId="11849CD6" wp14:editId="52541F53">
            <wp:simplePos x="0" y="0"/>
            <wp:positionH relativeFrom="column">
              <wp:posOffset>712470</wp:posOffset>
            </wp:positionH>
            <wp:positionV relativeFrom="paragraph">
              <wp:posOffset>4431030</wp:posOffset>
            </wp:positionV>
            <wp:extent cx="5301615" cy="2773680"/>
            <wp:effectExtent l="0" t="0" r="0" b="7620"/>
            <wp:wrapTight wrapText="bothSides">
              <wp:wrapPolygon edited="0">
                <wp:start x="0" y="0"/>
                <wp:lineTo x="0" y="21511"/>
                <wp:lineTo x="21499" y="21511"/>
                <wp:lineTo x="21499" y="0"/>
                <wp:lineTo x="0" y="0"/>
              </wp:wrapPolygon>
            </wp:wrapTight>
            <wp:docPr id="11568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9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8E9" w:rsidRPr="003300CB">
        <w:rPr>
          <w:b/>
        </w:rPr>
        <w:drawing>
          <wp:anchor distT="0" distB="0" distL="114300" distR="114300" simplePos="0" relativeHeight="251779584" behindDoc="1" locked="0" layoutInCell="1" allowOverlap="1" wp14:anchorId="4393C0F8" wp14:editId="3373FABF">
            <wp:simplePos x="0" y="0"/>
            <wp:positionH relativeFrom="column">
              <wp:posOffset>712470</wp:posOffset>
            </wp:positionH>
            <wp:positionV relativeFrom="paragraph">
              <wp:posOffset>1045845</wp:posOffset>
            </wp:positionV>
            <wp:extent cx="5290185" cy="2849880"/>
            <wp:effectExtent l="0" t="0" r="5715" b="7620"/>
            <wp:wrapTight wrapText="bothSides">
              <wp:wrapPolygon edited="0">
                <wp:start x="0" y="0"/>
                <wp:lineTo x="0" y="21513"/>
                <wp:lineTo x="21546" y="21513"/>
                <wp:lineTo x="21546" y="0"/>
                <wp:lineTo x="0" y="0"/>
              </wp:wrapPolygon>
            </wp:wrapTight>
            <wp:docPr id="5095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9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0CB">
        <w:rPr>
          <w:noProof/>
        </w:rPr>
        <mc:AlternateContent>
          <mc:Choice Requires="wps">
            <w:drawing>
              <wp:anchor distT="0" distB="0" distL="114300" distR="114300" simplePos="0" relativeHeight="251781632" behindDoc="1" locked="0" layoutInCell="1" allowOverlap="1" wp14:anchorId="593DEAB5" wp14:editId="04ECA5D3">
                <wp:simplePos x="0" y="0"/>
                <wp:positionH relativeFrom="column">
                  <wp:posOffset>-63500</wp:posOffset>
                </wp:positionH>
                <wp:positionV relativeFrom="paragraph">
                  <wp:posOffset>3795395</wp:posOffset>
                </wp:positionV>
                <wp:extent cx="6515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043917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E9E47" w14:textId="0721A142" w:rsidR="003300CB" w:rsidRPr="003300CB" w:rsidRDefault="003300CB" w:rsidP="003300C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300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37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DEAB5" id="_x0000_s1037" type="#_x0000_t202" style="position:absolute;left:0;text-align:left;margin-left:-5pt;margin-top:298.85pt;width:513pt;height:.05pt;z-index:-2515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" stroked="f">
                <v:textbox style="mso-fit-shape-to-text:t" inset="0,0,0,0">
                  <w:txbxContent>
                    <w:p w14:paraId="707E9E47" w14:textId="0721A142" w:rsidR="003300CB" w:rsidRPr="003300CB" w:rsidRDefault="003300CB" w:rsidP="003300CB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300CB">
                        <w:rPr>
                          <w:b/>
                          <w:bCs/>
                          <w:sz w:val="28"/>
                          <w:szCs w:val="28"/>
                        </w:rPr>
                        <w:t>37 region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300C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283BC913">
                <wp:simplePos x="0" y="0"/>
                <wp:positionH relativeFrom="margin">
                  <wp:posOffset>1152525</wp:posOffset>
                </wp:positionH>
                <wp:positionV relativeFrom="paragraph">
                  <wp:posOffset>220980</wp:posOffset>
                </wp:positionV>
                <wp:extent cx="4448810" cy="714375"/>
                <wp:effectExtent l="0" t="0" r="27940" b="28575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714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8" type="#_x0000_t202" style="position:absolute;left:0;text-align:left;margin-left:90.75pt;margin-top:17.4pt;width:350.3pt;height:56.25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D6A">
        <w:rPr>
          <w:b/>
        </w:rPr>
        <w:br w:type="page"/>
      </w:r>
    </w:p>
    <w:p w14:paraId="7704BCEF" w14:textId="77777777" w:rsidR="006D5DD9" w:rsidRDefault="006D5DD9">
      <w:pPr>
        <w:rPr>
          <w:b/>
        </w:rPr>
      </w:pPr>
    </w:p>
    <w:p w14:paraId="4CF6F441" w14:textId="77777777" w:rsidR="006D5DD9" w:rsidRDefault="006D5DD9">
      <w:pPr>
        <w:rPr>
          <w:b/>
        </w:rPr>
      </w:pPr>
    </w:p>
    <w:p w14:paraId="1BE5BEDD" w14:textId="77777777" w:rsidR="006D5DD9" w:rsidRDefault="006D5DD9">
      <w:pPr>
        <w:rPr>
          <w:b/>
        </w:rPr>
      </w:pPr>
    </w:p>
    <w:p w14:paraId="2F65F579" w14:textId="138BB011" w:rsidR="00F47D6A" w:rsidRDefault="00F47D6A">
      <w:pPr>
        <w:rPr>
          <w:b/>
        </w:rPr>
      </w:pPr>
    </w:p>
    <w:p w14:paraId="223CD386" w14:textId="36AFB3B3" w:rsidR="00F47D6A" w:rsidRDefault="00F47D6A" w:rsidP="00BD15BF">
      <w:pPr>
        <w:jc w:val="center"/>
        <w:rPr>
          <w:b/>
        </w:rPr>
      </w:pPr>
    </w:p>
    <w:p w14:paraId="2BFC4F42" w14:textId="77378A68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2ABBC611">
                <wp:simplePos x="0" y="0"/>
                <wp:positionH relativeFrom="margin">
                  <wp:posOffset>1209675</wp:posOffset>
                </wp:positionH>
                <wp:positionV relativeFrom="paragraph">
                  <wp:posOffset>83185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9" type="#_x0000_t202" style="position:absolute;left:0;text-align:left;margin-left:95.25pt;margin-top:6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3EDE9BFC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25695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656665E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3D0BF6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2BE036D3" w:rsidR="00084093" w:rsidRDefault="00476F7E" w:rsidP="00412911">
      <w:pPr>
        <w:tabs>
          <w:tab w:val="left" w:pos="10260"/>
        </w:tabs>
        <w:ind w:firstLine="450"/>
        <w:jc w:val="center"/>
        <w:rPr>
          <w:b/>
        </w:rPr>
      </w:pPr>
      <w:r w:rsidRPr="00476F7E">
        <w:rPr>
          <w:b/>
        </w:rPr>
        <w:drawing>
          <wp:anchor distT="0" distB="0" distL="114300" distR="114300" simplePos="0" relativeHeight="251778560" behindDoc="1" locked="0" layoutInCell="1" allowOverlap="1" wp14:anchorId="53A3F66C" wp14:editId="4821CCA7">
            <wp:simplePos x="0" y="0"/>
            <wp:positionH relativeFrom="column">
              <wp:posOffset>1752600</wp:posOffset>
            </wp:positionH>
            <wp:positionV relativeFrom="paragraph">
              <wp:posOffset>0</wp:posOffset>
            </wp:positionV>
            <wp:extent cx="3286584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37" y="21443"/>
                <wp:lineTo x="21537" y="0"/>
                <wp:lineTo x="0" y="0"/>
              </wp:wrapPolygon>
            </wp:wrapTight>
            <wp:docPr id="11238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4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329FB" w14:textId="1CD8B554" w:rsidR="00EC07F8" w:rsidRDefault="00EC07F8" w:rsidP="00CC42AE">
      <w:pPr>
        <w:rPr>
          <w:b/>
        </w:rPr>
      </w:pPr>
      <w:bookmarkStart w:id="0" w:name="_Hlk135847360"/>
    </w:p>
    <w:p w14:paraId="1527B420" w14:textId="12328476" w:rsidR="00DD2B75" w:rsidRDefault="00DD2B75" w:rsidP="00CC42AE">
      <w:pPr>
        <w:rPr>
          <w:b/>
        </w:rPr>
      </w:pPr>
    </w:p>
    <w:p w14:paraId="45558014" w14:textId="286EBB8B" w:rsidR="00DD2B75" w:rsidRDefault="00DD2B75" w:rsidP="00CC42AE">
      <w:pPr>
        <w:rPr>
          <w:b/>
        </w:rPr>
      </w:pPr>
    </w:p>
    <w:p w14:paraId="48E756C5" w14:textId="2802F76A" w:rsidR="00DD2B75" w:rsidRDefault="00DD2B75" w:rsidP="00CC42AE">
      <w:pPr>
        <w:rPr>
          <w:b/>
        </w:rPr>
      </w:pPr>
    </w:p>
    <w:p w14:paraId="73430CE7" w14:textId="7DB55680" w:rsidR="00DD2B75" w:rsidRDefault="00DD2B75" w:rsidP="00CC42AE">
      <w:pPr>
        <w:rPr>
          <w:b/>
        </w:rPr>
      </w:pPr>
    </w:p>
    <w:p w14:paraId="7E2A61D6" w14:textId="09869B80" w:rsidR="00DD2B75" w:rsidRDefault="00DD2B75" w:rsidP="00CC42AE">
      <w:pPr>
        <w:rPr>
          <w:b/>
        </w:rPr>
      </w:pPr>
    </w:p>
    <w:p w14:paraId="61CE791C" w14:textId="1EAFEC7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89ED7C5" w:rsidR="00DD2B75" w:rsidRDefault="00DD2B75" w:rsidP="00CC42AE">
      <w:pPr>
        <w:rPr>
          <w:b/>
        </w:rPr>
      </w:pPr>
    </w:p>
    <w:p w14:paraId="6B346531" w14:textId="402150DD" w:rsidR="00DD2B75" w:rsidRDefault="00DD2B75" w:rsidP="00CC42AE">
      <w:pPr>
        <w:rPr>
          <w:b/>
        </w:rPr>
      </w:pPr>
    </w:p>
    <w:p w14:paraId="2BBF627D" w14:textId="4EF7AF80" w:rsidR="00DD2B75" w:rsidRDefault="00DD2B75" w:rsidP="00CC42AE">
      <w:pPr>
        <w:rPr>
          <w:b/>
        </w:rPr>
      </w:pPr>
    </w:p>
    <w:p w14:paraId="66E42C16" w14:textId="5512C30C" w:rsidR="00DD2B75" w:rsidRDefault="00DD2B75" w:rsidP="00CC42AE">
      <w:pPr>
        <w:rPr>
          <w:b/>
        </w:rPr>
      </w:pPr>
    </w:p>
    <w:p w14:paraId="5BED23AB" w14:textId="149D23CB" w:rsidR="00DD2B75" w:rsidRPr="00DD2B75" w:rsidRDefault="00DD2B75" w:rsidP="00CC42AE">
      <w:pPr>
        <w:rPr>
          <w:b/>
        </w:rPr>
      </w:pPr>
    </w:p>
    <w:p w14:paraId="414CD127" w14:textId="005FF27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09C0251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34743" w14:textId="77777777" w:rsidR="008D5491" w:rsidRDefault="008D5491">
      <w:r>
        <w:separator/>
      </w:r>
    </w:p>
  </w:endnote>
  <w:endnote w:type="continuationSeparator" w:id="0">
    <w:p w14:paraId="2E2B0614" w14:textId="77777777" w:rsidR="008D5491" w:rsidRDefault="008D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1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1B32" w14:textId="77777777" w:rsidR="008D5491" w:rsidRDefault="008D5491">
      <w:r>
        <w:separator/>
      </w:r>
    </w:p>
  </w:footnote>
  <w:footnote w:type="continuationSeparator" w:id="0">
    <w:p w14:paraId="3347DE78" w14:textId="77777777" w:rsidR="008D5491" w:rsidRDefault="008D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357F"/>
    <w:rsid w:val="00034C97"/>
    <w:rsid w:val="0005275C"/>
    <w:rsid w:val="000571FA"/>
    <w:rsid w:val="000700BE"/>
    <w:rsid w:val="00084093"/>
    <w:rsid w:val="00086D56"/>
    <w:rsid w:val="00092409"/>
    <w:rsid w:val="00092D42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A6F"/>
    <w:rsid w:val="00116A19"/>
    <w:rsid w:val="0013289A"/>
    <w:rsid w:val="001333A7"/>
    <w:rsid w:val="001351ED"/>
    <w:rsid w:val="00170756"/>
    <w:rsid w:val="00171530"/>
    <w:rsid w:val="0017322B"/>
    <w:rsid w:val="0018338F"/>
    <w:rsid w:val="00183A64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F05"/>
    <w:rsid w:val="002824AE"/>
    <w:rsid w:val="00284CD0"/>
    <w:rsid w:val="00290938"/>
    <w:rsid w:val="00290F16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300CB"/>
    <w:rsid w:val="003437B8"/>
    <w:rsid w:val="003557D8"/>
    <w:rsid w:val="00365F8E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65A63"/>
    <w:rsid w:val="00470906"/>
    <w:rsid w:val="004730D8"/>
    <w:rsid w:val="00476F7E"/>
    <w:rsid w:val="00477C96"/>
    <w:rsid w:val="004863CA"/>
    <w:rsid w:val="00486629"/>
    <w:rsid w:val="00490C12"/>
    <w:rsid w:val="00494C7C"/>
    <w:rsid w:val="00494DD2"/>
    <w:rsid w:val="00497BED"/>
    <w:rsid w:val="004A61C2"/>
    <w:rsid w:val="004A73BF"/>
    <w:rsid w:val="004B1441"/>
    <w:rsid w:val="004B32C5"/>
    <w:rsid w:val="004B5F1D"/>
    <w:rsid w:val="004C7B4F"/>
    <w:rsid w:val="004D6D17"/>
    <w:rsid w:val="004E18FD"/>
    <w:rsid w:val="004F35D5"/>
    <w:rsid w:val="004F6FD5"/>
    <w:rsid w:val="005245F8"/>
    <w:rsid w:val="00532129"/>
    <w:rsid w:val="00534132"/>
    <w:rsid w:val="005372FC"/>
    <w:rsid w:val="005521D8"/>
    <w:rsid w:val="0056063E"/>
    <w:rsid w:val="005659D2"/>
    <w:rsid w:val="00565CF2"/>
    <w:rsid w:val="00573E92"/>
    <w:rsid w:val="00576B79"/>
    <w:rsid w:val="00580A29"/>
    <w:rsid w:val="00592170"/>
    <w:rsid w:val="005A5121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7F4D"/>
    <w:rsid w:val="00662D96"/>
    <w:rsid w:val="00664743"/>
    <w:rsid w:val="0066658E"/>
    <w:rsid w:val="006769CC"/>
    <w:rsid w:val="006877B6"/>
    <w:rsid w:val="00696933"/>
    <w:rsid w:val="006A3F19"/>
    <w:rsid w:val="006B053E"/>
    <w:rsid w:val="006C7324"/>
    <w:rsid w:val="006D1AD3"/>
    <w:rsid w:val="006D3317"/>
    <w:rsid w:val="006D3FEC"/>
    <w:rsid w:val="006D5DD9"/>
    <w:rsid w:val="006D7D65"/>
    <w:rsid w:val="00712412"/>
    <w:rsid w:val="0071280D"/>
    <w:rsid w:val="00716637"/>
    <w:rsid w:val="0071799F"/>
    <w:rsid w:val="00734513"/>
    <w:rsid w:val="007362D6"/>
    <w:rsid w:val="00751400"/>
    <w:rsid w:val="007622A2"/>
    <w:rsid w:val="007665F6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5DCC"/>
    <w:rsid w:val="008168E9"/>
    <w:rsid w:val="00817017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491"/>
    <w:rsid w:val="008D5AE9"/>
    <w:rsid w:val="008D7F55"/>
    <w:rsid w:val="008E50A1"/>
    <w:rsid w:val="008F3B12"/>
    <w:rsid w:val="009065E7"/>
    <w:rsid w:val="00911927"/>
    <w:rsid w:val="00916CC1"/>
    <w:rsid w:val="0093607E"/>
    <w:rsid w:val="00951419"/>
    <w:rsid w:val="00957114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119E5"/>
    <w:rsid w:val="00A123C9"/>
    <w:rsid w:val="00A31738"/>
    <w:rsid w:val="00A37E8F"/>
    <w:rsid w:val="00A4585A"/>
    <w:rsid w:val="00A47A0E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B1698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C065D9"/>
    <w:rsid w:val="00C15460"/>
    <w:rsid w:val="00C24C1A"/>
    <w:rsid w:val="00C25407"/>
    <w:rsid w:val="00C3734D"/>
    <w:rsid w:val="00C552D5"/>
    <w:rsid w:val="00C625F6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D4CCC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C6230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757B1"/>
    <w:rsid w:val="00E9456D"/>
    <w:rsid w:val="00EA64E4"/>
    <w:rsid w:val="00EB3C19"/>
    <w:rsid w:val="00EB51BE"/>
    <w:rsid w:val="00EB593B"/>
    <w:rsid w:val="00EB5A5A"/>
    <w:rsid w:val="00EC07F8"/>
    <w:rsid w:val="00ED3AF2"/>
    <w:rsid w:val="00EE6C49"/>
    <w:rsid w:val="00EE6C69"/>
    <w:rsid w:val="00EE6C78"/>
    <w:rsid w:val="00F01B54"/>
    <w:rsid w:val="00F0441F"/>
    <w:rsid w:val="00F1493C"/>
    <w:rsid w:val="00F33635"/>
    <w:rsid w:val="00F360ED"/>
    <w:rsid w:val="00F406CE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paragraph" w:styleId="Caption">
    <w:name w:val="caption"/>
    <w:basedOn w:val="Normal"/>
    <w:next w:val="Normal"/>
    <w:unhideWhenUsed/>
    <w:qFormat/>
    <w:rsid w:val="006D5DD9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7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2023-06-25T11:15:00Z</cp:lastPrinted>
  <dcterms:created xsi:type="dcterms:W3CDTF">2025-06-20T18:20:00Z</dcterms:created>
  <dcterms:modified xsi:type="dcterms:W3CDTF">2025-06-20T18:36:00Z</dcterms:modified>
</cp:coreProperties>
</file>