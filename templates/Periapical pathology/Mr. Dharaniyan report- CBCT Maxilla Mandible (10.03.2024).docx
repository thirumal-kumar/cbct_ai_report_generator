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075944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9D189C">
              <w:rPr>
                <w:sz w:val="28"/>
              </w:rPr>
              <w:t xml:space="preserve">. </w:t>
            </w:r>
            <w:proofErr w:type="spellStart"/>
            <w:r w:rsidR="009D189C">
              <w:rPr>
                <w:sz w:val="28"/>
              </w:rPr>
              <w:t>Dharaniyan</w:t>
            </w:r>
            <w:proofErr w:type="spellEnd"/>
          </w:p>
        </w:tc>
        <w:tc>
          <w:tcPr>
            <w:tcW w:w="2600" w:type="pct"/>
          </w:tcPr>
          <w:p w14:paraId="112E52C6" w14:textId="317D9084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9D189C">
              <w:rPr>
                <w:sz w:val="28"/>
              </w:rPr>
              <w:t>10</w:t>
            </w:r>
            <w:r w:rsidR="00764059">
              <w:rPr>
                <w:sz w:val="28"/>
              </w:rPr>
              <w:t>.03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25D4E6A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76940">
              <w:rPr>
                <w:sz w:val="28"/>
              </w:rPr>
              <w:t>5</w:t>
            </w:r>
            <w:r w:rsidR="009D189C">
              <w:rPr>
                <w:sz w:val="28"/>
              </w:rPr>
              <w:t>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D189C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186A6F3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9D189C">
              <w:rPr>
                <w:sz w:val="28"/>
              </w:rPr>
              <w:t>Maxilla Mandible- Sectional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7FF60A31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063C1B">
              <w:rPr>
                <w:sz w:val="28"/>
              </w:rPr>
              <w:t>Dr. Selva</w:t>
            </w:r>
            <w:r w:rsidR="009D189C">
              <w:rPr>
                <w:sz w:val="28"/>
              </w:rPr>
              <w:t xml:space="preserve"> V</w:t>
            </w:r>
            <w:r w:rsidR="00063C1B">
              <w:rPr>
                <w:sz w:val="28"/>
              </w:rPr>
              <w:t>igneshwaran</w:t>
            </w:r>
          </w:p>
        </w:tc>
        <w:tc>
          <w:tcPr>
            <w:tcW w:w="2600" w:type="pct"/>
          </w:tcPr>
          <w:p w14:paraId="7219DEB7" w14:textId="6DDDF502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  <w:r w:rsidR="007340BB">
              <w:rPr>
                <w:noProof/>
                <w:sz w:val="28"/>
              </w:rPr>
              <w:t>- 46</w:t>
            </w:r>
            <w:r w:rsidR="009D189C">
              <w:rPr>
                <w:noProof/>
                <w:sz w:val="28"/>
              </w:rPr>
              <w:t>, Root canal treated tooth assessment</w:t>
            </w:r>
            <w:r w:rsidR="007340BB">
              <w:rPr>
                <w:noProof/>
                <w:sz w:val="28"/>
              </w:rPr>
              <w:t>-26</w:t>
            </w:r>
            <w:r w:rsidR="009D189C">
              <w:rPr>
                <w:noProof/>
                <w:sz w:val="28"/>
              </w:rPr>
              <w:t>.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F35148F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40BB">
                              <w:rPr>
                                <w:sz w:val="28"/>
                              </w:rPr>
                              <w:t xml:space="preserve">Sectional Maxilla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F35148F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40BB">
                        <w:rPr>
                          <w:sz w:val="28"/>
                        </w:rPr>
                        <w:t xml:space="preserve">Sectional Maxilla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4905F2E" w14:textId="16EA50E2" w:rsidR="0057659D" w:rsidRDefault="00A622BC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26 is present with </w:t>
      </w:r>
      <w:r w:rsidR="003E3635">
        <w:rPr>
          <w:sz w:val="28"/>
        </w:rPr>
        <w:t xml:space="preserve">hyperdense restorative material involving the pulp canal extending upto the apical third of the roots. </w:t>
      </w:r>
    </w:p>
    <w:p w14:paraId="42C41E05" w14:textId="794F338F" w:rsidR="00F94807" w:rsidRDefault="00F9480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hypodense area evident in the periapical region of </w:t>
      </w:r>
      <w:r w:rsidR="00B127E6">
        <w:rPr>
          <w:sz w:val="28"/>
        </w:rPr>
        <w:t>2</w:t>
      </w:r>
      <w:r>
        <w:rPr>
          <w:sz w:val="28"/>
        </w:rPr>
        <w:t>6</w:t>
      </w:r>
      <w:r w:rsidR="00B127E6">
        <w:rPr>
          <w:sz w:val="28"/>
        </w:rPr>
        <w:t xml:space="preserve"> in relation to the palatal root</w:t>
      </w:r>
      <w:r w:rsidR="005F548B">
        <w:rPr>
          <w:sz w:val="28"/>
        </w:rPr>
        <w:t xml:space="preserve"> measuring 4.12 x 4.18 x 4.08 mm in dimension with irregular borders.</w:t>
      </w:r>
    </w:p>
    <w:p w14:paraId="1449991B" w14:textId="1B547142" w:rsidR="005F548B" w:rsidRDefault="008B7428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033AFA">
        <w:rPr>
          <w:sz w:val="28"/>
        </w:rPr>
        <w:t>46.</w:t>
      </w:r>
    </w:p>
    <w:p w14:paraId="698D9B44" w14:textId="039AEE03" w:rsidR="00033AFA" w:rsidRDefault="00033AFA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alveolar ridge in relation to 46 is present with normal trabecular pattern.</w:t>
      </w:r>
    </w:p>
    <w:p w14:paraId="663037E2" w14:textId="5F6B3B55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2"/>
        <w:gridCol w:w="3057"/>
      </w:tblGrid>
      <w:tr w:rsidR="00BF2C04" w14:paraId="4F1E535A" w14:textId="77777777" w:rsidTr="00BF2C04">
        <w:trPr>
          <w:trHeight w:val="855"/>
        </w:trPr>
        <w:tc>
          <w:tcPr>
            <w:tcW w:w="3453" w:type="pct"/>
            <w:vAlign w:val="center"/>
          </w:tcPr>
          <w:p w14:paraId="0B775AD8" w14:textId="77777777" w:rsidR="00BF2C04" w:rsidRPr="0050224B" w:rsidRDefault="00BF2C04" w:rsidP="005B772D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7" w:type="pct"/>
            <w:vAlign w:val="center"/>
          </w:tcPr>
          <w:p w14:paraId="71561ACE" w14:textId="44A1F883" w:rsidR="00BF2C04" w:rsidRDefault="00D62DDE" w:rsidP="005B772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 w:rsidR="00E53793">
              <w:rPr>
                <w:b/>
                <w:spacing w:val="-1"/>
                <w:sz w:val="24"/>
              </w:rPr>
              <w:t>6</w:t>
            </w:r>
            <w:r w:rsidR="00BF2C04">
              <w:rPr>
                <w:b/>
                <w:spacing w:val="-1"/>
                <w:sz w:val="24"/>
              </w:rPr>
              <w:t xml:space="preserve"> </w:t>
            </w:r>
            <w:r w:rsidR="00BF2C04">
              <w:rPr>
                <w:b/>
                <w:sz w:val="24"/>
              </w:rPr>
              <w:t>region</w:t>
            </w:r>
          </w:p>
        </w:tc>
      </w:tr>
      <w:tr w:rsidR="00BF2C04" w14:paraId="65B7A720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59708F37" w14:textId="77777777" w:rsidR="00BF2C04" w:rsidRDefault="00BF2C04" w:rsidP="005B772D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6CF0EBE6" w14:textId="5B93B41B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4.61</w:t>
            </w:r>
          </w:p>
        </w:tc>
      </w:tr>
      <w:tr w:rsidR="00BF2C04" w14:paraId="4EDB2A7F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519375A1" w14:textId="77777777" w:rsidR="00BF2C04" w:rsidRPr="000F2EB0" w:rsidRDefault="00BF2C04" w:rsidP="005B772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429FC376" w14:textId="4437A9B4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6.26</w:t>
            </w:r>
          </w:p>
        </w:tc>
      </w:tr>
      <w:tr w:rsidR="00BF2C04" w14:paraId="39B98A07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48FA27DF" w14:textId="12BFA1C3" w:rsidR="00BF2C04" w:rsidRDefault="00BF2C04" w:rsidP="005B772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7" w:type="pct"/>
            <w:vAlign w:val="center"/>
          </w:tcPr>
          <w:p w14:paraId="3EADDF37" w14:textId="577CD830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17.32</w:t>
            </w:r>
          </w:p>
        </w:tc>
      </w:tr>
      <w:tr w:rsidR="00BF2C04" w14:paraId="370346DE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0EE20272" w14:textId="7F5D0101" w:rsidR="00BF2C04" w:rsidRDefault="00BF2C04" w:rsidP="005B772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7" w:type="pct"/>
            <w:vAlign w:val="center"/>
          </w:tcPr>
          <w:p w14:paraId="0A88E364" w14:textId="4395A86D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28.46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FBDC22" w14:textId="4B3B7C15" w:rsidR="003B303F" w:rsidRDefault="00D05165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</w:t>
      </w:r>
      <w:r w:rsidR="001A05A7">
        <w:rPr>
          <w:sz w:val="28"/>
        </w:rPr>
        <w:t>region: 46</w:t>
      </w:r>
    </w:p>
    <w:p w14:paraId="590E2EE8" w14:textId="0CF23410" w:rsidR="009B2AB3" w:rsidRDefault="009B2A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Periapical pathology in </w:t>
      </w:r>
      <w:r w:rsidR="001A05A7">
        <w:rPr>
          <w:sz w:val="28"/>
        </w:rPr>
        <w:t>root canal treated tooth: 2</w:t>
      </w:r>
      <w:r>
        <w:rPr>
          <w:sz w:val="28"/>
        </w:rPr>
        <w:t>6</w:t>
      </w:r>
    </w:p>
    <w:p w14:paraId="61467F2E" w14:textId="77777777" w:rsidR="003A59AE" w:rsidRDefault="003A59AE" w:rsidP="003A59AE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E358C82" w:rsidR="00953CB3" w:rsidRDefault="00953CB3"/>
    <w:p w14:paraId="74918168" w14:textId="5F00D1B5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702083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2C94A364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4E0A060C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0CC40980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182EA75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6BA9E665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0D31EE1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4F8782F4" w:rsidR="00205903" w:rsidRDefault="00F3109A" w:rsidP="00B923B3">
      <w:pPr>
        <w:tabs>
          <w:tab w:val="left" w:pos="10260"/>
        </w:tabs>
        <w:ind w:firstLine="450"/>
        <w:jc w:val="both"/>
      </w:pPr>
      <w:r w:rsidRPr="00F3109A">
        <w:drawing>
          <wp:anchor distT="0" distB="0" distL="114300" distR="114300" simplePos="0" relativeHeight="251769344" behindDoc="1" locked="0" layoutInCell="1" allowOverlap="1" wp14:anchorId="537B8766" wp14:editId="114FEC7F">
            <wp:simplePos x="0" y="0"/>
            <wp:positionH relativeFrom="column">
              <wp:posOffset>3765550</wp:posOffset>
            </wp:positionH>
            <wp:positionV relativeFrom="paragraph">
              <wp:posOffset>13970</wp:posOffset>
            </wp:positionV>
            <wp:extent cx="2387600" cy="1988185"/>
            <wp:effectExtent l="0" t="0" r="0" b="0"/>
            <wp:wrapTight wrapText="bothSides">
              <wp:wrapPolygon edited="0">
                <wp:start x="0" y="0"/>
                <wp:lineTo x="0" y="21317"/>
                <wp:lineTo x="21370" y="21317"/>
                <wp:lineTo x="21370" y="0"/>
                <wp:lineTo x="0" y="0"/>
              </wp:wrapPolygon>
            </wp:wrapTight>
            <wp:docPr id="17985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0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BE2" w:rsidRPr="00A17BE2">
        <w:drawing>
          <wp:anchor distT="0" distB="0" distL="114300" distR="114300" simplePos="0" relativeHeight="251762176" behindDoc="1" locked="0" layoutInCell="1" allowOverlap="1" wp14:anchorId="458E5F18" wp14:editId="32321DC5">
            <wp:simplePos x="0" y="0"/>
            <wp:positionH relativeFrom="column">
              <wp:posOffset>285750</wp:posOffset>
            </wp:positionH>
            <wp:positionV relativeFrom="paragraph">
              <wp:posOffset>1270</wp:posOffset>
            </wp:positionV>
            <wp:extent cx="2921000" cy="2028471"/>
            <wp:effectExtent l="0" t="0" r="0" b="0"/>
            <wp:wrapTight wrapText="bothSides">
              <wp:wrapPolygon edited="0">
                <wp:start x="0" y="0"/>
                <wp:lineTo x="0" y="21302"/>
                <wp:lineTo x="21412" y="21302"/>
                <wp:lineTo x="21412" y="0"/>
                <wp:lineTo x="0" y="0"/>
              </wp:wrapPolygon>
            </wp:wrapTight>
            <wp:docPr id="1334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4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028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002B54E1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15066734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1929A5F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5F93C808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8305D40" w14:textId="77777777" w:rsidR="006074D5" w:rsidRDefault="006074D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AB010C4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6591C6BE" w:rsidR="0083504C" w:rsidRDefault="0083504C" w:rsidP="00A2470C">
      <w:pPr>
        <w:rPr>
          <w:b/>
        </w:rPr>
      </w:pPr>
    </w:p>
    <w:p w14:paraId="7A10B4CC" w14:textId="1A0FCB94" w:rsidR="0083504C" w:rsidRDefault="0083504C" w:rsidP="00A2470C">
      <w:pPr>
        <w:rPr>
          <w:b/>
        </w:rPr>
      </w:pPr>
    </w:p>
    <w:p w14:paraId="6B21D343" w14:textId="0D2DCE43" w:rsidR="0083504C" w:rsidRDefault="00A17BE2" w:rsidP="002E7609">
      <w:pPr>
        <w:jc w:val="center"/>
        <w:rPr>
          <w:b/>
        </w:rPr>
      </w:pPr>
      <w:r w:rsidRPr="00A17BE2">
        <w:rPr>
          <w:b/>
        </w:rPr>
        <w:drawing>
          <wp:anchor distT="0" distB="0" distL="114300" distR="114300" simplePos="0" relativeHeight="251763200" behindDoc="1" locked="0" layoutInCell="1" allowOverlap="1" wp14:anchorId="5C9ABDB5" wp14:editId="2CB21FCF">
            <wp:simplePos x="0" y="0"/>
            <wp:positionH relativeFrom="column">
              <wp:posOffset>369994</wp:posOffset>
            </wp:positionH>
            <wp:positionV relativeFrom="paragraph">
              <wp:posOffset>122555</wp:posOffset>
            </wp:positionV>
            <wp:extent cx="2912534" cy="2375417"/>
            <wp:effectExtent l="0" t="0" r="2540" b="6350"/>
            <wp:wrapTight wrapText="bothSides">
              <wp:wrapPolygon edited="0">
                <wp:start x="0" y="0"/>
                <wp:lineTo x="0" y="21484"/>
                <wp:lineTo x="21478" y="21484"/>
                <wp:lineTo x="21478" y="0"/>
                <wp:lineTo x="0" y="0"/>
              </wp:wrapPolygon>
            </wp:wrapTight>
            <wp:docPr id="87156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67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2534" cy="2375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CDEB0" w14:textId="0769175F" w:rsidR="00AA4D9E" w:rsidRDefault="00F3109A" w:rsidP="00AA4D9E">
      <w:pPr>
        <w:rPr>
          <w:b/>
        </w:rPr>
      </w:pPr>
      <w:r w:rsidRPr="00F3109A">
        <w:rPr>
          <w:b/>
        </w:rPr>
        <w:drawing>
          <wp:anchor distT="0" distB="0" distL="114300" distR="114300" simplePos="0" relativeHeight="251770368" behindDoc="1" locked="0" layoutInCell="1" allowOverlap="1" wp14:anchorId="3A30DA80" wp14:editId="0BA4ED1A">
            <wp:simplePos x="0" y="0"/>
            <wp:positionH relativeFrom="column">
              <wp:posOffset>3638550</wp:posOffset>
            </wp:positionH>
            <wp:positionV relativeFrom="paragraph">
              <wp:posOffset>17145</wp:posOffset>
            </wp:positionV>
            <wp:extent cx="2781300" cy="2252345"/>
            <wp:effectExtent l="0" t="0" r="0" b="0"/>
            <wp:wrapTight wrapText="bothSides">
              <wp:wrapPolygon edited="0">
                <wp:start x="0" y="0"/>
                <wp:lineTo x="0" y="21375"/>
                <wp:lineTo x="21452" y="21375"/>
                <wp:lineTo x="21452" y="0"/>
                <wp:lineTo x="0" y="0"/>
              </wp:wrapPolygon>
            </wp:wrapTight>
            <wp:docPr id="7127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5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BD5E0" w14:textId="77777777" w:rsidR="00AA4D9E" w:rsidRDefault="00AA4D9E" w:rsidP="00AA4D9E">
      <w:pPr>
        <w:rPr>
          <w:b/>
        </w:rPr>
      </w:pPr>
    </w:p>
    <w:p w14:paraId="4B9AEA6F" w14:textId="60AA7C22" w:rsidR="009B4D07" w:rsidRDefault="009B4D07" w:rsidP="00AA4D9E">
      <w:pPr>
        <w:rPr>
          <w:b/>
        </w:rPr>
      </w:pPr>
    </w:p>
    <w:p w14:paraId="2610A8E1" w14:textId="77777777" w:rsidR="009B4D07" w:rsidRDefault="009B4D07" w:rsidP="00AA4D9E">
      <w:pPr>
        <w:rPr>
          <w:b/>
        </w:rPr>
      </w:pPr>
    </w:p>
    <w:p w14:paraId="6B481917" w14:textId="68264A60" w:rsidR="009B4D07" w:rsidRDefault="009B4D07" w:rsidP="00AA4D9E">
      <w:pPr>
        <w:rPr>
          <w:b/>
        </w:rPr>
      </w:pPr>
    </w:p>
    <w:p w14:paraId="7D439443" w14:textId="77777777" w:rsidR="009B4D07" w:rsidRDefault="009B4D07" w:rsidP="00AA4D9E">
      <w:pPr>
        <w:rPr>
          <w:b/>
        </w:rPr>
      </w:pPr>
    </w:p>
    <w:p w14:paraId="791BBA40" w14:textId="77777777" w:rsidR="009B4D07" w:rsidRDefault="009B4D07" w:rsidP="00AA4D9E">
      <w:pPr>
        <w:rPr>
          <w:b/>
        </w:rPr>
      </w:pPr>
    </w:p>
    <w:p w14:paraId="2360C70B" w14:textId="77777777" w:rsidR="009B4D07" w:rsidRDefault="009B4D07" w:rsidP="00AA4D9E">
      <w:pPr>
        <w:rPr>
          <w:b/>
        </w:rPr>
      </w:pPr>
    </w:p>
    <w:p w14:paraId="456F50BD" w14:textId="77777777" w:rsidR="009B4D07" w:rsidRDefault="009B4D07" w:rsidP="00AA4D9E">
      <w:pPr>
        <w:rPr>
          <w:b/>
        </w:rPr>
      </w:pPr>
    </w:p>
    <w:p w14:paraId="08FED448" w14:textId="77777777" w:rsidR="009B4D07" w:rsidRDefault="009B4D07" w:rsidP="00AA4D9E">
      <w:pPr>
        <w:rPr>
          <w:b/>
        </w:rPr>
      </w:pPr>
    </w:p>
    <w:p w14:paraId="5054F8AF" w14:textId="357EFFB3" w:rsidR="00A17BE2" w:rsidRDefault="00A17BE2">
      <w:pPr>
        <w:rPr>
          <w:b/>
        </w:rPr>
      </w:pPr>
      <w:r>
        <w:rPr>
          <w:b/>
        </w:rPr>
        <w:br w:type="page"/>
      </w:r>
    </w:p>
    <w:p w14:paraId="64244F6A" w14:textId="138C0084" w:rsidR="009B4D07" w:rsidRDefault="009B4D07" w:rsidP="00AA4D9E">
      <w:pPr>
        <w:rPr>
          <w:b/>
        </w:rPr>
      </w:pPr>
    </w:p>
    <w:p w14:paraId="03472DC8" w14:textId="2E95D27B" w:rsidR="00AA4D9E" w:rsidRDefault="00AA4D9E" w:rsidP="00AA4D9E">
      <w:pPr>
        <w:rPr>
          <w:b/>
        </w:rPr>
      </w:pPr>
    </w:p>
    <w:p w14:paraId="3E65905B" w14:textId="394A60D3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6D9EC1FB" w14:textId="5D141929" w:rsidR="00565CF2" w:rsidRDefault="00756C3E" w:rsidP="006B70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68673A1E" wp14:editId="7BBFDAEF">
                <wp:simplePos x="0" y="0"/>
                <wp:positionH relativeFrom="column">
                  <wp:posOffset>2647950</wp:posOffset>
                </wp:positionH>
                <wp:positionV relativeFrom="paragraph">
                  <wp:posOffset>4323080</wp:posOffset>
                </wp:positionV>
                <wp:extent cx="1540933" cy="330200"/>
                <wp:effectExtent l="0" t="0" r="21590" b="12700"/>
                <wp:wrapNone/>
                <wp:docPr id="7535423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5CE8E" w14:textId="7CCCE3BD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4</w:t>
                            </w: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6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3A1E" id="Text Box 1" o:spid="_x0000_s1036" type="#_x0000_t202" style="position:absolute;margin-left:208.5pt;margin-top:340.4pt;width:121.35pt;height:26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" fillcolor="white [3201]" strokeweight=".5pt">
                <v:textbox>
                  <w:txbxContent>
                    <w:p w14:paraId="6955CE8E" w14:textId="7CCCE3BD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4</w:t>
                      </w:r>
                      <w:r w:rsidRPr="00756C3E">
                        <w:rPr>
                          <w:b/>
                          <w:bCs/>
                          <w:lang w:val="en-IN"/>
                        </w:rPr>
                        <w:t>6 region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D229EDD" wp14:editId="33E3625E">
                <wp:simplePos x="0" y="0"/>
                <wp:positionH relativeFrom="column">
                  <wp:posOffset>2571538</wp:posOffset>
                </wp:positionH>
                <wp:positionV relativeFrom="paragraph">
                  <wp:posOffset>284903</wp:posOffset>
                </wp:positionV>
                <wp:extent cx="1540933" cy="330200"/>
                <wp:effectExtent l="0" t="0" r="21590" b="12700"/>
                <wp:wrapNone/>
                <wp:docPr id="1035948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FC918" w14:textId="05ED2DAD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26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29EDD" id="_x0000_s1037" type="#_x0000_t202" style="position:absolute;margin-left:202.5pt;margin-top:22.45pt;width:121.35pt;height:26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IbOgIAAIQ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" fillcolor="white [3201]" strokeweight=".5pt">
                <v:textbox>
                  <w:txbxContent>
                    <w:p w14:paraId="78AFC918" w14:textId="05ED2DAD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756C3E">
                        <w:rPr>
                          <w:b/>
                          <w:bCs/>
                          <w:lang w:val="en-IN"/>
                        </w:rPr>
                        <w:t>26 region</w:t>
                      </w:r>
                    </w:p>
                  </w:txbxContent>
                </v:textbox>
              </v:shape>
            </w:pict>
          </mc:Fallback>
        </mc:AlternateContent>
      </w:r>
      <w:r w:rsidRPr="007025BD">
        <w:rPr>
          <w:b/>
        </w:rPr>
        <w:drawing>
          <wp:anchor distT="0" distB="0" distL="114300" distR="114300" simplePos="0" relativeHeight="251764224" behindDoc="1" locked="0" layoutInCell="1" allowOverlap="1" wp14:anchorId="67A56C1E" wp14:editId="22CD80A6">
            <wp:simplePos x="0" y="0"/>
            <wp:positionH relativeFrom="margin">
              <wp:posOffset>203623</wp:posOffset>
            </wp:positionH>
            <wp:positionV relativeFrom="paragraph">
              <wp:posOffset>496146</wp:posOffset>
            </wp:positionV>
            <wp:extent cx="6193155" cy="3124200"/>
            <wp:effectExtent l="0" t="0" r="0" b="0"/>
            <wp:wrapTight wrapText="bothSides">
              <wp:wrapPolygon edited="0">
                <wp:start x="0" y="0"/>
                <wp:lineTo x="0" y="21468"/>
                <wp:lineTo x="21527" y="21468"/>
                <wp:lineTo x="21527" y="0"/>
                <wp:lineTo x="0" y="0"/>
              </wp:wrapPolygon>
            </wp:wrapTight>
            <wp:docPr id="19437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4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C3E">
        <w:rPr>
          <w:b/>
        </w:rPr>
        <w:drawing>
          <wp:anchor distT="0" distB="0" distL="114300" distR="114300" simplePos="0" relativeHeight="251765248" behindDoc="1" locked="0" layoutInCell="1" allowOverlap="1" wp14:anchorId="58A049B4" wp14:editId="704B8047">
            <wp:simplePos x="0" y="0"/>
            <wp:positionH relativeFrom="margin">
              <wp:align>center</wp:align>
            </wp:positionH>
            <wp:positionV relativeFrom="paragraph">
              <wp:posOffset>4478020</wp:posOffset>
            </wp:positionV>
            <wp:extent cx="4315427" cy="2600688"/>
            <wp:effectExtent l="0" t="0" r="9525" b="9525"/>
            <wp:wrapTight wrapText="bothSides">
              <wp:wrapPolygon edited="0">
                <wp:start x="0" y="0"/>
                <wp:lineTo x="0" y="21521"/>
                <wp:lineTo x="21552" y="21521"/>
                <wp:lineTo x="21552" y="0"/>
                <wp:lineTo x="0" y="0"/>
              </wp:wrapPolygon>
            </wp:wrapTight>
            <wp:docPr id="205338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86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39C7D" w14:textId="77777777" w:rsidR="006B70CE" w:rsidRDefault="006B70CE" w:rsidP="006B70CE">
      <w:pPr>
        <w:rPr>
          <w:b/>
        </w:rPr>
      </w:pPr>
    </w:p>
    <w:p w14:paraId="35488DBD" w14:textId="77777777" w:rsidR="006B70CE" w:rsidRDefault="006B70CE" w:rsidP="006B70CE">
      <w:pPr>
        <w:rPr>
          <w:b/>
        </w:rPr>
      </w:pPr>
    </w:p>
    <w:p w14:paraId="2E1A17C5" w14:textId="77777777" w:rsidR="006B70CE" w:rsidRDefault="006B70CE" w:rsidP="006B70CE">
      <w:pPr>
        <w:rPr>
          <w:b/>
        </w:rPr>
      </w:pPr>
    </w:p>
    <w:p w14:paraId="5F013CC2" w14:textId="77777777" w:rsidR="006B70CE" w:rsidRDefault="006B70CE" w:rsidP="006B70CE">
      <w:pPr>
        <w:rPr>
          <w:b/>
        </w:rPr>
      </w:pPr>
    </w:p>
    <w:p w14:paraId="796E9846" w14:textId="77777777" w:rsidR="006B70CE" w:rsidRDefault="006B70CE" w:rsidP="006B70CE">
      <w:pPr>
        <w:rPr>
          <w:b/>
        </w:rPr>
      </w:pPr>
    </w:p>
    <w:p w14:paraId="53858DFA" w14:textId="77777777" w:rsidR="006B70CE" w:rsidRDefault="006B70CE" w:rsidP="006B70CE">
      <w:pPr>
        <w:rPr>
          <w:b/>
        </w:rPr>
      </w:pPr>
    </w:p>
    <w:p w14:paraId="5580FBB6" w14:textId="77777777" w:rsidR="006B70CE" w:rsidRDefault="006B70CE" w:rsidP="006B70CE">
      <w:pPr>
        <w:rPr>
          <w:b/>
        </w:rPr>
      </w:pPr>
    </w:p>
    <w:p w14:paraId="0E51BA69" w14:textId="77777777" w:rsidR="006B70CE" w:rsidRDefault="006B70CE" w:rsidP="006B70CE">
      <w:pPr>
        <w:rPr>
          <w:b/>
        </w:rPr>
      </w:pPr>
    </w:p>
    <w:p w14:paraId="09FC8515" w14:textId="77777777" w:rsidR="006B70CE" w:rsidRDefault="006B70CE" w:rsidP="006B70CE">
      <w:pPr>
        <w:rPr>
          <w:b/>
        </w:rPr>
      </w:pPr>
    </w:p>
    <w:p w14:paraId="4839799B" w14:textId="77777777" w:rsidR="006B70CE" w:rsidRDefault="006B70CE" w:rsidP="006B70CE">
      <w:pPr>
        <w:rPr>
          <w:b/>
        </w:rPr>
      </w:pPr>
    </w:p>
    <w:p w14:paraId="3ACEDD2B" w14:textId="77777777" w:rsidR="006B70CE" w:rsidRDefault="006B70CE" w:rsidP="006B70CE">
      <w:pPr>
        <w:rPr>
          <w:b/>
        </w:rPr>
      </w:pPr>
    </w:p>
    <w:p w14:paraId="17D9F8E7" w14:textId="77777777" w:rsidR="006B70CE" w:rsidRDefault="006B70CE" w:rsidP="006B70CE">
      <w:pPr>
        <w:rPr>
          <w:b/>
        </w:rPr>
      </w:pPr>
    </w:p>
    <w:p w14:paraId="31658428" w14:textId="77777777" w:rsidR="006B70CE" w:rsidRDefault="006B70CE" w:rsidP="006B70CE">
      <w:pPr>
        <w:rPr>
          <w:b/>
        </w:rPr>
      </w:pPr>
    </w:p>
    <w:p w14:paraId="708E93D3" w14:textId="77777777" w:rsidR="006B70CE" w:rsidRDefault="006B70CE" w:rsidP="006B70CE">
      <w:pPr>
        <w:rPr>
          <w:b/>
        </w:rPr>
      </w:pPr>
    </w:p>
    <w:p w14:paraId="66E2903D" w14:textId="77777777" w:rsidR="006B70CE" w:rsidRDefault="006B70CE" w:rsidP="006B70CE">
      <w:pPr>
        <w:rPr>
          <w:b/>
        </w:rPr>
      </w:pPr>
    </w:p>
    <w:p w14:paraId="34162EF9" w14:textId="77777777" w:rsidR="006B70CE" w:rsidRDefault="006B70CE" w:rsidP="006B70CE">
      <w:pPr>
        <w:rPr>
          <w:b/>
        </w:rPr>
      </w:pPr>
    </w:p>
    <w:p w14:paraId="02E29855" w14:textId="77777777" w:rsidR="006B70CE" w:rsidRDefault="006B70CE" w:rsidP="006B70CE">
      <w:pPr>
        <w:rPr>
          <w:b/>
        </w:rPr>
      </w:pPr>
    </w:p>
    <w:p w14:paraId="30AC1623" w14:textId="77777777" w:rsidR="006B70CE" w:rsidRDefault="006B70CE" w:rsidP="006B70CE">
      <w:pPr>
        <w:rPr>
          <w:b/>
        </w:rPr>
      </w:pPr>
    </w:p>
    <w:p w14:paraId="4E411004" w14:textId="77777777" w:rsidR="006B70CE" w:rsidRDefault="006B70CE" w:rsidP="006B70CE">
      <w:pPr>
        <w:rPr>
          <w:b/>
        </w:rPr>
      </w:pPr>
    </w:p>
    <w:p w14:paraId="57CA27BA" w14:textId="77777777" w:rsidR="006B70CE" w:rsidRDefault="006B70CE" w:rsidP="006B70CE">
      <w:pPr>
        <w:rPr>
          <w:b/>
        </w:rPr>
      </w:pPr>
    </w:p>
    <w:p w14:paraId="4CB5C13A" w14:textId="77777777" w:rsidR="006B70CE" w:rsidRDefault="006B70CE" w:rsidP="006B70CE">
      <w:pPr>
        <w:rPr>
          <w:b/>
        </w:rPr>
      </w:pPr>
    </w:p>
    <w:p w14:paraId="0D37B837" w14:textId="77777777" w:rsidR="006B70CE" w:rsidRDefault="006B70CE" w:rsidP="006B70CE">
      <w:pPr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7015B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31903" w14:textId="77777777" w:rsidR="0017015B" w:rsidRDefault="0017015B">
      <w:r>
        <w:separator/>
      </w:r>
    </w:p>
  </w:endnote>
  <w:endnote w:type="continuationSeparator" w:id="0">
    <w:p w14:paraId="14C2B0CD" w14:textId="77777777" w:rsidR="0017015B" w:rsidRDefault="00170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DE403" w14:textId="77777777" w:rsidR="0017015B" w:rsidRDefault="0017015B">
      <w:r>
        <w:separator/>
      </w:r>
    </w:p>
  </w:footnote>
  <w:footnote w:type="continuationSeparator" w:id="0">
    <w:p w14:paraId="73BC1E35" w14:textId="77777777" w:rsidR="0017015B" w:rsidRDefault="00170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22531"/>
    <w:rsid w:val="00025F25"/>
    <w:rsid w:val="00031723"/>
    <w:rsid w:val="00033AFA"/>
    <w:rsid w:val="0004215C"/>
    <w:rsid w:val="0005275C"/>
    <w:rsid w:val="000571FA"/>
    <w:rsid w:val="00063C1B"/>
    <w:rsid w:val="000700AE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35698"/>
    <w:rsid w:val="00145316"/>
    <w:rsid w:val="00147DBA"/>
    <w:rsid w:val="00160B72"/>
    <w:rsid w:val="0017015B"/>
    <w:rsid w:val="00170756"/>
    <w:rsid w:val="0018343F"/>
    <w:rsid w:val="00183A64"/>
    <w:rsid w:val="001938AA"/>
    <w:rsid w:val="00193949"/>
    <w:rsid w:val="001955E9"/>
    <w:rsid w:val="001A05A7"/>
    <w:rsid w:val="001A17BC"/>
    <w:rsid w:val="001A65AB"/>
    <w:rsid w:val="001B619F"/>
    <w:rsid w:val="001C2B99"/>
    <w:rsid w:val="001C3E2F"/>
    <w:rsid w:val="001D4728"/>
    <w:rsid w:val="001E0398"/>
    <w:rsid w:val="001E11E3"/>
    <w:rsid w:val="001E2690"/>
    <w:rsid w:val="001E2F23"/>
    <w:rsid w:val="001E3849"/>
    <w:rsid w:val="001E6504"/>
    <w:rsid w:val="001F158A"/>
    <w:rsid w:val="001F230C"/>
    <w:rsid w:val="001F4A3D"/>
    <w:rsid w:val="001F7F01"/>
    <w:rsid w:val="00205903"/>
    <w:rsid w:val="0021011C"/>
    <w:rsid w:val="00213238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5305"/>
    <w:rsid w:val="0036712C"/>
    <w:rsid w:val="00367DCA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7105"/>
    <w:rsid w:val="003C7AE0"/>
    <w:rsid w:val="003D2DD4"/>
    <w:rsid w:val="003E017A"/>
    <w:rsid w:val="003E3635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68A7"/>
    <w:rsid w:val="004323B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1CC"/>
    <w:rsid w:val="004B5F1D"/>
    <w:rsid w:val="004C4441"/>
    <w:rsid w:val="004D24C1"/>
    <w:rsid w:val="004D6D17"/>
    <w:rsid w:val="004E0AD7"/>
    <w:rsid w:val="004E18FD"/>
    <w:rsid w:val="004E6DE5"/>
    <w:rsid w:val="004E7745"/>
    <w:rsid w:val="004F2AFB"/>
    <w:rsid w:val="004F35D5"/>
    <w:rsid w:val="004F6FD5"/>
    <w:rsid w:val="005108D5"/>
    <w:rsid w:val="005245F8"/>
    <w:rsid w:val="00534451"/>
    <w:rsid w:val="00535200"/>
    <w:rsid w:val="005372FC"/>
    <w:rsid w:val="00547F7D"/>
    <w:rsid w:val="0055175D"/>
    <w:rsid w:val="005521A0"/>
    <w:rsid w:val="005521D8"/>
    <w:rsid w:val="0055535D"/>
    <w:rsid w:val="0056063E"/>
    <w:rsid w:val="005651C7"/>
    <w:rsid w:val="005659D2"/>
    <w:rsid w:val="00565CF2"/>
    <w:rsid w:val="00566BC0"/>
    <w:rsid w:val="005711B5"/>
    <w:rsid w:val="0057659D"/>
    <w:rsid w:val="00576940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48B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70C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25BD"/>
    <w:rsid w:val="00716637"/>
    <w:rsid w:val="0071799F"/>
    <w:rsid w:val="007340BB"/>
    <w:rsid w:val="00734513"/>
    <w:rsid w:val="007362D6"/>
    <w:rsid w:val="00737008"/>
    <w:rsid w:val="00741EE8"/>
    <w:rsid w:val="00751400"/>
    <w:rsid w:val="0075576E"/>
    <w:rsid w:val="00756C3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1570"/>
    <w:rsid w:val="007B53B8"/>
    <w:rsid w:val="007B7ABE"/>
    <w:rsid w:val="007B7D0C"/>
    <w:rsid w:val="007C263E"/>
    <w:rsid w:val="007C61A8"/>
    <w:rsid w:val="007C6AAD"/>
    <w:rsid w:val="007D5AC1"/>
    <w:rsid w:val="007D69E5"/>
    <w:rsid w:val="007F5F20"/>
    <w:rsid w:val="0080300C"/>
    <w:rsid w:val="00815DCC"/>
    <w:rsid w:val="00824AB2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1B1"/>
    <w:rsid w:val="0088740C"/>
    <w:rsid w:val="00890B23"/>
    <w:rsid w:val="008946D5"/>
    <w:rsid w:val="008A29F7"/>
    <w:rsid w:val="008B2053"/>
    <w:rsid w:val="008B7428"/>
    <w:rsid w:val="008C2959"/>
    <w:rsid w:val="008C6002"/>
    <w:rsid w:val="008C616A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A0EA9"/>
    <w:rsid w:val="009B2AB3"/>
    <w:rsid w:val="009B4D07"/>
    <w:rsid w:val="009C2EF4"/>
    <w:rsid w:val="009C6272"/>
    <w:rsid w:val="009C6647"/>
    <w:rsid w:val="009D189C"/>
    <w:rsid w:val="009D2477"/>
    <w:rsid w:val="009D3274"/>
    <w:rsid w:val="009F1CD1"/>
    <w:rsid w:val="009F2DC1"/>
    <w:rsid w:val="00A00F16"/>
    <w:rsid w:val="00A057F1"/>
    <w:rsid w:val="00A123C9"/>
    <w:rsid w:val="00A13375"/>
    <w:rsid w:val="00A13DC5"/>
    <w:rsid w:val="00A15FB1"/>
    <w:rsid w:val="00A17BE2"/>
    <w:rsid w:val="00A2470C"/>
    <w:rsid w:val="00A2549F"/>
    <w:rsid w:val="00A31738"/>
    <w:rsid w:val="00A37E8F"/>
    <w:rsid w:val="00A574CD"/>
    <w:rsid w:val="00A61293"/>
    <w:rsid w:val="00A622BC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A4D9E"/>
    <w:rsid w:val="00AE0034"/>
    <w:rsid w:val="00AE6C62"/>
    <w:rsid w:val="00AE72C0"/>
    <w:rsid w:val="00AF01E2"/>
    <w:rsid w:val="00AF0D0A"/>
    <w:rsid w:val="00AF2DB4"/>
    <w:rsid w:val="00AF3BBF"/>
    <w:rsid w:val="00B11C41"/>
    <w:rsid w:val="00B127E6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0FC1"/>
    <w:rsid w:val="00BE34C5"/>
    <w:rsid w:val="00BF2C04"/>
    <w:rsid w:val="00C065D9"/>
    <w:rsid w:val="00C119B0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4EF4"/>
    <w:rsid w:val="00CD15E6"/>
    <w:rsid w:val="00CD5B35"/>
    <w:rsid w:val="00CE6C50"/>
    <w:rsid w:val="00CF32F1"/>
    <w:rsid w:val="00CF6B3F"/>
    <w:rsid w:val="00D05165"/>
    <w:rsid w:val="00D05E23"/>
    <w:rsid w:val="00D1098A"/>
    <w:rsid w:val="00D10C58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2DDE"/>
    <w:rsid w:val="00D66588"/>
    <w:rsid w:val="00D72677"/>
    <w:rsid w:val="00D743D1"/>
    <w:rsid w:val="00D83470"/>
    <w:rsid w:val="00D90593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D04C0"/>
    <w:rsid w:val="00DD6337"/>
    <w:rsid w:val="00DE1645"/>
    <w:rsid w:val="00DE6BBF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109A"/>
    <w:rsid w:val="00F33635"/>
    <w:rsid w:val="00F34524"/>
    <w:rsid w:val="00F360ED"/>
    <w:rsid w:val="00F406CE"/>
    <w:rsid w:val="00F43127"/>
    <w:rsid w:val="00F4458A"/>
    <w:rsid w:val="00F5439E"/>
    <w:rsid w:val="00F55B29"/>
    <w:rsid w:val="00F56394"/>
    <w:rsid w:val="00F605BA"/>
    <w:rsid w:val="00F6126E"/>
    <w:rsid w:val="00F622AA"/>
    <w:rsid w:val="00F627A7"/>
    <w:rsid w:val="00F635DA"/>
    <w:rsid w:val="00F65A03"/>
    <w:rsid w:val="00F67740"/>
    <w:rsid w:val="00F76899"/>
    <w:rsid w:val="00F9296A"/>
    <w:rsid w:val="00F94807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17</TotalTime>
  <Pages>7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2023-11-30T11:44:00Z</cp:lastPrinted>
  <dcterms:created xsi:type="dcterms:W3CDTF">2024-03-10T16:17:00Z</dcterms:created>
  <dcterms:modified xsi:type="dcterms:W3CDTF">2024-03-10T16:33:00Z</dcterms:modified>
</cp:coreProperties>
</file>