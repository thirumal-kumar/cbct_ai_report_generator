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152" w:tblpY="1415"/>
        <w:tblW w:w="518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6"/>
        <w:gridCol w:w="5105"/>
      </w:tblGrid>
      <w:tr w:rsidR="001F7F01" w:rsidRPr="004730D8" w14:paraId="392A2775" w14:textId="77777777" w:rsidTr="005230DF">
        <w:trPr>
          <w:trHeight w:val="553"/>
        </w:trPr>
        <w:tc>
          <w:tcPr>
            <w:tcW w:w="2599" w:type="pct"/>
          </w:tcPr>
          <w:p w14:paraId="4D354F41" w14:textId="375573A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262329">
              <w:rPr>
                <w:sz w:val="28"/>
              </w:rPr>
              <w:t>Mr. Magesh</w:t>
            </w:r>
          </w:p>
        </w:tc>
        <w:tc>
          <w:tcPr>
            <w:tcW w:w="2401" w:type="pct"/>
          </w:tcPr>
          <w:p w14:paraId="112E52C6" w14:textId="587A2A4B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7206C1">
              <w:rPr>
                <w:sz w:val="28"/>
              </w:rPr>
              <w:t>1</w:t>
            </w:r>
            <w:r w:rsidR="00262329">
              <w:rPr>
                <w:sz w:val="28"/>
              </w:rPr>
              <w:t>5</w:t>
            </w:r>
            <w:r w:rsidR="007206C1">
              <w:rPr>
                <w:sz w:val="28"/>
              </w:rPr>
              <w:t>.11.2025</w:t>
            </w:r>
          </w:p>
        </w:tc>
      </w:tr>
      <w:tr w:rsidR="001F7F01" w:rsidRPr="004730D8" w14:paraId="0F51255D" w14:textId="77777777" w:rsidTr="005230DF">
        <w:trPr>
          <w:trHeight w:val="553"/>
        </w:trPr>
        <w:tc>
          <w:tcPr>
            <w:tcW w:w="2599" w:type="pct"/>
          </w:tcPr>
          <w:p w14:paraId="21388FD1" w14:textId="15FD12D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0952E4">
              <w:rPr>
                <w:sz w:val="28"/>
              </w:rPr>
              <w:t xml:space="preserve"> </w:t>
            </w:r>
            <w:r w:rsidR="00262329">
              <w:rPr>
                <w:sz w:val="28"/>
              </w:rPr>
              <w:t xml:space="preserve">25 </w:t>
            </w:r>
            <w:r w:rsidR="006E6711">
              <w:rPr>
                <w:bCs/>
                <w:sz w:val="28"/>
              </w:rPr>
              <w:t xml:space="preserve">years/ </w:t>
            </w:r>
            <w:r w:rsidR="00262329">
              <w:rPr>
                <w:bCs/>
                <w:sz w:val="28"/>
              </w:rPr>
              <w:t>M</w:t>
            </w:r>
            <w:r w:rsidR="00C24E45">
              <w:rPr>
                <w:bCs/>
                <w:sz w:val="28"/>
              </w:rPr>
              <w:t>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401" w:type="pct"/>
          </w:tcPr>
          <w:p w14:paraId="11F21660" w14:textId="7CE91D0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230DF">
        <w:trPr>
          <w:trHeight w:val="553"/>
        </w:trPr>
        <w:tc>
          <w:tcPr>
            <w:tcW w:w="2599" w:type="pct"/>
          </w:tcPr>
          <w:p w14:paraId="37131503" w14:textId="626DF459" w:rsidR="00C24E45" w:rsidRPr="000952E4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Referring doctor:</w:t>
            </w:r>
            <w:r w:rsidR="000952E4">
              <w:rPr>
                <w:b/>
                <w:bCs/>
                <w:sz w:val="28"/>
              </w:rPr>
              <w:t xml:space="preserve"> </w:t>
            </w:r>
            <w:r w:rsidR="000952E4">
              <w:rPr>
                <w:sz w:val="28"/>
              </w:rPr>
              <w:t>Dr. S</w:t>
            </w:r>
            <w:r w:rsidR="00262329">
              <w:rPr>
                <w:sz w:val="28"/>
              </w:rPr>
              <w:t>uchitra Mohan</w:t>
            </w:r>
          </w:p>
        </w:tc>
        <w:tc>
          <w:tcPr>
            <w:tcW w:w="2401" w:type="pct"/>
          </w:tcPr>
          <w:p w14:paraId="7219DEB7" w14:textId="19E4C450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7206C1">
              <w:rPr>
                <w:bCs/>
                <w:noProof/>
                <w:sz w:val="28"/>
              </w:rPr>
              <w:t>Orthodontic evaluation</w:t>
            </w:r>
          </w:p>
        </w:tc>
      </w:tr>
      <w:tr w:rsidR="001F7F01" w:rsidRPr="004730D8" w14:paraId="783A17F4" w14:textId="77777777" w:rsidTr="005230D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10D5154" w14:textId="76B66298" w:rsidR="00D25797" w:rsidRDefault="00194221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No of teeth present in the maxillary and mandibular arch: </w:t>
      </w:r>
      <w:r w:rsidR="00375C7B">
        <w:rPr>
          <w:sz w:val="28"/>
        </w:rPr>
        <w:t>26</w:t>
      </w:r>
      <w:r w:rsidR="00F64A4E">
        <w:rPr>
          <w:sz w:val="28"/>
        </w:rPr>
        <w:t xml:space="preserve">; </w:t>
      </w:r>
      <w:r w:rsidR="00E45E5B">
        <w:rPr>
          <w:sz w:val="28"/>
        </w:rPr>
        <w:t>Completely missing crown and root portion in relation to</w:t>
      </w:r>
      <w:r w:rsidR="00CE497A">
        <w:rPr>
          <w:sz w:val="28"/>
        </w:rPr>
        <w:t xml:space="preserve">: </w:t>
      </w:r>
      <w:r w:rsidR="00E45E5B">
        <w:rPr>
          <w:sz w:val="28"/>
        </w:rPr>
        <w:t>12, 18, 22, 28, 38, 48.</w:t>
      </w:r>
    </w:p>
    <w:p w14:paraId="2396814B" w14:textId="7E47B4DB" w:rsidR="009E6CF5" w:rsidRDefault="009E6CF5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</w:t>
      </w:r>
      <w:r w:rsidR="00893A44">
        <w:rPr>
          <w:sz w:val="28"/>
        </w:rPr>
        <w:t xml:space="preserve"> and mandibular </w:t>
      </w:r>
      <w:r>
        <w:rPr>
          <w:sz w:val="28"/>
        </w:rPr>
        <w:t xml:space="preserve">alveolar ridge </w:t>
      </w:r>
      <w:r w:rsidR="00893A44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1A551206" w14:textId="6A0C38D4" w:rsidR="00CA7B85" w:rsidRDefault="00CA7B85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Interdental spacing present between 11, 13, 21, 23.</w:t>
      </w:r>
    </w:p>
    <w:p w14:paraId="11CC3FC7" w14:textId="570C7703" w:rsidR="00E416DA" w:rsidRDefault="00E416DA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mandibular teeth appear to be retroclined</w:t>
      </w:r>
      <w:r w:rsidR="002C751D">
        <w:rPr>
          <w:sz w:val="28"/>
        </w:rPr>
        <w:t>.</w:t>
      </w:r>
    </w:p>
    <w:p w14:paraId="3E849044" w14:textId="77777777" w:rsidR="005D51BA" w:rsidRPr="00FF0254" w:rsidRDefault="00382458" w:rsidP="005D51BA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 w:rsidRPr="009355CA">
        <w:rPr>
          <w:sz w:val="28"/>
        </w:rPr>
        <w:t xml:space="preserve">Deviated nasal septum towards the </w:t>
      </w:r>
      <w:r w:rsidR="0013417D" w:rsidRPr="009355CA">
        <w:rPr>
          <w:sz w:val="28"/>
        </w:rPr>
        <w:t>right</w:t>
      </w:r>
      <w:r w:rsidRPr="009355CA">
        <w:rPr>
          <w:sz w:val="28"/>
        </w:rPr>
        <w:t xml:space="preserve"> side is evident</w:t>
      </w:r>
      <w:r w:rsidR="005D51BA">
        <w:rPr>
          <w:sz w:val="28"/>
        </w:rPr>
        <w:t xml:space="preserve">; </w:t>
      </w:r>
      <w:r w:rsidR="005D51BA" w:rsidRPr="00FF0254">
        <w:rPr>
          <w:sz w:val="28"/>
        </w:rPr>
        <w:t>the right nasal passage appears narrow when compared to the left side.</w:t>
      </w:r>
    </w:p>
    <w:p w14:paraId="41545501" w14:textId="024CCAEE" w:rsidR="00CC03B3" w:rsidRDefault="00023D4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Maxillary Arch Length :</w:t>
      </w:r>
      <w:r w:rsidR="00F04043">
        <w:rPr>
          <w:sz w:val="28"/>
        </w:rPr>
        <w:t xml:space="preserve"> 104.9 mm</w:t>
      </w:r>
    </w:p>
    <w:p w14:paraId="5B4DDD9B" w14:textId="5A7509F9" w:rsidR="006D3FEC" w:rsidRPr="002C751D" w:rsidRDefault="00023D47" w:rsidP="002C751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Mandibular Arch Length:</w:t>
      </w:r>
      <w:r w:rsidR="00F04043">
        <w:rPr>
          <w:sz w:val="28"/>
        </w:rPr>
        <w:t xml:space="preserve"> 104.5 mm</w:t>
      </w:r>
    </w:p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3A098E9" w14:textId="541ED178" w:rsidR="00B701B7" w:rsidRDefault="004E28A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Malocclusion </w:t>
      </w:r>
    </w:p>
    <w:p w14:paraId="6906CB31" w14:textId="46C27D2F" w:rsidR="00353469" w:rsidRDefault="00353469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Nasal septum deviation.</w:t>
      </w:r>
    </w:p>
    <w:p w14:paraId="7FD6A78A" w14:textId="77777777" w:rsidR="00B701B7" w:rsidRDefault="00B701B7" w:rsidP="00B701B7">
      <w:pPr>
        <w:pStyle w:val="ListParagraph"/>
        <w:spacing w:line="600" w:lineRule="auto"/>
        <w:jc w:val="both"/>
        <w:rPr>
          <w:sz w:val="28"/>
        </w:rPr>
      </w:pP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75949143" w:rsidR="00953CB3" w:rsidRDefault="00953CB3"/>
    <w:p w14:paraId="74918168" w14:textId="441D35E3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48096852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49E2374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43DC9E0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A1102B5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31453515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0D779611" w:rsidR="00205903" w:rsidRDefault="007E3542" w:rsidP="0096660E">
      <w:pPr>
        <w:tabs>
          <w:tab w:val="left" w:pos="10260"/>
        </w:tabs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2E7DF17D" w14:textId="6E5A492F" w:rsidR="00906EC7" w:rsidRDefault="002C751D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2C751D">
        <w:rPr>
          <w:b/>
          <w:bCs/>
        </w:rPr>
        <w:drawing>
          <wp:anchor distT="0" distB="0" distL="114300" distR="114300" simplePos="0" relativeHeight="251755008" behindDoc="1" locked="0" layoutInCell="1" allowOverlap="1" wp14:anchorId="2BF911C1" wp14:editId="592B4FE6">
            <wp:simplePos x="0" y="0"/>
            <wp:positionH relativeFrom="column">
              <wp:posOffset>581660</wp:posOffset>
            </wp:positionH>
            <wp:positionV relativeFrom="paragraph">
              <wp:posOffset>130810</wp:posOffset>
            </wp:positionV>
            <wp:extent cx="5613400" cy="2597150"/>
            <wp:effectExtent l="0" t="0" r="6350" b="0"/>
            <wp:wrapTight wrapText="bothSides">
              <wp:wrapPolygon edited="0">
                <wp:start x="0" y="0"/>
                <wp:lineTo x="0" y="21389"/>
                <wp:lineTo x="21551" y="21389"/>
                <wp:lineTo x="21551" y="0"/>
                <wp:lineTo x="0" y="0"/>
              </wp:wrapPolygon>
            </wp:wrapTight>
            <wp:docPr id="150744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42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B4361" w14:textId="41F6369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162323BE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80585A" w14:textId="6768F9AB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2EF2E93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4132B92D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2B7D073B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36198082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6810D178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01B4ABFD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20E65D91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49B4F654" w:rsidR="00412911" w:rsidRDefault="00412911" w:rsidP="00B923B3">
      <w:pPr>
        <w:tabs>
          <w:tab w:val="left" w:pos="10260"/>
        </w:tabs>
        <w:ind w:firstLine="450"/>
        <w:jc w:val="both"/>
      </w:pPr>
    </w:p>
    <w:p w14:paraId="5B02D69A" w14:textId="25FF5689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1B21E03A" w:rsidR="00412911" w:rsidRDefault="00824AB2" w:rsidP="003351F2">
      <w:pPr>
        <w:tabs>
          <w:tab w:val="left" w:pos="10260"/>
        </w:tabs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5C6C194" w:rsidR="00412911" w:rsidRDefault="00A41E83" w:rsidP="00412911">
      <w:pPr>
        <w:tabs>
          <w:tab w:val="left" w:pos="10260"/>
        </w:tabs>
        <w:ind w:firstLine="450"/>
        <w:jc w:val="center"/>
        <w:rPr>
          <w:b/>
        </w:rPr>
      </w:pPr>
      <w:r w:rsidRPr="00A41E83">
        <w:rPr>
          <w:b/>
        </w:rPr>
        <w:drawing>
          <wp:anchor distT="0" distB="0" distL="114300" distR="114300" simplePos="0" relativeHeight="251756032" behindDoc="1" locked="0" layoutInCell="1" allowOverlap="1" wp14:anchorId="648E3F2C" wp14:editId="530D5D74">
            <wp:simplePos x="0" y="0"/>
            <wp:positionH relativeFrom="column">
              <wp:posOffset>2266950</wp:posOffset>
            </wp:positionH>
            <wp:positionV relativeFrom="paragraph">
              <wp:posOffset>171582</wp:posOffset>
            </wp:positionV>
            <wp:extent cx="2015066" cy="1882205"/>
            <wp:effectExtent l="0" t="0" r="4445" b="3810"/>
            <wp:wrapTight wrapText="bothSides">
              <wp:wrapPolygon edited="0">
                <wp:start x="0" y="0"/>
                <wp:lineTo x="0" y="21425"/>
                <wp:lineTo x="21443" y="21425"/>
                <wp:lineTo x="21443" y="0"/>
                <wp:lineTo x="0" y="0"/>
              </wp:wrapPolygon>
            </wp:wrapTight>
            <wp:docPr id="81256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69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5066" cy="188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E494C" w14:textId="46E6228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5AFC9313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074375B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7046746B" w:rsidR="00084093" w:rsidRDefault="00A41E83" w:rsidP="00412911">
      <w:pPr>
        <w:tabs>
          <w:tab w:val="left" w:pos="10260"/>
        </w:tabs>
        <w:ind w:firstLine="450"/>
        <w:jc w:val="center"/>
        <w:rPr>
          <w:b/>
        </w:rPr>
      </w:pPr>
      <w:r w:rsidRPr="00A41E83">
        <w:rPr>
          <w:b/>
        </w:rPr>
        <w:drawing>
          <wp:anchor distT="0" distB="0" distL="114300" distR="114300" simplePos="0" relativeHeight="251758080" behindDoc="1" locked="0" layoutInCell="1" allowOverlap="1" wp14:anchorId="394DC3B2" wp14:editId="434D605D">
            <wp:simplePos x="0" y="0"/>
            <wp:positionH relativeFrom="column">
              <wp:posOffset>40005</wp:posOffset>
            </wp:positionH>
            <wp:positionV relativeFrom="paragraph">
              <wp:posOffset>351579</wp:posOffset>
            </wp:positionV>
            <wp:extent cx="2150110" cy="2112010"/>
            <wp:effectExtent l="0" t="0" r="2540" b="2540"/>
            <wp:wrapTight wrapText="bothSides">
              <wp:wrapPolygon edited="0">
                <wp:start x="0" y="0"/>
                <wp:lineTo x="0" y="21431"/>
                <wp:lineTo x="21434" y="21431"/>
                <wp:lineTo x="21434" y="0"/>
                <wp:lineTo x="0" y="0"/>
              </wp:wrapPolygon>
            </wp:wrapTight>
            <wp:docPr id="21431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6B391" w14:textId="7922D093" w:rsidR="00084093" w:rsidRDefault="00A41E83" w:rsidP="00412911">
      <w:pPr>
        <w:tabs>
          <w:tab w:val="left" w:pos="10260"/>
        </w:tabs>
        <w:ind w:firstLine="450"/>
        <w:jc w:val="center"/>
        <w:rPr>
          <w:b/>
        </w:rPr>
      </w:pPr>
      <w:r w:rsidRPr="00A41E83">
        <w:rPr>
          <w:b/>
        </w:rPr>
        <w:drawing>
          <wp:anchor distT="0" distB="0" distL="114300" distR="114300" simplePos="0" relativeHeight="251757056" behindDoc="1" locked="0" layoutInCell="1" allowOverlap="1" wp14:anchorId="6850DE54" wp14:editId="2CE513C6">
            <wp:simplePos x="0" y="0"/>
            <wp:positionH relativeFrom="column">
              <wp:posOffset>4391872</wp:posOffset>
            </wp:positionH>
            <wp:positionV relativeFrom="paragraph">
              <wp:posOffset>175260</wp:posOffset>
            </wp:positionV>
            <wp:extent cx="2150110" cy="2164080"/>
            <wp:effectExtent l="0" t="0" r="2540" b="7620"/>
            <wp:wrapTight wrapText="bothSides">
              <wp:wrapPolygon edited="0">
                <wp:start x="0" y="0"/>
                <wp:lineTo x="0" y="21486"/>
                <wp:lineTo x="21434" y="21486"/>
                <wp:lineTo x="21434" y="0"/>
                <wp:lineTo x="0" y="0"/>
              </wp:wrapPolygon>
            </wp:wrapTight>
            <wp:docPr id="199361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15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B97C" w14:textId="10A266F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76E75F8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7597CDF8" w:rsidR="005D6EFF" w:rsidRDefault="005D6EFF" w:rsidP="005D6EFF">
      <w:pPr>
        <w:rPr>
          <w:b/>
        </w:rPr>
      </w:pPr>
    </w:p>
    <w:p w14:paraId="09811761" w14:textId="1B9B99D5" w:rsidR="00873314" w:rsidRDefault="00873314">
      <w:pPr>
        <w:rPr>
          <w:b/>
        </w:rPr>
      </w:pPr>
      <w:r>
        <w:rPr>
          <w:b/>
        </w:rPr>
        <w:br w:type="page"/>
      </w:r>
    </w:p>
    <w:p w14:paraId="21F878DC" w14:textId="77777777" w:rsidR="003C261E" w:rsidRDefault="003C261E" w:rsidP="003C261E">
      <w:pPr>
        <w:rPr>
          <w:b/>
        </w:rPr>
      </w:pPr>
    </w:p>
    <w:p w14:paraId="2D26830A" w14:textId="7677BC7A" w:rsidR="00EE63C1" w:rsidRDefault="00EE63C1" w:rsidP="003C261E">
      <w:pPr>
        <w:jc w:val="center"/>
        <w:rPr>
          <w:b/>
        </w:rPr>
      </w:pPr>
      <w:r>
        <w:rPr>
          <w:b/>
        </w:rPr>
        <w:t>CORONAL VIEW</w:t>
      </w:r>
    </w:p>
    <w:p w14:paraId="64940365" w14:textId="5172DED5" w:rsidR="00EE63C1" w:rsidRDefault="002966C2" w:rsidP="00EE63C1">
      <w:pPr>
        <w:rPr>
          <w:b/>
        </w:rPr>
      </w:pPr>
      <w:r w:rsidRPr="002966C2">
        <w:rPr>
          <w:b/>
        </w:rPr>
        <w:drawing>
          <wp:anchor distT="0" distB="0" distL="114300" distR="114300" simplePos="0" relativeHeight="251759104" behindDoc="1" locked="0" layoutInCell="1" allowOverlap="1" wp14:anchorId="777ED593" wp14:editId="500E126B">
            <wp:simplePos x="0" y="0"/>
            <wp:positionH relativeFrom="column">
              <wp:posOffset>1310429</wp:posOffset>
            </wp:positionH>
            <wp:positionV relativeFrom="paragraph">
              <wp:posOffset>172720</wp:posOffset>
            </wp:positionV>
            <wp:extent cx="3759200" cy="2553398"/>
            <wp:effectExtent l="0" t="0" r="0" b="0"/>
            <wp:wrapTight wrapText="bothSides">
              <wp:wrapPolygon edited="0">
                <wp:start x="0" y="0"/>
                <wp:lineTo x="0" y="21433"/>
                <wp:lineTo x="21454" y="21433"/>
                <wp:lineTo x="21454" y="0"/>
                <wp:lineTo x="0" y="0"/>
              </wp:wrapPolygon>
            </wp:wrapTight>
            <wp:docPr id="66320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6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2553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A86F1" w14:textId="5D604639" w:rsidR="00EE63C1" w:rsidRDefault="00EE63C1" w:rsidP="00EE63C1">
      <w:pPr>
        <w:rPr>
          <w:b/>
        </w:rPr>
      </w:pPr>
    </w:p>
    <w:p w14:paraId="31453B44" w14:textId="77777777" w:rsidR="00EE63C1" w:rsidRDefault="00EE63C1" w:rsidP="00EE63C1">
      <w:pPr>
        <w:rPr>
          <w:b/>
        </w:rPr>
      </w:pPr>
    </w:p>
    <w:p w14:paraId="2F2B9811" w14:textId="372E6787" w:rsidR="00EE63C1" w:rsidRDefault="00EE63C1" w:rsidP="00EE63C1">
      <w:pPr>
        <w:rPr>
          <w:b/>
        </w:rPr>
      </w:pPr>
    </w:p>
    <w:p w14:paraId="55D7B82E" w14:textId="77777777" w:rsidR="00EE63C1" w:rsidRDefault="00EE63C1" w:rsidP="00EE63C1">
      <w:pPr>
        <w:rPr>
          <w:b/>
        </w:rPr>
      </w:pPr>
    </w:p>
    <w:p w14:paraId="5331D471" w14:textId="77777777" w:rsidR="00EE63C1" w:rsidRDefault="00EE63C1" w:rsidP="00EE63C1">
      <w:pPr>
        <w:rPr>
          <w:b/>
        </w:rPr>
      </w:pPr>
    </w:p>
    <w:p w14:paraId="2A5F40F7" w14:textId="77777777" w:rsidR="00EE63C1" w:rsidRDefault="00EE63C1" w:rsidP="00EE63C1">
      <w:pPr>
        <w:rPr>
          <w:b/>
        </w:rPr>
      </w:pPr>
    </w:p>
    <w:p w14:paraId="36DB60F5" w14:textId="77777777" w:rsidR="00EE63C1" w:rsidRDefault="00EE63C1" w:rsidP="00EE63C1">
      <w:pPr>
        <w:rPr>
          <w:b/>
        </w:rPr>
      </w:pPr>
    </w:p>
    <w:p w14:paraId="7F3FA50D" w14:textId="16A79D62" w:rsidR="00EE63C1" w:rsidRDefault="00EE63C1" w:rsidP="00EE63C1">
      <w:pPr>
        <w:rPr>
          <w:b/>
        </w:rPr>
      </w:pPr>
    </w:p>
    <w:p w14:paraId="28BB4831" w14:textId="77777777" w:rsidR="00EE63C1" w:rsidRDefault="00EE63C1" w:rsidP="00EE63C1">
      <w:pPr>
        <w:rPr>
          <w:b/>
        </w:rPr>
      </w:pPr>
    </w:p>
    <w:p w14:paraId="63F2886B" w14:textId="77777777" w:rsidR="00EE63C1" w:rsidRDefault="00EE63C1" w:rsidP="00EE63C1">
      <w:pPr>
        <w:rPr>
          <w:b/>
        </w:rPr>
      </w:pPr>
    </w:p>
    <w:p w14:paraId="3FF8436A" w14:textId="6666D576" w:rsidR="00EE63C1" w:rsidRDefault="00EE63C1" w:rsidP="00EE63C1">
      <w:pPr>
        <w:rPr>
          <w:b/>
        </w:rPr>
      </w:pPr>
    </w:p>
    <w:p w14:paraId="3B29143C" w14:textId="77777777" w:rsidR="00EE63C1" w:rsidRDefault="00EE63C1" w:rsidP="00EE63C1">
      <w:pPr>
        <w:rPr>
          <w:b/>
        </w:rPr>
      </w:pPr>
    </w:p>
    <w:p w14:paraId="6195FE4F" w14:textId="58FA0016" w:rsidR="00EE63C1" w:rsidRDefault="00EE63C1" w:rsidP="00EE63C1">
      <w:pPr>
        <w:rPr>
          <w:b/>
        </w:rPr>
      </w:pPr>
    </w:p>
    <w:p w14:paraId="7E245407" w14:textId="0EE24DBB" w:rsidR="00EE63C1" w:rsidRDefault="00EE63C1" w:rsidP="00EE63C1">
      <w:pPr>
        <w:rPr>
          <w:b/>
        </w:rPr>
      </w:pPr>
    </w:p>
    <w:p w14:paraId="0F420DCB" w14:textId="429EDF0C" w:rsidR="00EE63C1" w:rsidRDefault="00EE63C1" w:rsidP="00EE63C1">
      <w:pPr>
        <w:rPr>
          <w:b/>
        </w:rPr>
      </w:pPr>
    </w:p>
    <w:p w14:paraId="26128939" w14:textId="464E1E35" w:rsidR="00EE63C1" w:rsidRDefault="00F236CB" w:rsidP="00582AC0">
      <w:pPr>
        <w:rPr>
          <w:b/>
        </w:rPr>
      </w:pPr>
      <w:r>
        <w:rPr>
          <w:b/>
        </w:rPr>
        <w:tab/>
      </w:r>
    </w:p>
    <w:p w14:paraId="39C0621D" w14:textId="02FAD52A" w:rsidR="003C261E" w:rsidRDefault="003C261E" w:rsidP="00F236CB">
      <w:pPr>
        <w:ind w:left="1416" w:firstLine="708"/>
        <w:rPr>
          <w:b/>
        </w:rPr>
      </w:pPr>
    </w:p>
    <w:p w14:paraId="6092E485" w14:textId="4794B301" w:rsidR="003C261E" w:rsidRDefault="00F04043" w:rsidP="003C261E">
      <w:pPr>
        <w:jc w:val="center"/>
        <w:rPr>
          <w:b/>
        </w:rPr>
      </w:pPr>
      <w:r w:rsidRPr="00F04043">
        <w:rPr>
          <w:b/>
        </w:rPr>
        <w:drawing>
          <wp:anchor distT="0" distB="0" distL="114300" distR="114300" simplePos="0" relativeHeight="251753984" behindDoc="1" locked="0" layoutInCell="1" allowOverlap="1" wp14:anchorId="267941EA" wp14:editId="6F5C270E">
            <wp:simplePos x="0" y="0"/>
            <wp:positionH relativeFrom="column">
              <wp:posOffset>3540125</wp:posOffset>
            </wp:positionH>
            <wp:positionV relativeFrom="paragraph">
              <wp:posOffset>284480</wp:posOffset>
            </wp:positionV>
            <wp:extent cx="2644775" cy="1717040"/>
            <wp:effectExtent l="0" t="0" r="3175" b="0"/>
            <wp:wrapTight wrapText="bothSides">
              <wp:wrapPolygon edited="0">
                <wp:start x="0" y="0"/>
                <wp:lineTo x="0" y="21328"/>
                <wp:lineTo x="21470" y="21328"/>
                <wp:lineTo x="21470" y="0"/>
                <wp:lineTo x="0" y="0"/>
              </wp:wrapPolygon>
            </wp:wrapTight>
            <wp:docPr id="1178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61E">
        <w:rPr>
          <w:b/>
        </w:rPr>
        <w:t>AXIAL VIEW</w:t>
      </w:r>
    </w:p>
    <w:p w14:paraId="4A2CB9CA" w14:textId="17933BE2" w:rsidR="003C261E" w:rsidRDefault="003C261E" w:rsidP="00F236CB">
      <w:pPr>
        <w:ind w:left="1416" w:firstLine="708"/>
        <w:rPr>
          <w:b/>
        </w:rPr>
      </w:pPr>
      <w:r w:rsidRPr="003C261E">
        <w:rPr>
          <w:b/>
        </w:rPr>
        <w:drawing>
          <wp:anchor distT="0" distB="0" distL="114300" distR="114300" simplePos="0" relativeHeight="251752960" behindDoc="1" locked="0" layoutInCell="1" allowOverlap="1" wp14:anchorId="0CC2B949" wp14:editId="02CF5206">
            <wp:simplePos x="0" y="0"/>
            <wp:positionH relativeFrom="column">
              <wp:posOffset>263525</wp:posOffset>
            </wp:positionH>
            <wp:positionV relativeFrom="paragraph">
              <wp:posOffset>109855</wp:posOffset>
            </wp:positionV>
            <wp:extent cx="3124200" cy="1741170"/>
            <wp:effectExtent l="0" t="0" r="0" b="0"/>
            <wp:wrapTight wrapText="bothSides">
              <wp:wrapPolygon edited="0">
                <wp:start x="0" y="0"/>
                <wp:lineTo x="0" y="21269"/>
                <wp:lineTo x="21468" y="21269"/>
                <wp:lineTo x="21468" y="0"/>
                <wp:lineTo x="0" y="0"/>
              </wp:wrapPolygon>
            </wp:wrapTight>
            <wp:docPr id="195302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28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9182C" w14:textId="32E85CB1" w:rsidR="00B5607A" w:rsidRDefault="00B5607A" w:rsidP="00B5607A">
      <w:pPr>
        <w:rPr>
          <w:b/>
          <w:noProof/>
        </w:rPr>
      </w:pPr>
    </w:p>
    <w:p w14:paraId="706248E8" w14:textId="02956FBE" w:rsidR="00B5607A" w:rsidRDefault="00B5607A" w:rsidP="00B5607A">
      <w:pPr>
        <w:rPr>
          <w:b/>
          <w:noProof/>
        </w:rPr>
      </w:pPr>
    </w:p>
    <w:p w14:paraId="1506F844" w14:textId="77777777" w:rsidR="00B5607A" w:rsidRDefault="00B5607A" w:rsidP="00B5607A">
      <w:pPr>
        <w:rPr>
          <w:b/>
          <w:noProof/>
        </w:rPr>
      </w:pPr>
    </w:p>
    <w:p w14:paraId="07D02242" w14:textId="77777777" w:rsidR="00B5607A" w:rsidRDefault="00B5607A" w:rsidP="00B5607A">
      <w:pPr>
        <w:rPr>
          <w:b/>
          <w:noProof/>
        </w:rPr>
      </w:pPr>
    </w:p>
    <w:p w14:paraId="759268B3" w14:textId="77777777" w:rsidR="00B5607A" w:rsidRDefault="00B5607A" w:rsidP="00B5607A">
      <w:pPr>
        <w:rPr>
          <w:b/>
          <w:noProof/>
        </w:rPr>
      </w:pPr>
    </w:p>
    <w:p w14:paraId="23121F80" w14:textId="0CC789A0" w:rsidR="00565CF2" w:rsidRPr="00565CF2" w:rsidRDefault="00565CF2" w:rsidP="00A136A3">
      <w:pPr>
        <w:jc w:val="center"/>
        <w:rPr>
          <w:b/>
          <w:sz w:val="28"/>
        </w:rPr>
      </w:pPr>
      <w:r>
        <w:rPr>
          <w:b/>
          <w:sz w:val="28"/>
        </w:rPr>
        <w:t xml:space="preserve">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927CD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B71E" w14:textId="77777777" w:rsidR="00105C8D" w:rsidRDefault="00105C8D">
      <w:r>
        <w:separator/>
      </w:r>
    </w:p>
  </w:endnote>
  <w:endnote w:type="continuationSeparator" w:id="0">
    <w:p w14:paraId="13F73E4A" w14:textId="77777777" w:rsidR="00105C8D" w:rsidRDefault="0010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86F60" w14:textId="77777777" w:rsidR="00105C8D" w:rsidRDefault="00105C8D">
      <w:r>
        <w:separator/>
      </w:r>
    </w:p>
  </w:footnote>
  <w:footnote w:type="continuationSeparator" w:id="0">
    <w:p w14:paraId="4DEF0DEB" w14:textId="77777777" w:rsidR="00105C8D" w:rsidRDefault="00105C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11F5B"/>
    <w:rsid w:val="00022A13"/>
    <w:rsid w:val="00023D47"/>
    <w:rsid w:val="00025F25"/>
    <w:rsid w:val="00036DC5"/>
    <w:rsid w:val="00046117"/>
    <w:rsid w:val="0005275C"/>
    <w:rsid w:val="000571FA"/>
    <w:rsid w:val="00064B86"/>
    <w:rsid w:val="00067B10"/>
    <w:rsid w:val="000700BE"/>
    <w:rsid w:val="00076F66"/>
    <w:rsid w:val="00084093"/>
    <w:rsid w:val="00086D56"/>
    <w:rsid w:val="0009047C"/>
    <w:rsid w:val="00092409"/>
    <w:rsid w:val="000952E4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F175B"/>
    <w:rsid w:val="000F4C98"/>
    <w:rsid w:val="00104657"/>
    <w:rsid w:val="00104F54"/>
    <w:rsid w:val="0010514A"/>
    <w:rsid w:val="00105C8D"/>
    <w:rsid w:val="00112B87"/>
    <w:rsid w:val="00113A6F"/>
    <w:rsid w:val="00113BDD"/>
    <w:rsid w:val="00116057"/>
    <w:rsid w:val="0013289A"/>
    <w:rsid w:val="0013417D"/>
    <w:rsid w:val="001351ED"/>
    <w:rsid w:val="00136BD2"/>
    <w:rsid w:val="00163416"/>
    <w:rsid w:val="00170756"/>
    <w:rsid w:val="00172FED"/>
    <w:rsid w:val="00183A64"/>
    <w:rsid w:val="0018668E"/>
    <w:rsid w:val="00194221"/>
    <w:rsid w:val="001955E9"/>
    <w:rsid w:val="001A17BC"/>
    <w:rsid w:val="001B1A1F"/>
    <w:rsid w:val="001B79D4"/>
    <w:rsid w:val="001C2B99"/>
    <w:rsid w:val="001C3E2F"/>
    <w:rsid w:val="001D1563"/>
    <w:rsid w:val="001D4728"/>
    <w:rsid w:val="001D5764"/>
    <w:rsid w:val="001D5E4D"/>
    <w:rsid w:val="001E0398"/>
    <w:rsid w:val="001E2018"/>
    <w:rsid w:val="001E2F23"/>
    <w:rsid w:val="001F230C"/>
    <w:rsid w:val="001F7F01"/>
    <w:rsid w:val="0020523C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2D60"/>
    <w:rsid w:val="00253233"/>
    <w:rsid w:val="002536AB"/>
    <w:rsid w:val="00261796"/>
    <w:rsid w:val="00262329"/>
    <w:rsid w:val="0027486A"/>
    <w:rsid w:val="002774EA"/>
    <w:rsid w:val="00277ADB"/>
    <w:rsid w:val="00282151"/>
    <w:rsid w:val="002824AE"/>
    <w:rsid w:val="00284CD0"/>
    <w:rsid w:val="00290938"/>
    <w:rsid w:val="00296069"/>
    <w:rsid w:val="002966C2"/>
    <w:rsid w:val="002B4007"/>
    <w:rsid w:val="002B41C6"/>
    <w:rsid w:val="002B6280"/>
    <w:rsid w:val="002B7BA4"/>
    <w:rsid w:val="002C1430"/>
    <w:rsid w:val="002C2142"/>
    <w:rsid w:val="002C5F79"/>
    <w:rsid w:val="002C7445"/>
    <w:rsid w:val="002C751D"/>
    <w:rsid w:val="002C7FAA"/>
    <w:rsid w:val="002D2E2F"/>
    <w:rsid w:val="002D72BA"/>
    <w:rsid w:val="002E4B93"/>
    <w:rsid w:val="002F2F31"/>
    <w:rsid w:val="002F6D9C"/>
    <w:rsid w:val="00316AFC"/>
    <w:rsid w:val="00321111"/>
    <w:rsid w:val="00323F62"/>
    <w:rsid w:val="003351F2"/>
    <w:rsid w:val="00340754"/>
    <w:rsid w:val="0034376D"/>
    <w:rsid w:val="00353469"/>
    <w:rsid w:val="00363A8B"/>
    <w:rsid w:val="00375C7B"/>
    <w:rsid w:val="0038057F"/>
    <w:rsid w:val="00382458"/>
    <w:rsid w:val="00386F89"/>
    <w:rsid w:val="00392292"/>
    <w:rsid w:val="00395127"/>
    <w:rsid w:val="00395555"/>
    <w:rsid w:val="00397BE0"/>
    <w:rsid w:val="003A78C1"/>
    <w:rsid w:val="003A7A03"/>
    <w:rsid w:val="003B06ED"/>
    <w:rsid w:val="003C261E"/>
    <w:rsid w:val="003C6F48"/>
    <w:rsid w:val="003D2915"/>
    <w:rsid w:val="003D4807"/>
    <w:rsid w:val="003E1909"/>
    <w:rsid w:val="003E46D9"/>
    <w:rsid w:val="003F320B"/>
    <w:rsid w:val="003F5D1E"/>
    <w:rsid w:val="003F7006"/>
    <w:rsid w:val="004060E8"/>
    <w:rsid w:val="0041151D"/>
    <w:rsid w:val="00412911"/>
    <w:rsid w:val="00416318"/>
    <w:rsid w:val="00417ED0"/>
    <w:rsid w:val="0043261F"/>
    <w:rsid w:val="004336DB"/>
    <w:rsid w:val="0043606D"/>
    <w:rsid w:val="004413B9"/>
    <w:rsid w:val="004478A2"/>
    <w:rsid w:val="004556E3"/>
    <w:rsid w:val="004569BD"/>
    <w:rsid w:val="00456B8A"/>
    <w:rsid w:val="004661C6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C5B9E"/>
    <w:rsid w:val="004D0FED"/>
    <w:rsid w:val="004D6D17"/>
    <w:rsid w:val="004E18FD"/>
    <w:rsid w:val="004E1B7D"/>
    <w:rsid w:val="004E28A8"/>
    <w:rsid w:val="004E569B"/>
    <w:rsid w:val="004E77A8"/>
    <w:rsid w:val="004F19DE"/>
    <w:rsid w:val="004F1F63"/>
    <w:rsid w:val="004F35D5"/>
    <w:rsid w:val="004F6FD5"/>
    <w:rsid w:val="00500E26"/>
    <w:rsid w:val="00501081"/>
    <w:rsid w:val="00510C05"/>
    <w:rsid w:val="005230DF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202E"/>
    <w:rsid w:val="00573EEB"/>
    <w:rsid w:val="00580A29"/>
    <w:rsid w:val="00582AC0"/>
    <w:rsid w:val="00592170"/>
    <w:rsid w:val="005A77A7"/>
    <w:rsid w:val="005B2FBF"/>
    <w:rsid w:val="005B397D"/>
    <w:rsid w:val="005C6FD5"/>
    <w:rsid w:val="005D4644"/>
    <w:rsid w:val="005D51BA"/>
    <w:rsid w:val="005D5995"/>
    <w:rsid w:val="005D6EFF"/>
    <w:rsid w:val="005E22C5"/>
    <w:rsid w:val="005E3BF5"/>
    <w:rsid w:val="005F06C0"/>
    <w:rsid w:val="005F34CB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411A1"/>
    <w:rsid w:val="006441BA"/>
    <w:rsid w:val="006526C7"/>
    <w:rsid w:val="00652C74"/>
    <w:rsid w:val="0065314E"/>
    <w:rsid w:val="00663050"/>
    <w:rsid w:val="00664743"/>
    <w:rsid w:val="0066658E"/>
    <w:rsid w:val="00677A09"/>
    <w:rsid w:val="006877B6"/>
    <w:rsid w:val="006955AC"/>
    <w:rsid w:val="006B053E"/>
    <w:rsid w:val="006B0CCC"/>
    <w:rsid w:val="006B2387"/>
    <w:rsid w:val="006B3C62"/>
    <w:rsid w:val="006C1144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06C1"/>
    <w:rsid w:val="0072457E"/>
    <w:rsid w:val="007268E5"/>
    <w:rsid w:val="00732DBB"/>
    <w:rsid w:val="00734145"/>
    <w:rsid w:val="00734513"/>
    <w:rsid w:val="00734E08"/>
    <w:rsid w:val="007362D6"/>
    <w:rsid w:val="00751400"/>
    <w:rsid w:val="00760097"/>
    <w:rsid w:val="0076123B"/>
    <w:rsid w:val="007665F6"/>
    <w:rsid w:val="00771302"/>
    <w:rsid w:val="00775926"/>
    <w:rsid w:val="007765FC"/>
    <w:rsid w:val="00785EF6"/>
    <w:rsid w:val="00786C53"/>
    <w:rsid w:val="00791643"/>
    <w:rsid w:val="0079528B"/>
    <w:rsid w:val="0079715F"/>
    <w:rsid w:val="007A0369"/>
    <w:rsid w:val="007A1565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54B4B"/>
    <w:rsid w:val="00860758"/>
    <w:rsid w:val="00861F16"/>
    <w:rsid w:val="00873314"/>
    <w:rsid w:val="0088171E"/>
    <w:rsid w:val="00885B60"/>
    <w:rsid w:val="0088740C"/>
    <w:rsid w:val="00890E43"/>
    <w:rsid w:val="00893A44"/>
    <w:rsid w:val="008946D5"/>
    <w:rsid w:val="00894B8E"/>
    <w:rsid w:val="008A29F7"/>
    <w:rsid w:val="008A5CF5"/>
    <w:rsid w:val="008B077C"/>
    <w:rsid w:val="008C15D6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5CA"/>
    <w:rsid w:val="00935A4B"/>
    <w:rsid w:val="00944935"/>
    <w:rsid w:val="009501E4"/>
    <w:rsid w:val="00951419"/>
    <w:rsid w:val="00953CB3"/>
    <w:rsid w:val="00954119"/>
    <w:rsid w:val="00957114"/>
    <w:rsid w:val="0096513C"/>
    <w:rsid w:val="0096660E"/>
    <w:rsid w:val="00970CA9"/>
    <w:rsid w:val="00970D4F"/>
    <w:rsid w:val="009715D4"/>
    <w:rsid w:val="009716F3"/>
    <w:rsid w:val="00971CA2"/>
    <w:rsid w:val="0097289A"/>
    <w:rsid w:val="00982521"/>
    <w:rsid w:val="00983AE3"/>
    <w:rsid w:val="009A0086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6A3"/>
    <w:rsid w:val="00A13DC5"/>
    <w:rsid w:val="00A13F51"/>
    <w:rsid w:val="00A23836"/>
    <w:rsid w:val="00A27EAD"/>
    <w:rsid w:val="00A31738"/>
    <w:rsid w:val="00A3257C"/>
    <w:rsid w:val="00A367D1"/>
    <w:rsid w:val="00A37E8F"/>
    <w:rsid w:val="00A41E83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7901"/>
    <w:rsid w:val="00AF0D0A"/>
    <w:rsid w:val="00AF2E62"/>
    <w:rsid w:val="00AF3BBF"/>
    <w:rsid w:val="00B112D4"/>
    <w:rsid w:val="00B112F1"/>
    <w:rsid w:val="00B11ACB"/>
    <w:rsid w:val="00B11C41"/>
    <w:rsid w:val="00B165A3"/>
    <w:rsid w:val="00B17236"/>
    <w:rsid w:val="00B20B3E"/>
    <w:rsid w:val="00B24CA3"/>
    <w:rsid w:val="00B26633"/>
    <w:rsid w:val="00B267F5"/>
    <w:rsid w:val="00B3059B"/>
    <w:rsid w:val="00B30707"/>
    <w:rsid w:val="00B30918"/>
    <w:rsid w:val="00B4127A"/>
    <w:rsid w:val="00B5607A"/>
    <w:rsid w:val="00B570D5"/>
    <w:rsid w:val="00B62F80"/>
    <w:rsid w:val="00B663DC"/>
    <w:rsid w:val="00B701B7"/>
    <w:rsid w:val="00B70876"/>
    <w:rsid w:val="00B73862"/>
    <w:rsid w:val="00B85423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74C3"/>
    <w:rsid w:val="00BD00E6"/>
    <w:rsid w:val="00BD0E53"/>
    <w:rsid w:val="00BD1006"/>
    <w:rsid w:val="00BD6627"/>
    <w:rsid w:val="00BE020C"/>
    <w:rsid w:val="00BE34C5"/>
    <w:rsid w:val="00BE5DC6"/>
    <w:rsid w:val="00C065D9"/>
    <w:rsid w:val="00C127F7"/>
    <w:rsid w:val="00C23B72"/>
    <w:rsid w:val="00C24E45"/>
    <w:rsid w:val="00C25407"/>
    <w:rsid w:val="00C3734D"/>
    <w:rsid w:val="00C628D6"/>
    <w:rsid w:val="00C668AF"/>
    <w:rsid w:val="00C751CB"/>
    <w:rsid w:val="00C827A7"/>
    <w:rsid w:val="00C8585C"/>
    <w:rsid w:val="00C875D7"/>
    <w:rsid w:val="00C91E9E"/>
    <w:rsid w:val="00C927CD"/>
    <w:rsid w:val="00CA1581"/>
    <w:rsid w:val="00CA7B07"/>
    <w:rsid w:val="00CA7B85"/>
    <w:rsid w:val="00CB0577"/>
    <w:rsid w:val="00CB1666"/>
    <w:rsid w:val="00CB48F8"/>
    <w:rsid w:val="00CB5F47"/>
    <w:rsid w:val="00CC03B3"/>
    <w:rsid w:val="00CD15E6"/>
    <w:rsid w:val="00CD5F0F"/>
    <w:rsid w:val="00CD72D8"/>
    <w:rsid w:val="00CE2EFF"/>
    <w:rsid w:val="00CE497A"/>
    <w:rsid w:val="00CF32F1"/>
    <w:rsid w:val="00CF6B3F"/>
    <w:rsid w:val="00D03173"/>
    <w:rsid w:val="00D0759C"/>
    <w:rsid w:val="00D11B96"/>
    <w:rsid w:val="00D25797"/>
    <w:rsid w:val="00D278F8"/>
    <w:rsid w:val="00D3445C"/>
    <w:rsid w:val="00D348B0"/>
    <w:rsid w:val="00D4202B"/>
    <w:rsid w:val="00D51321"/>
    <w:rsid w:val="00D51A5C"/>
    <w:rsid w:val="00D61153"/>
    <w:rsid w:val="00D649A4"/>
    <w:rsid w:val="00D72677"/>
    <w:rsid w:val="00D743D1"/>
    <w:rsid w:val="00D81AAF"/>
    <w:rsid w:val="00D83470"/>
    <w:rsid w:val="00DA082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DF1A47"/>
    <w:rsid w:val="00DF5DA8"/>
    <w:rsid w:val="00E031F4"/>
    <w:rsid w:val="00E034F3"/>
    <w:rsid w:val="00E053FE"/>
    <w:rsid w:val="00E05802"/>
    <w:rsid w:val="00E06F59"/>
    <w:rsid w:val="00E228D6"/>
    <w:rsid w:val="00E325F1"/>
    <w:rsid w:val="00E403F5"/>
    <w:rsid w:val="00E416DA"/>
    <w:rsid w:val="00E41A1B"/>
    <w:rsid w:val="00E41C09"/>
    <w:rsid w:val="00E449BE"/>
    <w:rsid w:val="00E45E5B"/>
    <w:rsid w:val="00E45FCF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3C1"/>
    <w:rsid w:val="00EE6C78"/>
    <w:rsid w:val="00F04043"/>
    <w:rsid w:val="00F0441F"/>
    <w:rsid w:val="00F0731D"/>
    <w:rsid w:val="00F2347C"/>
    <w:rsid w:val="00F236CB"/>
    <w:rsid w:val="00F333A3"/>
    <w:rsid w:val="00F33635"/>
    <w:rsid w:val="00F34524"/>
    <w:rsid w:val="00F360ED"/>
    <w:rsid w:val="00F406CE"/>
    <w:rsid w:val="00F4546E"/>
    <w:rsid w:val="00F557AD"/>
    <w:rsid w:val="00F56394"/>
    <w:rsid w:val="00F57A2A"/>
    <w:rsid w:val="00F635DA"/>
    <w:rsid w:val="00F64A4E"/>
    <w:rsid w:val="00F6664F"/>
    <w:rsid w:val="00F70D2B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0254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33</TotalTime>
  <Pages>6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2025-11-13T18:42:00Z</cp:lastPrinted>
  <dcterms:created xsi:type="dcterms:W3CDTF">2025-11-15T12:59:00Z</dcterms:created>
  <dcterms:modified xsi:type="dcterms:W3CDTF">2025-11-15T13:31:00Z</dcterms:modified>
</cp:coreProperties>
</file>