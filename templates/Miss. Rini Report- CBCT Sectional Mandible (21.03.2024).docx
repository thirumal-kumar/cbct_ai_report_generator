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9E57B1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24DFE">
              <w:rPr>
                <w:sz w:val="28"/>
              </w:rPr>
              <w:t>M</w:t>
            </w:r>
            <w:r w:rsidR="00015D43">
              <w:rPr>
                <w:sz w:val="28"/>
              </w:rPr>
              <w:t>iss. Rini</w:t>
            </w:r>
          </w:p>
        </w:tc>
        <w:tc>
          <w:tcPr>
            <w:tcW w:w="2600" w:type="pct"/>
          </w:tcPr>
          <w:p w14:paraId="112E52C6" w14:textId="59A4722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24DFE">
              <w:rPr>
                <w:sz w:val="28"/>
              </w:rPr>
              <w:t>2</w:t>
            </w:r>
            <w:r w:rsidR="00015D43">
              <w:rPr>
                <w:sz w:val="28"/>
              </w:rPr>
              <w:t>1</w:t>
            </w:r>
            <w:r w:rsidR="00764059">
              <w:rPr>
                <w:sz w:val="28"/>
              </w:rPr>
              <w:t>.03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003CB0D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015D43">
              <w:rPr>
                <w:sz w:val="28"/>
              </w:rPr>
              <w:t>24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015D4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2188AA4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1E6726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429E84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015D43">
              <w:rPr>
                <w:sz w:val="28"/>
              </w:rPr>
              <w:t>Ishwariya. S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D0374C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57659D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D0374C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57659D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A9FB844" w14:textId="7037D470" w:rsidR="00AF2DB4" w:rsidRDefault="001D5FE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portion in relation to </w:t>
      </w:r>
      <w:r w:rsidR="00432CE9">
        <w:rPr>
          <w:sz w:val="28"/>
        </w:rPr>
        <w:t>48.</w:t>
      </w:r>
    </w:p>
    <w:p w14:paraId="69DEFECF" w14:textId="18B388A3" w:rsidR="00B9148F" w:rsidRDefault="00432CE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47, partial loss of crown structure involving enamel, dentin</w:t>
      </w:r>
      <w:r w:rsidR="001B6B46">
        <w:rPr>
          <w:sz w:val="28"/>
        </w:rPr>
        <w:t xml:space="preserve"> and approximating the pulp is evident</w:t>
      </w:r>
      <w:r w:rsidR="004D7232">
        <w:rPr>
          <w:sz w:val="28"/>
        </w:rPr>
        <w:t>.</w:t>
      </w:r>
    </w:p>
    <w:p w14:paraId="54905F2E" w14:textId="3578E2DA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7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2"/>
        <w:gridCol w:w="2996"/>
      </w:tblGrid>
      <w:tr w:rsidR="00067334" w14:paraId="4F1E535A" w14:textId="77777777" w:rsidTr="00067334">
        <w:trPr>
          <w:trHeight w:val="959"/>
        </w:trPr>
        <w:tc>
          <w:tcPr>
            <w:tcW w:w="3454" w:type="pct"/>
            <w:vAlign w:val="center"/>
          </w:tcPr>
          <w:p w14:paraId="0B775AD8" w14:textId="77777777" w:rsidR="00067334" w:rsidRPr="0050224B" w:rsidRDefault="00067334" w:rsidP="00D6463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7266B964" w14:textId="581C397C" w:rsidR="00067334" w:rsidRDefault="00067334" w:rsidP="00D6463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067334" w14:paraId="65B7A720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59708F37" w14:textId="77777777" w:rsidR="00067334" w:rsidRDefault="00067334" w:rsidP="00D6463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49693D53" w14:textId="7EBEC01D" w:rsidR="00067334" w:rsidRDefault="00067334" w:rsidP="00D6463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10.71</w:t>
            </w:r>
          </w:p>
        </w:tc>
      </w:tr>
      <w:tr w:rsidR="00067334" w14:paraId="4EDB2A7F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519375A1" w14:textId="77777777" w:rsidR="00067334" w:rsidRPr="000F2EB0" w:rsidRDefault="00067334" w:rsidP="00D6463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0FE1C96B" w14:textId="5433C927" w:rsidR="00067334" w:rsidRDefault="00067334" w:rsidP="00D6463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</w:t>
            </w:r>
          </w:p>
        </w:tc>
      </w:tr>
      <w:tr w:rsidR="00067334" w14:paraId="39B98A07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48FA27DF" w14:textId="12BFA1C3" w:rsidR="00067334" w:rsidRDefault="00067334" w:rsidP="00D6463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5AE190B3" w14:textId="2A74110F" w:rsidR="00067334" w:rsidRDefault="00067334" w:rsidP="00D6463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11.76</w:t>
            </w:r>
          </w:p>
        </w:tc>
      </w:tr>
      <w:tr w:rsidR="00067334" w14:paraId="370346DE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0EE20272" w14:textId="7F5D0101" w:rsidR="00067334" w:rsidRDefault="00067334" w:rsidP="00D6463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2F3EBA2D" w14:textId="54475522" w:rsidR="00067334" w:rsidRDefault="00340614" w:rsidP="00D6463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22.86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2C662D36" w:rsidR="003B303F" w:rsidRDefault="007E1A9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</w:t>
      </w:r>
      <w:r w:rsidR="00A509CB">
        <w:rPr>
          <w:sz w:val="28"/>
        </w:rPr>
        <w:t>area: 48</w:t>
      </w:r>
    </w:p>
    <w:p w14:paraId="61467F2E" w14:textId="62F6CD5C" w:rsidR="003A59AE" w:rsidRPr="00822254" w:rsidRDefault="00F5318E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47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3A0254DC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031A418" w14:textId="72D9F728" w:rsidR="009B4D07" w:rsidRDefault="00A509CB" w:rsidP="00412911">
      <w:pPr>
        <w:tabs>
          <w:tab w:val="left" w:pos="10260"/>
        </w:tabs>
        <w:ind w:firstLine="450"/>
        <w:jc w:val="center"/>
        <w:rPr>
          <w:b/>
        </w:rPr>
      </w:pPr>
      <w:r w:rsidRPr="00A509CB">
        <w:rPr>
          <w:b/>
        </w:rPr>
        <w:drawing>
          <wp:inline distT="0" distB="0" distL="0" distR="0" wp14:anchorId="2EEBB504" wp14:editId="238C1B1E">
            <wp:extent cx="3839111" cy="3038899"/>
            <wp:effectExtent l="0" t="0" r="9525" b="9525"/>
            <wp:docPr id="7471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9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2DA7" w14:textId="77777777" w:rsidR="00D60C94" w:rsidRDefault="00D60C9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E58146" w14:textId="4D0EEC2B" w:rsidR="00D60C94" w:rsidRDefault="00D60C9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7D0A2D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77F677C6" w:rsidR="0083504C" w:rsidRDefault="0083504C" w:rsidP="00A2470C">
      <w:pPr>
        <w:rPr>
          <w:b/>
        </w:rPr>
      </w:pPr>
    </w:p>
    <w:p w14:paraId="7A10B4CC" w14:textId="5788515A" w:rsidR="0083504C" w:rsidRDefault="0083504C" w:rsidP="00A2470C">
      <w:pPr>
        <w:rPr>
          <w:b/>
        </w:rPr>
      </w:pPr>
    </w:p>
    <w:p w14:paraId="6B21D343" w14:textId="23A5DAB0" w:rsidR="0083504C" w:rsidRDefault="00A509CB" w:rsidP="002E7609">
      <w:pPr>
        <w:jc w:val="center"/>
        <w:rPr>
          <w:b/>
        </w:rPr>
      </w:pPr>
      <w:r w:rsidRPr="00A509CB">
        <w:rPr>
          <w:b/>
        </w:rPr>
        <w:drawing>
          <wp:anchor distT="0" distB="0" distL="114300" distR="114300" simplePos="0" relativeHeight="251762176" behindDoc="1" locked="0" layoutInCell="1" allowOverlap="1" wp14:anchorId="18FBE276" wp14:editId="5F9A9972">
            <wp:simplePos x="0" y="0"/>
            <wp:positionH relativeFrom="column">
              <wp:posOffset>2046605</wp:posOffset>
            </wp:positionH>
            <wp:positionV relativeFrom="paragraph">
              <wp:posOffset>13335</wp:posOffset>
            </wp:positionV>
            <wp:extent cx="2839085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450" y="21518"/>
                <wp:lineTo x="21450" y="0"/>
                <wp:lineTo x="0" y="0"/>
              </wp:wrapPolygon>
            </wp:wrapTight>
            <wp:docPr id="109944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44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DEB0" w14:textId="1B1D2C85" w:rsidR="00AA4D9E" w:rsidRDefault="00AA4D9E" w:rsidP="00AA4D9E">
      <w:pPr>
        <w:rPr>
          <w:b/>
        </w:rPr>
      </w:pPr>
    </w:p>
    <w:p w14:paraId="02358F85" w14:textId="77777777" w:rsidR="00AA4D9E" w:rsidRDefault="00AA4D9E" w:rsidP="00AA4D9E">
      <w:pPr>
        <w:rPr>
          <w:b/>
        </w:rPr>
      </w:pPr>
    </w:p>
    <w:p w14:paraId="13158780" w14:textId="77777777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33"/>
        <w:gridCol w:w="8269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21DA8523" w:rsidR="00822254" w:rsidRDefault="00822254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13FE4666" w:rsidR="00822254" w:rsidRDefault="0006733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67334">
              <w:rPr>
                <w:b/>
              </w:rPr>
              <w:drawing>
                <wp:inline distT="0" distB="0" distL="0" distR="0" wp14:anchorId="1CDF6EB1" wp14:editId="0D27B97E">
                  <wp:extent cx="5113973" cy="3933825"/>
                  <wp:effectExtent l="0" t="0" r="0" b="0"/>
                  <wp:docPr id="1433834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348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7007" cy="3936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A096E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D4644" w14:textId="77777777" w:rsidR="002A096E" w:rsidRDefault="002A096E">
      <w:r>
        <w:separator/>
      </w:r>
    </w:p>
  </w:endnote>
  <w:endnote w:type="continuationSeparator" w:id="0">
    <w:p w14:paraId="71ECD14E" w14:textId="77777777" w:rsidR="002A096E" w:rsidRDefault="002A0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482B9" w14:textId="77777777" w:rsidR="002A096E" w:rsidRDefault="002A096E">
      <w:r>
        <w:separator/>
      </w:r>
    </w:p>
  </w:footnote>
  <w:footnote w:type="continuationSeparator" w:id="0">
    <w:p w14:paraId="5718AE7F" w14:textId="77777777" w:rsidR="002A096E" w:rsidRDefault="002A0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63EE"/>
    <w:rsid w:val="00096BDA"/>
    <w:rsid w:val="000976EC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5316"/>
    <w:rsid w:val="00147DBA"/>
    <w:rsid w:val="00160B72"/>
    <w:rsid w:val="00170756"/>
    <w:rsid w:val="00170AAF"/>
    <w:rsid w:val="0018343F"/>
    <w:rsid w:val="00183A64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6637"/>
    <w:rsid w:val="0071799F"/>
    <w:rsid w:val="00734513"/>
    <w:rsid w:val="00734CDA"/>
    <w:rsid w:val="007362D6"/>
    <w:rsid w:val="00737008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74CD"/>
    <w:rsid w:val="00A61293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119B0"/>
    <w:rsid w:val="00C160A5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6C50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B3083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7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2024-03-18T17:20:00Z</cp:lastPrinted>
  <dcterms:created xsi:type="dcterms:W3CDTF">2024-03-21T07:37:00Z</dcterms:created>
  <dcterms:modified xsi:type="dcterms:W3CDTF">2024-03-21T07:45:00Z</dcterms:modified>
</cp:coreProperties>
</file>