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76004604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577460">
              <w:rPr>
                <w:sz w:val="28"/>
              </w:rPr>
              <w:t>s</w:t>
            </w:r>
            <w:r w:rsidR="00481E51">
              <w:rPr>
                <w:sz w:val="28"/>
              </w:rPr>
              <w:t xml:space="preserve">. </w:t>
            </w:r>
            <w:r w:rsidR="00577460">
              <w:rPr>
                <w:sz w:val="28"/>
              </w:rPr>
              <w:t>Nandhini</w:t>
            </w:r>
          </w:p>
        </w:tc>
        <w:tc>
          <w:tcPr>
            <w:tcW w:w="2600" w:type="pct"/>
          </w:tcPr>
          <w:p w14:paraId="112E52C6" w14:textId="10FFE1EC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77460">
              <w:rPr>
                <w:sz w:val="28"/>
              </w:rPr>
              <w:t>06.05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04BA6AD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77460">
              <w:rPr>
                <w:sz w:val="28"/>
              </w:rPr>
              <w:t>36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577460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6A2BCC0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6E13E5">
              <w:rPr>
                <w:sz w:val="28"/>
              </w:rPr>
              <w:t xml:space="preserve">Sectional </w:t>
            </w:r>
            <w:r w:rsidR="008C6002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0148127D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B9148F" w:rsidRPr="00B9148F">
              <w:rPr>
                <w:sz w:val="28"/>
              </w:rPr>
              <w:t xml:space="preserve">Dr. </w:t>
            </w:r>
            <w:r w:rsidR="00577460">
              <w:rPr>
                <w:sz w:val="28"/>
              </w:rPr>
              <w:t>Siva Subramanian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0DE5EAD8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5A7481">
                              <w:rPr>
                                <w:sz w:val="28"/>
                              </w:rPr>
                              <w:t xml:space="preserve">Sectional </w:t>
                            </w:r>
                            <w:r w:rsidR="00737008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0DE5EAD8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5A7481">
                        <w:rPr>
                          <w:sz w:val="28"/>
                        </w:rPr>
                        <w:t xml:space="preserve">Sectional </w:t>
                      </w:r>
                      <w:r w:rsidR="00737008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5E1FB21A" w:rsidR="00710993" w:rsidRDefault="00350EF5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the periapical aspect of the teeth 31, 32, presence of a single, diffuse hypodensity measuring 8.04 x 9.38 x 5.59mm in dimension with diffuse borders is evident.</w:t>
      </w:r>
    </w:p>
    <w:p w14:paraId="7276D0FE" w14:textId="6E5A73DF" w:rsidR="00F334A4" w:rsidRDefault="00F334A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In relation to 31, 32, 41, 42 presence of bone loss extending upto the apical third of the teeth is evident</w:t>
      </w:r>
      <w:r w:rsidR="00501892">
        <w:rPr>
          <w:sz w:val="28"/>
        </w:rPr>
        <w:t xml:space="preserve"> (Floating teeth appearance in relation to 31).</w:t>
      </w:r>
    </w:p>
    <w:p w14:paraId="54905F2E" w14:textId="3578E2DA" w:rsidR="0057659D" w:rsidRDefault="0057659D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bone in relation to the </w:t>
      </w:r>
      <w:r w:rsidR="000700AE">
        <w:rPr>
          <w:sz w:val="28"/>
        </w:rPr>
        <w:t xml:space="preserve">mandibular ridge is present with </w:t>
      </w:r>
      <w:r w:rsidR="00BE0FC1">
        <w:rPr>
          <w:sz w:val="28"/>
        </w:rPr>
        <w:t>normal trabecular pattern.</w:t>
      </w:r>
    </w:p>
    <w:p w14:paraId="663037E2" w14:textId="4F99CC39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74"/>
        <w:gridCol w:w="1644"/>
        <w:gridCol w:w="1644"/>
        <w:gridCol w:w="1644"/>
        <w:gridCol w:w="1644"/>
      </w:tblGrid>
      <w:tr w:rsidR="008E2109" w14:paraId="4F1E535A" w14:textId="77777777" w:rsidTr="008E2109">
        <w:trPr>
          <w:trHeight w:val="959"/>
        </w:trPr>
        <w:tc>
          <w:tcPr>
            <w:tcW w:w="1792" w:type="pct"/>
            <w:vAlign w:val="center"/>
          </w:tcPr>
          <w:p w14:paraId="0B775AD8" w14:textId="77777777" w:rsidR="008E2109" w:rsidRPr="0050224B" w:rsidRDefault="008E2109" w:rsidP="008E2109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02" w:type="pct"/>
            <w:vAlign w:val="center"/>
          </w:tcPr>
          <w:p w14:paraId="3A5436F0" w14:textId="53137C79" w:rsidR="008E2109" w:rsidRDefault="008E2109" w:rsidP="008E210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4F53CFD8" w14:textId="2BE9AD9C" w:rsidR="008E2109" w:rsidRDefault="008E2109" w:rsidP="008E210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32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22711AD7" w14:textId="1B7989EB" w:rsidR="008E2109" w:rsidRDefault="008E2109" w:rsidP="008E210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41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02" w:type="pct"/>
            <w:vAlign w:val="center"/>
          </w:tcPr>
          <w:p w14:paraId="7266B964" w14:textId="6AE35F50" w:rsidR="008E2109" w:rsidRDefault="008E2109" w:rsidP="008E2109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42 </w:t>
            </w:r>
            <w:r>
              <w:rPr>
                <w:b/>
                <w:sz w:val="24"/>
              </w:rPr>
              <w:t>region</w:t>
            </w:r>
          </w:p>
        </w:tc>
      </w:tr>
      <w:tr w:rsidR="008E2109" w14:paraId="65B7A720" w14:textId="77777777" w:rsidTr="008E2109">
        <w:trPr>
          <w:trHeight w:val="1119"/>
        </w:trPr>
        <w:tc>
          <w:tcPr>
            <w:tcW w:w="1792" w:type="pct"/>
            <w:vAlign w:val="center"/>
          </w:tcPr>
          <w:p w14:paraId="59708F37" w14:textId="77777777" w:rsidR="008E2109" w:rsidRDefault="008E2109" w:rsidP="008E2109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7A25CFBC" w14:textId="3E9C39F0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5.84</w:t>
            </w:r>
          </w:p>
        </w:tc>
        <w:tc>
          <w:tcPr>
            <w:tcW w:w="802" w:type="pct"/>
            <w:vAlign w:val="center"/>
          </w:tcPr>
          <w:p w14:paraId="498DB1D9" w14:textId="6497FF02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6.7</w:t>
            </w:r>
          </w:p>
        </w:tc>
        <w:tc>
          <w:tcPr>
            <w:tcW w:w="802" w:type="pct"/>
            <w:vAlign w:val="center"/>
          </w:tcPr>
          <w:p w14:paraId="19A5E8A7" w14:textId="3DA74650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4.83</w:t>
            </w:r>
          </w:p>
        </w:tc>
        <w:tc>
          <w:tcPr>
            <w:tcW w:w="802" w:type="pct"/>
            <w:vAlign w:val="center"/>
          </w:tcPr>
          <w:p w14:paraId="49693D53" w14:textId="15E8D371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6.17</w:t>
            </w:r>
          </w:p>
        </w:tc>
      </w:tr>
      <w:tr w:rsidR="008E2109" w14:paraId="4EDB2A7F" w14:textId="77777777" w:rsidTr="008E2109">
        <w:trPr>
          <w:trHeight w:val="1119"/>
        </w:trPr>
        <w:tc>
          <w:tcPr>
            <w:tcW w:w="1792" w:type="pct"/>
            <w:vAlign w:val="center"/>
          </w:tcPr>
          <w:p w14:paraId="519375A1" w14:textId="77777777" w:rsidR="008E2109" w:rsidRPr="000F2EB0" w:rsidRDefault="008E2109" w:rsidP="008E2109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02" w:type="pct"/>
            <w:vAlign w:val="center"/>
          </w:tcPr>
          <w:p w14:paraId="5453EEF5" w14:textId="22B837DC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6.21</w:t>
            </w:r>
          </w:p>
        </w:tc>
        <w:tc>
          <w:tcPr>
            <w:tcW w:w="802" w:type="pct"/>
            <w:vAlign w:val="center"/>
          </w:tcPr>
          <w:p w14:paraId="1FB9ABB9" w14:textId="1FF59C6A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6.9</w:t>
            </w:r>
          </w:p>
        </w:tc>
        <w:tc>
          <w:tcPr>
            <w:tcW w:w="802" w:type="pct"/>
            <w:vAlign w:val="center"/>
          </w:tcPr>
          <w:p w14:paraId="4AA5E353" w14:textId="55178786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5.2</w:t>
            </w:r>
          </w:p>
        </w:tc>
        <w:tc>
          <w:tcPr>
            <w:tcW w:w="802" w:type="pct"/>
            <w:vAlign w:val="center"/>
          </w:tcPr>
          <w:p w14:paraId="0FE1C96B" w14:textId="03DBEF68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5.96</w:t>
            </w:r>
          </w:p>
        </w:tc>
      </w:tr>
      <w:tr w:rsidR="008E2109" w14:paraId="370346DE" w14:textId="77777777" w:rsidTr="008E2109">
        <w:trPr>
          <w:trHeight w:val="1119"/>
        </w:trPr>
        <w:tc>
          <w:tcPr>
            <w:tcW w:w="1792" w:type="pct"/>
            <w:vAlign w:val="center"/>
          </w:tcPr>
          <w:p w14:paraId="0EE20272" w14:textId="7F5D0101" w:rsidR="008E2109" w:rsidRDefault="008E2109" w:rsidP="008E2109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802" w:type="pct"/>
            <w:vAlign w:val="center"/>
          </w:tcPr>
          <w:p w14:paraId="1EA5DF80" w14:textId="27E3B8D2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18.21</w:t>
            </w:r>
          </w:p>
        </w:tc>
        <w:tc>
          <w:tcPr>
            <w:tcW w:w="802" w:type="pct"/>
            <w:vAlign w:val="center"/>
          </w:tcPr>
          <w:p w14:paraId="0A4925B9" w14:textId="70D1DB74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17.41</w:t>
            </w:r>
          </w:p>
        </w:tc>
        <w:tc>
          <w:tcPr>
            <w:tcW w:w="802" w:type="pct"/>
            <w:vAlign w:val="center"/>
          </w:tcPr>
          <w:p w14:paraId="293C1D59" w14:textId="21A04B87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19.26</w:t>
            </w:r>
          </w:p>
        </w:tc>
        <w:tc>
          <w:tcPr>
            <w:tcW w:w="802" w:type="pct"/>
            <w:vAlign w:val="center"/>
          </w:tcPr>
          <w:p w14:paraId="2F3EBA2D" w14:textId="4D7BC632" w:rsidR="008E2109" w:rsidRDefault="00A5033C" w:rsidP="008E2109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19.64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59FBDC22" w14:textId="5B022EE5" w:rsidR="003B303F" w:rsidRDefault="008E2109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Periapical pathology in relation to 31, 32.</w:t>
      </w:r>
    </w:p>
    <w:p w14:paraId="37C86F54" w14:textId="064F4F32" w:rsidR="00A5033C" w:rsidRDefault="00A5033C" w:rsidP="00953CB3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Chronic periodontitis in relation to 31, 32, 41, 42.</w:t>
      </w:r>
    </w:p>
    <w:p w14:paraId="40B6D9DE" w14:textId="725359FE" w:rsidR="00C50DBB" w:rsidRPr="00C50DBB" w:rsidRDefault="00C50DBB" w:rsidP="00C50DBB">
      <w:pPr>
        <w:spacing w:line="600" w:lineRule="auto"/>
        <w:jc w:val="both"/>
        <w:rPr>
          <w:sz w:val="28"/>
        </w:rPr>
      </w:pP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00890401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423F9346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8305D40" w14:textId="1C01B761" w:rsidR="006074D5" w:rsidRDefault="0001445A" w:rsidP="00FB3083">
      <w:pPr>
        <w:tabs>
          <w:tab w:val="left" w:pos="10260"/>
        </w:tabs>
        <w:ind w:firstLine="450"/>
        <w:jc w:val="both"/>
        <w:rPr>
          <w:b/>
        </w:rPr>
      </w:pPr>
      <w:r w:rsidRPr="0001445A">
        <w:rPr>
          <w:b/>
        </w:rPr>
        <w:drawing>
          <wp:anchor distT="0" distB="0" distL="114300" distR="114300" simplePos="0" relativeHeight="251762176" behindDoc="1" locked="0" layoutInCell="1" allowOverlap="1" wp14:anchorId="3A7172E5" wp14:editId="69089EE9">
            <wp:simplePos x="0" y="0"/>
            <wp:positionH relativeFrom="margin">
              <wp:align>center</wp:align>
            </wp:positionH>
            <wp:positionV relativeFrom="paragraph">
              <wp:posOffset>9737</wp:posOffset>
            </wp:positionV>
            <wp:extent cx="4757420" cy="2882900"/>
            <wp:effectExtent l="0" t="0" r="5080" b="0"/>
            <wp:wrapTight wrapText="bothSides">
              <wp:wrapPolygon edited="0">
                <wp:start x="0" y="0"/>
                <wp:lineTo x="0" y="21410"/>
                <wp:lineTo x="21537" y="21410"/>
                <wp:lineTo x="21537" y="0"/>
                <wp:lineTo x="0" y="0"/>
              </wp:wrapPolygon>
            </wp:wrapTight>
            <wp:docPr id="157803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367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742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F5F3C8" w14:textId="384A3A09" w:rsidR="00486304" w:rsidRDefault="00486304" w:rsidP="00E37B5E">
      <w:pPr>
        <w:tabs>
          <w:tab w:val="left" w:pos="10260"/>
        </w:tabs>
        <w:rPr>
          <w:b/>
        </w:rPr>
      </w:pPr>
    </w:p>
    <w:p w14:paraId="04A5C262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5891F1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21672BE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977BD66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9AC859D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FE30931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05D2F99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4CF4BA0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55523D6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5796BE65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3DEE1C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D3C06B6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9585F6C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B71AC0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0861B016" w14:textId="77777777" w:rsidR="00F81DE7" w:rsidRDefault="00F81DE7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781AC0B" w14:textId="77777777" w:rsidR="00640B01" w:rsidRDefault="00640B0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16EFC56A" w14:textId="661ED29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3577F6CC" w:rsidR="0083504C" w:rsidRDefault="0083504C" w:rsidP="00A2470C">
      <w:pPr>
        <w:rPr>
          <w:b/>
        </w:rPr>
      </w:pPr>
    </w:p>
    <w:p w14:paraId="7A10B4CC" w14:textId="5788515A" w:rsidR="0083504C" w:rsidRDefault="0083504C" w:rsidP="00A2470C">
      <w:pPr>
        <w:rPr>
          <w:b/>
        </w:rPr>
      </w:pPr>
    </w:p>
    <w:p w14:paraId="6B21D343" w14:textId="1804B413" w:rsidR="0083504C" w:rsidRDefault="0001445A" w:rsidP="002E7609">
      <w:pPr>
        <w:jc w:val="center"/>
        <w:rPr>
          <w:b/>
        </w:rPr>
      </w:pPr>
      <w:r w:rsidRPr="0001445A">
        <w:rPr>
          <w:b/>
        </w:rPr>
        <w:drawing>
          <wp:inline distT="0" distB="0" distL="0" distR="0" wp14:anchorId="077CEBE3" wp14:editId="668EAA35">
            <wp:extent cx="3655077" cy="2734734"/>
            <wp:effectExtent l="0" t="0" r="2540" b="8890"/>
            <wp:docPr id="70813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39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7730" cy="2736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CDEB0" w14:textId="4C456212" w:rsidR="00AA4D9E" w:rsidRDefault="00AA4D9E" w:rsidP="00AA4D9E">
      <w:pPr>
        <w:rPr>
          <w:b/>
        </w:rPr>
      </w:pPr>
    </w:p>
    <w:p w14:paraId="02358F85" w14:textId="01527148" w:rsidR="00AA4D9E" w:rsidRDefault="00AA4D9E" w:rsidP="00AA4D9E">
      <w:pPr>
        <w:rPr>
          <w:b/>
        </w:rPr>
      </w:pPr>
    </w:p>
    <w:p w14:paraId="13158780" w14:textId="15A0CA80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3046"/>
        <w:gridCol w:w="7356"/>
      </w:tblGrid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133D7CB4" w:rsidR="00822254" w:rsidRDefault="00095387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</w:t>
            </w:r>
            <w:r w:rsidR="000B4C26">
              <w:rPr>
                <w:b/>
                <w:bCs/>
                <w:sz w:val="28"/>
                <w:szCs w:val="28"/>
              </w:rPr>
              <w:t>1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57DBB111" w:rsidR="00822254" w:rsidRDefault="0050189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1892">
              <w:rPr>
                <w:b/>
              </w:rPr>
              <w:drawing>
                <wp:inline distT="0" distB="0" distL="0" distR="0" wp14:anchorId="2224C66C" wp14:editId="77DCF0A0">
                  <wp:extent cx="4410691" cy="3124636"/>
                  <wp:effectExtent l="0" t="0" r="9525" b="0"/>
                  <wp:docPr id="20836037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360379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691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109" w14:paraId="7F4188D7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7DC33E00" w14:textId="44B00CF2" w:rsidR="008E2109" w:rsidRDefault="008E2109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32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462E74BE" w14:textId="432C0EF2" w:rsidR="008E2109" w:rsidRDefault="0050189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1892">
              <w:rPr>
                <w:b/>
              </w:rPr>
              <w:drawing>
                <wp:inline distT="0" distB="0" distL="0" distR="0" wp14:anchorId="0C463FAC" wp14:editId="7E055038">
                  <wp:extent cx="4496427" cy="3086531"/>
                  <wp:effectExtent l="0" t="0" r="0" b="0"/>
                  <wp:docPr id="17454665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6655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6427" cy="3086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7B5E" w14:paraId="0F3BB172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19137B28" w14:textId="7A74F3BB" w:rsidR="00E37B5E" w:rsidRDefault="000B4C26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41</w:t>
            </w:r>
            <w:r w:rsidR="00E37B5E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1B6866C7" w14:textId="1541EB9A" w:rsidR="00E37B5E" w:rsidRDefault="00501892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501892">
              <w:rPr>
                <w:b/>
              </w:rPr>
              <w:drawing>
                <wp:inline distT="0" distB="0" distL="0" distR="0" wp14:anchorId="1CF8278C" wp14:editId="7711ECF7">
                  <wp:extent cx="4401164" cy="3115110"/>
                  <wp:effectExtent l="0" t="0" r="0" b="9525"/>
                  <wp:docPr id="2114876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487649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1164" cy="3115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2109" w14:paraId="0DF4654C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63092652" w14:textId="26AEA5DE" w:rsidR="008E2109" w:rsidRDefault="008E2109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42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7110009C" w14:textId="62D72A57" w:rsidR="008E2109" w:rsidRDefault="00A5033C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A5033C">
              <w:rPr>
                <w:b/>
              </w:rPr>
              <w:drawing>
                <wp:inline distT="0" distB="0" distL="0" distR="0" wp14:anchorId="7380242B" wp14:editId="15F87A4A">
                  <wp:extent cx="4420217" cy="3124636"/>
                  <wp:effectExtent l="0" t="0" r="0" b="0"/>
                  <wp:docPr id="2617385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73853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217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192A7C">
      <w:headerReference w:type="default" r:id="rId21"/>
      <w:footerReference w:type="default" r:id="rId22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86D967" w14:textId="77777777" w:rsidR="00192A7C" w:rsidRDefault="00192A7C">
      <w:r>
        <w:separator/>
      </w:r>
    </w:p>
  </w:endnote>
  <w:endnote w:type="continuationSeparator" w:id="0">
    <w:p w14:paraId="11D8552F" w14:textId="77777777" w:rsidR="00192A7C" w:rsidRDefault="0019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A28638" w14:textId="77777777" w:rsidR="00192A7C" w:rsidRDefault="00192A7C">
      <w:r>
        <w:separator/>
      </w:r>
    </w:p>
  </w:footnote>
  <w:footnote w:type="continuationSeparator" w:id="0">
    <w:p w14:paraId="6640E77D" w14:textId="77777777" w:rsidR="00192A7C" w:rsidRDefault="0019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445A"/>
    <w:rsid w:val="00015D43"/>
    <w:rsid w:val="00022531"/>
    <w:rsid w:val="00025F25"/>
    <w:rsid w:val="00031723"/>
    <w:rsid w:val="0004215C"/>
    <w:rsid w:val="0005275C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B4C26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5316"/>
    <w:rsid w:val="00147DBA"/>
    <w:rsid w:val="00160B72"/>
    <w:rsid w:val="00170756"/>
    <w:rsid w:val="00170AAF"/>
    <w:rsid w:val="0018343F"/>
    <w:rsid w:val="00183A64"/>
    <w:rsid w:val="00190C9A"/>
    <w:rsid w:val="00192A7C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5FE0"/>
    <w:rsid w:val="001E0398"/>
    <w:rsid w:val="001E11E3"/>
    <w:rsid w:val="001E2690"/>
    <w:rsid w:val="001E2DA8"/>
    <w:rsid w:val="001E2F23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50EF5"/>
    <w:rsid w:val="0036712C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730D8"/>
    <w:rsid w:val="00474DE7"/>
    <w:rsid w:val="00477C96"/>
    <w:rsid w:val="00481E51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892"/>
    <w:rsid w:val="00501CB9"/>
    <w:rsid w:val="005108D5"/>
    <w:rsid w:val="00512E63"/>
    <w:rsid w:val="005245F8"/>
    <w:rsid w:val="00524DFE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77460"/>
    <w:rsid w:val="00580A29"/>
    <w:rsid w:val="00592170"/>
    <w:rsid w:val="005A2CE8"/>
    <w:rsid w:val="005A7481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07B24"/>
    <w:rsid w:val="00610299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13E5"/>
    <w:rsid w:val="006E32BA"/>
    <w:rsid w:val="006E476A"/>
    <w:rsid w:val="006E50B3"/>
    <w:rsid w:val="006E5174"/>
    <w:rsid w:val="006E6711"/>
    <w:rsid w:val="00706C8F"/>
    <w:rsid w:val="00710993"/>
    <w:rsid w:val="007130A8"/>
    <w:rsid w:val="00713C90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51400"/>
    <w:rsid w:val="0075576E"/>
    <w:rsid w:val="0076123B"/>
    <w:rsid w:val="00761986"/>
    <w:rsid w:val="00764059"/>
    <w:rsid w:val="007665F6"/>
    <w:rsid w:val="00771302"/>
    <w:rsid w:val="0078508A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5AC1"/>
    <w:rsid w:val="007D69E5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2109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0028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945AD"/>
    <w:rsid w:val="009A0EA9"/>
    <w:rsid w:val="009B4D07"/>
    <w:rsid w:val="009C2EF4"/>
    <w:rsid w:val="009C6272"/>
    <w:rsid w:val="009C6647"/>
    <w:rsid w:val="009D2477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33C"/>
    <w:rsid w:val="00A509CB"/>
    <w:rsid w:val="00A564A9"/>
    <w:rsid w:val="00A574CD"/>
    <w:rsid w:val="00A61293"/>
    <w:rsid w:val="00A65D9D"/>
    <w:rsid w:val="00A666F0"/>
    <w:rsid w:val="00A700D4"/>
    <w:rsid w:val="00A745A7"/>
    <w:rsid w:val="00A80198"/>
    <w:rsid w:val="00A826FE"/>
    <w:rsid w:val="00A87BD2"/>
    <w:rsid w:val="00A87CEC"/>
    <w:rsid w:val="00A92C90"/>
    <w:rsid w:val="00A93039"/>
    <w:rsid w:val="00A94B79"/>
    <w:rsid w:val="00AA4D9E"/>
    <w:rsid w:val="00AB209A"/>
    <w:rsid w:val="00AE0034"/>
    <w:rsid w:val="00AE72C0"/>
    <w:rsid w:val="00AF01E2"/>
    <w:rsid w:val="00AF0D0A"/>
    <w:rsid w:val="00AF2DB4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6C50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90593"/>
    <w:rsid w:val="00D90F8D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300FA"/>
    <w:rsid w:val="00F334A4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81DE7"/>
    <w:rsid w:val="00F9296A"/>
    <w:rsid w:val="00FA42E4"/>
    <w:rsid w:val="00FB3083"/>
    <w:rsid w:val="00FB40E4"/>
    <w:rsid w:val="00FB435D"/>
    <w:rsid w:val="00FC3CD1"/>
    <w:rsid w:val="00FC6C37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8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2024-03-18T17:20:00Z</cp:lastPrinted>
  <dcterms:created xsi:type="dcterms:W3CDTF">2024-05-06T06:59:00Z</dcterms:created>
  <dcterms:modified xsi:type="dcterms:W3CDTF">2024-05-06T07:09:00Z</dcterms:modified>
</cp:coreProperties>
</file>