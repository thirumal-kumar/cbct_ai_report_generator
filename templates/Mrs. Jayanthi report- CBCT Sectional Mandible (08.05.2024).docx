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12B8F9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FA5BEE">
              <w:rPr>
                <w:sz w:val="28"/>
              </w:rPr>
              <w:t>s. Jayanthi</w:t>
            </w:r>
          </w:p>
        </w:tc>
        <w:tc>
          <w:tcPr>
            <w:tcW w:w="2600" w:type="pct"/>
          </w:tcPr>
          <w:p w14:paraId="112E52C6" w14:textId="046F4F3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A5BEE">
              <w:rPr>
                <w:sz w:val="28"/>
              </w:rPr>
              <w:t>08.05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DDA879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FA5BEE" w:rsidRPr="00FA5BEE">
              <w:rPr>
                <w:sz w:val="28"/>
              </w:rPr>
              <w:t>60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A5BE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DFEAC0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FA5BEE">
              <w:rPr>
                <w:sz w:val="28"/>
              </w:rPr>
              <w:t>Denplant Dental care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1926AFA8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25CB">
        <w:rPr>
          <w:sz w:val="28"/>
        </w:rPr>
        <w:t>4</w:t>
      </w:r>
      <w:r>
        <w:rPr>
          <w:sz w:val="28"/>
        </w:rPr>
        <w:t>6</w:t>
      </w:r>
      <w:r w:rsidR="001E4447">
        <w:rPr>
          <w:sz w:val="28"/>
        </w:rPr>
        <w:t>.</w:t>
      </w:r>
    </w:p>
    <w:p w14:paraId="54905F2E" w14:textId="2EEA268F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E0ACC">
        <w:rPr>
          <w:sz w:val="28"/>
        </w:rPr>
        <w:t xml:space="preserve">46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0"/>
        <w:gridCol w:w="3098"/>
      </w:tblGrid>
      <w:tr w:rsidR="001E4447" w14:paraId="4F1E535A" w14:textId="77777777" w:rsidTr="001E4447">
        <w:trPr>
          <w:trHeight w:val="956"/>
        </w:trPr>
        <w:tc>
          <w:tcPr>
            <w:tcW w:w="3454" w:type="pct"/>
            <w:vAlign w:val="center"/>
          </w:tcPr>
          <w:p w14:paraId="0B775AD8" w14:textId="77777777" w:rsidR="001E4447" w:rsidRPr="0050224B" w:rsidRDefault="001E4447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246FF19B" w:rsidR="001E4447" w:rsidRDefault="001E4447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</w:tr>
      <w:tr w:rsidR="001E4447" w14:paraId="65B7A720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9708F37" w14:textId="77777777" w:rsidR="001E4447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1068E97E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5.44</w:t>
            </w:r>
          </w:p>
        </w:tc>
      </w:tr>
      <w:tr w:rsidR="001E4447" w14:paraId="4EDB2A7F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19375A1" w14:textId="77777777" w:rsidR="001E4447" w:rsidRPr="000F2EB0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5D290767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7.01</w:t>
            </w:r>
          </w:p>
        </w:tc>
      </w:tr>
      <w:tr w:rsidR="001E4447" w14:paraId="39B98A07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48FA27DF" w14:textId="12BFA1C3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1457851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13.58</w:t>
            </w:r>
          </w:p>
        </w:tc>
      </w:tr>
      <w:tr w:rsidR="001E4447" w14:paraId="370346DE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0EE20272" w14:textId="7F5D0101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4EA796AD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24.83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271D1482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46.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36012D97" w:rsidR="006074D5" w:rsidRDefault="001E4447" w:rsidP="00FB3083">
      <w:pPr>
        <w:tabs>
          <w:tab w:val="left" w:pos="10260"/>
        </w:tabs>
        <w:ind w:firstLine="450"/>
        <w:jc w:val="both"/>
        <w:rPr>
          <w:b/>
        </w:rPr>
      </w:pPr>
      <w:r w:rsidRPr="001E4447">
        <w:rPr>
          <w:b/>
        </w:rPr>
        <w:drawing>
          <wp:anchor distT="0" distB="0" distL="114300" distR="114300" simplePos="0" relativeHeight="251762176" behindDoc="1" locked="0" layoutInCell="1" allowOverlap="1" wp14:anchorId="663ECB4D" wp14:editId="71F3E92C">
            <wp:simplePos x="0" y="0"/>
            <wp:positionH relativeFrom="margin">
              <wp:align>center</wp:align>
            </wp:positionH>
            <wp:positionV relativeFrom="paragraph">
              <wp:posOffset>166370</wp:posOffset>
            </wp:positionV>
            <wp:extent cx="4544059" cy="3038899"/>
            <wp:effectExtent l="0" t="0" r="9525" b="9525"/>
            <wp:wrapTight wrapText="bothSides">
              <wp:wrapPolygon edited="0">
                <wp:start x="0" y="0"/>
                <wp:lineTo x="0" y="21532"/>
                <wp:lineTo x="21555" y="21532"/>
                <wp:lineTo x="21555" y="0"/>
                <wp:lineTo x="0" y="0"/>
              </wp:wrapPolygon>
            </wp:wrapTight>
            <wp:docPr id="3634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6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488E0924" w:rsidR="0083504C" w:rsidRDefault="00D418DD" w:rsidP="00A2470C">
      <w:pPr>
        <w:rPr>
          <w:b/>
        </w:rPr>
      </w:pPr>
      <w:r w:rsidRPr="00D418DD">
        <w:rPr>
          <w:b/>
        </w:rPr>
        <w:drawing>
          <wp:anchor distT="0" distB="0" distL="114300" distR="114300" simplePos="0" relativeHeight="251763200" behindDoc="1" locked="0" layoutInCell="1" allowOverlap="1" wp14:anchorId="30A794DB" wp14:editId="7E267F4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038600" cy="3044825"/>
            <wp:effectExtent l="0" t="0" r="0" b="3175"/>
            <wp:wrapTight wrapText="bothSides">
              <wp:wrapPolygon edited="0">
                <wp:start x="0" y="0"/>
                <wp:lineTo x="0" y="21487"/>
                <wp:lineTo x="21498" y="21487"/>
                <wp:lineTo x="21498" y="0"/>
                <wp:lineTo x="0" y="0"/>
              </wp:wrapPolygon>
            </wp:wrapTight>
            <wp:docPr id="19476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3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6"/>
        <w:gridCol w:w="744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00B9117" w:rsidR="00822254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4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728E5AE1" w:rsidR="00822254" w:rsidRDefault="0005302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53025">
              <w:rPr>
                <w:b/>
              </w:rPr>
              <w:drawing>
                <wp:inline distT="0" distB="0" distL="0" distR="0" wp14:anchorId="5A415183" wp14:editId="15AFB164">
                  <wp:extent cx="4587670" cy="3009900"/>
                  <wp:effectExtent l="0" t="0" r="3810" b="0"/>
                  <wp:docPr id="148360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038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192" cy="301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136C0" w14:textId="77777777" w:rsidR="00AC784A" w:rsidRDefault="00AC784A">
      <w:r>
        <w:separator/>
      </w:r>
    </w:p>
  </w:endnote>
  <w:endnote w:type="continuationSeparator" w:id="0">
    <w:p w14:paraId="2C4BBED2" w14:textId="77777777" w:rsidR="00AC784A" w:rsidRDefault="00AC7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E4A17" w14:textId="77777777" w:rsidR="00AC784A" w:rsidRDefault="00AC784A">
      <w:r>
        <w:separator/>
      </w:r>
    </w:p>
  </w:footnote>
  <w:footnote w:type="continuationSeparator" w:id="0">
    <w:p w14:paraId="44E62F68" w14:textId="77777777" w:rsidR="00AC784A" w:rsidRDefault="00AC7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</TotalTime>
  <Pages>7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2024-05-08T16:40:00Z</dcterms:created>
  <dcterms:modified xsi:type="dcterms:W3CDTF">2024-05-08T16:44:00Z</dcterms:modified>
</cp:coreProperties>
</file>