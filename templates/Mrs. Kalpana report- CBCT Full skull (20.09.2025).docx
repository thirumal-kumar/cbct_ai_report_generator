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49025091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EC4A8E">
              <w:rPr>
                <w:sz w:val="28"/>
              </w:rPr>
              <w:t xml:space="preserve">s. </w:t>
            </w:r>
            <w:r w:rsidR="00594353">
              <w:rPr>
                <w:sz w:val="28"/>
              </w:rPr>
              <w:t>Kalpana</w:t>
            </w:r>
          </w:p>
        </w:tc>
        <w:tc>
          <w:tcPr>
            <w:tcW w:w="2568" w:type="pct"/>
          </w:tcPr>
          <w:p w14:paraId="112E52C6" w14:textId="5AD69BA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594353">
              <w:rPr>
                <w:sz w:val="28"/>
              </w:rPr>
              <w:t>20.09.</w:t>
            </w:r>
            <w:r w:rsidR="00940F6B">
              <w:rPr>
                <w:sz w:val="28"/>
              </w:rPr>
              <w:t>2025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52945616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594353">
              <w:rPr>
                <w:sz w:val="28"/>
              </w:rPr>
              <w:t>2</w:t>
            </w:r>
            <w:r w:rsidR="00940F6B" w:rsidRPr="007F58F9">
              <w:rPr>
                <w:sz w:val="28"/>
              </w:rPr>
              <w:t>9</w:t>
            </w:r>
            <w:r w:rsidR="00BC2346" w:rsidRPr="007F58F9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940F6B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03B6967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594353">
              <w:rPr>
                <w:sz w:val="28"/>
              </w:rPr>
              <w:t>S.M.M. Moulvi</w:t>
            </w:r>
          </w:p>
        </w:tc>
        <w:tc>
          <w:tcPr>
            <w:tcW w:w="2568" w:type="pct"/>
          </w:tcPr>
          <w:p w14:paraId="7219DEB7" w14:textId="5A91E1C0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594353" w:rsidRPr="00594353">
              <w:rPr>
                <w:bCs/>
                <w:noProof/>
                <w:sz w:val="28"/>
              </w:rPr>
              <w:t>Facial Asy</w:t>
            </w:r>
            <w:r w:rsidR="008F4BFC">
              <w:rPr>
                <w:bCs/>
                <w:noProof/>
                <w:sz w:val="28"/>
              </w:rPr>
              <w:t>m</w:t>
            </w:r>
            <w:r w:rsidR="00594353" w:rsidRPr="00594353">
              <w:rPr>
                <w:bCs/>
                <w:noProof/>
                <w:sz w:val="28"/>
              </w:rPr>
              <w:t>metry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323B82B8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B2491A">
        <w:rPr>
          <w:sz w:val="28"/>
        </w:rPr>
        <w:t xml:space="preserve">18. </w:t>
      </w:r>
    </w:p>
    <w:p w14:paraId="0F45005B" w14:textId="505159A3" w:rsidR="00161AB6" w:rsidRDefault="00B2491A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</w:t>
      </w:r>
      <w:r w:rsidR="00C217DF">
        <w:rPr>
          <w:sz w:val="28"/>
        </w:rPr>
        <w:t xml:space="preserve"> long axis of the</w:t>
      </w:r>
      <w:r>
        <w:rPr>
          <w:sz w:val="28"/>
        </w:rPr>
        <w:t xml:space="preserve"> tooth </w:t>
      </w:r>
      <w:r w:rsidR="00C217DF">
        <w:rPr>
          <w:sz w:val="28"/>
        </w:rPr>
        <w:t>48 is present</w:t>
      </w:r>
      <w:r w:rsidR="004407FA">
        <w:rPr>
          <w:sz w:val="28"/>
        </w:rPr>
        <w:t xml:space="preserve"> with slight d</w:t>
      </w:r>
      <w:r w:rsidR="00C217DF">
        <w:rPr>
          <w:sz w:val="28"/>
        </w:rPr>
        <w:t>isto-angular</w:t>
      </w:r>
      <w:r w:rsidR="004407FA">
        <w:rPr>
          <w:sz w:val="28"/>
        </w:rPr>
        <w:t xml:space="preserve"> tilt</w:t>
      </w:r>
      <w:r w:rsidR="00C217DF">
        <w:rPr>
          <w:sz w:val="28"/>
        </w:rPr>
        <w:t xml:space="preserve"> when compared to the adjacent tooth 47, with the disto</w:t>
      </w:r>
      <w:r w:rsidR="001C222A">
        <w:rPr>
          <w:sz w:val="28"/>
        </w:rPr>
        <w:t>-</w:t>
      </w:r>
      <w:r w:rsidR="00C217DF">
        <w:rPr>
          <w:sz w:val="28"/>
        </w:rPr>
        <w:t>coronal portion</w:t>
      </w:r>
      <w:r w:rsidR="001C222A">
        <w:rPr>
          <w:sz w:val="28"/>
        </w:rPr>
        <w:t xml:space="preserve"> of 48 present</w:t>
      </w:r>
      <w:r w:rsidR="00434BF0">
        <w:rPr>
          <w:sz w:val="28"/>
        </w:rPr>
        <w:t xml:space="preserve"> withing the level of alveolar bone. Distance between the </w:t>
      </w:r>
      <w:r w:rsidR="004407FA">
        <w:rPr>
          <w:sz w:val="28"/>
        </w:rPr>
        <w:t xml:space="preserve">apical region of 48 and inferior alveolar nerve canal is </w:t>
      </w:r>
      <w:r w:rsidR="00125A90">
        <w:rPr>
          <w:sz w:val="28"/>
        </w:rPr>
        <w:t>0.7mm</w:t>
      </w:r>
      <w:r w:rsidR="00FD4AA4">
        <w:rPr>
          <w:sz w:val="28"/>
        </w:rPr>
        <w:t xml:space="preserve"> (the inferior alveolar canal is present on the buccal aspect of the tooth 48)</w:t>
      </w:r>
      <w:r w:rsidR="00125A90">
        <w:rPr>
          <w:sz w:val="28"/>
        </w:rPr>
        <w:t>.</w:t>
      </w:r>
    </w:p>
    <w:p w14:paraId="4B0E0537" w14:textId="3D516098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</w:t>
      </w:r>
      <w:r w:rsidR="00407B50">
        <w:rPr>
          <w:sz w:val="28"/>
        </w:rPr>
        <w:t>normal trabecular pattern</w:t>
      </w:r>
      <w:r w:rsidR="009302AD">
        <w:rPr>
          <w:sz w:val="28"/>
        </w:rPr>
        <w:t>.</w:t>
      </w:r>
    </w:p>
    <w:p w14:paraId="5AF19993" w14:textId="19F8886D" w:rsidR="000379E4" w:rsidRDefault="00F734D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</w:t>
      </w:r>
      <w:r w:rsidR="000379E4">
        <w:rPr>
          <w:sz w:val="28"/>
        </w:rPr>
        <w:t xml:space="preserve">ight nasal passage </w:t>
      </w:r>
      <w:r w:rsidR="00156D33">
        <w:rPr>
          <w:sz w:val="28"/>
        </w:rPr>
        <w:t>obliteration is present</w:t>
      </w:r>
      <w:r w:rsidR="00B60808">
        <w:rPr>
          <w:sz w:val="28"/>
        </w:rPr>
        <w:t>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1C7D1768" w14:textId="54D3CE94" w:rsidR="00B25183" w:rsidRDefault="00407B50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Impacted tooth: 48</w:t>
      </w:r>
    </w:p>
    <w:p w14:paraId="1B41619E" w14:textId="52306BC6" w:rsidR="00B70A3F" w:rsidRDefault="003C6207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Right nasal obliteration</w:t>
      </w:r>
      <w:r w:rsidR="001755D3">
        <w:rPr>
          <w:sz w:val="28"/>
        </w:rPr>
        <w:t>.</w:t>
      </w:r>
    </w:p>
    <w:p w14:paraId="3BE4C15B" w14:textId="77777777" w:rsidR="00CF2477" w:rsidRDefault="00CF2477" w:rsidP="000379E4">
      <w:pPr>
        <w:pStyle w:val="ListParagraph"/>
        <w:spacing w:line="600" w:lineRule="auto"/>
        <w:jc w:val="both"/>
        <w:rPr>
          <w:sz w:val="28"/>
        </w:rPr>
      </w:pP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4E71D975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4E00635C" w:rsidR="00BD6A11" w:rsidRDefault="003160E7" w:rsidP="00BD6A11">
      <w:pPr>
        <w:tabs>
          <w:tab w:val="left" w:pos="10260"/>
        </w:tabs>
        <w:ind w:firstLine="450"/>
        <w:jc w:val="both"/>
      </w:pPr>
      <w:r w:rsidRPr="003160E7">
        <w:drawing>
          <wp:anchor distT="0" distB="0" distL="114300" distR="114300" simplePos="0" relativeHeight="251745792" behindDoc="1" locked="0" layoutInCell="1" allowOverlap="1" wp14:anchorId="262FC445" wp14:editId="4D15A59B">
            <wp:simplePos x="0" y="0"/>
            <wp:positionH relativeFrom="column">
              <wp:posOffset>66675</wp:posOffset>
            </wp:positionH>
            <wp:positionV relativeFrom="paragraph">
              <wp:posOffset>175260</wp:posOffset>
            </wp:positionV>
            <wp:extent cx="6315956" cy="1219370"/>
            <wp:effectExtent l="0" t="0" r="8890" b="0"/>
            <wp:wrapTight wrapText="bothSides">
              <wp:wrapPolygon edited="0">
                <wp:start x="0" y="0"/>
                <wp:lineTo x="0" y="21263"/>
                <wp:lineTo x="21565" y="21263"/>
                <wp:lineTo x="21565" y="0"/>
                <wp:lineTo x="0" y="0"/>
              </wp:wrapPolygon>
            </wp:wrapTight>
            <wp:docPr id="120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EF713" w14:textId="7FF09F21" w:rsidR="00BD6A11" w:rsidRDefault="00857BFB" w:rsidP="00BD6A11">
      <w:pPr>
        <w:tabs>
          <w:tab w:val="left" w:pos="10260"/>
        </w:tabs>
        <w:ind w:firstLine="450"/>
        <w:jc w:val="both"/>
      </w:pPr>
      <w:r w:rsidRPr="00867220">
        <w:drawing>
          <wp:anchor distT="0" distB="0" distL="114300" distR="114300" simplePos="0" relativeHeight="251746816" behindDoc="1" locked="0" layoutInCell="1" allowOverlap="1" wp14:anchorId="421A8F9F" wp14:editId="4488E793">
            <wp:simplePos x="0" y="0"/>
            <wp:positionH relativeFrom="column">
              <wp:posOffset>66675</wp:posOffset>
            </wp:positionH>
            <wp:positionV relativeFrom="paragraph">
              <wp:posOffset>1390650</wp:posOffset>
            </wp:positionV>
            <wp:extent cx="6315710" cy="1704975"/>
            <wp:effectExtent l="0" t="0" r="8890" b="9525"/>
            <wp:wrapTight wrapText="bothSides">
              <wp:wrapPolygon edited="0">
                <wp:start x="0" y="0"/>
                <wp:lineTo x="0" y="21479"/>
                <wp:lineTo x="21565" y="21479"/>
                <wp:lineTo x="21565" y="0"/>
                <wp:lineTo x="0" y="0"/>
              </wp:wrapPolygon>
            </wp:wrapTight>
            <wp:docPr id="184471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15315" name=""/>
                    <pic:cNvPicPr/>
                  </pic:nvPicPr>
                  <pic:blipFill rotWithShape="1">
                    <a:blip r:embed="rId16"/>
                    <a:srcRect t="3763" r="153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710" cy="170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396414" w14:textId="302477C6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08833A2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326679DB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43BAC941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014ED402" w:rsidR="00D54586" w:rsidRDefault="00AB0203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48281476" wp14:editId="45585881">
                <wp:simplePos x="0" y="0"/>
                <wp:positionH relativeFrom="column">
                  <wp:posOffset>2124075</wp:posOffset>
                </wp:positionH>
                <wp:positionV relativeFrom="paragraph">
                  <wp:posOffset>2528570</wp:posOffset>
                </wp:positionV>
                <wp:extent cx="914400" cy="914400"/>
                <wp:effectExtent l="0" t="0" r="76200" b="57150"/>
                <wp:wrapNone/>
                <wp:docPr id="54361642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C27A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67.25pt;margin-top:199.1pt;width:1in;height:1in;z-index:2517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" strokecolor="#1582b6 [3044]">
                <v:stroke endarrow="block"/>
              </v:shape>
            </w:pict>
          </mc:Fallback>
        </mc:AlternateContent>
      </w:r>
      <w:r w:rsidR="00D54586"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4CFE09E5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4217507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5328C340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0285B015" w:rsidR="00BD6A11" w:rsidRDefault="00D91B22" w:rsidP="00BD6A11">
      <w:pPr>
        <w:tabs>
          <w:tab w:val="left" w:pos="10260"/>
        </w:tabs>
        <w:ind w:firstLine="450"/>
        <w:rPr>
          <w:b/>
        </w:rPr>
      </w:pPr>
      <w:r w:rsidRPr="007E035E">
        <w:rPr>
          <w:b/>
        </w:rPr>
        <w:drawing>
          <wp:anchor distT="0" distB="0" distL="114300" distR="114300" simplePos="0" relativeHeight="251747840" behindDoc="1" locked="0" layoutInCell="1" allowOverlap="1" wp14:anchorId="4FBAFC85" wp14:editId="6B4EA99E">
            <wp:simplePos x="0" y="0"/>
            <wp:positionH relativeFrom="column">
              <wp:posOffset>1704975</wp:posOffset>
            </wp:positionH>
            <wp:positionV relativeFrom="paragraph">
              <wp:posOffset>108585</wp:posOffset>
            </wp:positionV>
            <wp:extent cx="3248478" cy="2667372"/>
            <wp:effectExtent l="0" t="0" r="9525" b="0"/>
            <wp:wrapTight wrapText="bothSides">
              <wp:wrapPolygon edited="0">
                <wp:start x="0" y="0"/>
                <wp:lineTo x="0" y="21446"/>
                <wp:lineTo x="21537" y="21446"/>
                <wp:lineTo x="21537" y="0"/>
                <wp:lineTo x="0" y="0"/>
              </wp:wrapPolygon>
            </wp:wrapTight>
            <wp:docPr id="78628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86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5CA4E" w14:textId="05243354" w:rsidR="00BD6A11" w:rsidRDefault="00BD6A11" w:rsidP="000C72B5">
      <w:pPr>
        <w:tabs>
          <w:tab w:val="left" w:pos="10260"/>
        </w:tabs>
        <w:ind w:firstLine="450"/>
        <w:rPr>
          <w:b/>
        </w:rPr>
      </w:pPr>
    </w:p>
    <w:p w14:paraId="3D7F15B0" w14:textId="0ADCDC92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461B970A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4BED4748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6DF2DF7F" w:rsidR="00BD6A11" w:rsidRDefault="00583E30" w:rsidP="00BD6A11">
      <w:pPr>
        <w:rPr>
          <w:b/>
        </w:rPr>
      </w:pPr>
      <w:r w:rsidRPr="00583E30">
        <w:rPr>
          <w:b/>
        </w:rPr>
        <w:drawing>
          <wp:anchor distT="0" distB="0" distL="114300" distR="114300" simplePos="0" relativeHeight="251749888" behindDoc="1" locked="0" layoutInCell="1" allowOverlap="1" wp14:anchorId="3B087CB0" wp14:editId="7955E213">
            <wp:simplePos x="0" y="0"/>
            <wp:positionH relativeFrom="column">
              <wp:posOffset>3409950</wp:posOffset>
            </wp:positionH>
            <wp:positionV relativeFrom="paragraph">
              <wp:posOffset>2400300</wp:posOffset>
            </wp:positionV>
            <wp:extent cx="3019425" cy="2649220"/>
            <wp:effectExtent l="0" t="0" r="9525" b="0"/>
            <wp:wrapTight wrapText="bothSides">
              <wp:wrapPolygon edited="0">
                <wp:start x="0" y="0"/>
                <wp:lineTo x="0" y="21434"/>
                <wp:lineTo x="21532" y="21434"/>
                <wp:lineTo x="21532" y="0"/>
                <wp:lineTo x="0" y="0"/>
              </wp:wrapPolygon>
            </wp:wrapTight>
            <wp:docPr id="124108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852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3E30">
        <w:rPr>
          <w:b/>
        </w:rPr>
        <w:t xml:space="preserve"> </w:t>
      </w:r>
      <w:r w:rsidR="00D91B22" w:rsidRPr="00D91B22">
        <w:rPr>
          <w:b/>
        </w:rPr>
        <w:drawing>
          <wp:anchor distT="0" distB="0" distL="114300" distR="114300" simplePos="0" relativeHeight="251748864" behindDoc="1" locked="0" layoutInCell="1" allowOverlap="1" wp14:anchorId="37EEC086" wp14:editId="1CD3D37A">
            <wp:simplePos x="0" y="0"/>
            <wp:positionH relativeFrom="column">
              <wp:posOffset>104775</wp:posOffset>
            </wp:positionH>
            <wp:positionV relativeFrom="paragraph">
              <wp:posOffset>2400300</wp:posOffset>
            </wp:positionV>
            <wp:extent cx="3172268" cy="2648320"/>
            <wp:effectExtent l="0" t="0" r="9525" b="0"/>
            <wp:wrapTight wrapText="bothSides">
              <wp:wrapPolygon edited="0">
                <wp:start x="0" y="0"/>
                <wp:lineTo x="0" y="21445"/>
                <wp:lineTo x="21535" y="21445"/>
                <wp:lineTo x="21535" y="0"/>
                <wp:lineTo x="0" y="0"/>
              </wp:wrapPolygon>
            </wp:wrapTight>
            <wp:docPr id="25640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083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035E" w:rsidRPr="007E035E">
        <w:rPr>
          <w:b/>
        </w:rPr>
        <w:t xml:space="preserve"> </w:t>
      </w:r>
      <w:r w:rsidR="00BD6A11"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46BC67A7" w14:textId="2821985A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bookmarkStart w:id="0" w:name="_Hlk202266886"/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249"/>
        <w:gridCol w:w="8153"/>
      </w:tblGrid>
      <w:tr w:rsidR="00A330C6" w14:paraId="4ECCEB85" w14:textId="77777777" w:rsidTr="00D93517">
        <w:trPr>
          <w:trHeight w:val="571"/>
        </w:trPr>
        <w:tc>
          <w:tcPr>
            <w:tcW w:w="3076" w:type="dxa"/>
            <w:shd w:val="clear" w:color="auto" w:fill="FFFFFF" w:themeFill="background1"/>
          </w:tcPr>
          <w:p w14:paraId="5255D912" w14:textId="606F6C9B" w:rsidR="00125A90" w:rsidRDefault="00125A90" w:rsidP="00125A90">
            <w:pPr>
              <w:jc w:val="center"/>
              <w:rPr>
                <w:b/>
              </w:rPr>
            </w:pPr>
            <w:bookmarkStart w:id="1" w:name="_Hlk145442655"/>
            <w:r>
              <w:rPr>
                <w:b/>
                <w:bCs/>
                <w:sz w:val="28"/>
                <w:szCs w:val="28"/>
              </w:rPr>
              <w:t xml:space="preserve">48 REGION- </w:t>
            </w:r>
            <w:r>
              <w:rPr>
                <w:b/>
              </w:rPr>
              <w:t>SAGITTAL SECTIONAL VIEW</w:t>
            </w:r>
          </w:p>
          <w:p w14:paraId="1F4975F0" w14:textId="2F7C38E8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7326" w:type="dxa"/>
            <w:shd w:val="clear" w:color="auto" w:fill="FFFFFF" w:themeFill="background1"/>
          </w:tcPr>
          <w:p w14:paraId="603E3D92" w14:textId="09E25F16" w:rsidR="00125A90" w:rsidRDefault="009F78DC" w:rsidP="00407B5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032" behindDoc="0" locked="0" layoutInCell="1" allowOverlap="1" wp14:anchorId="4A762F7E" wp14:editId="42309255">
                      <wp:simplePos x="0" y="0"/>
                      <wp:positionH relativeFrom="column">
                        <wp:posOffset>1917065</wp:posOffset>
                      </wp:positionH>
                      <wp:positionV relativeFrom="paragraph">
                        <wp:posOffset>179070</wp:posOffset>
                      </wp:positionV>
                      <wp:extent cx="361950" cy="1790700"/>
                      <wp:effectExtent l="19050" t="38100" r="76200" b="19050"/>
                      <wp:wrapNone/>
                      <wp:docPr id="818632317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1950" cy="179070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FF00"/>
                                </a:solidFill>
                                <a:prstDash val="sys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E63CB1" id="Straight Arrow Connector 19" o:spid="_x0000_s1026" type="#_x0000_t32" style="position:absolute;margin-left:150.95pt;margin-top:14.1pt;width:28.5pt;height:141pt;flip:y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" strokecolor="yellow" strokeweight="3pt">
                      <v:stroke dashstyle="3 1" endarrow="block"/>
                    </v:shape>
                  </w:pict>
                </mc:Fallback>
              </mc:AlternateContent>
            </w:r>
            <w:r w:rsidR="00561362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080" behindDoc="0" locked="0" layoutInCell="1" allowOverlap="1" wp14:anchorId="60A9877E" wp14:editId="4F0EB929">
                      <wp:simplePos x="0" y="0"/>
                      <wp:positionH relativeFrom="column">
                        <wp:posOffset>2165985</wp:posOffset>
                      </wp:positionH>
                      <wp:positionV relativeFrom="paragraph">
                        <wp:posOffset>427978</wp:posOffset>
                      </wp:positionV>
                      <wp:extent cx="809625" cy="1840241"/>
                      <wp:effectExtent l="19050" t="38100" r="47625" b="26670"/>
                      <wp:wrapNone/>
                      <wp:docPr id="561141444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09625" cy="1840241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FF00"/>
                                </a:solidFill>
                                <a:prstDash val="sys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3D24F3" id="Straight Arrow Connector 19" o:spid="_x0000_s1026" type="#_x0000_t32" style="position:absolute;margin-left:170.55pt;margin-top:33.7pt;width:63.75pt;height:144.9pt;flip:y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" strokecolor="yellow" strokeweight="3pt">
                      <v:stroke dashstyle="3 1" endarrow="block"/>
                    </v:shape>
                  </w:pict>
                </mc:Fallback>
              </mc:AlternateContent>
            </w:r>
            <w:r w:rsidR="00AB0203" w:rsidRPr="00AB0203">
              <w:rPr>
                <w:b/>
              </w:rPr>
              <w:drawing>
                <wp:inline distT="0" distB="0" distL="0" distR="0" wp14:anchorId="47B96551" wp14:editId="2CD97FA5">
                  <wp:extent cx="3667125" cy="2681685"/>
                  <wp:effectExtent l="0" t="0" r="0" b="4445"/>
                  <wp:docPr id="650527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52751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236" cy="2683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5A90" w14:paraId="4802C8C0" w14:textId="77777777" w:rsidTr="00D93517">
        <w:trPr>
          <w:trHeight w:val="571"/>
        </w:trPr>
        <w:tc>
          <w:tcPr>
            <w:tcW w:w="3076" w:type="dxa"/>
            <w:shd w:val="clear" w:color="auto" w:fill="FFFFFF" w:themeFill="background1"/>
          </w:tcPr>
          <w:p w14:paraId="427571B6" w14:textId="1BE7F9FD" w:rsidR="00125A90" w:rsidRDefault="00125A90" w:rsidP="00125A90">
            <w:pPr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48 REGION- </w:t>
            </w:r>
            <w:r>
              <w:rPr>
                <w:b/>
              </w:rPr>
              <w:t>CROSS SECTIONAL VIEW</w:t>
            </w:r>
          </w:p>
          <w:p w14:paraId="422F63FB" w14:textId="77777777" w:rsidR="00125A90" w:rsidRDefault="00125A90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26" w:type="dxa"/>
            <w:shd w:val="clear" w:color="auto" w:fill="FFFFFF" w:themeFill="background1"/>
          </w:tcPr>
          <w:p w14:paraId="50975234" w14:textId="77777777" w:rsidR="00125A90" w:rsidRDefault="00125A90" w:rsidP="00BF422B">
            <w:pPr>
              <w:tabs>
                <w:tab w:val="left" w:pos="10260"/>
              </w:tabs>
              <w:jc w:val="center"/>
              <w:rPr>
                <w:b/>
                <w:noProof/>
              </w:rPr>
            </w:pPr>
            <w:r w:rsidRPr="00125A90">
              <w:rPr>
                <w:b/>
              </w:rPr>
              <w:drawing>
                <wp:inline distT="0" distB="0" distL="0" distR="0" wp14:anchorId="1DDDA09F" wp14:editId="36A6C105">
                  <wp:extent cx="3695700" cy="2232057"/>
                  <wp:effectExtent l="0" t="0" r="0" b="0"/>
                  <wp:docPr id="2114600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60036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9917" cy="2234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B5E70" w14:textId="29738020" w:rsidR="00A330C6" w:rsidRDefault="00A330C6" w:rsidP="00BF422B">
            <w:pPr>
              <w:tabs>
                <w:tab w:val="left" w:pos="10260"/>
              </w:tabs>
              <w:jc w:val="center"/>
              <w:rPr>
                <w:b/>
                <w:noProof/>
              </w:rPr>
            </w:pPr>
            <w:r w:rsidRPr="00A330C6">
              <w:rPr>
                <w:b/>
                <w:noProof/>
              </w:rPr>
              <w:drawing>
                <wp:inline distT="0" distB="0" distL="0" distR="0" wp14:anchorId="4F070445" wp14:editId="50D35362">
                  <wp:extent cx="5038725" cy="2450117"/>
                  <wp:effectExtent l="0" t="0" r="1270" b="0"/>
                  <wp:docPr id="244059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05962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2450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7920" w14:paraId="2BCD174C" w14:textId="77777777" w:rsidTr="00D93517">
        <w:trPr>
          <w:trHeight w:val="571"/>
        </w:trPr>
        <w:tc>
          <w:tcPr>
            <w:tcW w:w="3076" w:type="dxa"/>
            <w:shd w:val="clear" w:color="auto" w:fill="FFFFFF" w:themeFill="background1"/>
          </w:tcPr>
          <w:p w14:paraId="6EC77B66" w14:textId="75924FA3" w:rsidR="003D7920" w:rsidRDefault="003D7920" w:rsidP="00125A9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Nasal obliteration of right side</w:t>
            </w:r>
          </w:p>
        </w:tc>
        <w:tc>
          <w:tcPr>
            <w:tcW w:w="7326" w:type="dxa"/>
            <w:shd w:val="clear" w:color="auto" w:fill="FFFFFF" w:themeFill="background1"/>
          </w:tcPr>
          <w:p w14:paraId="75D5F2B6" w14:textId="5DDA0BCF" w:rsidR="003D7920" w:rsidRPr="00125A90" w:rsidRDefault="003D792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D7920">
              <w:rPr>
                <w:b/>
              </w:rPr>
              <w:drawing>
                <wp:inline distT="0" distB="0" distL="0" distR="0" wp14:anchorId="1103FEA3" wp14:editId="614C5F0C">
                  <wp:extent cx="3372321" cy="1991003"/>
                  <wp:effectExtent l="0" t="0" r="0" b="9525"/>
                  <wp:docPr id="571874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87457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bookmarkEnd w:id="1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0FE4703B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BD6A11" w:rsidRPr="00565CF2" w:rsidSect="00736734">
      <w:headerReference w:type="default" r:id="rId24"/>
      <w:footerReference w:type="default" r:id="rId25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68DA4" w14:textId="77777777" w:rsidR="00CE62EB" w:rsidRDefault="00CE62EB">
      <w:r>
        <w:separator/>
      </w:r>
    </w:p>
  </w:endnote>
  <w:endnote w:type="continuationSeparator" w:id="0">
    <w:p w14:paraId="4776571A" w14:textId="77777777" w:rsidR="00CE62EB" w:rsidRDefault="00CE6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0B9B8" w14:textId="77777777" w:rsidR="00CE62EB" w:rsidRDefault="00CE62EB">
      <w:r>
        <w:separator/>
      </w:r>
    </w:p>
  </w:footnote>
  <w:footnote w:type="continuationSeparator" w:id="0">
    <w:p w14:paraId="283748E9" w14:textId="77777777" w:rsidR="00CE62EB" w:rsidRDefault="00CE62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AD6"/>
    <w:rsid w:val="00025F25"/>
    <w:rsid w:val="0003291E"/>
    <w:rsid w:val="000379E4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594D"/>
    <w:rsid w:val="000C6CA1"/>
    <w:rsid w:val="000C72B5"/>
    <w:rsid w:val="000C7B39"/>
    <w:rsid w:val="000D032F"/>
    <w:rsid w:val="00104F54"/>
    <w:rsid w:val="0010514A"/>
    <w:rsid w:val="00112B87"/>
    <w:rsid w:val="00113A6F"/>
    <w:rsid w:val="00125A90"/>
    <w:rsid w:val="0013289A"/>
    <w:rsid w:val="001351ED"/>
    <w:rsid w:val="001359B6"/>
    <w:rsid w:val="00136BD2"/>
    <w:rsid w:val="00154884"/>
    <w:rsid w:val="00156D33"/>
    <w:rsid w:val="001601D1"/>
    <w:rsid w:val="00161AB6"/>
    <w:rsid w:val="00170756"/>
    <w:rsid w:val="00170787"/>
    <w:rsid w:val="00172736"/>
    <w:rsid w:val="00174995"/>
    <w:rsid w:val="001755D3"/>
    <w:rsid w:val="001839DB"/>
    <w:rsid w:val="00183A64"/>
    <w:rsid w:val="0018526A"/>
    <w:rsid w:val="001955E9"/>
    <w:rsid w:val="001A17BC"/>
    <w:rsid w:val="001A3104"/>
    <w:rsid w:val="001B6AD0"/>
    <w:rsid w:val="001C222A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259C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370F"/>
    <w:rsid w:val="00303711"/>
    <w:rsid w:val="00303A2F"/>
    <w:rsid w:val="003160E7"/>
    <w:rsid w:val="00317C46"/>
    <w:rsid w:val="00321111"/>
    <w:rsid w:val="0034376D"/>
    <w:rsid w:val="003438E0"/>
    <w:rsid w:val="00353086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C6207"/>
    <w:rsid w:val="003D4FC9"/>
    <w:rsid w:val="003D7920"/>
    <w:rsid w:val="003E46D9"/>
    <w:rsid w:val="003F320B"/>
    <w:rsid w:val="00404578"/>
    <w:rsid w:val="004060E8"/>
    <w:rsid w:val="00407B50"/>
    <w:rsid w:val="0041151D"/>
    <w:rsid w:val="00412911"/>
    <w:rsid w:val="00415A1D"/>
    <w:rsid w:val="00416318"/>
    <w:rsid w:val="00416DBA"/>
    <w:rsid w:val="00417ED0"/>
    <w:rsid w:val="0043082C"/>
    <w:rsid w:val="004336DB"/>
    <w:rsid w:val="00433A9E"/>
    <w:rsid w:val="00434BF0"/>
    <w:rsid w:val="004407FA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521D8"/>
    <w:rsid w:val="0056063E"/>
    <w:rsid w:val="00561362"/>
    <w:rsid w:val="00561C3C"/>
    <w:rsid w:val="005659D2"/>
    <w:rsid w:val="00565CF2"/>
    <w:rsid w:val="005700FE"/>
    <w:rsid w:val="00580A29"/>
    <w:rsid w:val="00583E30"/>
    <w:rsid w:val="00592170"/>
    <w:rsid w:val="00594353"/>
    <w:rsid w:val="00595AC3"/>
    <w:rsid w:val="005A26D2"/>
    <w:rsid w:val="005B2FBF"/>
    <w:rsid w:val="005B397D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63050"/>
    <w:rsid w:val="00664743"/>
    <w:rsid w:val="0066658E"/>
    <w:rsid w:val="006744BD"/>
    <w:rsid w:val="006877B6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2422C"/>
    <w:rsid w:val="00734513"/>
    <w:rsid w:val="007362D6"/>
    <w:rsid w:val="00736734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035E"/>
    <w:rsid w:val="007E313E"/>
    <w:rsid w:val="007E6CCD"/>
    <w:rsid w:val="007F58F9"/>
    <w:rsid w:val="007F6981"/>
    <w:rsid w:val="00815DCC"/>
    <w:rsid w:val="00824AB2"/>
    <w:rsid w:val="00827355"/>
    <w:rsid w:val="00830F1B"/>
    <w:rsid w:val="00832378"/>
    <w:rsid w:val="00833A90"/>
    <w:rsid w:val="00850708"/>
    <w:rsid w:val="00857BFB"/>
    <w:rsid w:val="00861F16"/>
    <w:rsid w:val="008629CB"/>
    <w:rsid w:val="00867220"/>
    <w:rsid w:val="00867EFA"/>
    <w:rsid w:val="008854AD"/>
    <w:rsid w:val="0088740C"/>
    <w:rsid w:val="008946D5"/>
    <w:rsid w:val="008A29F7"/>
    <w:rsid w:val="008B3849"/>
    <w:rsid w:val="008B4812"/>
    <w:rsid w:val="008C507E"/>
    <w:rsid w:val="008C7428"/>
    <w:rsid w:val="008D3BE5"/>
    <w:rsid w:val="008D5AE9"/>
    <w:rsid w:val="008E522A"/>
    <w:rsid w:val="008F250D"/>
    <w:rsid w:val="008F3B12"/>
    <w:rsid w:val="008F4BFC"/>
    <w:rsid w:val="008F5D7D"/>
    <w:rsid w:val="009065E7"/>
    <w:rsid w:val="00911927"/>
    <w:rsid w:val="00916CC1"/>
    <w:rsid w:val="00925CAA"/>
    <w:rsid w:val="009302AD"/>
    <w:rsid w:val="0093292F"/>
    <w:rsid w:val="00935A4B"/>
    <w:rsid w:val="00940F6B"/>
    <w:rsid w:val="009501E4"/>
    <w:rsid w:val="00951419"/>
    <w:rsid w:val="009525C4"/>
    <w:rsid w:val="00953CB3"/>
    <w:rsid w:val="009543A1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C4212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9F78DC"/>
    <w:rsid w:val="00A041D5"/>
    <w:rsid w:val="00A057F1"/>
    <w:rsid w:val="00A123C9"/>
    <w:rsid w:val="00A13DC5"/>
    <w:rsid w:val="00A16C13"/>
    <w:rsid w:val="00A31738"/>
    <w:rsid w:val="00A3257C"/>
    <w:rsid w:val="00A330C6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B0203"/>
    <w:rsid w:val="00AE7140"/>
    <w:rsid w:val="00AF0D0A"/>
    <w:rsid w:val="00AF3BBF"/>
    <w:rsid w:val="00AF4077"/>
    <w:rsid w:val="00B0454E"/>
    <w:rsid w:val="00B11C41"/>
    <w:rsid w:val="00B17236"/>
    <w:rsid w:val="00B1748C"/>
    <w:rsid w:val="00B20B3E"/>
    <w:rsid w:val="00B2491A"/>
    <w:rsid w:val="00B24CA3"/>
    <w:rsid w:val="00B24D6E"/>
    <w:rsid w:val="00B25183"/>
    <w:rsid w:val="00B267F5"/>
    <w:rsid w:val="00B26F9A"/>
    <w:rsid w:val="00B3059B"/>
    <w:rsid w:val="00B30707"/>
    <w:rsid w:val="00B30918"/>
    <w:rsid w:val="00B3676B"/>
    <w:rsid w:val="00B4127A"/>
    <w:rsid w:val="00B45382"/>
    <w:rsid w:val="00B60808"/>
    <w:rsid w:val="00B62F80"/>
    <w:rsid w:val="00B6419A"/>
    <w:rsid w:val="00B70876"/>
    <w:rsid w:val="00B70A3F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17DF"/>
    <w:rsid w:val="00C25407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0FBE"/>
    <w:rsid w:val="00CD15E6"/>
    <w:rsid w:val="00CD72D8"/>
    <w:rsid w:val="00CE017E"/>
    <w:rsid w:val="00CE24B5"/>
    <w:rsid w:val="00CE537A"/>
    <w:rsid w:val="00CE62EB"/>
    <w:rsid w:val="00CF22DA"/>
    <w:rsid w:val="00CF2477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54586"/>
    <w:rsid w:val="00D621A6"/>
    <w:rsid w:val="00D72677"/>
    <w:rsid w:val="00D743D1"/>
    <w:rsid w:val="00D83470"/>
    <w:rsid w:val="00D84C9B"/>
    <w:rsid w:val="00D90653"/>
    <w:rsid w:val="00D91B22"/>
    <w:rsid w:val="00D93517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325F1"/>
    <w:rsid w:val="00E41C09"/>
    <w:rsid w:val="00E50A29"/>
    <w:rsid w:val="00E51191"/>
    <w:rsid w:val="00E55666"/>
    <w:rsid w:val="00E62678"/>
    <w:rsid w:val="00E823AD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C4A8E"/>
    <w:rsid w:val="00ED3AF2"/>
    <w:rsid w:val="00ED3F46"/>
    <w:rsid w:val="00ED79E9"/>
    <w:rsid w:val="00EE553B"/>
    <w:rsid w:val="00EE6C78"/>
    <w:rsid w:val="00EF22F1"/>
    <w:rsid w:val="00F0441F"/>
    <w:rsid w:val="00F1739E"/>
    <w:rsid w:val="00F30135"/>
    <w:rsid w:val="00F33635"/>
    <w:rsid w:val="00F34524"/>
    <w:rsid w:val="00F360ED"/>
    <w:rsid w:val="00F406CE"/>
    <w:rsid w:val="00F56394"/>
    <w:rsid w:val="00F610A9"/>
    <w:rsid w:val="00F635DA"/>
    <w:rsid w:val="00F734DB"/>
    <w:rsid w:val="00F81272"/>
    <w:rsid w:val="00F9296A"/>
    <w:rsid w:val="00F95AEB"/>
    <w:rsid w:val="00FA42E4"/>
    <w:rsid w:val="00FB40E4"/>
    <w:rsid w:val="00FB435D"/>
    <w:rsid w:val="00FC6C37"/>
    <w:rsid w:val="00FD4AA4"/>
    <w:rsid w:val="00FD5515"/>
    <w:rsid w:val="00FD6427"/>
    <w:rsid w:val="00FD7487"/>
    <w:rsid w:val="00FE45F6"/>
    <w:rsid w:val="00FE506B"/>
    <w:rsid w:val="00FE7BC1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56</TotalTime>
  <Pages>8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9</cp:revision>
  <cp:lastPrinted>2025-09-20T18:49:00Z</cp:lastPrinted>
  <dcterms:created xsi:type="dcterms:W3CDTF">2025-09-20T17:55:00Z</dcterms:created>
  <dcterms:modified xsi:type="dcterms:W3CDTF">2025-09-20T18:50:00Z</dcterms:modified>
</cp:coreProperties>
</file>