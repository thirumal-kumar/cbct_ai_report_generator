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5F8C76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7B16EC">
        <w:t>x</w: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253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9"/>
        <w:gridCol w:w="5380"/>
      </w:tblGrid>
      <w:tr w:rsidR="001F7F01" w:rsidRPr="004730D8" w14:paraId="392A2775" w14:textId="77777777" w:rsidTr="00DD46B0">
        <w:trPr>
          <w:trHeight w:val="553"/>
        </w:trPr>
        <w:tc>
          <w:tcPr>
            <w:tcW w:w="2502" w:type="pct"/>
          </w:tcPr>
          <w:p w14:paraId="4D354F41" w14:textId="4F5D4B50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4909BD">
              <w:rPr>
                <w:sz w:val="28"/>
              </w:rPr>
              <w:t xml:space="preserve">. </w:t>
            </w:r>
            <w:proofErr w:type="spellStart"/>
            <w:r w:rsidR="007B16EC">
              <w:rPr>
                <w:sz w:val="28"/>
              </w:rPr>
              <w:t>Damodharan</w:t>
            </w:r>
            <w:proofErr w:type="spellEnd"/>
          </w:p>
        </w:tc>
        <w:tc>
          <w:tcPr>
            <w:tcW w:w="2498" w:type="pct"/>
          </w:tcPr>
          <w:p w14:paraId="112E52C6" w14:textId="5AE0E203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7B16EC">
              <w:rPr>
                <w:sz w:val="28"/>
              </w:rPr>
              <w:t>22</w:t>
            </w:r>
            <w:r w:rsidR="00DD46B0">
              <w:rPr>
                <w:sz w:val="28"/>
              </w:rPr>
              <w:t>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DD46B0">
        <w:trPr>
          <w:trHeight w:val="553"/>
        </w:trPr>
        <w:tc>
          <w:tcPr>
            <w:tcW w:w="2502" w:type="pct"/>
          </w:tcPr>
          <w:p w14:paraId="21388FD1" w14:textId="037FAAD0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D0175C">
              <w:rPr>
                <w:b/>
                <w:bCs/>
                <w:sz w:val="28"/>
              </w:rPr>
              <w:t xml:space="preserve"> </w:t>
            </w:r>
            <w:r w:rsidR="007B16EC">
              <w:rPr>
                <w:sz w:val="28"/>
              </w:rPr>
              <w:t>80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11ACB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98" w:type="pct"/>
          </w:tcPr>
          <w:p w14:paraId="11F21660" w14:textId="2012AFD3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DD46B0">
        <w:trPr>
          <w:trHeight w:val="553"/>
        </w:trPr>
        <w:tc>
          <w:tcPr>
            <w:tcW w:w="2502" w:type="pct"/>
          </w:tcPr>
          <w:p w14:paraId="37131503" w14:textId="4BA441D6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proofErr w:type="spellStart"/>
            <w:r w:rsidR="007B16EC">
              <w:rPr>
                <w:sz w:val="28"/>
              </w:rPr>
              <w:t>Nethaji</w:t>
            </w:r>
            <w:proofErr w:type="spellEnd"/>
          </w:p>
        </w:tc>
        <w:tc>
          <w:tcPr>
            <w:tcW w:w="2498" w:type="pct"/>
          </w:tcPr>
          <w:p w14:paraId="7219DEB7" w14:textId="77777777" w:rsidR="001F7F01" w:rsidRPr="004730D8" w:rsidRDefault="001F7F01" w:rsidP="00DD46B0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DD46B0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DD46B0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6828D430" w:rsidR="001C66CD" w:rsidRDefault="00AD2E81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crown structure</w:t>
      </w:r>
      <w:r w:rsidR="001C66CD">
        <w:rPr>
          <w:sz w:val="28"/>
        </w:rPr>
        <w:t xml:space="preserve"> in relation to: </w:t>
      </w:r>
      <w:r w:rsidR="00E055F7">
        <w:rPr>
          <w:sz w:val="28"/>
        </w:rPr>
        <w:t>2</w:t>
      </w:r>
      <w:r w:rsidR="00387233">
        <w:rPr>
          <w:sz w:val="28"/>
        </w:rPr>
        <w:t>5, 26, 27.</w:t>
      </w:r>
    </w:p>
    <w:p w14:paraId="553B5FC5" w14:textId="234D8978" w:rsidR="006D3FEC" w:rsidRDefault="00AF56C0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E122A4">
        <w:rPr>
          <w:sz w:val="28"/>
        </w:rPr>
        <w:t xml:space="preserve">The </w:t>
      </w:r>
      <w:r w:rsidR="00387233">
        <w:rPr>
          <w:sz w:val="28"/>
        </w:rPr>
        <w:t>teeth</w:t>
      </w:r>
      <w:r w:rsidRPr="00E122A4">
        <w:rPr>
          <w:sz w:val="28"/>
        </w:rPr>
        <w:t xml:space="preserve"> </w:t>
      </w:r>
      <w:r w:rsidR="00387233">
        <w:rPr>
          <w:sz w:val="28"/>
        </w:rPr>
        <w:t>22, 23, 25, 27</w:t>
      </w:r>
      <w:r w:rsidRPr="00E122A4">
        <w:rPr>
          <w:sz w:val="28"/>
        </w:rPr>
        <w:t xml:space="preserve"> </w:t>
      </w:r>
      <w:r w:rsidR="00387233">
        <w:rPr>
          <w:sz w:val="28"/>
        </w:rPr>
        <w:t>are</w:t>
      </w:r>
      <w:r w:rsidRPr="00E122A4">
        <w:rPr>
          <w:sz w:val="28"/>
        </w:rPr>
        <w:t xml:space="preserve"> present with hyperdense restorative material within the </w:t>
      </w:r>
      <w:r w:rsidR="00387233">
        <w:rPr>
          <w:sz w:val="28"/>
        </w:rPr>
        <w:t>pulp canal</w:t>
      </w:r>
      <w:r w:rsidRPr="00E122A4">
        <w:rPr>
          <w:sz w:val="28"/>
        </w:rPr>
        <w:t>, extending upto the apical third of the root.</w:t>
      </w:r>
      <w:r w:rsidR="00E122A4" w:rsidRPr="00E122A4">
        <w:rPr>
          <w:sz w:val="28"/>
        </w:rPr>
        <w:t xml:space="preserve"> </w:t>
      </w:r>
    </w:p>
    <w:p w14:paraId="3592AA65" w14:textId="3383F5CF" w:rsidR="00387233" w:rsidRDefault="00387233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22, 23.</w:t>
      </w:r>
    </w:p>
    <w:p w14:paraId="22C07D68" w14:textId="3D6272CB" w:rsidR="00387233" w:rsidRPr="00E122A4" w:rsidRDefault="00387233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26.</w:t>
      </w:r>
    </w:p>
    <w:tbl>
      <w:tblPr>
        <w:tblpPr w:leftFromText="180" w:rightFromText="180" w:vertAnchor="text" w:horzAnchor="margin" w:tblpXSpec="center" w:tblpY="3184"/>
        <w:tblW w:w="409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8"/>
        <w:gridCol w:w="1606"/>
        <w:gridCol w:w="1606"/>
        <w:gridCol w:w="1603"/>
      </w:tblGrid>
      <w:tr w:rsidR="0074689F" w14:paraId="704C6A2C" w14:textId="77777777" w:rsidTr="0074689F">
        <w:trPr>
          <w:trHeight w:val="598"/>
        </w:trPr>
        <w:tc>
          <w:tcPr>
            <w:tcW w:w="2131" w:type="pct"/>
          </w:tcPr>
          <w:p w14:paraId="6F18CE63" w14:textId="77777777" w:rsidR="0074689F" w:rsidRPr="0050224B" w:rsidRDefault="0074689F" w:rsidP="0074689F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1DEABED3" w14:textId="26B57DE1" w:rsidR="0074689F" w:rsidRDefault="0074689F" w:rsidP="0074689F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</w:t>
            </w:r>
            <w:r w:rsidR="00A82CE0">
              <w:rPr>
                <w:b/>
                <w:spacing w:val="-1"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7" w:type="pct"/>
          </w:tcPr>
          <w:p w14:paraId="25B2A19B" w14:textId="04B5C6FB" w:rsidR="0074689F" w:rsidRDefault="0074689F" w:rsidP="0074689F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</w:t>
            </w:r>
            <w:r w:rsidR="00A82CE0">
              <w:rPr>
                <w:b/>
                <w:spacing w:val="-1"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</w:tcPr>
          <w:p w14:paraId="50EE889B" w14:textId="16DA0C8C" w:rsidR="0074689F" w:rsidRDefault="0074689F" w:rsidP="0074689F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</w:t>
            </w:r>
            <w:r w:rsidR="00A82CE0"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</w:tr>
      <w:tr w:rsidR="0074689F" w14:paraId="5EEA6EB1" w14:textId="77777777" w:rsidTr="0074689F">
        <w:trPr>
          <w:trHeight w:val="698"/>
        </w:trPr>
        <w:tc>
          <w:tcPr>
            <w:tcW w:w="2131" w:type="pct"/>
          </w:tcPr>
          <w:p w14:paraId="3E920A3A" w14:textId="77777777" w:rsidR="0074689F" w:rsidRDefault="0074689F" w:rsidP="0074689F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1FF1CD5D" w14:textId="6700DB50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6.86</w:t>
            </w:r>
          </w:p>
        </w:tc>
        <w:tc>
          <w:tcPr>
            <w:tcW w:w="957" w:type="pct"/>
          </w:tcPr>
          <w:p w14:paraId="039F30CF" w14:textId="469F526E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6.66</w:t>
            </w:r>
          </w:p>
        </w:tc>
        <w:tc>
          <w:tcPr>
            <w:tcW w:w="956" w:type="pct"/>
          </w:tcPr>
          <w:p w14:paraId="0D203198" w14:textId="28224B8F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6.14</w:t>
            </w:r>
          </w:p>
        </w:tc>
      </w:tr>
      <w:tr w:rsidR="0074689F" w14:paraId="49EA53E9" w14:textId="77777777" w:rsidTr="0074689F">
        <w:trPr>
          <w:trHeight w:val="698"/>
        </w:trPr>
        <w:tc>
          <w:tcPr>
            <w:tcW w:w="2131" w:type="pct"/>
          </w:tcPr>
          <w:p w14:paraId="62A5771B" w14:textId="77777777" w:rsidR="0074689F" w:rsidRPr="000F2EB0" w:rsidRDefault="0074689F" w:rsidP="0074689F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7736E4D5" w14:textId="6C88DE87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7.61</w:t>
            </w:r>
          </w:p>
        </w:tc>
        <w:tc>
          <w:tcPr>
            <w:tcW w:w="957" w:type="pct"/>
          </w:tcPr>
          <w:p w14:paraId="00D73BDA" w14:textId="268741ED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6.08</w:t>
            </w:r>
          </w:p>
        </w:tc>
        <w:tc>
          <w:tcPr>
            <w:tcW w:w="956" w:type="pct"/>
          </w:tcPr>
          <w:p w14:paraId="5C1FC308" w14:textId="6157A8A4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7.99</w:t>
            </w:r>
          </w:p>
        </w:tc>
      </w:tr>
      <w:tr w:rsidR="0074689F" w14:paraId="3D70321F" w14:textId="77777777" w:rsidTr="0074689F">
        <w:trPr>
          <w:trHeight w:val="698"/>
        </w:trPr>
        <w:tc>
          <w:tcPr>
            <w:tcW w:w="2131" w:type="pct"/>
          </w:tcPr>
          <w:p w14:paraId="3DA1EF61" w14:textId="342D0727" w:rsidR="0074689F" w:rsidRDefault="0074689F" w:rsidP="0074689F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</w:t>
            </w:r>
            <w:r w:rsidR="00707835">
              <w:rPr>
                <w:sz w:val="24"/>
              </w:rPr>
              <w:t>nasal  cavity</w:t>
            </w:r>
            <w:r>
              <w:rPr>
                <w:sz w:val="24"/>
              </w:rPr>
              <w:t xml:space="preserve">  (in mm)</w:t>
            </w:r>
          </w:p>
        </w:tc>
        <w:tc>
          <w:tcPr>
            <w:tcW w:w="957" w:type="pct"/>
          </w:tcPr>
          <w:p w14:paraId="60705822" w14:textId="6854259E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30.39</w:t>
            </w:r>
          </w:p>
        </w:tc>
        <w:tc>
          <w:tcPr>
            <w:tcW w:w="957" w:type="pct"/>
          </w:tcPr>
          <w:p w14:paraId="08693EFF" w14:textId="5704056D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24.37</w:t>
            </w:r>
          </w:p>
        </w:tc>
        <w:tc>
          <w:tcPr>
            <w:tcW w:w="956" w:type="pct"/>
          </w:tcPr>
          <w:p w14:paraId="48A27F8C" w14:textId="5C701CC7" w:rsidR="0074689F" w:rsidRDefault="00964DC2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24.31</w:t>
            </w:r>
          </w:p>
        </w:tc>
      </w:tr>
    </w:tbl>
    <w:p w14:paraId="61D5E7F3" w14:textId="3A86BEAF" w:rsidR="00205903" w:rsidRDefault="007F66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E4E17B0">
                <wp:simplePos x="0" y="0"/>
                <wp:positionH relativeFrom="margin">
                  <wp:align>center</wp:align>
                </wp:positionH>
                <wp:positionV relativeFrom="paragraph">
                  <wp:posOffset>934085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73.5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Pt6rHeAAAACAEAAA8AAABkcnMvZG93bnJldi54&#10;bWxMj8FOwzAQRO9I/IO1SNyoU4MopHEqhMQF0UNLhdSbG2/jqPE6xE4T/p7lRI+7M5p5U6wm34oz&#10;9rEJpGE+y0AgVcE2VGvYfb7dPYGIyZA1bSDU8IMRVuX1VWFyG0ba4HmbasEhFHOjwaXU5VLGyqE3&#10;cRY6JNaOofcm8dnX0vZm5HDfSpVlj9KbhrjBmQ5fHVan7eA1kNp/D1/P7/vTbnRerZ37aNcbrW9v&#10;ppcliIRT+jfDHz6jQ8lMhzCQjaLVwEMSfx8WcxAsL7gMxEGDUuoeZFnIywHlL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CT7eqx3gAAAAg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0DD4C5B" w14:textId="4CAFA9D7" w:rsidR="00D123C1" w:rsidRDefault="0074689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teeth: </w:t>
      </w:r>
      <w:r w:rsidR="00707835">
        <w:rPr>
          <w:sz w:val="28"/>
        </w:rPr>
        <w:t>22, 23, 25, 27</w:t>
      </w:r>
      <w:r>
        <w:rPr>
          <w:sz w:val="28"/>
        </w:rPr>
        <w:t>.</w:t>
      </w:r>
    </w:p>
    <w:p w14:paraId="535F28E3" w14:textId="7D39F5DF" w:rsidR="0074689F" w:rsidRDefault="0074689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 </w:t>
      </w:r>
      <w:r w:rsidR="00707835">
        <w:rPr>
          <w:sz w:val="28"/>
        </w:rPr>
        <w:t>25, 26, 27.</w:t>
      </w:r>
    </w:p>
    <w:p w14:paraId="0DC86B82" w14:textId="77777777" w:rsidR="00707835" w:rsidRDefault="00707835" w:rsidP="0070783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22, 23.</w:t>
      </w:r>
    </w:p>
    <w:p w14:paraId="5CD11199" w14:textId="77777777" w:rsidR="00707835" w:rsidRPr="00E122A4" w:rsidRDefault="00707835" w:rsidP="0070783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26.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C209BEB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27191A77" w14:textId="57C5741B" w:rsidR="00C62E0D" w:rsidRPr="00C62E0D" w:rsidRDefault="00C62E0D" w:rsidP="00C62E0D">
      <w:pPr>
        <w:tabs>
          <w:tab w:val="left" w:pos="10260"/>
        </w:tabs>
        <w:ind w:firstLine="450"/>
        <w:jc w:val="center"/>
        <w:rPr>
          <w:b/>
          <w:bCs/>
        </w:rPr>
      </w:pPr>
      <w:r w:rsidRPr="00C62E0D">
        <w:rPr>
          <w:b/>
          <w:bCs/>
        </w:rPr>
        <w:t>RECONSTRUCTED PANORAMIC VIEW</w:t>
      </w:r>
    </w:p>
    <w:p w14:paraId="18CF1963" w14:textId="77777777" w:rsidR="00876ADE" w:rsidRDefault="00876ADE" w:rsidP="00876ADE">
      <w:pPr>
        <w:jc w:val="center"/>
        <w:rPr>
          <w:b/>
        </w:rPr>
      </w:pPr>
    </w:p>
    <w:p w14:paraId="12C6183E" w14:textId="449464F9" w:rsidR="00876ADE" w:rsidRDefault="0043774F" w:rsidP="00876ADE">
      <w:pPr>
        <w:jc w:val="center"/>
        <w:rPr>
          <w:b/>
        </w:rPr>
      </w:pPr>
      <w:r w:rsidRPr="0043774F">
        <w:rPr>
          <w:b/>
        </w:rPr>
        <w:drawing>
          <wp:inline distT="0" distB="0" distL="0" distR="0" wp14:anchorId="0BF27934" wp14:editId="70208413">
            <wp:extent cx="5591955" cy="3143689"/>
            <wp:effectExtent l="0" t="0" r="0" b="0"/>
            <wp:docPr id="162441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14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285" w14:textId="77777777" w:rsidR="00876ADE" w:rsidRDefault="00876ADE" w:rsidP="00876ADE">
      <w:pPr>
        <w:jc w:val="center"/>
        <w:rPr>
          <w:b/>
        </w:rPr>
      </w:pPr>
    </w:p>
    <w:p w14:paraId="16EFC56A" w14:textId="549CB45A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D24E9E2" w:rsidR="00084093" w:rsidRDefault="0043774F" w:rsidP="00412911">
      <w:pPr>
        <w:tabs>
          <w:tab w:val="left" w:pos="10260"/>
        </w:tabs>
        <w:ind w:firstLine="450"/>
        <w:jc w:val="center"/>
        <w:rPr>
          <w:b/>
        </w:rPr>
      </w:pPr>
      <w:r w:rsidRPr="0043774F">
        <w:rPr>
          <w:b/>
        </w:rPr>
        <w:drawing>
          <wp:anchor distT="0" distB="0" distL="114300" distR="114300" simplePos="0" relativeHeight="251752960" behindDoc="1" locked="0" layoutInCell="1" allowOverlap="1" wp14:anchorId="05798F9E" wp14:editId="55DCD69C">
            <wp:simplePos x="0" y="0"/>
            <wp:positionH relativeFrom="column">
              <wp:posOffset>1114425</wp:posOffset>
            </wp:positionH>
            <wp:positionV relativeFrom="paragraph">
              <wp:posOffset>-86361</wp:posOffset>
            </wp:positionV>
            <wp:extent cx="4019550" cy="3229189"/>
            <wp:effectExtent l="0" t="0" r="0" b="9525"/>
            <wp:wrapTight wrapText="bothSides">
              <wp:wrapPolygon edited="0">
                <wp:start x="0" y="0"/>
                <wp:lineTo x="0" y="21536"/>
                <wp:lineTo x="21498" y="21536"/>
                <wp:lineTo x="21498" y="0"/>
                <wp:lineTo x="0" y="0"/>
              </wp:wrapPolygon>
            </wp:wrapTight>
            <wp:docPr id="100190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1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705" cy="3230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EC3DF" w14:textId="28AF6E3D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7EB94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C42427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F5D278C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874"/>
        <w:gridCol w:w="6528"/>
      </w:tblGrid>
      <w:tr w:rsidR="00036379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42C32C71" w:rsidR="00824AB2" w:rsidRDefault="0074503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</w:t>
            </w:r>
            <w:r w:rsidR="00707835">
              <w:rPr>
                <w:b/>
                <w:bCs/>
                <w:sz w:val="28"/>
                <w:szCs w:val="28"/>
              </w:rPr>
              <w:t>2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3F1E04D" w14:textId="34846107" w:rsidR="00824AB2" w:rsidRDefault="00293E42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293E42">
              <w:rPr>
                <w:b/>
              </w:rPr>
              <w:drawing>
                <wp:inline distT="0" distB="0" distL="0" distR="0" wp14:anchorId="558B1BBD" wp14:editId="54B40577">
                  <wp:extent cx="3896269" cy="2429214"/>
                  <wp:effectExtent l="0" t="0" r="9525" b="9525"/>
                  <wp:docPr id="2121442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422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379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380E0921" w:rsidR="00824AB2" w:rsidRDefault="0074503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707835">
              <w:rPr>
                <w:b/>
                <w:bCs/>
                <w:sz w:val="28"/>
                <w:szCs w:val="28"/>
              </w:rPr>
              <w:t>3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32ACF2CE" w:rsidR="00824AB2" w:rsidRDefault="00FA412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A4124">
              <w:rPr>
                <w:b/>
              </w:rPr>
              <w:drawing>
                <wp:inline distT="0" distB="0" distL="0" distR="0" wp14:anchorId="2FEBA872" wp14:editId="11B2AAFC">
                  <wp:extent cx="3981450" cy="2332744"/>
                  <wp:effectExtent l="0" t="0" r="0" b="0"/>
                  <wp:docPr id="1190464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4645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869" cy="2337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379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AA90F9D" w:rsidR="00824AB2" w:rsidRDefault="00C62E0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707835">
              <w:rPr>
                <w:b/>
                <w:bCs/>
                <w:sz w:val="28"/>
                <w:szCs w:val="28"/>
              </w:rPr>
              <w:t>4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62B9BC18" w:rsidR="00824AB2" w:rsidRDefault="00964DC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64DC2">
              <w:rPr>
                <w:b/>
              </w:rPr>
              <w:drawing>
                <wp:inline distT="0" distB="0" distL="0" distR="0" wp14:anchorId="0A71E1C7" wp14:editId="298835C2">
                  <wp:extent cx="3992723" cy="2476500"/>
                  <wp:effectExtent l="0" t="0" r="8255" b="0"/>
                  <wp:docPr id="1071761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7616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889" cy="247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6D9EC1FB" w14:textId="77777777" w:rsidR="00565CF2" w:rsidRDefault="00565CF2" w:rsidP="00964DC2">
      <w:pPr>
        <w:tabs>
          <w:tab w:val="left" w:pos="10260"/>
        </w:tabs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F1CDA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B9D28" w14:textId="77777777" w:rsidR="00CF1CDA" w:rsidRDefault="00CF1CDA">
      <w:r>
        <w:separator/>
      </w:r>
    </w:p>
  </w:endnote>
  <w:endnote w:type="continuationSeparator" w:id="0">
    <w:p w14:paraId="64BCEC75" w14:textId="77777777" w:rsidR="00CF1CDA" w:rsidRDefault="00CF1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D3FC2" w14:textId="77777777" w:rsidR="00CF1CDA" w:rsidRDefault="00CF1CDA">
      <w:r>
        <w:separator/>
      </w:r>
    </w:p>
  </w:footnote>
  <w:footnote w:type="continuationSeparator" w:id="0">
    <w:p w14:paraId="6B50C8AF" w14:textId="77777777" w:rsidR="00CF1CDA" w:rsidRDefault="00CF1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6379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230C"/>
    <w:rsid w:val="001F6FCB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647D4"/>
    <w:rsid w:val="002774EA"/>
    <w:rsid w:val="00277ADB"/>
    <w:rsid w:val="00282151"/>
    <w:rsid w:val="002824AE"/>
    <w:rsid w:val="00284CD0"/>
    <w:rsid w:val="00290938"/>
    <w:rsid w:val="00293E42"/>
    <w:rsid w:val="002B4007"/>
    <w:rsid w:val="002B6280"/>
    <w:rsid w:val="002C1430"/>
    <w:rsid w:val="002C5F79"/>
    <w:rsid w:val="002C7FAA"/>
    <w:rsid w:val="002D2E2F"/>
    <w:rsid w:val="002D6806"/>
    <w:rsid w:val="002D72BA"/>
    <w:rsid w:val="002F2F31"/>
    <w:rsid w:val="00321111"/>
    <w:rsid w:val="00340754"/>
    <w:rsid w:val="0034376D"/>
    <w:rsid w:val="00344664"/>
    <w:rsid w:val="0038057F"/>
    <w:rsid w:val="00386F89"/>
    <w:rsid w:val="00387233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3774F"/>
    <w:rsid w:val="004413B9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9BD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07835"/>
    <w:rsid w:val="00711CFC"/>
    <w:rsid w:val="0071217B"/>
    <w:rsid w:val="00716637"/>
    <w:rsid w:val="0071799F"/>
    <w:rsid w:val="007268E5"/>
    <w:rsid w:val="00734145"/>
    <w:rsid w:val="00734513"/>
    <w:rsid w:val="007362D6"/>
    <w:rsid w:val="0074503D"/>
    <w:rsid w:val="0074689F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16EC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7114"/>
    <w:rsid w:val="00964DC2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B3A64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2CE0"/>
    <w:rsid w:val="00A87BD2"/>
    <w:rsid w:val="00A87CEC"/>
    <w:rsid w:val="00A92C90"/>
    <w:rsid w:val="00A93039"/>
    <w:rsid w:val="00AD2E81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428E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11ACB"/>
    <w:rsid w:val="00C25407"/>
    <w:rsid w:val="00C3734D"/>
    <w:rsid w:val="00C628D6"/>
    <w:rsid w:val="00C62E0D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4E44"/>
    <w:rsid w:val="00CC51FD"/>
    <w:rsid w:val="00CD15E6"/>
    <w:rsid w:val="00CD72D8"/>
    <w:rsid w:val="00CE2EFF"/>
    <w:rsid w:val="00CF1CDA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A4200"/>
    <w:rsid w:val="00DB1300"/>
    <w:rsid w:val="00DB4667"/>
    <w:rsid w:val="00DC216E"/>
    <w:rsid w:val="00DC634F"/>
    <w:rsid w:val="00DD04C0"/>
    <w:rsid w:val="00DD4305"/>
    <w:rsid w:val="00DD46B0"/>
    <w:rsid w:val="00DD62E6"/>
    <w:rsid w:val="00DD6337"/>
    <w:rsid w:val="00DD7950"/>
    <w:rsid w:val="00DE1645"/>
    <w:rsid w:val="00E031F4"/>
    <w:rsid w:val="00E034F3"/>
    <w:rsid w:val="00E053FE"/>
    <w:rsid w:val="00E055F7"/>
    <w:rsid w:val="00E05802"/>
    <w:rsid w:val="00E06F59"/>
    <w:rsid w:val="00E122A4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57C9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A4124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11</TotalTime>
  <Pages>6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2024-04-22T03:05:00Z</dcterms:created>
  <dcterms:modified xsi:type="dcterms:W3CDTF">2024-04-22T03:14:00Z</dcterms:modified>
</cp:coreProperties>
</file>