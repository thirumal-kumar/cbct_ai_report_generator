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431" w:tblpY="1415"/>
        <w:tblW w:w="522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383"/>
        <w:gridCol w:w="5318"/>
      </w:tblGrid>
      <w:tr w:rsidR="001F7F01" w:rsidRPr="004730D8" w14:paraId="392A2775" w14:textId="77777777" w:rsidTr="005A0672">
        <w:trPr>
          <w:trHeight w:val="553"/>
        </w:trPr>
        <w:tc>
          <w:tcPr>
            <w:tcW w:w="2515" w:type="pct"/>
          </w:tcPr>
          <w:p w14:paraId="4D354F41" w14:textId="014BEC0A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EF5DC6">
              <w:rPr>
                <w:sz w:val="28"/>
              </w:rPr>
              <w:t xml:space="preserve">s. </w:t>
            </w:r>
            <w:r w:rsidR="00515514">
              <w:rPr>
                <w:sz w:val="28"/>
              </w:rPr>
              <w:t>Sangamithra</w:t>
            </w:r>
          </w:p>
        </w:tc>
        <w:tc>
          <w:tcPr>
            <w:tcW w:w="2485" w:type="pct"/>
          </w:tcPr>
          <w:p w14:paraId="112E52C6" w14:textId="7551882C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515514">
              <w:rPr>
                <w:sz w:val="28"/>
              </w:rPr>
              <w:t>13.05.</w:t>
            </w:r>
            <w:r w:rsidR="006116A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5A0672">
        <w:trPr>
          <w:trHeight w:val="553"/>
        </w:trPr>
        <w:tc>
          <w:tcPr>
            <w:tcW w:w="2515" w:type="pct"/>
          </w:tcPr>
          <w:p w14:paraId="21388FD1" w14:textId="1D4B858E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515514">
              <w:rPr>
                <w:sz w:val="28"/>
              </w:rPr>
              <w:t>44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EF5DC6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85" w:type="pct"/>
          </w:tcPr>
          <w:p w14:paraId="11F21660" w14:textId="0743ADA1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01160C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5A0672">
        <w:trPr>
          <w:trHeight w:val="553"/>
        </w:trPr>
        <w:tc>
          <w:tcPr>
            <w:tcW w:w="2515" w:type="pct"/>
          </w:tcPr>
          <w:p w14:paraId="37131503" w14:textId="4A7CB3FD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15514">
              <w:rPr>
                <w:sz w:val="28"/>
              </w:rPr>
              <w:t>32 Dental</w:t>
            </w:r>
          </w:p>
        </w:tc>
        <w:tc>
          <w:tcPr>
            <w:tcW w:w="2485" w:type="pct"/>
          </w:tcPr>
          <w:p w14:paraId="7219DEB7" w14:textId="262FE8D7" w:rsidR="001F7F01" w:rsidRPr="004730D8" w:rsidRDefault="001F7F01" w:rsidP="00712953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EF5DC6">
              <w:rPr>
                <w:bCs/>
                <w:noProof/>
                <w:sz w:val="28"/>
              </w:rPr>
              <w:t xml:space="preserve">Impacted tooth </w:t>
            </w:r>
            <w:r w:rsidR="00515514">
              <w:rPr>
                <w:bCs/>
                <w:noProof/>
                <w:sz w:val="28"/>
              </w:rPr>
              <w:t>48</w:t>
            </w:r>
          </w:p>
        </w:tc>
      </w:tr>
      <w:tr w:rsidR="001F7F01" w:rsidRPr="004730D8" w14:paraId="783A17F4" w14:textId="77777777" w:rsidTr="00712953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12953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4A68B19C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4A68B19C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CBFC39A" w14:textId="6C658E0A" w:rsidR="00206F93" w:rsidRDefault="00206F93" w:rsidP="00206F9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long axis of </w:t>
      </w:r>
      <w:r>
        <w:rPr>
          <w:sz w:val="28"/>
        </w:rPr>
        <w:t>4</w:t>
      </w:r>
      <w:r>
        <w:rPr>
          <w:sz w:val="28"/>
        </w:rPr>
        <w:t>8 appears to be horizontal</w:t>
      </w:r>
      <w:r>
        <w:rPr>
          <w:sz w:val="28"/>
        </w:rPr>
        <w:t xml:space="preserve">/ perpendicular </w:t>
      </w:r>
      <w:r>
        <w:rPr>
          <w:sz w:val="28"/>
        </w:rPr>
        <w:t xml:space="preserve">to the long axis of the adjacent </w:t>
      </w:r>
      <w:r>
        <w:rPr>
          <w:sz w:val="28"/>
        </w:rPr>
        <w:t>4</w:t>
      </w:r>
      <w:r>
        <w:rPr>
          <w:sz w:val="28"/>
        </w:rPr>
        <w:t>7 tooth.</w:t>
      </w:r>
    </w:p>
    <w:p w14:paraId="73BFD2DE" w14:textId="5928DD11" w:rsidR="00206F93" w:rsidRDefault="00206F93" w:rsidP="00206F9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crown of </w:t>
      </w:r>
      <w:r>
        <w:rPr>
          <w:sz w:val="28"/>
        </w:rPr>
        <w:t>4</w:t>
      </w:r>
      <w:r>
        <w:rPr>
          <w:sz w:val="28"/>
        </w:rPr>
        <w:t xml:space="preserve">8 is present </w:t>
      </w:r>
      <w:r w:rsidR="00EB7007">
        <w:rPr>
          <w:sz w:val="28"/>
        </w:rPr>
        <w:t xml:space="preserve">such that the disto-coronal portion lies </w:t>
      </w:r>
      <w:r w:rsidR="00A27EF4">
        <w:rPr>
          <w:sz w:val="28"/>
        </w:rPr>
        <w:t xml:space="preserve">along the alveolar ridge. </w:t>
      </w:r>
    </w:p>
    <w:p w14:paraId="21098C61" w14:textId="02D3111A" w:rsidR="00206F93" w:rsidRDefault="00206F93" w:rsidP="00206F9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Distance between the crown of </w:t>
      </w:r>
      <w:r w:rsidR="004F0EFD">
        <w:rPr>
          <w:sz w:val="28"/>
        </w:rPr>
        <w:t>4</w:t>
      </w:r>
      <w:r>
        <w:rPr>
          <w:sz w:val="28"/>
        </w:rPr>
        <w:t xml:space="preserve">8 and the Inferior Alveolar Nerve canal:  </w:t>
      </w:r>
      <w:r w:rsidR="00A36454">
        <w:rPr>
          <w:sz w:val="28"/>
        </w:rPr>
        <w:t xml:space="preserve">3.87 </w:t>
      </w:r>
      <w:r>
        <w:rPr>
          <w:sz w:val="28"/>
        </w:rPr>
        <w:t>mm</w:t>
      </w:r>
    </w:p>
    <w:p w14:paraId="065B374A" w14:textId="103C6048" w:rsidR="00206F93" w:rsidRDefault="00206F93" w:rsidP="00206F9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Distance between the radicular portion of </w:t>
      </w:r>
      <w:r w:rsidR="004F0EFD">
        <w:rPr>
          <w:sz w:val="28"/>
        </w:rPr>
        <w:t>4</w:t>
      </w:r>
      <w:r>
        <w:rPr>
          <w:sz w:val="28"/>
        </w:rPr>
        <w:t>8 and the Inferior Alveolar Nerve canal: in contact.</w:t>
      </w:r>
    </w:p>
    <w:p w14:paraId="05EDAC10" w14:textId="5CF976D4" w:rsidR="005F7427" w:rsidRDefault="005F7427" w:rsidP="00A3698C">
      <w:pPr>
        <w:pStyle w:val="ListParagraph"/>
        <w:spacing w:line="600" w:lineRule="auto"/>
        <w:ind w:left="360"/>
        <w:jc w:val="both"/>
        <w:rPr>
          <w:sz w:val="28"/>
        </w:rPr>
      </w:pPr>
    </w:p>
    <w:p w14:paraId="51B23607" w14:textId="77777777" w:rsidR="005F7427" w:rsidRDefault="005F7427" w:rsidP="0009719E">
      <w:pPr>
        <w:pStyle w:val="ListParagraph"/>
        <w:spacing w:line="600" w:lineRule="auto"/>
        <w:ind w:left="360"/>
        <w:jc w:val="both"/>
        <w:rPr>
          <w:sz w:val="28"/>
        </w:rPr>
      </w:pPr>
    </w:p>
    <w:p w14:paraId="0E6A3892" w14:textId="3B1DF65E" w:rsidR="00A51D8E" w:rsidRDefault="003A59AE">
      <w:r>
        <w:br w:type="page"/>
      </w:r>
    </w:p>
    <w:p w14:paraId="1E840656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5C828BC8" w14:textId="17369173" w:rsidR="00A70E92" w:rsidRDefault="00177456" w:rsidP="008954CF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Horizontally </w:t>
      </w:r>
      <w:r w:rsidR="00A3698C">
        <w:rPr>
          <w:sz w:val="28"/>
        </w:rPr>
        <w:t>I</w:t>
      </w:r>
      <w:r w:rsidR="0009719E">
        <w:rPr>
          <w:sz w:val="28"/>
        </w:rPr>
        <w:t xml:space="preserve">mpacted tooth: </w:t>
      </w:r>
      <w:r w:rsidR="00557576">
        <w:rPr>
          <w:sz w:val="28"/>
        </w:rPr>
        <w:t>4</w:t>
      </w:r>
      <w:r w:rsidR="0009719E">
        <w:rPr>
          <w:sz w:val="28"/>
        </w:rPr>
        <w:t>8</w:t>
      </w:r>
      <w:r w:rsidR="003C2834">
        <w:rPr>
          <w:sz w:val="28"/>
        </w:rPr>
        <w:t>.</w:t>
      </w:r>
    </w:p>
    <w:p w14:paraId="44A1E9D2" w14:textId="77777777" w:rsidR="00F3718D" w:rsidRPr="00F3718D" w:rsidRDefault="00F3718D" w:rsidP="00F3718D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BB1EB0D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3BAB6168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6A955326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31111764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40A21100" w:rsidR="00205903" w:rsidRDefault="004F0EFD" w:rsidP="004F0EFD">
      <w:pPr>
        <w:tabs>
          <w:tab w:val="left" w:pos="10260"/>
        </w:tabs>
        <w:ind w:firstLine="450"/>
        <w:jc w:val="center"/>
        <w:rPr>
          <w:b/>
          <w:bCs/>
        </w:rPr>
      </w:pPr>
      <w:r w:rsidRPr="004F0EFD">
        <w:rPr>
          <w:b/>
          <w:bCs/>
        </w:rPr>
        <w:t>RECONSTRUCTED PANORAMIC VIEW</w:t>
      </w:r>
    </w:p>
    <w:p w14:paraId="6A4AA9C0" w14:textId="3F1812B2" w:rsidR="004F0EFD" w:rsidRPr="004F0EFD" w:rsidRDefault="00F46B86" w:rsidP="004F0EFD">
      <w:pPr>
        <w:tabs>
          <w:tab w:val="left" w:pos="10260"/>
        </w:tabs>
        <w:ind w:firstLine="450"/>
        <w:jc w:val="center"/>
        <w:rPr>
          <w:b/>
          <w:bCs/>
        </w:rPr>
      </w:pPr>
      <w:r w:rsidRPr="00F46B86">
        <w:rPr>
          <w:b/>
        </w:rPr>
        <w:drawing>
          <wp:anchor distT="0" distB="0" distL="114300" distR="114300" simplePos="0" relativeHeight="251766272" behindDoc="1" locked="0" layoutInCell="1" allowOverlap="1" wp14:anchorId="1DB5EB88" wp14:editId="6E117D28">
            <wp:simplePos x="0" y="0"/>
            <wp:positionH relativeFrom="column">
              <wp:posOffset>927825</wp:posOffset>
            </wp:positionH>
            <wp:positionV relativeFrom="paragraph">
              <wp:posOffset>38191</wp:posOffset>
            </wp:positionV>
            <wp:extent cx="4820323" cy="3305636"/>
            <wp:effectExtent l="0" t="0" r="0" b="9525"/>
            <wp:wrapTight wrapText="bothSides">
              <wp:wrapPolygon edited="0">
                <wp:start x="0" y="0"/>
                <wp:lineTo x="0" y="21538"/>
                <wp:lineTo x="21512" y="21538"/>
                <wp:lineTo x="21512" y="0"/>
                <wp:lineTo x="0" y="0"/>
              </wp:wrapPolygon>
            </wp:wrapTight>
            <wp:docPr id="29124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421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4A628A" w14:textId="48C16A4E" w:rsidR="000509C5" w:rsidRDefault="000509C5" w:rsidP="00E33E7F">
      <w:pPr>
        <w:tabs>
          <w:tab w:val="left" w:pos="10260"/>
        </w:tabs>
        <w:jc w:val="both"/>
        <w:rPr>
          <w:b/>
        </w:rPr>
      </w:pPr>
    </w:p>
    <w:p w14:paraId="526EADA6" w14:textId="77777777" w:rsidR="004F0EFD" w:rsidRDefault="004F0EF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277CA53" w14:textId="77777777" w:rsidR="004F0EFD" w:rsidRDefault="004F0EF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582B955" w14:textId="77777777" w:rsidR="004F0EFD" w:rsidRDefault="004F0EF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BED6F27" w14:textId="77777777" w:rsidR="004F0EFD" w:rsidRDefault="004F0EF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468C406" w14:textId="77777777" w:rsidR="004F0EFD" w:rsidRDefault="004F0EF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F3292AA" w14:textId="77777777" w:rsidR="004F0EFD" w:rsidRDefault="004F0EF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3F8B7CA" w14:textId="77777777" w:rsidR="004F0EFD" w:rsidRDefault="004F0EF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709EAE2" w14:textId="77777777" w:rsidR="004F0EFD" w:rsidRDefault="004F0EF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F1F3C30" w14:textId="77777777" w:rsidR="004F0EFD" w:rsidRDefault="004F0EF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EB6A63F" w14:textId="77777777" w:rsidR="004F0EFD" w:rsidRDefault="004F0EF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41987E0" w14:textId="77777777" w:rsidR="004F0EFD" w:rsidRDefault="004F0EF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A1C5B8B" w14:textId="77777777" w:rsidR="004F0EFD" w:rsidRDefault="004F0EF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0171EE1" w14:textId="77777777" w:rsidR="004F0EFD" w:rsidRDefault="004F0EF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86D6B20" w14:textId="77777777" w:rsidR="004F0EFD" w:rsidRDefault="004F0EF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34ADE56" w14:textId="77777777" w:rsidR="004F0EFD" w:rsidRDefault="004F0EF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CC431BF" w14:textId="77777777" w:rsidR="004F0EFD" w:rsidRDefault="004F0EF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33C1839" w14:textId="77777777" w:rsidR="004F0EFD" w:rsidRDefault="004F0EF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13451B2" w14:textId="77777777" w:rsidR="00F46B86" w:rsidRDefault="00F46B8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CA77D22" w14:textId="77777777" w:rsidR="00F46B86" w:rsidRDefault="00F46B8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93A3FD4" w14:textId="77777777" w:rsidR="00F46B86" w:rsidRDefault="00F46B8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50EA742B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0A2264EF" w:rsidR="0083504C" w:rsidRDefault="00A06000" w:rsidP="00A2470C">
      <w:pPr>
        <w:rPr>
          <w:b/>
        </w:rPr>
      </w:pPr>
      <w:r w:rsidRPr="00A06000">
        <w:rPr>
          <w:b/>
        </w:rPr>
        <w:drawing>
          <wp:anchor distT="0" distB="0" distL="114300" distR="114300" simplePos="0" relativeHeight="251765248" behindDoc="1" locked="0" layoutInCell="1" allowOverlap="1" wp14:anchorId="79EC4C69" wp14:editId="160B0D82">
            <wp:simplePos x="0" y="0"/>
            <wp:positionH relativeFrom="margin">
              <wp:align>center</wp:align>
            </wp:positionH>
            <wp:positionV relativeFrom="paragraph">
              <wp:posOffset>104412</wp:posOffset>
            </wp:positionV>
            <wp:extent cx="3553321" cy="2724530"/>
            <wp:effectExtent l="0" t="0" r="9525" b="0"/>
            <wp:wrapTight wrapText="bothSides">
              <wp:wrapPolygon edited="0">
                <wp:start x="0" y="0"/>
                <wp:lineTo x="0" y="21449"/>
                <wp:lineTo x="21542" y="21449"/>
                <wp:lineTo x="21542" y="0"/>
                <wp:lineTo x="0" y="0"/>
              </wp:wrapPolygon>
            </wp:wrapTight>
            <wp:docPr id="178617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721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18207C" w14:textId="68B207E7" w:rsidR="009B4D07" w:rsidRDefault="009B4D07" w:rsidP="00A2470C">
      <w:pPr>
        <w:rPr>
          <w:b/>
        </w:rPr>
      </w:pPr>
    </w:p>
    <w:p w14:paraId="7A10B4CC" w14:textId="7DCF05E7" w:rsidR="0083504C" w:rsidRDefault="0083504C" w:rsidP="00A2470C">
      <w:pPr>
        <w:rPr>
          <w:b/>
        </w:rPr>
      </w:pPr>
    </w:p>
    <w:p w14:paraId="6B21D343" w14:textId="74EF0C38" w:rsidR="0083504C" w:rsidRDefault="0083504C" w:rsidP="002E7609">
      <w:pPr>
        <w:jc w:val="center"/>
        <w:rPr>
          <w:b/>
        </w:rPr>
      </w:pPr>
    </w:p>
    <w:p w14:paraId="7E424B72" w14:textId="3E4C5A28" w:rsidR="00A15E98" w:rsidRDefault="00A15E98">
      <w:pPr>
        <w:rPr>
          <w:b/>
        </w:rPr>
      </w:pPr>
    </w:p>
    <w:p w14:paraId="714EE92A" w14:textId="4111EA40" w:rsidR="00A06000" w:rsidRDefault="00A06000">
      <w:pPr>
        <w:rPr>
          <w:b/>
        </w:rPr>
      </w:pPr>
      <w:r>
        <w:rPr>
          <w:b/>
        </w:rPr>
        <w:br w:type="page"/>
      </w:r>
    </w:p>
    <w:p w14:paraId="675471AA" w14:textId="77777777" w:rsidR="00A15E98" w:rsidRDefault="00A15E98" w:rsidP="00AA4D9E">
      <w:pPr>
        <w:jc w:val="center"/>
        <w:rPr>
          <w:b/>
        </w:rPr>
      </w:pPr>
    </w:p>
    <w:p w14:paraId="3E65905B" w14:textId="50553E96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7604566F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5571" w:type="pct"/>
        <w:tblInd w:w="-57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118"/>
        <w:gridCol w:w="10476"/>
      </w:tblGrid>
      <w:tr w:rsidR="00F20574" w14:paraId="1F4417D2" w14:textId="77777777" w:rsidTr="00F20574">
        <w:trPr>
          <w:trHeight w:val="685"/>
        </w:trPr>
        <w:tc>
          <w:tcPr>
            <w:tcW w:w="778" w:type="pct"/>
            <w:shd w:val="clear" w:color="auto" w:fill="FFFFFF" w:themeFill="background1"/>
          </w:tcPr>
          <w:p w14:paraId="59F30BF5" w14:textId="4B441C73" w:rsidR="00D80C9D" w:rsidRDefault="00A06000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52018219"/>
            <w:r>
              <w:rPr>
                <w:b/>
                <w:bCs/>
                <w:sz w:val="28"/>
                <w:szCs w:val="28"/>
              </w:rPr>
              <w:t>4</w:t>
            </w:r>
            <w:r w:rsidR="00A15E98">
              <w:rPr>
                <w:b/>
                <w:bCs/>
                <w:sz w:val="28"/>
                <w:szCs w:val="28"/>
              </w:rPr>
              <w:t>8</w:t>
            </w:r>
            <w:r w:rsidR="00D80C9D">
              <w:rPr>
                <w:b/>
                <w:bCs/>
                <w:sz w:val="28"/>
                <w:szCs w:val="28"/>
              </w:rPr>
              <w:t xml:space="preserve"> region</w:t>
            </w:r>
            <w:r w:rsidR="008F497E">
              <w:rPr>
                <w:b/>
                <w:bCs/>
                <w:sz w:val="28"/>
                <w:szCs w:val="28"/>
              </w:rPr>
              <w:t xml:space="preserve">- </w:t>
            </w:r>
            <w:r w:rsidR="00E33E7F">
              <w:rPr>
                <w:sz w:val="28"/>
                <w:szCs w:val="28"/>
              </w:rPr>
              <w:t xml:space="preserve">and its relation to </w:t>
            </w:r>
            <w:r w:rsidR="008F497E" w:rsidRPr="00F20574">
              <w:rPr>
                <w:sz w:val="28"/>
                <w:szCs w:val="28"/>
              </w:rPr>
              <w:t xml:space="preserve"> inferior alveolar nerve canal</w:t>
            </w:r>
          </w:p>
        </w:tc>
        <w:tc>
          <w:tcPr>
            <w:tcW w:w="4222" w:type="pct"/>
            <w:shd w:val="clear" w:color="auto" w:fill="FFFFFF" w:themeFill="background1"/>
          </w:tcPr>
          <w:p w14:paraId="5C1EA8F1" w14:textId="5BB7CBB1" w:rsidR="00D80C9D" w:rsidRPr="002A4ACA" w:rsidRDefault="00F46B86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F46B86">
              <w:rPr>
                <w:b/>
              </w:rPr>
              <w:drawing>
                <wp:inline distT="0" distB="0" distL="0" distR="0" wp14:anchorId="350E23C9" wp14:editId="7A7FB1BB">
                  <wp:extent cx="6515100" cy="3362960"/>
                  <wp:effectExtent l="0" t="0" r="0" b="8890"/>
                  <wp:docPr id="1919611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6110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100" cy="336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0D21DB2E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5515D8F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C349E4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10096E" w14:textId="77777777" w:rsidR="00975D3F" w:rsidRDefault="00975D3F">
      <w:r>
        <w:separator/>
      </w:r>
    </w:p>
  </w:endnote>
  <w:endnote w:type="continuationSeparator" w:id="0">
    <w:p w14:paraId="04EF4227" w14:textId="77777777" w:rsidR="00975D3F" w:rsidRDefault="00975D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A48722" w14:textId="77777777" w:rsidR="00975D3F" w:rsidRDefault="00975D3F">
      <w:r>
        <w:separator/>
      </w:r>
    </w:p>
  </w:footnote>
  <w:footnote w:type="continuationSeparator" w:id="0">
    <w:p w14:paraId="08CD7F8B" w14:textId="77777777" w:rsidR="00975D3F" w:rsidRDefault="00975D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2F43"/>
    <w:rsid w:val="000058F1"/>
    <w:rsid w:val="0001160C"/>
    <w:rsid w:val="00021BBD"/>
    <w:rsid w:val="00022531"/>
    <w:rsid w:val="0002464E"/>
    <w:rsid w:val="00025F25"/>
    <w:rsid w:val="000348C3"/>
    <w:rsid w:val="0004215C"/>
    <w:rsid w:val="000509C5"/>
    <w:rsid w:val="0005275C"/>
    <w:rsid w:val="000571FA"/>
    <w:rsid w:val="000615A5"/>
    <w:rsid w:val="0006578D"/>
    <w:rsid w:val="000700BE"/>
    <w:rsid w:val="00076B25"/>
    <w:rsid w:val="00077E35"/>
    <w:rsid w:val="00084093"/>
    <w:rsid w:val="00086D56"/>
    <w:rsid w:val="0009047C"/>
    <w:rsid w:val="00092409"/>
    <w:rsid w:val="0009331F"/>
    <w:rsid w:val="000963EE"/>
    <w:rsid w:val="00096BDA"/>
    <w:rsid w:val="0009719E"/>
    <w:rsid w:val="00097CA5"/>
    <w:rsid w:val="000A0B9C"/>
    <w:rsid w:val="000A1444"/>
    <w:rsid w:val="000A1569"/>
    <w:rsid w:val="000A7A51"/>
    <w:rsid w:val="000C1220"/>
    <w:rsid w:val="000C6CA1"/>
    <w:rsid w:val="000C7B39"/>
    <w:rsid w:val="000D0227"/>
    <w:rsid w:val="000D3A5E"/>
    <w:rsid w:val="000D478F"/>
    <w:rsid w:val="000D576B"/>
    <w:rsid w:val="000E2458"/>
    <w:rsid w:val="000F1069"/>
    <w:rsid w:val="00103D44"/>
    <w:rsid w:val="0010514A"/>
    <w:rsid w:val="00112B87"/>
    <w:rsid w:val="00113A6F"/>
    <w:rsid w:val="00125E9A"/>
    <w:rsid w:val="0013289A"/>
    <w:rsid w:val="001351ED"/>
    <w:rsid w:val="00147818"/>
    <w:rsid w:val="00160B72"/>
    <w:rsid w:val="00170756"/>
    <w:rsid w:val="00177456"/>
    <w:rsid w:val="00182CB9"/>
    <w:rsid w:val="0018343F"/>
    <w:rsid w:val="00183A64"/>
    <w:rsid w:val="00191DC6"/>
    <w:rsid w:val="001938AA"/>
    <w:rsid w:val="00193949"/>
    <w:rsid w:val="001955E9"/>
    <w:rsid w:val="001A17BC"/>
    <w:rsid w:val="001A65AB"/>
    <w:rsid w:val="001B619F"/>
    <w:rsid w:val="001C2B99"/>
    <w:rsid w:val="001C3E2F"/>
    <w:rsid w:val="001D4728"/>
    <w:rsid w:val="001E0398"/>
    <w:rsid w:val="001E2690"/>
    <w:rsid w:val="001E2F23"/>
    <w:rsid w:val="001F158A"/>
    <w:rsid w:val="001F230C"/>
    <w:rsid w:val="001F5A3B"/>
    <w:rsid w:val="001F7F01"/>
    <w:rsid w:val="00203298"/>
    <w:rsid w:val="00205903"/>
    <w:rsid w:val="002066B7"/>
    <w:rsid w:val="00206F93"/>
    <w:rsid w:val="0021011C"/>
    <w:rsid w:val="0021072E"/>
    <w:rsid w:val="00213238"/>
    <w:rsid w:val="00214500"/>
    <w:rsid w:val="00214BDB"/>
    <w:rsid w:val="002208D0"/>
    <w:rsid w:val="00220A22"/>
    <w:rsid w:val="002238EA"/>
    <w:rsid w:val="00235A79"/>
    <w:rsid w:val="00251B35"/>
    <w:rsid w:val="00251FCD"/>
    <w:rsid w:val="00253233"/>
    <w:rsid w:val="00261796"/>
    <w:rsid w:val="00264805"/>
    <w:rsid w:val="00272B53"/>
    <w:rsid w:val="002737FD"/>
    <w:rsid w:val="00277ADB"/>
    <w:rsid w:val="00277B01"/>
    <w:rsid w:val="002824AE"/>
    <w:rsid w:val="002824C9"/>
    <w:rsid w:val="0028298F"/>
    <w:rsid w:val="00284CD0"/>
    <w:rsid w:val="00290938"/>
    <w:rsid w:val="00295CE0"/>
    <w:rsid w:val="002A1A5D"/>
    <w:rsid w:val="002A4ACA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25D8"/>
    <w:rsid w:val="002F4511"/>
    <w:rsid w:val="0030780D"/>
    <w:rsid w:val="00321111"/>
    <w:rsid w:val="003273B2"/>
    <w:rsid w:val="00330AE1"/>
    <w:rsid w:val="00345305"/>
    <w:rsid w:val="0036712C"/>
    <w:rsid w:val="0038057F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C2834"/>
    <w:rsid w:val="003C7105"/>
    <w:rsid w:val="003C7AE0"/>
    <w:rsid w:val="003D2DD4"/>
    <w:rsid w:val="003E017A"/>
    <w:rsid w:val="003E46D9"/>
    <w:rsid w:val="003E677B"/>
    <w:rsid w:val="003E7708"/>
    <w:rsid w:val="003F320B"/>
    <w:rsid w:val="004060E8"/>
    <w:rsid w:val="0041151D"/>
    <w:rsid w:val="00412911"/>
    <w:rsid w:val="004130D3"/>
    <w:rsid w:val="00413D74"/>
    <w:rsid w:val="00416318"/>
    <w:rsid w:val="00417ED0"/>
    <w:rsid w:val="004336DB"/>
    <w:rsid w:val="004413B9"/>
    <w:rsid w:val="004478A2"/>
    <w:rsid w:val="00454C65"/>
    <w:rsid w:val="004556E3"/>
    <w:rsid w:val="004569BD"/>
    <w:rsid w:val="00456B8A"/>
    <w:rsid w:val="00464F3C"/>
    <w:rsid w:val="004730D8"/>
    <w:rsid w:val="00474DE7"/>
    <w:rsid w:val="00477C96"/>
    <w:rsid w:val="00486629"/>
    <w:rsid w:val="00490C12"/>
    <w:rsid w:val="00497BED"/>
    <w:rsid w:val="004A61C2"/>
    <w:rsid w:val="004A73BF"/>
    <w:rsid w:val="004B32C5"/>
    <w:rsid w:val="004B5F1D"/>
    <w:rsid w:val="004C1769"/>
    <w:rsid w:val="004C4441"/>
    <w:rsid w:val="004D6D17"/>
    <w:rsid w:val="004E0AD7"/>
    <w:rsid w:val="004E18FD"/>
    <w:rsid w:val="004E6DE5"/>
    <w:rsid w:val="004E7745"/>
    <w:rsid w:val="004F0EFD"/>
    <w:rsid w:val="004F2AFB"/>
    <w:rsid w:val="004F35D5"/>
    <w:rsid w:val="004F6FD5"/>
    <w:rsid w:val="00515514"/>
    <w:rsid w:val="00521B86"/>
    <w:rsid w:val="005237D2"/>
    <w:rsid w:val="005245F8"/>
    <w:rsid w:val="00524E9F"/>
    <w:rsid w:val="00534451"/>
    <w:rsid w:val="00535200"/>
    <w:rsid w:val="005372FC"/>
    <w:rsid w:val="00547F7D"/>
    <w:rsid w:val="0055175D"/>
    <w:rsid w:val="005521A0"/>
    <w:rsid w:val="005521D8"/>
    <w:rsid w:val="00553FBB"/>
    <w:rsid w:val="00554F88"/>
    <w:rsid w:val="0055535D"/>
    <w:rsid w:val="00557576"/>
    <w:rsid w:val="005605FB"/>
    <w:rsid w:val="0056063E"/>
    <w:rsid w:val="005659D2"/>
    <w:rsid w:val="00565CF2"/>
    <w:rsid w:val="00566BC0"/>
    <w:rsid w:val="005711B5"/>
    <w:rsid w:val="00580A29"/>
    <w:rsid w:val="00581DD1"/>
    <w:rsid w:val="00592170"/>
    <w:rsid w:val="005A0672"/>
    <w:rsid w:val="005A2CE8"/>
    <w:rsid w:val="005B397D"/>
    <w:rsid w:val="005B772D"/>
    <w:rsid w:val="005D4644"/>
    <w:rsid w:val="005D486D"/>
    <w:rsid w:val="005D5995"/>
    <w:rsid w:val="005E17DC"/>
    <w:rsid w:val="005E3BF5"/>
    <w:rsid w:val="005E579D"/>
    <w:rsid w:val="005F3AAF"/>
    <w:rsid w:val="005F5AE4"/>
    <w:rsid w:val="005F7427"/>
    <w:rsid w:val="006001D2"/>
    <w:rsid w:val="0060067E"/>
    <w:rsid w:val="006074D5"/>
    <w:rsid w:val="006116AD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4694"/>
    <w:rsid w:val="006410CD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77B6"/>
    <w:rsid w:val="00694ADE"/>
    <w:rsid w:val="00695118"/>
    <w:rsid w:val="006A15A4"/>
    <w:rsid w:val="006A3EBA"/>
    <w:rsid w:val="006B053E"/>
    <w:rsid w:val="006B074A"/>
    <w:rsid w:val="006B5C25"/>
    <w:rsid w:val="006C180F"/>
    <w:rsid w:val="006C313D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6E7B73"/>
    <w:rsid w:val="00712205"/>
    <w:rsid w:val="00712953"/>
    <w:rsid w:val="00716637"/>
    <w:rsid w:val="0071799F"/>
    <w:rsid w:val="007246DC"/>
    <w:rsid w:val="00734513"/>
    <w:rsid w:val="007362D6"/>
    <w:rsid w:val="00737008"/>
    <w:rsid w:val="00741EE8"/>
    <w:rsid w:val="0075000A"/>
    <w:rsid w:val="00751400"/>
    <w:rsid w:val="0076123B"/>
    <w:rsid w:val="00761986"/>
    <w:rsid w:val="00765E64"/>
    <w:rsid w:val="007665F6"/>
    <w:rsid w:val="00771302"/>
    <w:rsid w:val="0077446B"/>
    <w:rsid w:val="00784DCD"/>
    <w:rsid w:val="00785EF6"/>
    <w:rsid w:val="00786C53"/>
    <w:rsid w:val="00792304"/>
    <w:rsid w:val="00793580"/>
    <w:rsid w:val="007A1ED6"/>
    <w:rsid w:val="007A4F1D"/>
    <w:rsid w:val="007B53B8"/>
    <w:rsid w:val="007B7ABE"/>
    <w:rsid w:val="007B7D0C"/>
    <w:rsid w:val="007C61A8"/>
    <w:rsid w:val="007C6AAD"/>
    <w:rsid w:val="007D5AC1"/>
    <w:rsid w:val="007D69E5"/>
    <w:rsid w:val="007E4EBB"/>
    <w:rsid w:val="007F5F20"/>
    <w:rsid w:val="00815DCC"/>
    <w:rsid w:val="00824AB2"/>
    <w:rsid w:val="00826037"/>
    <w:rsid w:val="00827355"/>
    <w:rsid w:val="00832378"/>
    <w:rsid w:val="00833356"/>
    <w:rsid w:val="0083504C"/>
    <w:rsid w:val="00840C51"/>
    <w:rsid w:val="00850708"/>
    <w:rsid w:val="00861F16"/>
    <w:rsid w:val="00877669"/>
    <w:rsid w:val="00881926"/>
    <w:rsid w:val="0088740C"/>
    <w:rsid w:val="00890B23"/>
    <w:rsid w:val="008946D5"/>
    <w:rsid w:val="008954CF"/>
    <w:rsid w:val="008A29F7"/>
    <w:rsid w:val="008B2053"/>
    <w:rsid w:val="008C2959"/>
    <w:rsid w:val="008C580F"/>
    <w:rsid w:val="008C616A"/>
    <w:rsid w:val="008D5AE9"/>
    <w:rsid w:val="008D5B6E"/>
    <w:rsid w:val="008E1505"/>
    <w:rsid w:val="008E670D"/>
    <w:rsid w:val="008F3B12"/>
    <w:rsid w:val="008F497E"/>
    <w:rsid w:val="008F5BBA"/>
    <w:rsid w:val="009044A3"/>
    <w:rsid w:val="009065E7"/>
    <w:rsid w:val="00910C90"/>
    <w:rsid w:val="00911927"/>
    <w:rsid w:val="00911BEE"/>
    <w:rsid w:val="00914061"/>
    <w:rsid w:val="00916CC1"/>
    <w:rsid w:val="00925CAA"/>
    <w:rsid w:val="009416BE"/>
    <w:rsid w:val="009455A5"/>
    <w:rsid w:val="00951419"/>
    <w:rsid w:val="00953CB3"/>
    <w:rsid w:val="00956661"/>
    <w:rsid w:val="00957114"/>
    <w:rsid w:val="00971CA2"/>
    <w:rsid w:val="0097289A"/>
    <w:rsid w:val="009740BF"/>
    <w:rsid w:val="00975D3F"/>
    <w:rsid w:val="00983AE3"/>
    <w:rsid w:val="009A0EA9"/>
    <w:rsid w:val="009B2617"/>
    <w:rsid w:val="009B4D07"/>
    <w:rsid w:val="009C2EF4"/>
    <w:rsid w:val="009C6272"/>
    <w:rsid w:val="009D2477"/>
    <w:rsid w:val="009D3274"/>
    <w:rsid w:val="009E763C"/>
    <w:rsid w:val="009F0BA1"/>
    <w:rsid w:val="009F1CD1"/>
    <w:rsid w:val="009F2DC1"/>
    <w:rsid w:val="00A00F16"/>
    <w:rsid w:val="00A01ADE"/>
    <w:rsid w:val="00A057F1"/>
    <w:rsid w:val="00A06000"/>
    <w:rsid w:val="00A123C9"/>
    <w:rsid w:val="00A13375"/>
    <w:rsid w:val="00A13DC5"/>
    <w:rsid w:val="00A15E98"/>
    <w:rsid w:val="00A15FB1"/>
    <w:rsid w:val="00A232E4"/>
    <w:rsid w:val="00A23AFE"/>
    <w:rsid w:val="00A2470C"/>
    <w:rsid w:val="00A2549F"/>
    <w:rsid w:val="00A27EF4"/>
    <w:rsid w:val="00A31738"/>
    <w:rsid w:val="00A36454"/>
    <w:rsid w:val="00A3698C"/>
    <w:rsid w:val="00A37E8F"/>
    <w:rsid w:val="00A47A75"/>
    <w:rsid w:val="00A51D8E"/>
    <w:rsid w:val="00A574CD"/>
    <w:rsid w:val="00A61293"/>
    <w:rsid w:val="00A65D9D"/>
    <w:rsid w:val="00A666F0"/>
    <w:rsid w:val="00A700D4"/>
    <w:rsid w:val="00A70E92"/>
    <w:rsid w:val="00A74403"/>
    <w:rsid w:val="00A745A7"/>
    <w:rsid w:val="00A80198"/>
    <w:rsid w:val="00A826FE"/>
    <w:rsid w:val="00A87BD2"/>
    <w:rsid w:val="00A87CEC"/>
    <w:rsid w:val="00A92C90"/>
    <w:rsid w:val="00A93039"/>
    <w:rsid w:val="00AA4D9E"/>
    <w:rsid w:val="00AC1822"/>
    <w:rsid w:val="00AD6865"/>
    <w:rsid w:val="00AE0034"/>
    <w:rsid w:val="00AF0D0A"/>
    <w:rsid w:val="00AF2DB4"/>
    <w:rsid w:val="00AF3BBF"/>
    <w:rsid w:val="00AF402E"/>
    <w:rsid w:val="00AF76AF"/>
    <w:rsid w:val="00B11C41"/>
    <w:rsid w:val="00B17236"/>
    <w:rsid w:val="00B20B3E"/>
    <w:rsid w:val="00B215A6"/>
    <w:rsid w:val="00B24CA3"/>
    <w:rsid w:val="00B267F5"/>
    <w:rsid w:val="00B3059B"/>
    <w:rsid w:val="00B30707"/>
    <w:rsid w:val="00B30918"/>
    <w:rsid w:val="00B34E62"/>
    <w:rsid w:val="00B40C55"/>
    <w:rsid w:val="00B4127A"/>
    <w:rsid w:val="00B62F80"/>
    <w:rsid w:val="00B70876"/>
    <w:rsid w:val="00B7152F"/>
    <w:rsid w:val="00B73862"/>
    <w:rsid w:val="00B85D01"/>
    <w:rsid w:val="00B911C0"/>
    <w:rsid w:val="00B923B3"/>
    <w:rsid w:val="00B93AAF"/>
    <w:rsid w:val="00B9764F"/>
    <w:rsid w:val="00B97F19"/>
    <w:rsid w:val="00BA018F"/>
    <w:rsid w:val="00BA3372"/>
    <w:rsid w:val="00BA4007"/>
    <w:rsid w:val="00BA6A5D"/>
    <w:rsid w:val="00BB7100"/>
    <w:rsid w:val="00BC3FE5"/>
    <w:rsid w:val="00BC4D6F"/>
    <w:rsid w:val="00BD1006"/>
    <w:rsid w:val="00BD6627"/>
    <w:rsid w:val="00BE34C5"/>
    <w:rsid w:val="00C065D9"/>
    <w:rsid w:val="00C25407"/>
    <w:rsid w:val="00C279C9"/>
    <w:rsid w:val="00C349E4"/>
    <w:rsid w:val="00C36F7D"/>
    <w:rsid w:val="00C3734D"/>
    <w:rsid w:val="00C4216E"/>
    <w:rsid w:val="00C571BC"/>
    <w:rsid w:val="00C71478"/>
    <w:rsid w:val="00C714FB"/>
    <w:rsid w:val="00C72020"/>
    <w:rsid w:val="00C751CB"/>
    <w:rsid w:val="00C829C4"/>
    <w:rsid w:val="00C83DC0"/>
    <w:rsid w:val="00C875D7"/>
    <w:rsid w:val="00C91E9E"/>
    <w:rsid w:val="00C96836"/>
    <w:rsid w:val="00CA3060"/>
    <w:rsid w:val="00CA7B07"/>
    <w:rsid w:val="00CB0577"/>
    <w:rsid w:val="00CB1357"/>
    <w:rsid w:val="00CB48F8"/>
    <w:rsid w:val="00CB5F47"/>
    <w:rsid w:val="00CC03B3"/>
    <w:rsid w:val="00CC47D5"/>
    <w:rsid w:val="00CD15E6"/>
    <w:rsid w:val="00CD5B35"/>
    <w:rsid w:val="00CE6C50"/>
    <w:rsid w:val="00CF32F1"/>
    <w:rsid w:val="00CF4104"/>
    <w:rsid w:val="00CF6B3F"/>
    <w:rsid w:val="00D05E23"/>
    <w:rsid w:val="00D1098A"/>
    <w:rsid w:val="00D10C58"/>
    <w:rsid w:val="00D17221"/>
    <w:rsid w:val="00D278F8"/>
    <w:rsid w:val="00D334BC"/>
    <w:rsid w:val="00D3445C"/>
    <w:rsid w:val="00D348B0"/>
    <w:rsid w:val="00D41A2D"/>
    <w:rsid w:val="00D50376"/>
    <w:rsid w:val="00D51321"/>
    <w:rsid w:val="00D51A5C"/>
    <w:rsid w:val="00D5706F"/>
    <w:rsid w:val="00D66588"/>
    <w:rsid w:val="00D72677"/>
    <w:rsid w:val="00D743D1"/>
    <w:rsid w:val="00D80C9D"/>
    <w:rsid w:val="00D83470"/>
    <w:rsid w:val="00D90593"/>
    <w:rsid w:val="00D932AF"/>
    <w:rsid w:val="00D97C9E"/>
    <w:rsid w:val="00DA082D"/>
    <w:rsid w:val="00DB4667"/>
    <w:rsid w:val="00DB5673"/>
    <w:rsid w:val="00DB612E"/>
    <w:rsid w:val="00DC216E"/>
    <w:rsid w:val="00DC2A4A"/>
    <w:rsid w:val="00DC729B"/>
    <w:rsid w:val="00DD04C0"/>
    <w:rsid w:val="00DD6337"/>
    <w:rsid w:val="00DE1645"/>
    <w:rsid w:val="00DF37B9"/>
    <w:rsid w:val="00DF70F7"/>
    <w:rsid w:val="00E02C8A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E7F"/>
    <w:rsid w:val="00E35455"/>
    <w:rsid w:val="00E41C09"/>
    <w:rsid w:val="00E473EB"/>
    <w:rsid w:val="00E50A29"/>
    <w:rsid w:val="00E55666"/>
    <w:rsid w:val="00E57C60"/>
    <w:rsid w:val="00E62678"/>
    <w:rsid w:val="00E67415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B7007"/>
    <w:rsid w:val="00EC7734"/>
    <w:rsid w:val="00ED31F7"/>
    <w:rsid w:val="00ED3AF2"/>
    <w:rsid w:val="00ED79E9"/>
    <w:rsid w:val="00EE6C78"/>
    <w:rsid w:val="00EE75DB"/>
    <w:rsid w:val="00EF5DC6"/>
    <w:rsid w:val="00F02B03"/>
    <w:rsid w:val="00F0441F"/>
    <w:rsid w:val="00F20574"/>
    <w:rsid w:val="00F300FA"/>
    <w:rsid w:val="00F33635"/>
    <w:rsid w:val="00F34524"/>
    <w:rsid w:val="00F360ED"/>
    <w:rsid w:val="00F3718D"/>
    <w:rsid w:val="00F406CE"/>
    <w:rsid w:val="00F40BE5"/>
    <w:rsid w:val="00F43127"/>
    <w:rsid w:val="00F4458A"/>
    <w:rsid w:val="00F46B86"/>
    <w:rsid w:val="00F55B29"/>
    <w:rsid w:val="00F56394"/>
    <w:rsid w:val="00F605BA"/>
    <w:rsid w:val="00F6126E"/>
    <w:rsid w:val="00F622AA"/>
    <w:rsid w:val="00F627A7"/>
    <w:rsid w:val="00F635DA"/>
    <w:rsid w:val="00F67740"/>
    <w:rsid w:val="00F76899"/>
    <w:rsid w:val="00F9296A"/>
    <w:rsid w:val="00FA42E4"/>
    <w:rsid w:val="00FB40E4"/>
    <w:rsid w:val="00FB435D"/>
    <w:rsid w:val="00FC10DC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10</TotalTime>
  <Pages>6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7</cp:revision>
  <cp:lastPrinted>2023-10-04T09:57:00Z</cp:lastPrinted>
  <dcterms:created xsi:type="dcterms:W3CDTF">2024-05-13T17:30:00Z</dcterms:created>
  <dcterms:modified xsi:type="dcterms:W3CDTF">2024-05-13T17:39:00Z</dcterms:modified>
</cp:coreProperties>
</file>