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63F6318E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F19DE">
              <w:rPr>
                <w:sz w:val="28"/>
              </w:rPr>
              <w:t>Mr. Nithilan</w:t>
            </w:r>
          </w:p>
        </w:tc>
        <w:tc>
          <w:tcPr>
            <w:tcW w:w="2401" w:type="pct"/>
          </w:tcPr>
          <w:p w14:paraId="112E52C6" w14:textId="77B757E7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F19DE">
              <w:rPr>
                <w:sz w:val="28"/>
              </w:rPr>
              <w:t>11.05.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604047CB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F19DE">
              <w:rPr>
                <w:sz w:val="28"/>
              </w:rPr>
              <w:t>17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F19DE">
              <w:rPr>
                <w:bCs/>
                <w:sz w:val="28"/>
              </w:rPr>
              <w:t>M</w:t>
            </w:r>
            <w:r w:rsidR="00C24E45">
              <w:rPr>
                <w:bCs/>
                <w:sz w:val="28"/>
              </w:rPr>
              <w:t>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479B9AA4" w:rsidR="00C24E45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F19DE">
              <w:rPr>
                <w:sz w:val="28"/>
              </w:rPr>
              <w:t>32 Dental Care</w:t>
            </w:r>
          </w:p>
        </w:tc>
        <w:tc>
          <w:tcPr>
            <w:tcW w:w="2401" w:type="pct"/>
          </w:tcPr>
          <w:p w14:paraId="7219DEB7" w14:textId="6221E816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316AFC">
              <w:rPr>
                <w:noProof/>
                <w:sz w:val="28"/>
              </w:rPr>
              <w:t>Orthodontic</w:t>
            </w:r>
            <w:r w:rsidR="006E6711">
              <w:rPr>
                <w:noProof/>
                <w:sz w:val="28"/>
              </w:rPr>
              <w:t xml:space="preserve"> assessment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10D5154" w14:textId="77777777" w:rsidR="00D25797" w:rsidRDefault="00194221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No of teeth present in the maxillary and mandibular arch: </w:t>
      </w:r>
      <w:r w:rsidR="00D25797">
        <w:rPr>
          <w:sz w:val="28"/>
        </w:rPr>
        <w:t>32</w:t>
      </w:r>
      <w:r w:rsidR="00F64A4E">
        <w:rPr>
          <w:sz w:val="28"/>
        </w:rPr>
        <w:t xml:space="preserve">; </w:t>
      </w:r>
    </w:p>
    <w:p w14:paraId="66E8285D" w14:textId="6AAF22E2" w:rsidR="00194221" w:rsidRDefault="00D25797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Retained deciduous teeth: 71, 81; </w:t>
      </w:r>
      <w:r w:rsidR="00F64A4E">
        <w:rPr>
          <w:sz w:val="28"/>
        </w:rPr>
        <w:t xml:space="preserve">Missing tooth: </w:t>
      </w:r>
      <w:r>
        <w:rPr>
          <w:sz w:val="28"/>
        </w:rPr>
        <w:t>31, 41</w:t>
      </w:r>
      <w:r w:rsidR="00F64A4E">
        <w:rPr>
          <w:sz w:val="28"/>
        </w:rPr>
        <w:t>.</w:t>
      </w:r>
    </w:p>
    <w:p w14:paraId="0A5E7457" w14:textId="4A90FA54" w:rsidR="00CD5F0F" w:rsidRDefault="00D25797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Erupting teeth: 18, 28; </w:t>
      </w:r>
      <w:proofErr w:type="spellStart"/>
      <w:r>
        <w:rPr>
          <w:sz w:val="28"/>
        </w:rPr>
        <w:t>mesioangular</w:t>
      </w:r>
      <w:proofErr w:type="spellEnd"/>
      <w:r>
        <w:rPr>
          <w:sz w:val="28"/>
        </w:rPr>
        <w:t>: 38</w:t>
      </w:r>
    </w:p>
    <w:p w14:paraId="1E353619" w14:textId="504984FC" w:rsidR="006441BA" w:rsidRDefault="006C1144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Bilateral Class I molar relationship evident.</w:t>
      </w:r>
    </w:p>
    <w:p w14:paraId="5DD7FFF1" w14:textId="6EC1A366" w:rsidR="0043606D" w:rsidRDefault="0043606D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Cross bite evident in relation to the left </w:t>
      </w:r>
      <w:r w:rsidR="00382458">
        <w:rPr>
          <w:sz w:val="28"/>
        </w:rPr>
        <w:t xml:space="preserve">upper and lower </w:t>
      </w:r>
      <w:r>
        <w:rPr>
          <w:sz w:val="28"/>
        </w:rPr>
        <w:t>premolar region</w:t>
      </w:r>
      <w:r w:rsidR="00382458">
        <w:rPr>
          <w:sz w:val="28"/>
        </w:rPr>
        <w:t>.</w:t>
      </w:r>
    </w:p>
    <w:p w14:paraId="2396814B" w14:textId="102949CC" w:rsidR="009E6CF5" w:rsidRDefault="009E6CF5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676357D0" w14:textId="51A2BC0B" w:rsidR="00A574CD" w:rsidRDefault="00382458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296069">
        <w:rPr>
          <w:sz w:val="28"/>
        </w:rPr>
        <w:t xml:space="preserve">Deviated nasal septum towards the </w:t>
      </w:r>
      <w:r w:rsidR="0013417D">
        <w:rPr>
          <w:sz w:val="28"/>
        </w:rPr>
        <w:t>right</w:t>
      </w:r>
      <w:r w:rsidRPr="00296069">
        <w:rPr>
          <w:sz w:val="28"/>
        </w:rPr>
        <w:t xml:space="preserve"> side is evident; the </w:t>
      </w:r>
      <w:r w:rsidR="0013417D">
        <w:rPr>
          <w:sz w:val="28"/>
        </w:rPr>
        <w:t>right</w:t>
      </w:r>
      <w:r w:rsidR="00296069" w:rsidRPr="00296069">
        <w:rPr>
          <w:sz w:val="28"/>
        </w:rPr>
        <w:t xml:space="preserve"> nasal passage appe</w:t>
      </w:r>
      <w:r w:rsidR="00296069">
        <w:rPr>
          <w:sz w:val="28"/>
        </w:rPr>
        <w:t xml:space="preserve">ars narrow when compared to the </w:t>
      </w:r>
      <w:r w:rsidR="0013417D">
        <w:rPr>
          <w:sz w:val="28"/>
        </w:rPr>
        <w:t>left</w:t>
      </w:r>
      <w:r w:rsidR="00296069">
        <w:rPr>
          <w:sz w:val="28"/>
        </w:rPr>
        <w:t xml:space="preserve"> side.</w:t>
      </w:r>
    </w:p>
    <w:p w14:paraId="7D1E3D1E" w14:textId="7BC81834" w:rsidR="00D649A4" w:rsidRPr="00296069" w:rsidRDefault="00D649A4" w:rsidP="0029606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Midline shift </w:t>
      </w:r>
      <w:r w:rsidR="002536AB">
        <w:rPr>
          <w:sz w:val="28"/>
        </w:rPr>
        <w:t>of the lower arch towards the left</w:t>
      </w:r>
      <w:r w:rsidR="00392292">
        <w:rPr>
          <w:sz w:val="28"/>
        </w:rPr>
        <w:t>; the teeth 11, 12, 13 appears distally tipped</w:t>
      </w:r>
      <w:r>
        <w:rPr>
          <w:sz w:val="28"/>
        </w:rPr>
        <w:t xml:space="preserve"> </w:t>
      </w:r>
      <w:r w:rsidR="0057202E">
        <w:rPr>
          <w:sz w:val="28"/>
        </w:rPr>
        <w:t>and the teeth 21, 22 appears mesially tipped.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EE96420" w14:textId="26CFC5C8" w:rsidR="006955AC" w:rsidRDefault="00B701B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Retained deciduous teeth: 71, 81</w:t>
      </w:r>
    </w:p>
    <w:p w14:paraId="282B8D56" w14:textId="5F6D8880" w:rsidR="00B701B7" w:rsidRDefault="00B701B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 anodontia: 31, 41</w:t>
      </w:r>
    </w:p>
    <w:p w14:paraId="7C318A4C" w14:textId="1748E661" w:rsidR="00B701B7" w:rsidRDefault="00B701B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Malocclusion</w:t>
      </w:r>
    </w:p>
    <w:p w14:paraId="33A098E9" w14:textId="2C7FDE1F" w:rsidR="00B701B7" w:rsidRDefault="00B701B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Deviated nasal septum</w:t>
      </w:r>
    </w:p>
    <w:p w14:paraId="7FD6A78A" w14:textId="77777777" w:rsidR="00B701B7" w:rsidRDefault="00B701B7" w:rsidP="00B701B7">
      <w:pPr>
        <w:pStyle w:val="ListParagraph"/>
        <w:spacing w:line="600" w:lineRule="auto"/>
        <w:jc w:val="both"/>
        <w:rPr>
          <w:sz w:val="28"/>
        </w:rPr>
      </w:pP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5D1EE718" w:rsidR="00906EC7" w:rsidRDefault="00B701B7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B701B7">
        <w:rPr>
          <w:b/>
          <w:bCs/>
        </w:rPr>
        <w:drawing>
          <wp:anchor distT="0" distB="0" distL="114300" distR="114300" simplePos="0" relativeHeight="251755008" behindDoc="1" locked="0" layoutInCell="1" allowOverlap="1" wp14:anchorId="39714B28" wp14:editId="059470F8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5821680" cy="2935605"/>
            <wp:effectExtent l="0" t="0" r="7620" b="0"/>
            <wp:wrapTight wrapText="bothSides">
              <wp:wrapPolygon edited="0">
                <wp:start x="0" y="0"/>
                <wp:lineTo x="0" y="21446"/>
                <wp:lineTo x="21558" y="21446"/>
                <wp:lineTo x="21558" y="0"/>
                <wp:lineTo x="0" y="0"/>
              </wp:wrapPolygon>
            </wp:wrapTight>
            <wp:docPr id="11819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8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B4361" w14:textId="6EA36B46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162323BE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ABE872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658F39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263CEC5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742A10D" w:rsidR="00084093" w:rsidRDefault="00163416" w:rsidP="00412911">
      <w:pPr>
        <w:tabs>
          <w:tab w:val="left" w:pos="10260"/>
        </w:tabs>
        <w:ind w:firstLine="450"/>
        <w:jc w:val="center"/>
        <w:rPr>
          <w:b/>
        </w:rPr>
      </w:pPr>
      <w:r w:rsidRPr="00163416">
        <w:rPr>
          <w:b/>
        </w:rPr>
        <w:drawing>
          <wp:inline distT="0" distB="0" distL="0" distR="0" wp14:anchorId="42293A34" wp14:editId="0EDF8A7E">
            <wp:extent cx="3683000" cy="2928862"/>
            <wp:effectExtent l="0" t="0" r="0" b="5080"/>
            <wp:docPr id="45278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84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247" cy="29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FC2B" w14:textId="2AC6E2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52E1A1EB" w:rsidR="00084093" w:rsidRDefault="004C5B9E" w:rsidP="00412911">
      <w:pPr>
        <w:tabs>
          <w:tab w:val="left" w:pos="10260"/>
        </w:tabs>
        <w:ind w:firstLine="450"/>
        <w:jc w:val="center"/>
        <w:rPr>
          <w:b/>
        </w:rPr>
      </w:pPr>
      <w:r w:rsidRPr="004C5B9E">
        <w:rPr>
          <w:b/>
        </w:rPr>
        <w:drawing>
          <wp:anchor distT="0" distB="0" distL="114300" distR="114300" simplePos="0" relativeHeight="251756032" behindDoc="1" locked="0" layoutInCell="1" allowOverlap="1" wp14:anchorId="32D9B403" wp14:editId="4AB268D4">
            <wp:simplePos x="0" y="0"/>
            <wp:positionH relativeFrom="column">
              <wp:posOffset>3350048</wp:posOffset>
            </wp:positionH>
            <wp:positionV relativeFrom="paragraph">
              <wp:posOffset>287867</wp:posOffset>
            </wp:positionV>
            <wp:extent cx="3400900" cy="2705478"/>
            <wp:effectExtent l="0" t="0" r="9525" b="0"/>
            <wp:wrapTight wrapText="bothSides">
              <wp:wrapPolygon edited="0">
                <wp:start x="0" y="0"/>
                <wp:lineTo x="0" y="21448"/>
                <wp:lineTo x="21539" y="21448"/>
                <wp:lineTo x="21539" y="0"/>
                <wp:lineTo x="0" y="0"/>
              </wp:wrapPolygon>
            </wp:wrapTight>
            <wp:docPr id="55275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5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5B9E">
        <w:rPr>
          <w:b/>
        </w:rPr>
        <w:drawing>
          <wp:anchor distT="0" distB="0" distL="114300" distR="114300" simplePos="0" relativeHeight="251757056" behindDoc="1" locked="0" layoutInCell="1" allowOverlap="1" wp14:anchorId="715D6AAC" wp14:editId="65FB1678">
            <wp:simplePos x="0" y="0"/>
            <wp:positionH relativeFrom="column">
              <wp:posOffset>-222039</wp:posOffset>
            </wp:positionH>
            <wp:positionV relativeFrom="paragraph">
              <wp:posOffset>288713</wp:posOffset>
            </wp:positionV>
            <wp:extent cx="3543795" cy="2667372"/>
            <wp:effectExtent l="0" t="0" r="0" b="0"/>
            <wp:wrapTight wrapText="bothSides">
              <wp:wrapPolygon edited="0">
                <wp:start x="0" y="0"/>
                <wp:lineTo x="0" y="21446"/>
                <wp:lineTo x="21484" y="21446"/>
                <wp:lineTo x="21484" y="0"/>
                <wp:lineTo x="0" y="0"/>
              </wp:wrapPolygon>
            </wp:wrapTight>
            <wp:docPr id="16549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5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3B97C" w14:textId="1ECA531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5586151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53F2D985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6BBA9EF7" w:rsidR="005D6EFF" w:rsidRDefault="005D6EFF" w:rsidP="005D6EFF">
      <w:pPr>
        <w:rPr>
          <w:b/>
        </w:rPr>
      </w:pPr>
    </w:p>
    <w:p w14:paraId="24FDA135" w14:textId="20F89E09" w:rsidR="00565CF2" w:rsidRDefault="004E569B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CORONAL VIEW</w:t>
      </w:r>
    </w:p>
    <w:p w14:paraId="620AC661" w14:textId="7CD38865" w:rsidR="004E569B" w:rsidRDefault="001E2018" w:rsidP="00412911">
      <w:pPr>
        <w:tabs>
          <w:tab w:val="left" w:pos="10260"/>
        </w:tabs>
        <w:ind w:firstLine="450"/>
        <w:jc w:val="center"/>
        <w:rPr>
          <w:b/>
        </w:rPr>
      </w:pPr>
      <w:r w:rsidRPr="004E569B">
        <w:rPr>
          <w:b/>
        </w:rPr>
        <w:drawing>
          <wp:anchor distT="0" distB="0" distL="114300" distR="114300" simplePos="0" relativeHeight="251759104" behindDoc="1" locked="0" layoutInCell="1" allowOverlap="1" wp14:anchorId="2E895C21" wp14:editId="51795E8D">
            <wp:simplePos x="0" y="0"/>
            <wp:positionH relativeFrom="column">
              <wp:posOffset>996950</wp:posOffset>
            </wp:positionH>
            <wp:positionV relativeFrom="paragraph">
              <wp:posOffset>163830</wp:posOffset>
            </wp:positionV>
            <wp:extent cx="5043170" cy="2971800"/>
            <wp:effectExtent l="0" t="0" r="5080" b="0"/>
            <wp:wrapTight wrapText="bothSides">
              <wp:wrapPolygon edited="0">
                <wp:start x="0" y="0"/>
                <wp:lineTo x="0" y="21462"/>
                <wp:lineTo x="21540" y="21462"/>
                <wp:lineTo x="21540" y="0"/>
                <wp:lineTo x="0" y="0"/>
              </wp:wrapPolygon>
            </wp:wrapTight>
            <wp:docPr id="5444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01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E2C85" w14:textId="28C40195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504F284A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9F6A5A7" w14:textId="580A251E" w:rsidR="004E569B" w:rsidRDefault="004E569B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45F29B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E6FB5D2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5B9812B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8EDFF6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996CE8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6C2D81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3D4D610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112821D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0EBC6A5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5CDFCA2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ab/>
      </w:r>
    </w:p>
    <w:p w14:paraId="727098C5" w14:textId="77777777" w:rsidR="001E2018" w:rsidRDefault="001E2018" w:rsidP="001E2018">
      <w:pPr>
        <w:tabs>
          <w:tab w:val="left" w:pos="10260"/>
        </w:tabs>
        <w:ind w:left="450"/>
        <w:jc w:val="center"/>
        <w:rPr>
          <w:b/>
        </w:rPr>
      </w:pPr>
      <w:r>
        <w:rPr>
          <w:b/>
        </w:rPr>
        <w:tab/>
      </w:r>
    </w:p>
    <w:p w14:paraId="4A0617A5" w14:textId="64A1B0CE" w:rsidR="004E569B" w:rsidRDefault="001E2018" w:rsidP="001E2018">
      <w:pPr>
        <w:tabs>
          <w:tab w:val="left" w:pos="10260"/>
        </w:tabs>
        <w:ind w:left="450"/>
        <w:jc w:val="center"/>
        <w:rPr>
          <w:b/>
        </w:rPr>
      </w:pPr>
      <w:r>
        <w:rPr>
          <w:b/>
        </w:rPr>
        <w:tab/>
        <w:t>SAGITTAL VIEW</w:t>
      </w:r>
    </w:p>
    <w:p w14:paraId="350E3363" w14:textId="07EE33B8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D01FC8C" w14:textId="6937B0D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  <w:r w:rsidRPr="001E2018">
        <w:rPr>
          <w:b/>
        </w:rPr>
        <w:drawing>
          <wp:anchor distT="0" distB="0" distL="114300" distR="114300" simplePos="0" relativeHeight="251758080" behindDoc="1" locked="0" layoutInCell="1" allowOverlap="1" wp14:anchorId="350068B8" wp14:editId="2F3AE950">
            <wp:simplePos x="0" y="0"/>
            <wp:positionH relativeFrom="column">
              <wp:posOffset>859155</wp:posOffset>
            </wp:positionH>
            <wp:positionV relativeFrom="paragraph">
              <wp:posOffset>63500</wp:posOffset>
            </wp:positionV>
            <wp:extent cx="5191760" cy="2978150"/>
            <wp:effectExtent l="0" t="0" r="8890" b="0"/>
            <wp:wrapTight wrapText="bothSides">
              <wp:wrapPolygon edited="0">
                <wp:start x="0" y="0"/>
                <wp:lineTo x="0" y="21416"/>
                <wp:lineTo x="21558" y="21416"/>
                <wp:lineTo x="21558" y="0"/>
                <wp:lineTo x="0" y="0"/>
              </wp:wrapPolygon>
            </wp:wrapTight>
            <wp:docPr id="79349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90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D752E" w14:textId="33553419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6538F6E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6C4B7E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F18279A" w14:textId="6A54AE92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6834D88" w14:textId="2EF330FF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538A1B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02CF62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D3A1507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E564D0D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B498F4D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5CB14C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0D78E8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2D4AE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310229C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7CB6571" w14:textId="1B9A191A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B816C0" w14:textId="12FBE722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37C4267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E8A3EF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528568" w14:textId="32F4824E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21FB01A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43A96A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033A7" w14:textId="77777777" w:rsidR="006868DA" w:rsidRDefault="006868DA">
      <w:r>
        <w:separator/>
      </w:r>
    </w:p>
  </w:endnote>
  <w:endnote w:type="continuationSeparator" w:id="0">
    <w:p w14:paraId="3841A318" w14:textId="77777777" w:rsidR="006868DA" w:rsidRDefault="00686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88F93" w14:textId="77777777" w:rsidR="006868DA" w:rsidRDefault="006868DA">
      <w:r>
        <w:separator/>
      </w:r>
    </w:p>
  </w:footnote>
  <w:footnote w:type="continuationSeparator" w:id="0">
    <w:p w14:paraId="250B5E63" w14:textId="77777777" w:rsidR="006868DA" w:rsidRDefault="00686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417D"/>
    <w:rsid w:val="001351ED"/>
    <w:rsid w:val="00136BD2"/>
    <w:rsid w:val="00163416"/>
    <w:rsid w:val="00170756"/>
    <w:rsid w:val="00172FED"/>
    <w:rsid w:val="00183A64"/>
    <w:rsid w:val="0018668E"/>
    <w:rsid w:val="00194221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01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6AB"/>
    <w:rsid w:val="00261796"/>
    <w:rsid w:val="0027486A"/>
    <w:rsid w:val="002774EA"/>
    <w:rsid w:val="00277ADB"/>
    <w:rsid w:val="00282151"/>
    <w:rsid w:val="002824AE"/>
    <w:rsid w:val="00284CD0"/>
    <w:rsid w:val="00290938"/>
    <w:rsid w:val="00296069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F2F31"/>
    <w:rsid w:val="002F6D9C"/>
    <w:rsid w:val="00316AFC"/>
    <w:rsid w:val="00321111"/>
    <w:rsid w:val="00323F62"/>
    <w:rsid w:val="00340754"/>
    <w:rsid w:val="0034376D"/>
    <w:rsid w:val="00363A8B"/>
    <w:rsid w:val="0038057F"/>
    <w:rsid w:val="00382458"/>
    <w:rsid w:val="00386F89"/>
    <w:rsid w:val="00392292"/>
    <w:rsid w:val="00395555"/>
    <w:rsid w:val="003A78C1"/>
    <w:rsid w:val="003A7A03"/>
    <w:rsid w:val="003B06ED"/>
    <w:rsid w:val="003C6F48"/>
    <w:rsid w:val="003D2915"/>
    <w:rsid w:val="003D4807"/>
    <w:rsid w:val="003E1909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3606D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C5B9E"/>
    <w:rsid w:val="004D0FED"/>
    <w:rsid w:val="004D6D17"/>
    <w:rsid w:val="004E18FD"/>
    <w:rsid w:val="004E1B7D"/>
    <w:rsid w:val="004E569B"/>
    <w:rsid w:val="004E77A8"/>
    <w:rsid w:val="004F19DE"/>
    <w:rsid w:val="004F1F63"/>
    <w:rsid w:val="004F35D5"/>
    <w:rsid w:val="004F6FD5"/>
    <w:rsid w:val="00500E26"/>
    <w:rsid w:val="00501081"/>
    <w:rsid w:val="00510C05"/>
    <w:rsid w:val="005230DF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202E"/>
    <w:rsid w:val="00573EEB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41BA"/>
    <w:rsid w:val="006526C7"/>
    <w:rsid w:val="00652C74"/>
    <w:rsid w:val="0065314E"/>
    <w:rsid w:val="00663050"/>
    <w:rsid w:val="00664743"/>
    <w:rsid w:val="0066658E"/>
    <w:rsid w:val="00677A09"/>
    <w:rsid w:val="006868DA"/>
    <w:rsid w:val="006877B6"/>
    <w:rsid w:val="006955AC"/>
    <w:rsid w:val="006B053E"/>
    <w:rsid w:val="006B2387"/>
    <w:rsid w:val="006B3C62"/>
    <w:rsid w:val="006C1144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528B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54B4B"/>
    <w:rsid w:val="00860758"/>
    <w:rsid w:val="00861F16"/>
    <w:rsid w:val="00885B60"/>
    <w:rsid w:val="0088740C"/>
    <w:rsid w:val="00890E43"/>
    <w:rsid w:val="00893A44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13F51"/>
    <w:rsid w:val="00A23836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7901"/>
    <w:rsid w:val="00AF0D0A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70D5"/>
    <w:rsid w:val="00B62F80"/>
    <w:rsid w:val="00B701B7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24E45"/>
    <w:rsid w:val="00C25407"/>
    <w:rsid w:val="00C3734D"/>
    <w:rsid w:val="00C628D6"/>
    <w:rsid w:val="00C668AF"/>
    <w:rsid w:val="00C751CB"/>
    <w:rsid w:val="00C827A7"/>
    <w:rsid w:val="00C875D7"/>
    <w:rsid w:val="00C91E9E"/>
    <w:rsid w:val="00C927CD"/>
    <w:rsid w:val="00CA1581"/>
    <w:rsid w:val="00CA7B07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F32F1"/>
    <w:rsid w:val="00CF6B3F"/>
    <w:rsid w:val="00D03173"/>
    <w:rsid w:val="00D11B96"/>
    <w:rsid w:val="00D25797"/>
    <w:rsid w:val="00D278F8"/>
    <w:rsid w:val="00D3445C"/>
    <w:rsid w:val="00D348B0"/>
    <w:rsid w:val="00D4202B"/>
    <w:rsid w:val="00D51321"/>
    <w:rsid w:val="00D51A5C"/>
    <w:rsid w:val="00D61153"/>
    <w:rsid w:val="00D649A4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0731D"/>
    <w:rsid w:val="00F2347C"/>
    <w:rsid w:val="00F33635"/>
    <w:rsid w:val="00F34524"/>
    <w:rsid w:val="00F360ED"/>
    <w:rsid w:val="00F406CE"/>
    <w:rsid w:val="00F557AD"/>
    <w:rsid w:val="00F56394"/>
    <w:rsid w:val="00F57A2A"/>
    <w:rsid w:val="00F635DA"/>
    <w:rsid w:val="00F64A4E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27</TotalTime>
  <Pages>7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2024-05-11T16:26:00Z</dcterms:created>
  <dcterms:modified xsi:type="dcterms:W3CDTF">2024-05-11T16:50:00Z</dcterms:modified>
</cp:coreProperties>
</file>