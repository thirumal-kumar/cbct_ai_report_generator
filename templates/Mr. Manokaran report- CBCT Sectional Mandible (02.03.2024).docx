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9806AE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93AAF">
              <w:rPr>
                <w:sz w:val="28"/>
              </w:rPr>
              <w:t xml:space="preserve">. </w:t>
            </w:r>
            <w:r w:rsidR="00764059">
              <w:rPr>
                <w:sz w:val="28"/>
              </w:rPr>
              <w:t>Manokaran</w:t>
            </w:r>
          </w:p>
        </w:tc>
        <w:tc>
          <w:tcPr>
            <w:tcW w:w="2600" w:type="pct"/>
          </w:tcPr>
          <w:p w14:paraId="112E52C6" w14:textId="40BA4B8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64059">
              <w:rPr>
                <w:sz w:val="28"/>
              </w:rPr>
              <w:t>02.03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4DD8AA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64059">
              <w:rPr>
                <w:sz w:val="28"/>
              </w:rPr>
              <w:t>37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93AAF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5CA38A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DC47FD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6BFF4661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764059">
              <w:rPr>
                <w:sz w:val="28"/>
              </w:rPr>
              <w:t>Vikram Vishwanath</w:t>
            </w:r>
          </w:p>
        </w:tc>
        <w:tc>
          <w:tcPr>
            <w:tcW w:w="2600" w:type="pct"/>
          </w:tcPr>
          <w:p w14:paraId="7219DEB7" w14:textId="0D9EF47E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DC47FD">
              <w:rPr>
                <w:noProof/>
                <w:sz w:val="28"/>
              </w:rPr>
              <w:t>- 46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D0374C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7659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D0374C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7659D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A9FB844" w14:textId="289C99F4" w:rsidR="00AF2DB4" w:rsidRDefault="0075576E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46</w:t>
      </w:r>
      <w:r w:rsidR="00C119B0">
        <w:rPr>
          <w:sz w:val="28"/>
        </w:rPr>
        <w:t xml:space="preserve"> with periapical area of hypodensity evident</w:t>
      </w:r>
      <w:r w:rsidR="004D24C1">
        <w:rPr>
          <w:sz w:val="28"/>
        </w:rPr>
        <w:t xml:space="preserve"> (Root canal treated).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D52B502" w14:textId="3AF649F3" w:rsidR="001E6504" w:rsidRDefault="001E650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Horizontally impacted tooth: 48</w:t>
      </w:r>
    </w:p>
    <w:p w14:paraId="663037E2" w14:textId="59BB46FB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2"/>
        <w:gridCol w:w="3057"/>
      </w:tblGrid>
      <w:tr w:rsidR="00BF2C04" w14:paraId="4F1E535A" w14:textId="77777777" w:rsidTr="00BF2C04">
        <w:trPr>
          <w:trHeight w:val="855"/>
        </w:trPr>
        <w:tc>
          <w:tcPr>
            <w:tcW w:w="3453" w:type="pct"/>
            <w:vAlign w:val="center"/>
          </w:tcPr>
          <w:p w14:paraId="0B775AD8" w14:textId="77777777" w:rsidR="00BF2C04" w:rsidRPr="0050224B" w:rsidRDefault="00BF2C04" w:rsidP="005B772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7" w:type="pct"/>
            <w:vAlign w:val="center"/>
          </w:tcPr>
          <w:p w14:paraId="71561ACE" w14:textId="3E1BEDE0" w:rsidR="00BF2C04" w:rsidRDefault="00BF2C04" w:rsidP="005B772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F2C04" w14:paraId="65B7A720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9708F37" w14:textId="77777777" w:rsidR="00BF2C04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6CF0EBE6" w14:textId="747AE7D4" w:rsidR="00BF2C04" w:rsidRDefault="00C119B0" w:rsidP="005B772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9.13</w:t>
            </w:r>
          </w:p>
        </w:tc>
      </w:tr>
      <w:tr w:rsidR="00BF2C04" w14:paraId="4EDB2A7F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19375A1" w14:textId="77777777" w:rsidR="00BF2C04" w:rsidRPr="000F2EB0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429FC376" w14:textId="46870F09" w:rsidR="00BF2C04" w:rsidRDefault="00C119B0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10.72</w:t>
            </w:r>
          </w:p>
        </w:tc>
      </w:tr>
      <w:tr w:rsidR="00BF2C04" w14:paraId="39B98A07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48FA27DF" w14:textId="12BFA1C3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7" w:type="pct"/>
            <w:vAlign w:val="center"/>
          </w:tcPr>
          <w:p w14:paraId="3EADDF37" w14:textId="517BD991" w:rsidR="00BF2C04" w:rsidRDefault="00C119B0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16.53</w:t>
            </w:r>
          </w:p>
        </w:tc>
      </w:tr>
      <w:tr w:rsidR="00BF2C04" w14:paraId="370346DE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0EE20272" w14:textId="7F5D0101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7" w:type="pct"/>
            <w:vAlign w:val="center"/>
          </w:tcPr>
          <w:p w14:paraId="0A88E364" w14:textId="15FDE07B" w:rsidR="00BF2C04" w:rsidRDefault="00C119B0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28.25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5CDD1209" w:rsidR="003B303F" w:rsidRDefault="00BE0FC1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46</w:t>
      </w:r>
      <w:r w:rsidR="003B303F">
        <w:rPr>
          <w:sz w:val="28"/>
        </w:rPr>
        <w:t>.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A1E0CE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21C32F58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963F3A3" w:rsidR="00205903" w:rsidRDefault="00C119B0" w:rsidP="00B923B3">
      <w:pPr>
        <w:tabs>
          <w:tab w:val="left" w:pos="10260"/>
        </w:tabs>
        <w:ind w:firstLine="450"/>
        <w:jc w:val="both"/>
      </w:pPr>
      <w:r w:rsidRPr="00C119B0">
        <w:drawing>
          <wp:anchor distT="0" distB="0" distL="114300" distR="114300" simplePos="0" relativeHeight="251763200" behindDoc="1" locked="0" layoutInCell="1" allowOverlap="1" wp14:anchorId="2F8A097E" wp14:editId="2A867B0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477375" cy="3000794"/>
            <wp:effectExtent l="0" t="0" r="0" b="9525"/>
            <wp:wrapTight wrapText="bothSides">
              <wp:wrapPolygon edited="0">
                <wp:start x="0" y="0"/>
                <wp:lineTo x="0" y="21531"/>
                <wp:lineTo x="21508" y="21531"/>
                <wp:lineTo x="21508" y="0"/>
                <wp:lineTo x="0" y="0"/>
              </wp:wrapPolygon>
            </wp:wrapTight>
            <wp:docPr id="180815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52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002B54E1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5D93B013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305D40" w14:textId="77777777" w:rsidR="006074D5" w:rsidRDefault="006074D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AB010C4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466629B9" w:rsidR="0083504C" w:rsidRDefault="0083504C" w:rsidP="00A2470C">
      <w:pPr>
        <w:rPr>
          <w:b/>
        </w:rPr>
      </w:pPr>
    </w:p>
    <w:p w14:paraId="4B18207C" w14:textId="6D5E259A" w:rsidR="009B4D07" w:rsidRDefault="009B4D07" w:rsidP="00A2470C">
      <w:pPr>
        <w:rPr>
          <w:b/>
        </w:rPr>
      </w:pPr>
    </w:p>
    <w:p w14:paraId="7A10B4CC" w14:textId="4FD582AD" w:rsidR="0083504C" w:rsidRDefault="00135698" w:rsidP="00A2470C">
      <w:pPr>
        <w:rPr>
          <w:b/>
        </w:rPr>
      </w:pPr>
      <w:r w:rsidRPr="00135698">
        <w:rPr>
          <w:b/>
        </w:rPr>
        <w:drawing>
          <wp:anchor distT="0" distB="0" distL="114300" distR="114300" simplePos="0" relativeHeight="251764224" behindDoc="1" locked="0" layoutInCell="1" allowOverlap="1" wp14:anchorId="6559E356" wp14:editId="7793FA4A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3305636" cy="2476846"/>
            <wp:effectExtent l="0" t="0" r="0" b="0"/>
            <wp:wrapTight wrapText="bothSides">
              <wp:wrapPolygon edited="0">
                <wp:start x="0" y="0"/>
                <wp:lineTo x="0" y="21434"/>
                <wp:lineTo x="21413" y="21434"/>
                <wp:lineTo x="21413" y="0"/>
                <wp:lineTo x="0" y="0"/>
              </wp:wrapPolygon>
            </wp:wrapTight>
            <wp:docPr id="11669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21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3A653AC8" w:rsidR="0083504C" w:rsidRDefault="0083504C" w:rsidP="002E7609">
      <w:pPr>
        <w:jc w:val="center"/>
        <w:rPr>
          <w:b/>
        </w:rPr>
      </w:pPr>
    </w:p>
    <w:p w14:paraId="708CDEB0" w14:textId="77777777" w:rsidR="00AA4D9E" w:rsidRDefault="00AA4D9E" w:rsidP="00AA4D9E">
      <w:pPr>
        <w:rPr>
          <w:b/>
        </w:rPr>
      </w:pPr>
    </w:p>
    <w:p w14:paraId="4EDBD5E0" w14:textId="77777777" w:rsidR="00AA4D9E" w:rsidRDefault="00AA4D9E" w:rsidP="00AA4D9E">
      <w:pPr>
        <w:rPr>
          <w:b/>
        </w:rPr>
      </w:pPr>
    </w:p>
    <w:p w14:paraId="4DCCE3B4" w14:textId="77777777" w:rsidR="009B4D07" w:rsidRDefault="009B4D07" w:rsidP="00AA4D9E">
      <w:pPr>
        <w:rPr>
          <w:b/>
        </w:rPr>
      </w:pPr>
    </w:p>
    <w:p w14:paraId="4B9AEA6F" w14:textId="77777777" w:rsidR="009B4D07" w:rsidRDefault="009B4D07" w:rsidP="00AA4D9E">
      <w:pPr>
        <w:rPr>
          <w:b/>
        </w:rPr>
      </w:pPr>
    </w:p>
    <w:p w14:paraId="2610A8E1" w14:textId="77777777" w:rsidR="009B4D07" w:rsidRDefault="009B4D07" w:rsidP="00AA4D9E">
      <w:pPr>
        <w:rPr>
          <w:b/>
        </w:rPr>
      </w:pPr>
    </w:p>
    <w:p w14:paraId="6B481917" w14:textId="77777777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77777777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77777777" w:rsidR="00AA4D9E" w:rsidRDefault="00AA4D9E" w:rsidP="00AA4D9E">
      <w:pPr>
        <w:rPr>
          <w:b/>
        </w:rPr>
      </w:pPr>
    </w:p>
    <w:p w14:paraId="13158780" w14:textId="77777777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44"/>
        <w:gridCol w:w="8858"/>
      </w:tblGrid>
      <w:tr w:rsidR="008B2053" w14:paraId="77DBA3CF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D174A97" w14:textId="6B468275" w:rsidR="008B2053" w:rsidRDefault="00BF2C0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8B2053">
              <w:rPr>
                <w:b/>
                <w:bCs/>
                <w:sz w:val="28"/>
                <w:szCs w:val="28"/>
              </w:rPr>
              <w:t xml:space="preserve">6 </w:t>
            </w:r>
            <w:proofErr w:type="gramStart"/>
            <w:r w:rsidR="008B2053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954DF0" w14:textId="30659F22" w:rsidR="008B2053" w:rsidRDefault="00C119B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19B0">
              <w:rPr>
                <w:b/>
              </w:rPr>
              <w:drawing>
                <wp:inline distT="0" distB="0" distL="0" distR="0" wp14:anchorId="4596A8AD" wp14:editId="3814BB97">
                  <wp:extent cx="5488188" cy="3200400"/>
                  <wp:effectExtent l="0" t="0" r="0" b="0"/>
                  <wp:docPr id="16291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167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077" cy="320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323B0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4E2B0" w14:textId="77777777" w:rsidR="004323B0" w:rsidRDefault="004323B0">
      <w:r>
        <w:separator/>
      </w:r>
    </w:p>
  </w:endnote>
  <w:endnote w:type="continuationSeparator" w:id="0">
    <w:p w14:paraId="09231B11" w14:textId="77777777" w:rsidR="004323B0" w:rsidRDefault="0043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D95EC" w14:textId="77777777" w:rsidR="004323B0" w:rsidRDefault="004323B0">
      <w:r>
        <w:separator/>
      </w:r>
    </w:p>
  </w:footnote>
  <w:footnote w:type="continuationSeparator" w:id="0">
    <w:p w14:paraId="3CB202CB" w14:textId="77777777" w:rsidR="004323B0" w:rsidRDefault="00432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4215C"/>
    <w:rsid w:val="0005275C"/>
    <w:rsid w:val="000571FA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70756"/>
    <w:rsid w:val="0018343F"/>
    <w:rsid w:val="00183A64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6504"/>
    <w:rsid w:val="001F158A"/>
    <w:rsid w:val="001F230C"/>
    <w:rsid w:val="001F7F01"/>
    <w:rsid w:val="00205903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5305"/>
    <w:rsid w:val="0036712C"/>
    <w:rsid w:val="00367DCA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7105"/>
    <w:rsid w:val="003C7AE0"/>
    <w:rsid w:val="003D2DD4"/>
    <w:rsid w:val="003E017A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34451"/>
    <w:rsid w:val="00535200"/>
    <w:rsid w:val="005372FC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16637"/>
    <w:rsid w:val="0071799F"/>
    <w:rsid w:val="00734513"/>
    <w:rsid w:val="007362D6"/>
    <w:rsid w:val="00737008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0300C"/>
    <w:rsid w:val="00815DCC"/>
    <w:rsid w:val="00824AB2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A0EA9"/>
    <w:rsid w:val="009B4D07"/>
    <w:rsid w:val="009C2EF4"/>
    <w:rsid w:val="009C6272"/>
    <w:rsid w:val="009D2477"/>
    <w:rsid w:val="009D3274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7E8F"/>
    <w:rsid w:val="00A574CD"/>
    <w:rsid w:val="00A61293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E0034"/>
    <w:rsid w:val="00AF0D0A"/>
    <w:rsid w:val="00AF2DB4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3470"/>
    <w:rsid w:val="00D90593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</TotalTime>
  <Pages>7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2023-11-30T11:44:00Z</cp:lastPrinted>
  <dcterms:created xsi:type="dcterms:W3CDTF">2024-03-02T17:22:00Z</dcterms:created>
  <dcterms:modified xsi:type="dcterms:W3CDTF">2024-03-02T17:28:00Z</dcterms:modified>
</cp:coreProperties>
</file>