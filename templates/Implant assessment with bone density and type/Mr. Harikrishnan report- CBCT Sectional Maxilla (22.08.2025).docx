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2"/>
        <w:gridCol w:w="5814"/>
      </w:tblGrid>
      <w:tr w:rsidR="001F7F01" w:rsidRPr="004730D8" w14:paraId="392A2775" w14:textId="77777777" w:rsidTr="002968D9">
        <w:trPr>
          <w:trHeight w:val="553"/>
        </w:trPr>
        <w:tc>
          <w:tcPr>
            <w:tcW w:w="2337" w:type="pct"/>
          </w:tcPr>
          <w:p w14:paraId="4D354F41" w14:textId="120C4532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57D5B">
              <w:rPr>
                <w:sz w:val="28"/>
              </w:rPr>
              <w:t>. Harikrishnan</w:t>
            </w:r>
          </w:p>
        </w:tc>
        <w:tc>
          <w:tcPr>
            <w:tcW w:w="2663" w:type="pct"/>
          </w:tcPr>
          <w:p w14:paraId="112E52C6" w14:textId="296B02FB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57D5B">
              <w:rPr>
                <w:sz w:val="28"/>
              </w:rPr>
              <w:t>2</w:t>
            </w:r>
            <w:r w:rsidR="002968D9">
              <w:rPr>
                <w:sz w:val="28"/>
              </w:rPr>
              <w:t>2.08.2025</w:t>
            </w:r>
          </w:p>
        </w:tc>
      </w:tr>
      <w:tr w:rsidR="001F7F01" w:rsidRPr="004730D8" w14:paraId="0F51255D" w14:textId="77777777" w:rsidTr="002968D9">
        <w:trPr>
          <w:trHeight w:val="553"/>
        </w:trPr>
        <w:tc>
          <w:tcPr>
            <w:tcW w:w="2337" w:type="pct"/>
          </w:tcPr>
          <w:p w14:paraId="21388FD1" w14:textId="2520CD17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D0175C">
              <w:rPr>
                <w:b/>
                <w:bCs/>
                <w:sz w:val="28"/>
              </w:rPr>
              <w:t xml:space="preserve"> </w:t>
            </w:r>
            <w:r w:rsidR="00757D5B">
              <w:rPr>
                <w:sz w:val="28"/>
              </w:rPr>
              <w:t>3</w:t>
            </w:r>
            <w:r w:rsidR="002968D9">
              <w:rPr>
                <w:sz w:val="28"/>
              </w:rPr>
              <w:t>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2968D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63" w:type="pct"/>
          </w:tcPr>
          <w:p w14:paraId="11F21660" w14:textId="2012AFD3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968D9">
        <w:trPr>
          <w:trHeight w:val="553"/>
        </w:trPr>
        <w:tc>
          <w:tcPr>
            <w:tcW w:w="2337" w:type="pct"/>
          </w:tcPr>
          <w:p w14:paraId="37131503" w14:textId="125C3E5D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>Dr</w:t>
            </w:r>
            <w:r w:rsidR="00C93B3E">
              <w:rPr>
                <w:sz w:val="28"/>
              </w:rPr>
              <w:t xml:space="preserve">. </w:t>
            </w:r>
            <w:r w:rsidR="002968D9">
              <w:rPr>
                <w:sz w:val="28"/>
              </w:rPr>
              <w:t>Selva Ganesh</w:t>
            </w:r>
          </w:p>
        </w:tc>
        <w:tc>
          <w:tcPr>
            <w:tcW w:w="2663" w:type="pct"/>
          </w:tcPr>
          <w:p w14:paraId="7219DEB7" w14:textId="79D12FC9" w:rsidR="001F7F01" w:rsidRPr="004730D8" w:rsidRDefault="001F7F01" w:rsidP="002968D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 w:rsidRPr="002968D9">
              <w:rPr>
                <w:bCs/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2968D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2968D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E034DE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E034DE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4DC061A1">
                <wp:simplePos x="0" y="0"/>
                <wp:positionH relativeFrom="column">
                  <wp:posOffset>1157605</wp:posOffset>
                </wp:positionH>
                <wp:positionV relativeFrom="paragraph">
                  <wp:posOffset>150495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91.15pt;margin-top:11.85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L+BmbveAAAACQEAAA8AAABkcnMvZG93bnJldi54&#10;bWxMj8FOwzAQRO9I/IO1SNyogyNBEuJUCIkLooeWCqk3NzZxVHsdYqcJf89yosfRPs2+qdeLd+xs&#10;xtgHlHC/yoAZbIPusZOw/3i9K4DFpFArF9BI+DER1s31Va0qHWbcmvMudYxKMFZKgk1pqDiPrTVe&#10;xVUYDNLtK4xeJYpjx/WoZir3josse+Be9UgfrBrMizXtaTd5CSgO39Nn+XY47Wfrxcbad7fZSnl7&#10;szw/AUtmSf8w/OmTOjTkdAwT6sgc5ULkhEoQ+SMwAooip3FHCWVRAm9qfrmg+QU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C/gZm7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53B5FC5" w14:textId="60649587" w:rsidR="006D3FEC" w:rsidRDefault="009E6CF5" w:rsidP="00682BA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19C5E1BC" w14:textId="413AA1FD" w:rsidR="00D75CC0" w:rsidRDefault="00D75CC0" w:rsidP="00682BA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Completely mission crown and root portion of 16</w:t>
      </w:r>
      <w:r w:rsidR="0005454C">
        <w:rPr>
          <w:sz w:val="28"/>
        </w:rPr>
        <w:t>.</w:t>
      </w:r>
    </w:p>
    <w:p w14:paraId="266EA088" w14:textId="2225A0FA" w:rsidR="0005454C" w:rsidRDefault="0005454C" w:rsidP="00682BA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Distance between the teeth 15 and 17 at the level of</w:t>
      </w:r>
      <w:r w:rsidR="00F871E4">
        <w:rPr>
          <w:sz w:val="28"/>
        </w:rPr>
        <w:t xml:space="preserve"> CEJ: 8.06 mm.</w:t>
      </w:r>
    </w:p>
    <w:p w14:paraId="555992F7" w14:textId="26E77185" w:rsidR="00F871E4" w:rsidRDefault="00F871E4" w:rsidP="00682BA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Distance between the teeth 15 and 17 at the coronal level:6.36 mm.</w:t>
      </w:r>
    </w:p>
    <w:p w14:paraId="74B3C063" w14:textId="55B886ED" w:rsidR="00FC3DF7" w:rsidRPr="00026B8D" w:rsidRDefault="00FC3DF7" w:rsidP="006A0C17">
      <w:pPr>
        <w:rPr>
          <w:sz w:val="28"/>
        </w:rPr>
      </w:pPr>
    </w:p>
    <w:tbl>
      <w:tblPr>
        <w:tblpPr w:leftFromText="180" w:rightFromText="180" w:vertAnchor="text" w:horzAnchor="margin" w:tblpXSpec="center" w:tblpY="1933"/>
        <w:tblW w:w="304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9"/>
        <w:gridCol w:w="2063"/>
      </w:tblGrid>
      <w:tr w:rsidR="0005454C" w14:paraId="797659C3" w14:textId="77777777" w:rsidTr="0005454C">
        <w:trPr>
          <w:trHeight w:val="817"/>
        </w:trPr>
        <w:tc>
          <w:tcPr>
            <w:tcW w:w="3345" w:type="pct"/>
          </w:tcPr>
          <w:p w14:paraId="18CABC0B" w14:textId="77777777" w:rsidR="0005454C" w:rsidRPr="0050224B" w:rsidRDefault="0005454C" w:rsidP="0005454C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655" w:type="pct"/>
          </w:tcPr>
          <w:p w14:paraId="349CABC4" w14:textId="449E76CB" w:rsidR="0005454C" w:rsidRDefault="00766B9F" w:rsidP="0033406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36 </w:t>
            </w:r>
            <w:proofErr w:type="gramStart"/>
            <w:r w:rsidR="0005454C">
              <w:rPr>
                <w:b/>
                <w:sz w:val="24"/>
              </w:rPr>
              <w:t>region</w:t>
            </w:r>
            <w:proofErr w:type="gramEnd"/>
          </w:p>
        </w:tc>
      </w:tr>
      <w:tr w:rsidR="0005454C" w14:paraId="0B34A05A" w14:textId="77777777" w:rsidTr="0005454C">
        <w:trPr>
          <w:trHeight w:val="954"/>
        </w:trPr>
        <w:tc>
          <w:tcPr>
            <w:tcW w:w="3345" w:type="pct"/>
          </w:tcPr>
          <w:p w14:paraId="4C5E8CB1" w14:textId="77777777" w:rsidR="0005454C" w:rsidRDefault="0005454C" w:rsidP="0005454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the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655" w:type="pct"/>
          </w:tcPr>
          <w:p w14:paraId="62485012" w14:textId="76226B51" w:rsidR="0005454C" w:rsidRDefault="0005454C" w:rsidP="00766B9F">
            <w:pPr>
              <w:pStyle w:val="TableParagraph"/>
              <w:spacing w:before="1" w:line="240" w:lineRule="auto"/>
              <w:ind w:left="13"/>
              <w:jc w:val="left"/>
              <w:rPr>
                <w:w w:val="99"/>
                <w:sz w:val="24"/>
              </w:rPr>
            </w:pPr>
          </w:p>
        </w:tc>
      </w:tr>
    </w:tbl>
    <w:p w14:paraId="0C4045E6" w14:textId="231D1694" w:rsidR="008A5CF5" w:rsidRDefault="006A0C1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144C1AC0">
                <wp:simplePos x="0" y="0"/>
                <wp:positionH relativeFrom="margin">
                  <wp:posOffset>1087755</wp:posOffset>
                </wp:positionH>
                <wp:positionV relativeFrom="paragraph">
                  <wp:posOffset>481330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85.65pt;margin-top:37.9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D2BxOzfAAAACgEAAA8AAABkcnMvZG93bnJldi54&#10;bWxMj8FOwzAQRO9I/IO1SNyok6CSNsSpEBIXRA8tFVJvbrzEUeN1iJ0m/D3LCY6jGc28KTez68QF&#10;h9B6UpAuEhBItTctNQoO7y93KxAhajK684QKvjHAprq+KnVh/EQ7vOxjI7iEQqEV2Bj7QspQW3Q6&#10;LHyPxN6nH5yOLIdGmkFPXO46mSXJg3S6JV6wusdni/V5PzoFlB2/xo/16/F8mKzLtta+ddudUrc3&#10;89MjiIhz/AvDLz6jQ8VMJz+SCaJjnaf3HFWQL/kCB1Z5ugZxYmeZJiCrUv6/UP0A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PYHE7N8AAAAKAQAADwAAAAAAAAAAAAAAAAC7BAAAZHJz&#10;L2Rvd25yZXYueG1sUEsFBgAAAAAEAAQA8wAAAMcFAAAAAA=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1C08E2DA" w14:textId="3604BC93" w:rsidR="00663050" w:rsidRDefault="00663050"/>
    <w:p w14:paraId="1BF3864F" w14:textId="7CCE9741" w:rsidR="00205903" w:rsidRDefault="00205903"/>
    <w:p w14:paraId="41F2FA6A" w14:textId="6EC32C31" w:rsidR="00663050" w:rsidRDefault="009576E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7187FFB">
                <wp:simplePos x="0" y="0"/>
                <wp:positionH relativeFrom="column">
                  <wp:posOffset>1202055</wp:posOffset>
                </wp:positionH>
                <wp:positionV relativeFrom="paragraph">
                  <wp:posOffset>92064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94.65pt;margin-top:7.2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AkZ9NzeAAAACQEAAA8AAABkcnMvZG93bnJldi54&#10;bWxMj81OwzAQhO9IvIO1SNyoQ/iL0zgVQuKC6KGlQurNjd04qr0OsdOEt2c5wW1G+2l2plrN3rGz&#10;GWIXUMLtIgNmsAm6w1bC7uP1pgAWk0KtXEAj4dtEWNWXF5UqdZhwY87b1DIKwVgqCTalvuQ8NtZ4&#10;FRehN0i3Yxi8SmSHlutBTRTuHc+z7JF71SF9sKo3L9Y0p+3oJWC+/xo/xdv+tJusz9fWvrv1Rsrr&#10;q/l5CSyZOf3B8FufqkNNnQ5hRB2ZI1+IO0JJ3D8AI6AohAB2ICGegNcV/7+g/gE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AJGfTc3gAAAAkBAAAPAAAAAAAAAAAAAAAAALsEAABkcnMv&#10;ZG93bnJldi54bWxQSwUGAAAAAAQABADzAAAAxg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A9DE90A" w14:textId="40D45198" w:rsidR="005428EF" w:rsidRDefault="00682BA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16</w:t>
      </w:r>
    </w:p>
    <w:p w14:paraId="3AD95291" w14:textId="46E9E2D9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6BD057EC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</w:t>
      </w:r>
      <w:r w:rsidR="00C118F1">
        <w:rPr>
          <w:i/>
          <w:iCs/>
        </w:rPr>
        <w:t xml:space="preserve"> history and </w:t>
      </w:r>
      <w:r w:rsidRPr="0062612D">
        <w:rPr>
          <w:i/>
          <w:iCs/>
        </w:rPr>
        <w:t>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2A710D49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0F425BD4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246C09E4" w:rsidR="00876ADE" w:rsidRDefault="001F0D59" w:rsidP="00876ADE">
      <w:pPr>
        <w:jc w:val="center"/>
        <w:rPr>
          <w:b/>
        </w:rPr>
      </w:pPr>
      <w:r>
        <w:rPr>
          <w:b/>
        </w:rPr>
        <w:t>RECONSTRUCTED PANORAMIC VIEW</w:t>
      </w:r>
    </w:p>
    <w:p w14:paraId="12C6183E" w14:textId="1D093283" w:rsidR="00876ADE" w:rsidRDefault="0061476F" w:rsidP="00876ADE">
      <w:pPr>
        <w:jc w:val="center"/>
        <w:rPr>
          <w:b/>
        </w:rPr>
      </w:pPr>
      <w:r w:rsidRPr="0061476F">
        <w:rPr>
          <w:b/>
          <w:noProof/>
        </w:rPr>
        <w:drawing>
          <wp:inline distT="0" distB="0" distL="0" distR="0" wp14:anchorId="20F83C46" wp14:editId="6E2CFCFA">
            <wp:extent cx="3515216" cy="2981741"/>
            <wp:effectExtent l="0" t="0" r="9525" b="9525"/>
            <wp:docPr id="5845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71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B285" w14:textId="1D224D43" w:rsidR="00876ADE" w:rsidRDefault="00876ADE" w:rsidP="00876ADE">
      <w:pPr>
        <w:jc w:val="center"/>
        <w:rPr>
          <w:b/>
        </w:rPr>
      </w:pPr>
    </w:p>
    <w:p w14:paraId="3998D99A" w14:textId="61588DDA" w:rsidR="001F0D59" w:rsidRDefault="001F0D59" w:rsidP="00876ADE">
      <w:pPr>
        <w:jc w:val="center"/>
        <w:rPr>
          <w:b/>
        </w:rPr>
      </w:pPr>
    </w:p>
    <w:p w14:paraId="71EA2704" w14:textId="5061C18B" w:rsidR="00895475" w:rsidRDefault="00895475" w:rsidP="00876ADE">
      <w:pPr>
        <w:jc w:val="center"/>
        <w:rPr>
          <w:b/>
        </w:rPr>
      </w:pPr>
    </w:p>
    <w:p w14:paraId="16EFC56A" w14:textId="1965103F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AEC3DF" w14:textId="552D05F8" w:rsidR="00084093" w:rsidRDefault="0061476F" w:rsidP="00895475">
      <w:pPr>
        <w:tabs>
          <w:tab w:val="left" w:pos="4265"/>
          <w:tab w:val="left" w:pos="10260"/>
        </w:tabs>
        <w:rPr>
          <w:b/>
        </w:rPr>
      </w:pPr>
      <w:r w:rsidRPr="0061476F">
        <w:rPr>
          <w:b/>
          <w:noProof/>
        </w:rPr>
        <w:drawing>
          <wp:anchor distT="0" distB="0" distL="114300" distR="114300" simplePos="0" relativeHeight="251759104" behindDoc="1" locked="0" layoutInCell="1" allowOverlap="1" wp14:anchorId="064E0215" wp14:editId="481EED56">
            <wp:simplePos x="0" y="0"/>
            <wp:positionH relativeFrom="column">
              <wp:posOffset>1304925</wp:posOffset>
            </wp:positionH>
            <wp:positionV relativeFrom="paragraph">
              <wp:posOffset>325755</wp:posOffset>
            </wp:positionV>
            <wp:extent cx="3714115" cy="2971800"/>
            <wp:effectExtent l="0" t="0" r="635" b="0"/>
            <wp:wrapTight wrapText="bothSides">
              <wp:wrapPolygon edited="0">
                <wp:start x="0" y="0"/>
                <wp:lineTo x="0" y="21462"/>
                <wp:lineTo x="21493" y="21462"/>
                <wp:lineTo x="21493" y="0"/>
                <wp:lineTo x="0" y="0"/>
              </wp:wrapPolygon>
            </wp:wrapTight>
            <wp:docPr id="117576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61317" name=""/>
                    <pic:cNvPicPr/>
                  </pic:nvPicPr>
                  <pic:blipFill rotWithShape="1">
                    <a:blip r:embed="rId16"/>
                    <a:srcRect t="10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9D24FE" w14:textId="6E5B116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77CD984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76A3FC4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E038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1AE8A92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6B252C5" w:rsidR="005D6EFF" w:rsidRDefault="005D6EFF" w:rsidP="005D6EFF">
      <w:pPr>
        <w:rPr>
          <w:b/>
        </w:rPr>
      </w:pPr>
    </w:p>
    <w:p w14:paraId="01CC8C92" w14:textId="77777777" w:rsidR="005D6EFF" w:rsidRDefault="005D6EFF" w:rsidP="005D6EFF">
      <w:pPr>
        <w:rPr>
          <w:b/>
        </w:rPr>
      </w:pPr>
    </w:p>
    <w:p w14:paraId="73266DB0" w14:textId="77777777" w:rsidR="00660AE2" w:rsidRDefault="00660AE2">
      <w:pPr>
        <w:rPr>
          <w:b/>
        </w:rPr>
      </w:pPr>
      <w:r>
        <w:rPr>
          <w:b/>
        </w:rPr>
        <w:br w:type="page"/>
      </w:r>
    </w:p>
    <w:p w14:paraId="6BDA2519" w14:textId="77777777" w:rsidR="00660AE2" w:rsidRDefault="00660AE2" w:rsidP="005D6EFF">
      <w:pPr>
        <w:jc w:val="center"/>
        <w:rPr>
          <w:b/>
        </w:rPr>
      </w:pPr>
    </w:p>
    <w:p w14:paraId="3E65905B" w14:textId="244AFD0A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271"/>
      </w:tblGrid>
      <w:tr w:rsidR="00660AE2" w14:paraId="147E4841" w14:textId="77777777" w:rsidTr="005674B6">
        <w:trPr>
          <w:trHeight w:val="629"/>
        </w:trPr>
        <w:tc>
          <w:tcPr>
            <w:tcW w:w="427" w:type="pct"/>
            <w:shd w:val="clear" w:color="auto" w:fill="FFFFFF" w:themeFill="background1"/>
          </w:tcPr>
          <w:p w14:paraId="18264D9F" w14:textId="5BAC91CE" w:rsidR="00660AE2" w:rsidRDefault="00660AE2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bookmarkStart w:id="1" w:name="_Hlk172059680"/>
            <w:r>
              <w:rPr>
                <w:b/>
                <w:bCs/>
                <w:sz w:val="28"/>
                <w:szCs w:val="28"/>
              </w:rPr>
              <w:t>1</w:t>
            </w:r>
            <w:r w:rsidR="0061476F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4573" w:type="pct"/>
            <w:shd w:val="clear" w:color="auto" w:fill="FFFFFF" w:themeFill="background1"/>
          </w:tcPr>
          <w:p w14:paraId="107C881C" w14:textId="1E1A7C87" w:rsidR="00660AE2" w:rsidRDefault="00682BA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82BAC">
              <w:rPr>
                <w:b/>
                <w:noProof/>
              </w:rPr>
              <w:drawing>
                <wp:inline distT="0" distB="0" distL="0" distR="0" wp14:anchorId="7928132B" wp14:editId="11744771">
                  <wp:extent cx="4115374" cy="2448267"/>
                  <wp:effectExtent l="0" t="0" r="0" b="9525"/>
                  <wp:docPr id="1728462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4623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157804" w14:textId="527CEBD9" w:rsidR="005D1E1E" w:rsidRPr="00682BAC" w:rsidRDefault="005D1E1E" w:rsidP="00682BAC">
      <w:pPr>
        <w:rPr>
          <w:b/>
        </w:rPr>
      </w:pPr>
    </w:p>
    <w:p w14:paraId="6BAA14E1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6EFFD70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</w:rPr>
      </w:pPr>
    </w:p>
    <w:p w14:paraId="6FDA9BB5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</w:rPr>
      </w:pPr>
    </w:p>
    <w:p w14:paraId="30946FDB" w14:textId="77777777" w:rsidR="005D1E1E" w:rsidRPr="00565CF2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70C271FF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sectPr w:rsidR="00084093" w:rsidSect="00F95A4E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AA75F" w14:textId="77777777" w:rsidR="00D84367" w:rsidRDefault="00D84367">
      <w:r>
        <w:separator/>
      </w:r>
    </w:p>
  </w:endnote>
  <w:endnote w:type="continuationSeparator" w:id="0">
    <w:p w14:paraId="085402C3" w14:textId="77777777" w:rsidR="00D84367" w:rsidRDefault="00D84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208E" w14:textId="77777777" w:rsidR="00D84367" w:rsidRDefault="00D84367">
      <w:r>
        <w:separator/>
      </w:r>
    </w:p>
  </w:footnote>
  <w:footnote w:type="continuationSeparator" w:id="0">
    <w:p w14:paraId="5637C3A3" w14:textId="77777777" w:rsidR="00D84367" w:rsidRDefault="00D8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26B8D"/>
    <w:rsid w:val="0005275C"/>
    <w:rsid w:val="0005454C"/>
    <w:rsid w:val="00055EA3"/>
    <w:rsid w:val="000571FA"/>
    <w:rsid w:val="00067B10"/>
    <w:rsid w:val="000700BE"/>
    <w:rsid w:val="00084093"/>
    <w:rsid w:val="00086D56"/>
    <w:rsid w:val="0009047C"/>
    <w:rsid w:val="00092409"/>
    <w:rsid w:val="00094B6E"/>
    <w:rsid w:val="000963EE"/>
    <w:rsid w:val="00096BDA"/>
    <w:rsid w:val="00097CA5"/>
    <w:rsid w:val="000A0B9C"/>
    <w:rsid w:val="000A1444"/>
    <w:rsid w:val="000B7D21"/>
    <w:rsid w:val="000C0BD2"/>
    <w:rsid w:val="000C6CA1"/>
    <w:rsid w:val="000C7B39"/>
    <w:rsid w:val="000D4700"/>
    <w:rsid w:val="000E36C7"/>
    <w:rsid w:val="000F175B"/>
    <w:rsid w:val="00104657"/>
    <w:rsid w:val="00104F54"/>
    <w:rsid w:val="0010514A"/>
    <w:rsid w:val="00112B87"/>
    <w:rsid w:val="00113A6F"/>
    <w:rsid w:val="00113BDD"/>
    <w:rsid w:val="001166CC"/>
    <w:rsid w:val="0013289A"/>
    <w:rsid w:val="001351ED"/>
    <w:rsid w:val="00136BD2"/>
    <w:rsid w:val="001458A1"/>
    <w:rsid w:val="00170756"/>
    <w:rsid w:val="00172FED"/>
    <w:rsid w:val="00183A64"/>
    <w:rsid w:val="0018668E"/>
    <w:rsid w:val="001955E9"/>
    <w:rsid w:val="001A17BC"/>
    <w:rsid w:val="001B6415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0D59"/>
    <w:rsid w:val="001F230C"/>
    <w:rsid w:val="001F275A"/>
    <w:rsid w:val="001F7F01"/>
    <w:rsid w:val="00205903"/>
    <w:rsid w:val="00212486"/>
    <w:rsid w:val="0021592F"/>
    <w:rsid w:val="002208D0"/>
    <w:rsid w:val="00220A22"/>
    <w:rsid w:val="002238EA"/>
    <w:rsid w:val="00225CDD"/>
    <w:rsid w:val="00232020"/>
    <w:rsid w:val="00237498"/>
    <w:rsid w:val="00240ACE"/>
    <w:rsid w:val="00241136"/>
    <w:rsid w:val="00244FC0"/>
    <w:rsid w:val="00251B35"/>
    <w:rsid w:val="00251FCD"/>
    <w:rsid w:val="00253233"/>
    <w:rsid w:val="00261796"/>
    <w:rsid w:val="002639F6"/>
    <w:rsid w:val="002774EA"/>
    <w:rsid w:val="00277ADB"/>
    <w:rsid w:val="00282151"/>
    <w:rsid w:val="002824AE"/>
    <w:rsid w:val="00284CD0"/>
    <w:rsid w:val="00290938"/>
    <w:rsid w:val="00293B86"/>
    <w:rsid w:val="002968D9"/>
    <w:rsid w:val="002B4007"/>
    <w:rsid w:val="002B6280"/>
    <w:rsid w:val="002C1430"/>
    <w:rsid w:val="002C5F79"/>
    <w:rsid w:val="002C7FAA"/>
    <w:rsid w:val="002D2E2F"/>
    <w:rsid w:val="002D4A06"/>
    <w:rsid w:val="002D6806"/>
    <w:rsid w:val="002D72BA"/>
    <w:rsid w:val="002F2F31"/>
    <w:rsid w:val="003149EB"/>
    <w:rsid w:val="00317E00"/>
    <w:rsid w:val="00321111"/>
    <w:rsid w:val="0033406D"/>
    <w:rsid w:val="00340754"/>
    <w:rsid w:val="0034376D"/>
    <w:rsid w:val="00344664"/>
    <w:rsid w:val="0038057F"/>
    <w:rsid w:val="00386F89"/>
    <w:rsid w:val="003938D3"/>
    <w:rsid w:val="00395555"/>
    <w:rsid w:val="003A78C1"/>
    <w:rsid w:val="003A7A03"/>
    <w:rsid w:val="003B06ED"/>
    <w:rsid w:val="003B0703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33BF"/>
    <w:rsid w:val="004478A2"/>
    <w:rsid w:val="004556E3"/>
    <w:rsid w:val="004569BD"/>
    <w:rsid w:val="00456B8A"/>
    <w:rsid w:val="004621A9"/>
    <w:rsid w:val="004730D8"/>
    <w:rsid w:val="00473227"/>
    <w:rsid w:val="0047690D"/>
    <w:rsid w:val="00477C96"/>
    <w:rsid w:val="00486629"/>
    <w:rsid w:val="00487452"/>
    <w:rsid w:val="00490C12"/>
    <w:rsid w:val="00497324"/>
    <w:rsid w:val="00497BED"/>
    <w:rsid w:val="004A0468"/>
    <w:rsid w:val="004A61C2"/>
    <w:rsid w:val="004A73BF"/>
    <w:rsid w:val="004B32C5"/>
    <w:rsid w:val="004B5F1D"/>
    <w:rsid w:val="004B7C69"/>
    <w:rsid w:val="004D0FED"/>
    <w:rsid w:val="004D6869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12197"/>
    <w:rsid w:val="005238EA"/>
    <w:rsid w:val="005245F8"/>
    <w:rsid w:val="005372FC"/>
    <w:rsid w:val="00540F43"/>
    <w:rsid w:val="005428EF"/>
    <w:rsid w:val="00545AD4"/>
    <w:rsid w:val="00551B3F"/>
    <w:rsid w:val="005521D8"/>
    <w:rsid w:val="0056063E"/>
    <w:rsid w:val="00561C3C"/>
    <w:rsid w:val="00565314"/>
    <w:rsid w:val="005659D2"/>
    <w:rsid w:val="00565CF2"/>
    <w:rsid w:val="005674B6"/>
    <w:rsid w:val="005700FE"/>
    <w:rsid w:val="00580A29"/>
    <w:rsid w:val="00592170"/>
    <w:rsid w:val="00595304"/>
    <w:rsid w:val="005961F0"/>
    <w:rsid w:val="005A77A7"/>
    <w:rsid w:val="005B2FBF"/>
    <w:rsid w:val="005B3565"/>
    <w:rsid w:val="005B397D"/>
    <w:rsid w:val="005C6FD5"/>
    <w:rsid w:val="005D1E1E"/>
    <w:rsid w:val="005D4644"/>
    <w:rsid w:val="005D5995"/>
    <w:rsid w:val="005D6EFF"/>
    <w:rsid w:val="005E3BF5"/>
    <w:rsid w:val="005F06C0"/>
    <w:rsid w:val="005F5AE4"/>
    <w:rsid w:val="006001D2"/>
    <w:rsid w:val="00607484"/>
    <w:rsid w:val="00612F56"/>
    <w:rsid w:val="00613870"/>
    <w:rsid w:val="00613D04"/>
    <w:rsid w:val="0061476F"/>
    <w:rsid w:val="00620AD1"/>
    <w:rsid w:val="006226CE"/>
    <w:rsid w:val="00622FDF"/>
    <w:rsid w:val="006500C3"/>
    <w:rsid w:val="006526C7"/>
    <w:rsid w:val="00652C74"/>
    <w:rsid w:val="0065314E"/>
    <w:rsid w:val="00660AE2"/>
    <w:rsid w:val="00663050"/>
    <w:rsid w:val="00664743"/>
    <w:rsid w:val="0066658E"/>
    <w:rsid w:val="00674A04"/>
    <w:rsid w:val="00682BAC"/>
    <w:rsid w:val="006877B6"/>
    <w:rsid w:val="006A0C17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100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51400"/>
    <w:rsid w:val="007559BF"/>
    <w:rsid w:val="00757D5B"/>
    <w:rsid w:val="00760097"/>
    <w:rsid w:val="0076123B"/>
    <w:rsid w:val="007665F6"/>
    <w:rsid w:val="00766B9F"/>
    <w:rsid w:val="00771302"/>
    <w:rsid w:val="00774A90"/>
    <w:rsid w:val="007765FC"/>
    <w:rsid w:val="007850D9"/>
    <w:rsid w:val="00785EF6"/>
    <w:rsid w:val="00786C53"/>
    <w:rsid w:val="00791643"/>
    <w:rsid w:val="0079715F"/>
    <w:rsid w:val="007A0369"/>
    <w:rsid w:val="007A1919"/>
    <w:rsid w:val="007A1ED6"/>
    <w:rsid w:val="007A4F1D"/>
    <w:rsid w:val="007B3A77"/>
    <w:rsid w:val="007B53B8"/>
    <w:rsid w:val="007B7D0C"/>
    <w:rsid w:val="007C61A8"/>
    <w:rsid w:val="007C6AD1"/>
    <w:rsid w:val="007D471A"/>
    <w:rsid w:val="007D5AC1"/>
    <w:rsid w:val="007D62D4"/>
    <w:rsid w:val="007D69E5"/>
    <w:rsid w:val="007E7143"/>
    <w:rsid w:val="007F2364"/>
    <w:rsid w:val="007F66F3"/>
    <w:rsid w:val="00803217"/>
    <w:rsid w:val="00815DCC"/>
    <w:rsid w:val="00824AB2"/>
    <w:rsid w:val="00827355"/>
    <w:rsid w:val="00832378"/>
    <w:rsid w:val="00842B1F"/>
    <w:rsid w:val="00844597"/>
    <w:rsid w:val="00850708"/>
    <w:rsid w:val="008510DF"/>
    <w:rsid w:val="00851625"/>
    <w:rsid w:val="00860758"/>
    <w:rsid w:val="00861F16"/>
    <w:rsid w:val="00875C54"/>
    <w:rsid w:val="00876ADE"/>
    <w:rsid w:val="0088740C"/>
    <w:rsid w:val="008946D5"/>
    <w:rsid w:val="00894B8E"/>
    <w:rsid w:val="00895475"/>
    <w:rsid w:val="008A06CC"/>
    <w:rsid w:val="008A29F7"/>
    <w:rsid w:val="008A5CF5"/>
    <w:rsid w:val="008C15D6"/>
    <w:rsid w:val="008C6B96"/>
    <w:rsid w:val="008D5AE9"/>
    <w:rsid w:val="008E080C"/>
    <w:rsid w:val="008E0C1C"/>
    <w:rsid w:val="008E2128"/>
    <w:rsid w:val="008F3B12"/>
    <w:rsid w:val="008F5D7D"/>
    <w:rsid w:val="00906350"/>
    <w:rsid w:val="009065E7"/>
    <w:rsid w:val="00911927"/>
    <w:rsid w:val="00915361"/>
    <w:rsid w:val="00915D09"/>
    <w:rsid w:val="00916CC1"/>
    <w:rsid w:val="00925CAA"/>
    <w:rsid w:val="009278A6"/>
    <w:rsid w:val="00935A4B"/>
    <w:rsid w:val="009501E4"/>
    <w:rsid w:val="00951419"/>
    <w:rsid w:val="00953CB3"/>
    <w:rsid w:val="00957114"/>
    <w:rsid w:val="009576E0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B396D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5C7B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E5609"/>
    <w:rsid w:val="00AF0D0A"/>
    <w:rsid w:val="00AF3BBF"/>
    <w:rsid w:val="00AF56C0"/>
    <w:rsid w:val="00B0365A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32B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1E0"/>
    <w:rsid w:val="00BE34C5"/>
    <w:rsid w:val="00BE36E6"/>
    <w:rsid w:val="00BE5DC6"/>
    <w:rsid w:val="00C065D9"/>
    <w:rsid w:val="00C118F1"/>
    <w:rsid w:val="00C25407"/>
    <w:rsid w:val="00C3734D"/>
    <w:rsid w:val="00C628D6"/>
    <w:rsid w:val="00C668AF"/>
    <w:rsid w:val="00C751CB"/>
    <w:rsid w:val="00C875D7"/>
    <w:rsid w:val="00C91E9E"/>
    <w:rsid w:val="00C93B3E"/>
    <w:rsid w:val="00CA1581"/>
    <w:rsid w:val="00CA7B07"/>
    <w:rsid w:val="00CB0577"/>
    <w:rsid w:val="00CB48F8"/>
    <w:rsid w:val="00CB5F47"/>
    <w:rsid w:val="00CC03B3"/>
    <w:rsid w:val="00CC2B68"/>
    <w:rsid w:val="00CC51FD"/>
    <w:rsid w:val="00CD15E6"/>
    <w:rsid w:val="00CD72D8"/>
    <w:rsid w:val="00CE2EFF"/>
    <w:rsid w:val="00CE429F"/>
    <w:rsid w:val="00CE6CC2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093A"/>
    <w:rsid w:val="00D51321"/>
    <w:rsid w:val="00D51A5C"/>
    <w:rsid w:val="00D56937"/>
    <w:rsid w:val="00D7174E"/>
    <w:rsid w:val="00D72677"/>
    <w:rsid w:val="00D73477"/>
    <w:rsid w:val="00D743D1"/>
    <w:rsid w:val="00D75CC0"/>
    <w:rsid w:val="00D81AAF"/>
    <w:rsid w:val="00D83470"/>
    <w:rsid w:val="00D84367"/>
    <w:rsid w:val="00D86256"/>
    <w:rsid w:val="00DA082D"/>
    <w:rsid w:val="00DA4200"/>
    <w:rsid w:val="00DB1300"/>
    <w:rsid w:val="00DB4077"/>
    <w:rsid w:val="00DB4667"/>
    <w:rsid w:val="00DC216E"/>
    <w:rsid w:val="00DC634F"/>
    <w:rsid w:val="00DD04C0"/>
    <w:rsid w:val="00DD0817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5CD8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0E1B"/>
    <w:rsid w:val="00EC216C"/>
    <w:rsid w:val="00ED1D9A"/>
    <w:rsid w:val="00ED3AF2"/>
    <w:rsid w:val="00ED79E9"/>
    <w:rsid w:val="00EE6C78"/>
    <w:rsid w:val="00EF24B7"/>
    <w:rsid w:val="00F0441F"/>
    <w:rsid w:val="00F17B13"/>
    <w:rsid w:val="00F2347C"/>
    <w:rsid w:val="00F33635"/>
    <w:rsid w:val="00F34524"/>
    <w:rsid w:val="00F360ED"/>
    <w:rsid w:val="00F406CE"/>
    <w:rsid w:val="00F53348"/>
    <w:rsid w:val="00F56394"/>
    <w:rsid w:val="00F57A2A"/>
    <w:rsid w:val="00F635DA"/>
    <w:rsid w:val="00F720CE"/>
    <w:rsid w:val="00F81C92"/>
    <w:rsid w:val="00F871E4"/>
    <w:rsid w:val="00F9296A"/>
    <w:rsid w:val="00F94A5B"/>
    <w:rsid w:val="00F95A4E"/>
    <w:rsid w:val="00FA42E4"/>
    <w:rsid w:val="00FB40E4"/>
    <w:rsid w:val="00FB435D"/>
    <w:rsid w:val="00FC3DF7"/>
    <w:rsid w:val="00FC6C37"/>
    <w:rsid w:val="00FC7F13"/>
    <w:rsid w:val="00FD5515"/>
    <w:rsid w:val="00FD6427"/>
    <w:rsid w:val="00FD7487"/>
    <w:rsid w:val="00FE45F6"/>
    <w:rsid w:val="00FE506B"/>
    <w:rsid w:val="00FF3840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6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2025-08-22T06:39:00Z</cp:lastPrinted>
  <dcterms:created xsi:type="dcterms:W3CDTF">2025-08-22T05:50:00Z</dcterms:created>
  <dcterms:modified xsi:type="dcterms:W3CDTF">2025-08-22T06:41:00Z</dcterms:modified>
</cp:coreProperties>
</file>