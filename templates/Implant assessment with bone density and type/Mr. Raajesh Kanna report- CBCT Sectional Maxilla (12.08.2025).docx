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2"/>
        <w:gridCol w:w="5814"/>
      </w:tblGrid>
      <w:tr w:rsidR="001F7F01" w:rsidRPr="004730D8" w14:paraId="392A2775" w14:textId="77777777" w:rsidTr="002968D9">
        <w:trPr>
          <w:trHeight w:val="553"/>
        </w:trPr>
        <w:tc>
          <w:tcPr>
            <w:tcW w:w="2337" w:type="pct"/>
          </w:tcPr>
          <w:p w14:paraId="4D354F41" w14:textId="6B5E596E" w:rsidR="001F7F01" w:rsidRPr="004730D8" w:rsidRDefault="001F7F01" w:rsidP="002968D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2968D9">
              <w:rPr>
                <w:sz w:val="28"/>
              </w:rPr>
              <w:t>. Raajesh Kanna</w:t>
            </w:r>
          </w:p>
        </w:tc>
        <w:tc>
          <w:tcPr>
            <w:tcW w:w="2663" w:type="pct"/>
          </w:tcPr>
          <w:p w14:paraId="112E52C6" w14:textId="71BB9358" w:rsidR="001F7F01" w:rsidRPr="004730D8" w:rsidRDefault="001F7F01" w:rsidP="002968D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2968D9">
              <w:rPr>
                <w:sz w:val="28"/>
              </w:rPr>
              <w:t>12.08.2025</w:t>
            </w:r>
          </w:p>
        </w:tc>
      </w:tr>
      <w:tr w:rsidR="001F7F01" w:rsidRPr="004730D8" w14:paraId="0F51255D" w14:textId="77777777" w:rsidTr="002968D9">
        <w:trPr>
          <w:trHeight w:val="553"/>
        </w:trPr>
        <w:tc>
          <w:tcPr>
            <w:tcW w:w="2337" w:type="pct"/>
          </w:tcPr>
          <w:p w14:paraId="21388FD1" w14:textId="370F0615" w:rsidR="001F7F01" w:rsidRPr="004730D8" w:rsidRDefault="001F7F01" w:rsidP="002968D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>Age/ Gender       :</w:t>
            </w:r>
            <w:r w:rsidR="00D0175C">
              <w:rPr>
                <w:b/>
                <w:bCs/>
                <w:sz w:val="28"/>
              </w:rPr>
              <w:t xml:space="preserve"> </w:t>
            </w:r>
            <w:r w:rsidR="002968D9">
              <w:rPr>
                <w:sz w:val="28"/>
              </w:rPr>
              <w:t>27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2968D9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63" w:type="pct"/>
          </w:tcPr>
          <w:p w14:paraId="11F21660" w14:textId="2012AFD3" w:rsidR="001F7F01" w:rsidRPr="004730D8" w:rsidRDefault="001F7F01" w:rsidP="002968D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D0175C">
              <w:rPr>
                <w:sz w:val="28"/>
              </w:rPr>
              <w:t xml:space="preserve">Sectional </w:t>
            </w:r>
            <w:r w:rsidR="003F7006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2968D9">
        <w:trPr>
          <w:trHeight w:val="553"/>
        </w:trPr>
        <w:tc>
          <w:tcPr>
            <w:tcW w:w="2337" w:type="pct"/>
          </w:tcPr>
          <w:p w14:paraId="37131503" w14:textId="125C3E5D" w:rsidR="001F7F01" w:rsidRPr="004730D8" w:rsidRDefault="001F7F01" w:rsidP="002968D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>Dr</w:t>
            </w:r>
            <w:r w:rsidR="00C93B3E">
              <w:rPr>
                <w:sz w:val="28"/>
              </w:rPr>
              <w:t xml:space="preserve">. </w:t>
            </w:r>
            <w:r w:rsidR="002968D9">
              <w:rPr>
                <w:sz w:val="28"/>
              </w:rPr>
              <w:t>Selva Ganesh</w:t>
            </w:r>
          </w:p>
        </w:tc>
        <w:tc>
          <w:tcPr>
            <w:tcW w:w="2663" w:type="pct"/>
          </w:tcPr>
          <w:p w14:paraId="7219DEB7" w14:textId="2C751200" w:rsidR="001F7F01" w:rsidRPr="004730D8" w:rsidRDefault="001F7F01" w:rsidP="002968D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2968D9" w:rsidRPr="002968D9">
              <w:rPr>
                <w:bCs/>
                <w:noProof/>
                <w:sz w:val="28"/>
              </w:rPr>
              <w:t>Bone density &amp;</w:t>
            </w:r>
            <w:r w:rsidR="006E6711" w:rsidRPr="002968D9">
              <w:rPr>
                <w:bCs/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2968D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2968D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0E034DE0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D0175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3F7006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0E034DE0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D0175C">
                        <w:rPr>
                          <w:sz w:val="28"/>
                        </w:rPr>
                        <w:t xml:space="preserve">Sectional </w:t>
                      </w:r>
                      <w:r w:rsidR="003F7006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553B5FC5" w14:textId="60649587" w:rsidR="006D3FEC" w:rsidRDefault="009E6CF5" w:rsidP="006A0C17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0DF6AE96" w14:textId="616E2CCC" w:rsidR="004433BF" w:rsidRDefault="00B832BF" w:rsidP="006A0C17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 w:rsidRPr="00237498">
        <w:rPr>
          <w:sz w:val="28"/>
        </w:rPr>
        <w:t xml:space="preserve">In relation to </w:t>
      </w:r>
      <w:r w:rsidR="00237498" w:rsidRPr="00237498">
        <w:rPr>
          <w:sz w:val="28"/>
        </w:rPr>
        <w:t>12</w:t>
      </w:r>
      <w:r w:rsidR="00844597" w:rsidRPr="00237498">
        <w:rPr>
          <w:sz w:val="28"/>
        </w:rPr>
        <w:t xml:space="preserve">, </w:t>
      </w:r>
      <w:r w:rsidR="00EC0E1B" w:rsidRPr="00237498">
        <w:rPr>
          <w:sz w:val="28"/>
        </w:rPr>
        <w:t xml:space="preserve">presence of hyperdense </w:t>
      </w:r>
      <w:r w:rsidR="00232020" w:rsidRPr="00237498">
        <w:rPr>
          <w:sz w:val="28"/>
        </w:rPr>
        <w:t>restorative material within the pulp canal</w:t>
      </w:r>
      <w:r w:rsidR="00EC0E1B" w:rsidRPr="00237498">
        <w:rPr>
          <w:sz w:val="28"/>
        </w:rPr>
        <w:t xml:space="preserve"> </w:t>
      </w:r>
      <w:r w:rsidR="00232020" w:rsidRPr="00237498">
        <w:rPr>
          <w:sz w:val="28"/>
        </w:rPr>
        <w:t>extending upto the apical third of the root</w:t>
      </w:r>
      <w:r w:rsidR="00237498">
        <w:rPr>
          <w:sz w:val="28"/>
        </w:rPr>
        <w:t xml:space="preserve">. The crown appears to </w:t>
      </w:r>
      <w:r w:rsidR="00BE36E6">
        <w:rPr>
          <w:sz w:val="28"/>
        </w:rPr>
        <w:t xml:space="preserve">be irregular and there is minimal PDL space widening along the palatal aspect. </w:t>
      </w:r>
      <w:r w:rsidR="00607484">
        <w:rPr>
          <w:sz w:val="28"/>
        </w:rPr>
        <w:t xml:space="preserve"> In the apical region, evidence of a </w:t>
      </w:r>
      <w:r w:rsidR="00AE5609">
        <w:rPr>
          <w:sz w:val="28"/>
        </w:rPr>
        <w:t xml:space="preserve">linear, </w:t>
      </w:r>
      <w:r w:rsidR="00607484">
        <w:rPr>
          <w:sz w:val="28"/>
        </w:rPr>
        <w:t xml:space="preserve">hyperdense structure measuring </w:t>
      </w:r>
      <w:r w:rsidR="00AE5609">
        <w:rPr>
          <w:sz w:val="28"/>
        </w:rPr>
        <w:t>2.33 mm in dimension suggestive of a possible foreign body.</w:t>
      </w:r>
    </w:p>
    <w:p w14:paraId="1B79BDCB" w14:textId="15793C57" w:rsidR="00BE31E0" w:rsidRDefault="00BE31E0" w:rsidP="006A0C17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In relation to 14, </w:t>
      </w:r>
      <w:r w:rsidRPr="00237498">
        <w:rPr>
          <w:sz w:val="28"/>
        </w:rPr>
        <w:t>presence of hyperdense restorative material within the pulp canal extending upto the apical third of the root</w:t>
      </w:r>
      <w:r>
        <w:rPr>
          <w:sz w:val="28"/>
        </w:rPr>
        <w:t>.</w:t>
      </w:r>
    </w:p>
    <w:p w14:paraId="685DEC01" w14:textId="173829E0" w:rsidR="00BE31E0" w:rsidRPr="00237498" w:rsidRDefault="00BE31E0" w:rsidP="006A0C17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In relation to 11, 21, </w:t>
      </w:r>
      <w:r w:rsidRPr="00237498">
        <w:rPr>
          <w:sz w:val="28"/>
        </w:rPr>
        <w:t xml:space="preserve">presence of hyperdense restorative material </w:t>
      </w:r>
      <w:r>
        <w:rPr>
          <w:sz w:val="28"/>
        </w:rPr>
        <w:t>involving the crown in evident.</w:t>
      </w:r>
    </w:p>
    <w:p w14:paraId="38C1BD39" w14:textId="0CC5C4D2" w:rsidR="003B0703" w:rsidRDefault="003B0703" w:rsidP="006A0C17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Bone type in relation to </w:t>
      </w:r>
      <w:r w:rsidR="00D86256">
        <w:rPr>
          <w:sz w:val="28"/>
        </w:rPr>
        <w:t>12</w:t>
      </w:r>
      <w:r>
        <w:rPr>
          <w:sz w:val="28"/>
        </w:rPr>
        <w:t xml:space="preserve"> region is </w:t>
      </w:r>
      <w:r w:rsidR="001F275A">
        <w:rPr>
          <w:sz w:val="28"/>
        </w:rPr>
        <w:t>D</w:t>
      </w:r>
      <w:r w:rsidR="00317E00">
        <w:rPr>
          <w:sz w:val="28"/>
        </w:rPr>
        <w:t>2</w:t>
      </w:r>
      <w:r w:rsidR="00CE429F">
        <w:rPr>
          <w:sz w:val="28"/>
        </w:rPr>
        <w:t xml:space="preserve"> (35</w:t>
      </w:r>
      <w:r w:rsidR="005674B6">
        <w:rPr>
          <w:sz w:val="28"/>
        </w:rPr>
        <w:t>1</w:t>
      </w:r>
      <w:r w:rsidR="00CE429F">
        <w:rPr>
          <w:sz w:val="28"/>
        </w:rPr>
        <w:t xml:space="preserve"> HU to </w:t>
      </w:r>
      <w:r w:rsidR="00D5093A">
        <w:rPr>
          <w:sz w:val="28"/>
        </w:rPr>
        <w:t>648.3</w:t>
      </w:r>
      <w:r w:rsidR="00CE429F">
        <w:rPr>
          <w:sz w:val="28"/>
        </w:rPr>
        <w:t xml:space="preserve"> HU).</w:t>
      </w:r>
    </w:p>
    <w:p w14:paraId="74B3C063" w14:textId="55B886ED" w:rsidR="00FC3DF7" w:rsidRPr="00026B8D" w:rsidRDefault="00FC3DF7" w:rsidP="006A0C17">
      <w:pPr>
        <w:rPr>
          <w:sz w:val="28"/>
        </w:rPr>
      </w:pPr>
    </w:p>
    <w:tbl>
      <w:tblPr>
        <w:tblpPr w:leftFromText="180" w:rightFromText="180" w:vertAnchor="text" w:horzAnchor="page" w:tblpX="3409" w:tblpY="1706"/>
        <w:tblW w:w="311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6"/>
        <w:gridCol w:w="1980"/>
      </w:tblGrid>
      <w:tr w:rsidR="009576E0" w14:paraId="2597D508" w14:textId="77777777" w:rsidTr="00BE31E0">
        <w:trPr>
          <w:trHeight w:val="376"/>
        </w:trPr>
        <w:tc>
          <w:tcPr>
            <w:tcW w:w="3450" w:type="pct"/>
          </w:tcPr>
          <w:p w14:paraId="4937C6DB" w14:textId="77777777" w:rsidR="009576E0" w:rsidRPr="0050224B" w:rsidRDefault="009576E0" w:rsidP="009576E0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50" w:type="pct"/>
          </w:tcPr>
          <w:p w14:paraId="7BD49652" w14:textId="77777777" w:rsidR="009576E0" w:rsidRDefault="009576E0" w:rsidP="009576E0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12 </w:t>
            </w:r>
            <w:r>
              <w:rPr>
                <w:b/>
                <w:sz w:val="24"/>
              </w:rPr>
              <w:t>region</w:t>
            </w:r>
          </w:p>
        </w:tc>
      </w:tr>
      <w:tr w:rsidR="009576E0" w14:paraId="10E180BC" w14:textId="77777777" w:rsidTr="00BE31E0">
        <w:trPr>
          <w:trHeight w:val="439"/>
        </w:trPr>
        <w:tc>
          <w:tcPr>
            <w:tcW w:w="3450" w:type="pct"/>
          </w:tcPr>
          <w:p w14:paraId="4CD45684" w14:textId="77777777" w:rsidR="009576E0" w:rsidRDefault="009576E0" w:rsidP="009576E0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50" w:type="pct"/>
          </w:tcPr>
          <w:p w14:paraId="0907F227" w14:textId="77777777" w:rsidR="009576E0" w:rsidRDefault="009576E0" w:rsidP="009576E0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5.26</w:t>
            </w:r>
          </w:p>
        </w:tc>
      </w:tr>
      <w:tr w:rsidR="009576E0" w14:paraId="699ACDD4" w14:textId="77777777" w:rsidTr="00BE31E0">
        <w:trPr>
          <w:trHeight w:val="439"/>
        </w:trPr>
        <w:tc>
          <w:tcPr>
            <w:tcW w:w="3450" w:type="pct"/>
          </w:tcPr>
          <w:p w14:paraId="36147979" w14:textId="77777777" w:rsidR="009576E0" w:rsidRPr="000F2EB0" w:rsidRDefault="009576E0" w:rsidP="009576E0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50" w:type="pct"/>
          </w:tcPr>
          <w:p w14:paraId="4A84F43E" w14:textId="77777777" w:rsidR="009576E0" w:rsidRDefault="009576E0" w:rsidP="009576E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4.3</w:t>
            </w:r>
          </w:p>
        </w:tc>
      </w:tr>
      <w:tr w:rsidR="009576E0" w14:paraId="4425AC5E" w14:textId="77777777" w:rsidTr="00BE31E0">
        <w:trPr>
          <w:trHeight w:val="439"/>
        </w:trPr>
        <w:tc>
          <w:tcPr>
            <w:tcW w:w="3450" w:type="pct"/>
          </w:tcPr>
          <w:p w14:paraId="72D74003" w14:textId="77777777" w:rsidR="009576E0" w:rsidRDefault="009576E0" w:rsidP="009576E0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apical region of 12 and floor of the nasal cavity  (in mm)</w:t>
            </w:r>
          </w:p>
        </w:tc>
        <w:tc>
          <w:tcPr>
            <w:tcW w:w="1550" w:type="pct"/>
          </w:tcPr>
          <w:p w14:paraId="46BFB8E9" w14:textId="77777777" w:rsidR="009576E0" w:rsidRDefault="009576E0" w:rsidP="009576E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22.33</w:t>
            </w:r>
          </w:p>
        </w:tc>
      </w:tr>
    </w:tbl>
    <w:p w14:paraId="0C4045E6" w14:textId="231D1694" w:rsidR="008A5CF5" w:rsidRDefault="006A0C17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13E71A9A">
                <wp:simplePos x="0" y="0"/>
                <wp:positionH relativeFrom="margin">
                  <wp:posOffset>1354455</wp:posOffset>
                </wp:positionH>
                <wp:positionV relativeFrom="paragraph">
                  <wp:posOffset>224155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6.65pt;margin-top:17.6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3FEC">
        <w:br w:type="page"/>
      </w:r>
    </w:p>
    <w:p w14:paraId="1C08E2DA" w14:textId="3604BC93" w:rsidR="00663050" w:rsidRDefault="00663050"/>
    <w:p w14:paraId="1BF3864F" w14:textId="7CCE9741" w:rsidR="00205903" w:rsidRDefault="00205903"/>
    <w:p w14:paraId="41F2FA6A" w14:textId="6EC32C31" w:rsidR="00663050" w:rsidRDefault="009576E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7187FFB">
                <wp:simplePos x="0" y="0"/>
                <wp:positionH relativeFrom="column">
                  <wp:posOffset>1202055</wp:posOffset>
                </wp:positionH>
                <wp:positionV relativeFrom="paragraph">
                  <wp:posOffset>92064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94.65pt;margin-top:7.25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AkZ9NzeAAAACQEAAA8AAABkcnMvZG93bnJldi54&#10;bWxMj81OwzAQhO9IvIO1SNyoQ/iL0zgVQuKC6KGlQurNjd04qr0OsdOEt2c5wW1G+2l2plrN3rGz&#10;GWIXUMLtIgNmsAm6w1bC7uP1pgAWk0KtXEAj4dtEWNWXF5UqdZhwY87b1DIKwVgqCTalvuQ8NtZ4&#10;FRehN0i3Yxi8SmSHlutBTRTuHc+z7JF71SF9sKo3L9Y0p+3oJWC+/xo/xdv+tJusz9fWvrv1Rsrr&#10;q/l5CSyZOf3B8FufqkNNnQ5hRB2ZI1+IO0JJ3D8AI6AohAB2ICGegNcV/7+g/gE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AJGfTc3gAAAAkBAAAPAAAAAAAAAAAAAAAAALsEAABkcnMv&#10;ZG93bnJldi54bWxQSwUGAAAAAAQABADzAAAAxgUAAAAA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109EA006" w:rsidR="00953CB3" w:rsidRDefault="001458A1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canal treated tooth: 12</w:t>
      </w:r>
      <w:r w:rsidR="005428EF">
        <w:rPr>
          <w:sz w:val="28"/>
        </w:rPr>
        <w:t>, 14</w:t>
      </w:r>
    </w:p>
    <w:p w14:paraId="7A9DE90A" w14:textId="0B6FA6C5" w:rsidR="005428EF" w:rsidRDefault="005428EF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Restored teeth: 11, 21</w:t>
      </w:r>
    </w:p>
    <w:p w14:paraId="3AD95291" w14:textId="46E9E2D9" w:rsidR="001D5E4D" w:rsidRDefault="001D5E4D" w:rsidP="009E6CF5">
      <w:pPr>
        <w:pStyle w:val="ListParagraph"/>
        <w:spacing w:line="600" w:lineRule="auto"/>
        <w:jc w:val="both"/>
        <w:rPr>
          <w:sz w:val="28"/>
        </w:rPr>
      </w:pP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33512B4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</w:t>
      </w:r>
      <w:r w:rsidR="00C118F1">
        <w:rPr>
          <w:i/>
          <w:iCs/>
        </w:rPr>
        <w:t xml:space="preserve"> history and </w:t>
      </w:r>
      <w:r w:rsidRPr="0062612D">
        <w:rPr>
          <w:i/>
          <w:iCs/>
        </w:rPr>
        <w:t xml:space="preserve">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2A710D49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0F425BD4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8CF1963" w14:textId="709B69BE" w:rsidR="00876ADE" w:rsidRDefault="001F0D59" w:rsidP="00876ADE">
      <w:pPr>
        <w:jc w:val="center"/>
        <w:rPr>
          <w:b/>
        </w:rPr>
      </w:pPr>
      <w:r>
        <w:rPr>
          <w:b/>
        </w:rPr>
        <w:t>RECONSTRUCTED PANORAMIC VIEW</w:t>
      </w:r>
    </w:p>
    <w:p w14:paraId="12C6183E" w14:textId="0CA7CE1F" w:rsidR="00876ADE" w:rsidRDefault="002639F6" w:rsidP="00876ADE">
      <w:pPr>
        <w:jc w:val="center"/>
        <w:rPr>
          <w:b/>
        </w:rPr>
      </w:pPr>
      <w:r w:rsidRPr="002639F6">
        <w:rPr>
          <w:b/>
          <w:noProof/>
        </w:rPr>
        <w:drawing>
          <wp:inline distT="0" distB="0" distL="0" distR="0" wp14:anchorId="1C9B418C" wp14:editId="16A707E1">
            <wp:extent cx="3819431" cy="2599537"/>
            <wp:effectExtent l="0" t="0" r="0" b="0"/>
            <wp:docPr id="173504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444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8965" cy="260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B285" w14:textId="77777777" w:rsidR="00876ADE" w:rsidRDefault="00876ADE" w:rsidP="00876ADE">
      <w:pPr>
        <w:jc w:val="center"/>
        <w:rPr>
          <w:b/>
        </w:rPr>
      </w:pPr>
    </w:p>
    <w:p w14:paraId="3998D99A" w14:textId="53478A9B" w:rsidR="001F0D59" w:rsidRDefault="001F0D59" w:rsidP="00876ADE">
      <w:pPr>
        <w:jc w:val="center"/>
        <w:rPr>
          <w:b/>
        </w:rPr>
      </w:pPr>
    </w:p>
    <w:p w14:paraId="71EA2704" w14:textId="2A753551" w:rsidR="00895475" w:rsidRDefault="00895475" w:rsidP="00876ADE">
      <w:pPr>
        <w:jc w:val="center"/>
        <w:rPr>
          <w:b/>
        </w:rPr>
      </w:pPr>
    </w:p>
    <w:p w14:paraId="16EFC56A" w14:textId="293AEB44" w:rsidR="00412911" w:rsidRDefault="00824AB2" w:rsidP="00876ADE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AEC3DF" w14:textId="4D478408" w:rsidR="00084093" w:rsidRDefault="00084093" w:rsidP="00895475">
      <w:pPr>
        <w:tabs>
          <w:tab w:val="left" w:pos="4265"/>
          <w:tab w:val="left" w:pos="10260"/>
        </w:tabs>
        <w:rPr>
          <w:b/>
        </w:rPr>
      </w:pPr>
    </w:p>
    <w:p w14:paraId="589D24FE" w14:textId="4FC24509" w:rsidR="00084093" w:rsidRDefault="007559BF" w:rsidP="00412911">
      <w:pPr>
        <w:tabs>
          <w:tab w:val="left" w:pos="10260"/>
        </w:tabs>
        <w:ind w:firstLine="450"/>
        <w:jc w:val="center"/>
        <w:rPr>
          <w:b/>
        </w:rPr>
      </w:pPr>
      <w:r w:rsidRPr="007559BF">
        <w:rPr>
          <w:b/>
          <w:noProof/>
        </w:rPr>
        <w:drawing>
          <wp:anchor distT="0" distB="0" distL="114300" distR="114300" simplePos="0" relativeHeight="251755008" behindDoc="1" locked="0" layoutInCell="1" allowOverlap="1" wp14:anchorId="6ADF49BA" wp14:editId="4B3891EF">
            <wp:simplePos x="0" y="0"/>
            <wp:positionH relativeFrom="column">
              <wp:posOffset>1679121</wp:posOffset>
            </wp:positionH>
            <wp:positionV relativeFrom="paragraph">
              <wp:posOffset>2721</wp:posOffset>
            </wp:positionV>
            <wp:extent cx="3448531" cy="3067478"/>
            <wp:effectExtent l="0" t="0" r="0" b="0"/>
            <wp:wrapTight wrapText="bothSides">
              <wp:wrapPolygon edited="0">
                <wp:start x="0" y="0"/>
                <wp:lineTo x="0" y="21466"/>
                <wp:lineTo x="21481" y="21466"/>
                <wp:lineTo x="21481" y="0"/>
                <wp:lineTo x="0" y="0"/>
              </wp:wrapPolygon>
            </wp:wrapTight>
            <wp:docPr id="204019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96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0FC2B" w14:textId="77CD984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76A3FC4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3E0382A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66B252C5" w:rsidR="005D6EFF" w:rsidRDefault="005D6EFF" w:rsidP="005D6EFF">
      <w:pPr>
        <w:rPr>
          <w:b/>
        </w:rPr>
      </w:pPr>
    </w:p>
    <w:p w14:paraId="01CC8C92" w14:textId="77777777" w:rsidR="005D6EFF" w:rsidRDefault="005D6EFF" w:rsidP="005D6EFF">
      <w:pPr>
        <w:rPr>
          <w:b/>
        </w:rPr>
      </w:pPr>
    </w:p>
    <w:p w14:paraId="73266DB0" w14:textId="77777777" w:rsidR="00660AE2" w:rsidRDefault="00660AE2">
      <w:pPr>
        <w:rPr>
          <w:b/>
        </w:rPr>
      </w:pPr>
      <w:r>
        <w:rPr>
          <w:b/>
        </w:rPr>
        <w:br w:type="page"/>
      </w:r>
    </w:p>
    <w:p w14:paraId="6BDA2519" w14:textId="77777777" w:rsidR="00660AE2" w:rsidRDefault="00660AE2" w:rsidP="005D6EFF">
      <w:pPr>
        <w:jc w:val="center"/>
        <w:rPr>
          <w:b/>
        </w:rPr>
      </w:pPr>
    </w:p>
    <w:p w14:paraId="3E65905B" w14:textId="244AFD0A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979"/>
        <w:gridCol w:w="9271"/>
      </w:tblGrid>
      <w:tr w:rsidR="00660AE2" w14:paraId="147E4841" w14:textId="77777777" w:rsidTr="005674B6">
        <w:trPr>
          <w:trHeight w:val="629"/>
        </w:trPr>
        <w:tc>
          <w:tcPr>
            <w:tcW w:w="427" w:type="pct"/>
            <w:shd w:val="clear" w:color="auto" w:fill="FFFFFF" w:themeFill="background1"/>
          </w:tcPr>
          <w:p w14:paraId="18264D9F" w14:textId="46ECB621" w:rsidR="00660AE2" w:rsidRDefault="00660AE2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bookmarkStart w:id="1" w:name="_Hlk172059680"/>
            <w:r>
              <w:rPr>
                <w:b/>
                <w:bCs/>
                <w:sz w:val="28"/>
                <w:szCs w:val="28"/>
              </w:rPr>
              <w:t>1</w:t>
            </w:r>
            <w:r w:rsidR="007559BF"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4573" w:type="pct"/>
            <w:shd w:val="clear" w:color="auto" w:fill="FFFFFF" w:themeFill="background1"/>
          </w:tcPr>
          <w:p w14:paraId="107C881C" w14:textId="5E7D59E0" w:rsidR="00660AE2" w:rsidRDefault="005674B6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25C7B">
              <w:rPr>
                <w:b/>
                <w:noProof/>
              </w:rPr>
              <w:drawing>
                <wp:anchor distT="0" distB="0" distL="114300" distR="114300" simplePos="0" relativeHeight="251757056" behindDoc="0" locked="0" layoutInCell="1" allowOverlap="1" wp14:anchorId="74776454" wp14:editId="0D0B907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2573021</wp:posOffset>
                  </wp:positionV>
                  <wp:extent cx="5610738" cy="2895600"/>
                  <wp:effectExtent l="0" t="0" r="9525" b="0"/>
                  <wp:wrapSquare wrapText="bothSides"/>
                  <wp:docPr id="1849308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0860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600" cy="2898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25C7B">
              <w:rPr>
                <w:b/>
                <w:noProof/>
              </w:rPr>
              <w:drawing>
                <wp:anchor distT="0" distB="0" distL="114300" distR="114300" simplePos="0" relativeHeight="251758080" behindDoc="1" locked="0" layoutInCell="1" allowOverlap="1" wp14:anchorId="7D6B5003" wp14:editId="3567AC94">
                  <wp:simplePos x="0" y="0"/>
                  <wp:positionH relativeFrom="column">
                    <wp:posOffset>2794635</wp:posOffset>
                  </wp:positionH>
                  <wp:positionV relativeFrom="paragraph">
                    <wp:posOffset>101600</wp:posOffset>
                  </wp:positionV>
                  <wp:extent cx="2641600" cy="2097405"/>
                  <wp:effectExtent l="0" t="0" r="6350" b="0"/>
                  <wp:wrapTight wrapText="bothSides">
                    <wp:wrapPolygon edited="0">
                      <wp:start x="0" y="0"/>
                      <wp:lineTo x="0" y="21384"/>
                      <wp:lineTo x="21496" y="21384"/>
                      <wp:lineTo x="21496" y="0"/>
                      <wp:lineTo x="0" y="0"/>
                    </wp:wrapPolygon>
                  </wp:wrapTight>
                  <wp:docPr id="10649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988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600" cy="209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07484">
              <w:rPr>
                <w:b/>
                <w:noProof/>
              </w:rPr>
              <w:drawing>
                <wp:anchor distT="0" distB="0" distL="114300" distR="114300" simplePos="0" relativeHeight="251756032" behindDoc="1" locked="0" layoutInCell="1" allowOverlap="1" wp14:anchorId="00E3889A" wp14:editId="32F04992">
                  <wp:simplePos x="0" y="0"/>
                  <wp:positionH relativeFrom="column">
                    <wp:posOffset>76835</wp:posOffset>
                  </wp:positionH>
                  <wp:positionV relativeFrom="paragraph">
                    <wp:posOffset>50800</wp:posOffset>
                  </wp:positionV>
                  <wp:extent cx="2498725" cy="2311400"/>
                  <wp:effectExtent l="0" t="0" r="0" b="0"/>
                  <wp:wrapTight wrapText="bothSides">
                    <wp:wrapPolygon edited="0">
                      <wp:start x="0" y="0"/>
                      <wp:lineTo x="0" y="21363"/>
                      <wp:lineTo x="21408" y="21363"/>
                      <wp:lineTo x="21408" y="0"/>
                      <wp:lineTo x="0" y="0"/>
                    </wp:wrapPolygon>
                  </wp:wrapTight>
                  <wp:docPr id="678305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30597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725" cy="231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bookmarkEnd w:id="0"/>
      <w:bookmarkEnd w:id="1"/>
    </w:tbl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5AAE6E18" w:rsidR="005D1E1E" w:rsidRDefault="005D1E1E">
      <w:pPr>
        <w:rPr>
          <w:b/>
        </w:rPr>
      </w:pPr>
      <w:r>
        <w:rPr>
          <w:b/>
        </w:rPr>
        <w:br w:type="page"/>
      </w:r>
    </w:p>
    <w:p w14:paraId="5BDF24B0" w14:textId="77777777" w:rsidR="005D1E1E" w:rsidRDefault="005D1E1E" w:rsidP="005D1E1E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E9C3753" w14:textId="0A05F62C" w:rsidR="005D1E1E" w:rsidRDefault="005D1E1E" w:rsidP="005D1E1E">
      <w:pPr>
        <w:tabs>
          <w:tab w:val="left" w:pos="10260"/>
        </w:tabs>
        <w:ind w:firstLine="450"/>
        <w:jc w:val="center"/>
        <w:rPr>
          <w:b/>
          <w:sz w:val="28"/>
        </w:rPr>
      </w:pPr>
      <w:r w:rsidRPr="00A1593E">
        <w:rPr>
          <w:b/>
          <w:noProof/>
          <w:sz w:val="28"/>
        </w:rPr>
        <w:drawing>
          <wp:anchor distT="0" distB="0" distL="114300" distR="114300" simplePos="0" relativeHeight="251753984" behindDoc="1" locked="0" layoutInCell="1" allowOverlap="1" wp14:anchorId="4993FD33" wp14:editId="4D6562CC">
            <wp:simplePos x="0" y="0"/>
            <wp:positionH relativeFrom="margin">
              <wp:align>right</wp:align>
            </wp:positionH>
            <wp:positionV relativeFrom="paragraph">
              <wp:posOffset>328295</wp:posOffset>
            </wp:positionV>
            <wp:extent cx="6515100" cy="5213350"/>
            <wp:effectExtent l="0" t="0" r="0" b="6350"/>
            <wp:wrapTight wrapText="bothSides">
              <wp:wrapPolygon edited="0">
                <wp:start x="0" y="0"/>
                <wp:lineTo x="0" y="21547"/>
                <wp:lineTo x="21537" y="21547"/>
                <wp:lineTo x="21537" y="0"/>
                <wp:lineTo x="0" y="0"/>
              </wp:wrapPolygon>
            </wp:wrapTight>
            <wp:docPr id="113811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108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REFERENCE</w:t>
      </w:r>
    </w:p>
    <w:p w14:paraId="7A03565F" w14:textId="77777777" w:rsidR="005D1E1E" w:rsidRDefault="005D1E1E" w:rsidP="005D1E1E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D157804" w14:textId="77777777" w:rsidR="005D1E1E" w:rsidRDefault="005D1E1E" w:rsidP="005D1E1E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BAA14E1" w14:textId="77777777" w:rsidR="005D1E1E" w:rsidRDefault="005D1E1E" w:rsidP="005D1E1E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6EFFD70" w14:textId="77777777" w:rsidR="005D1E1E" w:rsidRDefault="005D1E1E" w:rsidP="005D1E1E">
      <w:pPr>
        <w:tabs>
          <w:tab w:val="left" w:pos="10260"/>
        </w:tabs>
        <w:ind w:firstLine="450"/>
        <w:jc w:val="center"/>
        <w:rPr>
          <w:b/>
        </w:rPr>
      </w:pPr>
    </w:p>
    <w:p w14:paraId="6FDA9BB5" w14:textId="77777777" w:rsidR="005D1E1E" w:rsidRDefault="005D1E1E" w:rsidP="005D1E1E">
      <w:pPr>
        <w:tabs>
          <w:tab w:val="left" w:pos="10260"/>
        </w:tabs>
        <w:ind w:firstLine="450"/>
        <w:jc w:val="center"/>
        <w:rPr>
          <w:b/>
        </w:rPr>
      </w:pPr>
    </w:p>
    <w:p w14:paraId="30946FDB" w14:textId="77777777" w:rsidR="005D1E1E" w:rsidRPr="00565CF2" w:rsidRDefault="005D1E1E" w:rsidP="005D1E1E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70C271FF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sectPr w:rsidR="00084093" w:rsidSect="00F95A4E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9944B" w14:textId="77777777" w:rsidR="006D7100" w:rsidRDefault="006D7100">
      <w:r>
        <w:separator/>
      </w:r>
    </w:p>
  </w:endnote>
  <w:endnote w:type="continuationSeparator" w:id="0">
    <w:p w14:paraId="235CDF5D" w14:textId="77777777" w:rsidR="006D7100" w:rsidRDefault="006D7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692C4" w14:textId="77777777" w:rsidR="006D7100" w:rsidRDefault="006D7100">
      <w:r>
        <w:separator/>
      </w:r>
    </w:p>
  </w:footnote>
  <w:footnote w:type="continuationSeparator" w:id="0">
    <w:p w14:paraId="3F5B2F1D" w14:textId="77777777" w:rsidR="006D7100" w:rsidRDefault="006D71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26B8D"/>
    <w:rsid w:val="0005275C"/>
    <w:rsid w:val="00055EA3"/>
    <w:rsid w:val="000571FA"/>
    <w:rsid w:val="00067B10"/>
    <w:rsid w:val="000700BE"/>
    <w:rsid w:val="00084093"/>
    <w:rsid w:val="00086D56"/>
    <w:rsid w:val="0009047C"/>
    <w:rsid w:val="00092409"/>
    <w:rsid w:val="00094B6E"/>
    <w:rsid w:val="000963EE"/>
    <w:rsid w:val="00096BDA"/>
    <w:rsid w:val="00097CA5"/>
    <w:rsid w:val="000A0B9C"/>
    <w:rsid w:val="000A1444"/>
    <w:rsid w:val="000C0BD2"/>
    <w:rsid w:val="000C6CA1"/>
    <w:rsid w:val="000C7B39"/>
    <w:rsid w:val="000D4700"/>
    <w:rsid w:val="000E36C7"/>
    <w:rsid w:val="000F175B"/>
    <w:rsid w:val="00104657"/>
    <w:rsid w:val="00104F54"/>
    <w:rsid w:val="0010514A"/>
    <w:rsid w:val="00112B87"/>
    <w:rsid w:val="00113A6F"/>
    <w:rsid w:val="00113BDD"/>
    <w:rsid w:val="001166CC"/>
    <w:rsid w:val="0013289A"/>
    <w:rsid w:val="001351ED"/>
    <w:rsid w:val="00136BD2"/>
    <w:rsid w:val="001458A1"/>
    <w:rsid w:val="00170756"/>
    <w:rsid w:val="00172FED"/>
    <w:rsid w:val="00183A64"/>
    <w:rsid w:val="0018668E"/>
    <w:rsid w:val="001955E9"/>
    <w:rsid w:val="001A17BC"/>
    <w:rsid w:val="001B6415"/>
    <w:rsid w:val="001B79D4"/>
    <w:rsid w:val="001C2B99"/>
    <w:rsid w:val="001C3E2F"/>
    <w:rsid w:val="001C66CD"/>
    <w:rsid w:val="001D4728"/>
    <w:rsid w:val="001D5764"/>
    <w:rsid w:val="001D5E4D"/>
    <w:rsid w:val="001E0398"/>
    <w:rsid w:val="001E2F23"/>
    <w:rsid w:val="001F0D59"/>
    <w:rsid w:val="001F230C"/>
    <w:rsid w:val="001F275A"/>
    <w:rsid w:val="001F7F01"/>
    <w:rsid w:val="00205903"/>
    <w:rsid w:val="00212486"/>
    <w:rsid w:val="0021592F"/>
    <w:rsid w:val="002208D0"/>
    <w:rsid w:val="00220A22"/>
    <w:rsid w:val="002238EA"/>
    <w:rsid w:val="00225CDD"/>
    <w:rsid w:val="00232020"/>
    <w:rsid w:val="00237498"/>
    <w:rsid w:val="00240ACE"/>
    <w:rsid w:val="00241136"/>
    <w:rsid w:val="00244FC0"/>
    <w:rsid w:val="00251B35"/>
    <w:rsid w:val="00251FCD"/>
    <w:rsid w:val="00253233"/>
    <w:rsid w:val="00261796"/>
    <w:rsid w:val="002639F6"/>
    <w:rsid w:val="002774EA"/>
    <w:rsid w:val="00277ADB"/>
    <w:rsid w:val="00282151"/>
    <w:rsid w:val="002824AE"/>
    <w:rsid w:val="00284CD0"/>
    <w:rsid w:val="00290938"/>
    <w:rsid w:val="002968D9"/>
    <w:rsid w:val="002B4007"/>
    <w:rsid w:val="002B6280"/>
    <w:rsid w:val="002C1430"/>
    <w:rsid w:val="002C5F79"/>
    <w:rsid w:val="002C7FAA"/>
    <w:rsid w:val="002D2E2F"/>
    <w:rsid w:val="002D4A06"/>
    <w:rsid w:val="002D6806"/>
    <w:rsid w:val="002D72BA"/>
    <w:rsid w:val="002F2F31"/>
    <w:rsid w:val="003149EB"/>
    <w:rsid w:val="00317E00"/>
    <w:rsid w:val="00321111"/>
    <w:rsid w:val="00340754"/>
    <w:rsid w:val="0034376D"/>
    <w:rsid w:val="00344664"/>
    <w:rsid w:val="0038057F"/>
    <w:rsid w:val="00386F89"/>
    <w:rsid w:val="003938D3"/>
    <w:rsid w:val="00395555"/>
    <w:rsid w:val="003A78C1"/>
    <w:rsid w:val="003A7A03"/>
    <w:rsid w:val="003B06ED"/>
    <w:rsid w:val="003B0703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33BF"/>
    <w:rsid w:val="004478A2"/>
    <w:rsid w:val="004556E3"/>
    <w:rsid w:val="004569BD"/>
    <w:rsid w:val="00456B8A"/>
    <w:rsid w:val="004621A9"/>
    <w:rsid w:val="004730D8"/>
    <w:rsid w:val="00473227"/>
    <w:rsid w:val="0047690D"/>
    <w:rsid w:val="00477C96"/>
    <w:rsid w:val="00486629"/>
    <w:rsid w:val="00487452"/>
    <w:rsid w:val="00490C12"/>
    <w:rsid w:val="00497324"/>
    <w:rsid w:val="00497BED"/>
    <w:rsid w:val="004A0468"/>
    <w:rsid w:val="004A61C2"/>
    <w:rsid w:val="004A73BF"/>
    <w:rsid w:val="004B32C5"/>
    <w:rsid w:val="004B5F1D"/>
    <w:rsid w:val="004B7C69"/>
    <w:rsid w:val="004D0FED"/>
    <w:rsid w:val="004D6869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12197"/>
    <w:rsid w:val="005238EA"/>
    <w:rsid w:val="005245F8"/>
    <w:rsid w:val="005372FC"/>
    <w:rsid w:val="00540F43"/>
    <w:rsid w:val="005428EF"/>
    <w:rsid w:val="00545AD4"/>
    <w:rsid w:val="00551B3F"/>
    <w:rsid w:val="005521D8"/>
    <w:rsid w:val="0056063E"/>
    <w:rsid w:val="00561C3C"/>
    <w:rsid w:val="00565314"/>
    <w:rsid w:val="005659D2"/>
    <w:rsid w:val="00565CF2"/>
    <w:rsid w:val="005674B6"/>
    <w:rsid w:val="005700FE"/>
    <w:rsid w:val="00580A29"/>
    <w:rsid w:val="00592170"/>
    <w:rsid w:val="00595304"/>
    <w:rsid w:val="005961F0"/>
    <w:rsid w:val="005A77A7"/>
    <w:rsid w:val="005B2FBF"/>
    <w:rsid w:val="005B3565"/>
    <w:rsid w:val="005B397D"/>
    <w:rsid w:val="005C6FD5"/>
    <w:rsid w:val="005D1E1E"/>
    <w:rsid w:val="005D4644"/>
    <w:rsid w:val="005D5995"/>
    <w:rsid w:val="005D6EFF"/>
    <w:rsid w:val="005E3BF5"/>
    <w:rsid w:val="005F06C0"/>
    <w:rsid w:val="005F5AE4"/>
    <w:rsid w:val="006001D2"/>
    <w:rsid w:val="00607484"/>
    <w:rsid w:val="00612F56"/>
    <w:rsid w:val="00613870"/>
    <w:rsid w:val="00613D04"/>
    <w:rsid w:val="00620AD1"/>
    <w:rsid w:val="006226CE"/>
    <w:rsid w:val="00622FDF"/>
    <w:rsid w:val="006500C3"/>
    <w:rsid w:val="006526C7"/>
    <w:rsid w:val="00652C74"/>
    <w:rsid w:val="0065314E"/>
    <w:rsid w:val="00660AE2"/>
    <w:rsid w:val="00663050"/>
    <w:rsid w:val="00664743"/>
    <w:rsid w:val="0066658E"/>
    <w:rsid w:val="00674A04"/>
    <w:rsid w:val="006877B6"/>
    <w:rsid w:val="006A0C17"/>
    <w:rsid w:val="006B053E"/>
    <w:rsid w:val="006B7A31"/>
    <w:rsid w:val="006C7324"/>
    <w:rsid w:val="006D1AD3"/>
    <w:rsid w:val="006D2C61"/>
    <w:rsid w:val="006D3317"/>
    <w:rsid w:val="006D3FEC"/>
    <w:rsid w:val="006D43F2"/>
    <w:rsid w:val="006D65C6"/>
    <w:rsid w:val="006D7100"/>
    <w:rsid w:val="006D7D65"/>
    <w:rsid w:val="006E6711"/>
    <w:rsid w:val="006F2109"/>
    <w:rsid w:val="006F4158"/>
    <w:rsid w:val="00711CFC"/>
    <w:rsid w:val="0071217B"/>
    <w:rsid w:val="00716637"/>
    <w:rsid w:val="0071799F"/>
    <w:rsid w:val="007268E5"/>
    <w:rsid w:val="00734145"/>
    <w:rsid w:val="00734513"/>
    <w:rsid w:val="007362D6"/>
    <w:rsid w:val="00751400"/>
    <w:rsid w:val="007559BF"/>
    <w:rsid w:val="00760097"/>
    <w:rsid w:val="0076123B"/>
    <w:rsid w:val="007665F6"/>
    <w:rsid w:val="00771302"/>
    <w:rsid w:val="00774A90"/>
    <w:rsid w:val="007765FC"/>
    <w:rsid w:val="007850D9"/>
    <w:rsid w:val="00785EF6"/>
    <w:rsid w:val="00786C53"/>
    <w:rsid w:val="00791643"/>
    <w:rsid w:val="0079715F"/>
    <w:rsid w:val="007A0369"/>
    <w:rsid w:val="007A1919"/>
    <w:rsid w:val="007A1ED6"/>
    <w:rsid w:val="007A4F1D"/>
    <w:rsid w:val="007B3A77"/>
    <w:rsid w:val="007B53B8"/>
    <w:rsid w:val="007B7D0C"/>
    <w:rsid w:val="007C61A8"/>
    <w:rsid w:val="007C6AD1"/>
    <w:rsid w:val="007D471A"/>
    <w:rsid w:val="007D5AC1"/>
    <w:rsid w:val="007D62D4"/>
    <w:rsid w:val="007D69E5"/>
    <w:rsid w:val="007F2364"/>
    <w:rsid w:val="007F66F3"/>
    <w:rsid w:val="00803217"/>
    <w:rsid w:val="00815DCC"/>
    <w:rsid w:val="00824AB2"/>
    <w:rsid w:val="00827355"/>
    <w:rsid w:val="00832378"/>
    <w:rsid w:val="00842B1F"/>
    <w:rsid w:val="00844597"/>
    <w:rsid w:val="00850708"/>
    <w:rsid w:val="008510DF"/>
    <w:rsid w:val="00851625"/>
    <w:rsid w:val="00860758"/>
    <w:rsid w:val="00861F16"/>
    <w:rsid w:val="00876ADE"/>
    <w:rsid w:val="0088740C"/>
    <w:rsid w:val="008946D5"/>
    <w:rsid w:val="00894B8E"/>
    <w:rsid w:val="00895475"/>
    <w:rsid w:val="008A06CC"/>
    <w:rsid w:val="008A29F7"/>
    <w:rsid w:val="008A5CF5"/>
    <w:rsid w:val="008C15D6"/>
    <w:rsid w:val="008C6B96"/>
    <w:rsid w:val="008D5AE9"/>
    <w:rsid w:val="008E080C"/>
    <w:rsid w:val="008E0C1C"/>
    <w:rsid w:val="008E2128"/>
    <w:rsid w:val="008F3B12"/>
    <w:rsid w:val="008F5D7D"/>
    <w:rsid w:val="00906350"/>
    <w:rsid w:val="009065E7"/>
    <w:rsid w:val="00911927"/>
    <w:rsid w:val="00915361"/>
    <w:rsid w:val="00915D09"/>
    <w:rsid w:val="00916CC1"/>
    <w:rsid w:val="00925CAA"/>
    <w:rsid w:val="009278A6"/>
    <w:rsid w:val="00935A4B"/>
    <w:rsid w:val="009501E4"/>
    <w:rsid w:val="00951419"/>
    <w:rsid w:val="00953CB3"/>
    <w:rsid w:val="00957114"/>
    <w:rsid w:val="009576E0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B396D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15864"/>
    <w:rsid w:val="00A23836"/>
    <w:rsid w:val="00A25C7B"/>
    <w:rsid w:val="00A27EAD"/>
    <w:rsid w:val="00A31738"/>
    <w:rsid w:val="00A3257C"/>
    <w:rsid w:val="00A37E8F"/>
    <w:rsid w:val="00A426A6"/>
    <w:rsid w:val="00A45944"/>
    <w:rsid w:val="00A46766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E5609"/>
    <w:rsid w:val="00AF0D0A"/>
    <w:rsid w:val="00AF3BBF"/>
    <w:rsid w:val="00AF56C0"/>
    <w:rsid w:val="00B0365A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32BF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1E0E"/>
    <w:rsid w:val="00BC3FE5"/>
    <w:rsid w:val="00BD00E6"/>
    <w:rsid w:val="00BD0E53"/>
    <w:rsid w:val="00BD1006"/>
    <w:rsid w:val="00BD6627"/>
    <w:rsid w:val="00BE020C"/>
    <w:rsid w:val="00BE31E0"/>
    <w:rsid w:val="00BE34C5"/>
    <w:rsid w:val="00BE36E6"/>
    <w:rsid w:val="00BE5DC6"/>
    <w:rsid w:val="00C065D9"/>
    <w:rsid w:val="00C118F1"/>
    <w:rsid w:val="00C25407"/>
    <w:rsid w:val="00C3734D"/>
    <w:rsid w:val="00C628D6"/>
    <w:rsid w:val="00C668AF"/>
    <w:rsid w:val="00C751CB"/>
    <w:rsid w:val="00C875D7"/>
    <w:rsid w:val="00C91E9E"/>
    <w:rsid w:val="00C93B3E"/>
    <w:rsid w:val="00CA1581"/>
    <w:rsid w:val="00CA7B07"/>
    <w:rsid w:val="00CB0577"/>
    <w:rsid w:val="00CB48F8"/>
    <w:rsid w:val="00CB5F47"/>
    <w:rsid w:val="00CC03B3"/>
    <w:rsid w:val="00CC51FD"/>
    <w:rsid w:val="00CD15E6"/>
    <w:rsid w:val="00CD72D8"/>
    <w:rsid w:val="00CE2EFF"/>
    <w:rsid w:val="00CE429F"/>
    <w:rsid w:val="00CE6CC2"/>
    <w:rsid w:val="00CF32F1"/>
    <w:rsid w:val="00CF6B3F"/>
    <w:rsid w:val="00D0175C"/>
    <w:rsid w:val="00D03173"/>
    <w:rsid w:val="00D123C1"/>
    <w:rsid w:val="00D278F8"/>
    <w:rsid w:val="00D3445C"/>
    <w:rsid w:val="00D348B0"/>
    <w:rsid w:val="00D4202B"/>
    <w:rsid w:val="00D5093A"/>
    <w:rsid w:val="00D51321"/>
    <w:rsid w:val="00D51A5C"/>
    <w:rsid w:val="00D56937"/>
    <w:rsid w:val="00D7174E"/>
    <w:rsid w:val="00D72677"/>
    <w:rsid w:val="00D73477"/>
    <w:rsid w:val="00D743D1"/>
    <w:rsid w:val="00D81AAF"/>
    <w:rsid w:val="00D83470"/>
    <w:rsid w:val="00D86256"/>
    <w:rsid w:val="00DA082D"/>
    <w:rsid w:val="00DA4200"/>
    <w:rsid w:val="00DB1300"/>
    <w:rsid w:val="00DB4077"/>
    <w:rsid w:val="00DB4667"/>
    <w:rsid w:val="00DC216E"/>
    <w:rsid w:val="00DC634F"/>
    <w:rsid w:val="00DD04C0"/>
    <w:rsid w:val="00DD0817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45CD8"/>
    <w:rsid w:val="00E50A29"/>
    <w:rsid w:val="00E54377"/>
    <w:rsid w:val="00E55666"/>
    <w:rsid w:val="00E55693"/>
    <w:rsid w:val="00E62678"/>
    <w:rsid w:val="00E9456D"/>
    <w:rsid w:val="00E973DD"/>
    <w:rsid w:val="00EA03F2"/>
    <w:rsid w:val="00EA4A36"/>
    <w:rsid w:val="00EA64E4"/>
    <w:rsid w:val="00EB51BE"/>
    <w:rsid w:val="00EB593B"/>
    <w:rsid w:val="00EC0E1B"/>
    <w:rsid w:val="00EC216C"/>
    <w:rsid w:val="00ED1D9A"/>
    <w:rsid w:val="00ED3AF2"/>
    <w:rsid w:val="00ED79E9"/>
    <w:rsid w:val="00EE6C78"/>
    <w:rsid w:val="00EF24B7"/>
    <w:rsid w:val="00F0441F"/>
    <w:rsid w:val="00F17B13"/>
    <w:rsid w:val="00F2347C"/>
    <w:rsid w:val="00F33635"/>
    <w:rsid w:val="00F34524"/>
    <w:rsid w:val="00F360ED"/>
    <w:rsid w:val="00F406CE"/>
    <w:rsid w:val="00F53348"/>
    <w:rsid w:val="00F56394"/>
    <w:rsid w:val="00F57A2A"/>
    <w:rsid w:val="00F635DA"/>
    <w:rsid w:val="00F720CE"/>
    <w:rsid w:val="00F81C92"/>
    <w:rsid w:val="00F9296A"/>
    <w:rsid w:val="00F94A5B"/>
    <w:rsid w:val="00F95A4E"/>
    <w:rsid w:val="00FA42E4"/>
    <w:rsid w:val="00FB40E4"/>
    <w:rsid w:val="00FB435D"/>
    <w:rsid w:val="00FC3DF7"/>
    <w:rsid w:val="00FC6C37"/>
    <w:rsid w:val="00FC7F13"/>
    <w:rsid w:val="00FD5515"/>
    <w:rsid w:val="00FD6427"/>
    <w:rsid w:val="00FD7487"/>
    <w:rsid w:val="00FE45F6"/>
    <w:rsid w:val="00FE506B"/>
    <w:rsid w:val="00FF3840"/>
    <w:rsid w:val="00FF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60</TotalTime>
  <Pages>7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9</cp:revision>
  <cp:lastPrinted>2023-06-04T09:02:00Z</cp:lastPrinted>
  <dcterms:created xsi:type="dcterms:W3CDTF">2025-08-12T05:59:00Z</dcterms:created>
  <dcterms:modified xsi:type="dcterms:W3CDTF">2025-08-12T06:59:00Z</dcterms:modified>
</cp:coreProperties>
</file>