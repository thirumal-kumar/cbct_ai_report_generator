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788F3E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1F3459">
              <w:rPr>
                <w:sz w:val="28"/>
              </w:rPr>
              <w:t xml:space="preserve">rs. </w:t>
            </w:r>
            <w:proofErr w:type="spellStart"/>
            <w:r w:rsidR="00BF0B8C">
              <w:rPr>
                <w:sz w:val="28"/>
              </w:rPr>
              <w:t>Vejiyaletchumy</w:t>
            </w:r>
            <w:proofErr w:type="spellEnd"/>
          </w:p>
        </w:tc>
        <w:tc>
          <w:tcPr>
            <w:tcW w:w="2568" w:type="pct"/>
          </w:tcPr>
          <w:p w14:paraId="112E52C6" w14:textId="2152A7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82931">
              <w:rPr>
                <w:sz w:val="28"/>
              </w:rPr>
              <w:t>30.06.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7E25089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F0B8C">
              <w:rPr>
                <w:sz w:val="28"/>
              </w:rPr>
              <w:t>49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F345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1EFB205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BF0B8C">
              <w:rPr>
                <w:sz w:val="28"/>
              </w:rPr>
              <w:t>T. S. Meenakshi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6618C5C6" w:rsidR="00EE553B" w:rsidRDefault="00445A3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 16, 36.</w:t>
      </w:r>
    </w:p>
    <w:p w14:paraId="4B0E0537" w14:textId="5E737B31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</w:t>
      </w:r>
      <w:r w:rsidR="005D36E6">
        <w:rPr>
          <w:sz w:val="28"/>
        </w:rPr>
        <w:t>are</w:t>
      </w:r>
      <w:r>
        <w:rPr>
          <w:sz w:val="28"/>
        </w:rPr>
        <w:t xml:space="preserve">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423002A6" w14:textId="06FF3ABD" w:rsidR="00CA5812" w:rsidRDefault="00445A3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the right maxillary sinus, presence of a hyperdense polyp like structure </w:t>
      </w:r>
      <w:r w:rsidR="00164C41">
        <w:rPr>
          <w:sz w:val="28"/>
        </w:rPr>
        <w:t>extending from the roof of the sinus evident.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35FE8F60" w:rsidR="00BD6A11" w:rsidRDefault="00BD6A11" w:rsidP="00BD6A11"/>
    <w:p w14:paraId="6D19BF0C" w14:textId="77777777" w:rsidR="00BD6A11" w:rsidRDefault="00BD6A11" w:rsidP="00BD6A11"/>
    <w:p w14:paraId="0FC312A5" w14:textId="01CF2946" w:rsidR="00BD6A11" w:rsidRDefault="00C74EFC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5BE1424A">
                <wp:simplePos x="0" y="0"/>
                <wp:positionH relativeFrom="column">
                  <wp:posOffset>1298575</wp:posOffset>
                </wp:positionH>
                <wp:positionV relativeFrom="paragraph">
                  <wp:posOffset>6985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2.25pt;margin-top:.5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GOuDQneAAAACAEAAA8AAABkcnMvZG93bnJldi54&#10;bWxMj8FOwzAMhu9IvENkJG4sWWGDlaYTQuKC2GFjQtota01TLXFKk67l7TEnuNn6fv3+XKwn78QZ&#10;+9gG0jCfKRBIVahbajTs319uHkDEZKg2LhBq+MYI6/LyojB5HUba4nmXGsElFHOjwabU5VLGyqI3&#10;cRY6JGafofcm8do3su7NyOXeyUyppfSmJb5gTYfPFqvTbvAaKDt8DR+r18NpP1qfbax9c5ut1tdX&#10;09MjiIRT+gvDrz6rQ8lOxzBQHYXTkKm7BUcZzEEwX6kFD0cN98tbkGUh/z9Q/g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Bjrg0J3gAAAAg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9AEEAFB" w14:textId="77777777" w:rsidR="00BD6A11" w:rsidRDefault="00BD6A11" w:rsidP="00BD6A11"/>
    <w:p w14:paraId="56796B03" w14:textId="77777777" w:rsidR="00BD6A11" w:rsidRDefault="00BD6A11" w:rsidP="00BD6A11"/>
    <w:p w14:paraId="4EF020C0" w14:textId="77777777" w:rsidR="00BD6A11" w:rsidRDefault="00BD6A11" w:rsidP="00BD6A11"/>
    <w:p w14:paraId="6D2557DD" w14:textId="77777777" w:rsidR="00BD6A11" w:rsidRDefault="00BD6A11" w:rsidP="00BD6A11"/>
    <w:tbl>
      <w:tblPr>
        <w:tblpPr w:leftFromText="180" w:rightFromText="180" w:vertAnchor="text" w:horzAnchor="margin" w:tblpXSpec="center" w:tblpY="20"/>
        <w:tblW w:w="423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7"/>
        <w:gridCol w:w="2689"/>
      </w:tblGrid>
      <w:tr w:rsidR="00164C41" w14:paraId="52BA48EB" w14:textId="77777777" w:rsidTr="00095450">
        <w:trPr>
          <w:trHeight w:val="782"/>
        </w:trPr>
        <w:tc>
          <w:tcPr>
            <w:tcW w:w="3452" w:type="pct"/>
          </w:tcPr>
          <w:p w14:paraId="04FF8414" w14:textId="77777777" w:rsidR="00164C41" w:rsidRPr="0050224B" w:rsidRDefault="00164C41" w:rsidP="0009545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8" w:type="pct"/>
          </w:tcPr>
          <w:p w14:paraId="597AAFE2" w14:textId="77777777" w:rsidR="00164C41" w:rsidRDefault="00164C41" w:rsidP="0009545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164C41" w14:paraId="35F384D5" w14:textId="77777777" w:rsidTr="00095450">
        <w:trPr>
          <w:trHeight w:val="914"/>
        </w:trPr>
        <w:tc>
          <w:tcPr>
            <w:tcW w:w="3452" w:type="pct"/>
          </w:tcPr>
          <w:p w14:paraId="4F8C34B7" w14:textId="77777777" w:rsidR="00164C41" w:rsidRDefault="00164C41" w:rsidP="0009545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50CF260C" w14:textId="6395770F" w:rsidR="00164C41" w:rsidRDefault="00A46760" w:rsidP="0009545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</w:tr>
      <w:tr w:rsidR="00164C41" w14:paraId="1CECE59D" w14:textId="77777777" w:rsidTr="00095450">
        <w:trPr>
          <w:trHeight w:val="914"/>
        </w:trPr>
        <w:tc>
          <w:tcPr>
            <w:tcW w:w="3452" w:type="pct"/>
          </w:tcPr>
          <w:p w14:paraId="5A3BBD7D" w14:textId="77777777" w:rsidR="00164C41" w:rsidRPr="000F2EB0" w:rsidRDefault="00164C41" w:rsidP="00095450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40E143A5" w14:textId="14530DD3" w:rsidR="00164C41" w:rsidRDefault="0024682B" w:rsidP="000954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</w:tr>
      <w:tr w:rsidR="00164C41" w14:paraId="7D807383" w14:textId="77777777" w:rsidTr="00095450">
        <w:trPr>
          <w:trHeight w:val="914"/>
        </w:trPr>
        <w:tc>
          <w:tcPr>
            <w:tcW w:w="3452" w:type="pct"/>
          </w:tcPr>
          <w:p w14:paraId="47317540" w14:textId="77777777" w:rsidR="00164C41" w:rsidRDefault="00164C41" w:rsidP="0009545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548" w:type="pct"/>
          </w:tcPr>
          <w:p w14:paraId="4F6C0173" w14:textId="59D4C4F4" w:rsidR="00164C41" w:rsidRDefault="0024682B" w:rsidP="000954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</w:t>
            </w:r>
          </w:p>
        </w:tc>
      </w:tr>
    </w:tbl>
    <w:p w14:paraId="4CA8ABA0" w14:textId="77777777" w:rsidR="00BD6A11" w:rsidRDefault="00BD6A11" w:rsidP="00BD6A11"/>
    <w:p w14:paraId="7DCCFA27" w14:textId="77777777" w:rsidR="00BD6A11" w:rsidRDefault="00BD6A11" w:rsidP="00BD6A11"/>
    <w:p w14:paraId="21268F59" w14:textId="77777777" w:rsidR="00BD6A11" w:rsidRDefault="00BD6A11" w:rsidP="00BD6A11"/>
    <w:tbl>
      <w:tblPr>
        <w:tblpPr w:leftFromText="180" w:rightFromText="180" w:vertAnchor="page" w:horzAnchor="page" w:tblpX="1816" w:tblpY="7756"/>
        <w:tblW w:w="426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5"/>
        <w:gridCol w:w="2534"/>
      </w:tblGrid>
      <w:tr w:rsidR="00095450" w14:paraId="21E76D9A" w14:textId="77777777" w:rsidTr="00095450">
        <w:trPr>
          <w:trHeight w:val="815"/>
        </w:trPr>
        <w:tc>
          <w:tcPr>
            <w:tcW w:w="3550" w:type="pct"/>
            <w:vAlign w:val="center"/>
          </w:tcPr>
          <w:p w14:paraId="56D13096" w14:textId="77777777" w:rsidR="00095450" w:rsidRPr="0050224B" w:rsidRDefault="00095450" w:rsidP="0009545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450" w:type="pct"/>
            <w:vAlign w:val="center"/>
          </w:tcPr>
          <w:p w14:paraId="3241D079" w14:textId="77777777" w:rsidR="00095450" w:rsidRDefault="00095450" w:rsidP="0009545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95450" w14:paraId="7CEC14DE" w14:textId="77777777" w:rsidTr="00095450">
        <w:trPr>
          <w:trHeight w:val="953"/>
        </w:trPr>
        <w:tc>
          <w:tcPr>
            <w:tcW w:w="3550" w:type="pct"/>
            <w:vAlign w:val="center"/>
          </w:tcPr>
          <w:p w14:paraId="466476E6" w14:textId="77777777" w:rsidR="00095450" w:rsidRDefault="00095450" w:rsidP="0009545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450" w:type="pct"/>
            <w:vAlign w:val="center"/>
          </w:tcPr>
          <w:p w14:paraId="17323A1C" w14:textId="5704EC2F" w:rsidR="00095450" w:rsidRDefault="0024682B" w:rsidP="0009545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</w:tr>
      <w:tr w:rsidR="00095450" w14:paraId="0C56F0ED" w14:textId="77777777" w:rsidTr="00095450">
        <w:trPr>
          <w:trHeight w:val="953"/>
        </w:trPr>
        <w:tc>
          <w:tcPr>
            <w:tcW w:w="3550" w:type="pct"/>
            <w:vAlign w:val="center"/>
          </w:tcPr>
          <w:p w14:paraId="07E97A8B" w14:textId="77777777" w:rsidR="00095450" w:rsidRPr="000F2EB0" w:rsidRDefault="00095450" w:rsidP="00095450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450" w:type="pct"/>
            <w:vAlign w:val="center"/>
          </w:tcPr>
          <w:p w14:paraId="230EDD92" w14:textId="1730781A" w:rsidR="00095450" w:rsidRDefault="0024682B" w:rsidP="000954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</w:tr>
      <w:tr w:rsidR="00095450" w14:paraId="0AEFD3B3" w14:textId="77777777" w:rsidTr="00095450">
        <w:trPr>
          <w:trHeight w:val="953"/>
        </w:trPr>
        <w:tc>
          <w:tcPr>
            <w:tcW w:w="3550" w:type="pct"/>
            <w:vAlign w:val="center"/>
          </w:tcPr>
          <w:p w14:paraId="7E656120" w14:textId="77777777" w:rsidR="00095450" w:rsidRDefault="00095450" w:rsidP="0009545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450" w:type="pct"/>
            <w:vAlign w:val="center"/>
          </w:tcPr>
          <w:p w14:paraId="124C0F33" w14:textId="679B48FC" w:rsidR="00095450" w:rsidRDefault="0024682B" w:rsidP="000954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14.9</w:t>
            </w:r>
          </w:p>
        </w:tc>
      </w:tr>
      <w:tr w:rsidR="00095450" w14:paraId="3FDC5224" w14:textId="77777777" w:rsidTr="00095450">
        <w:trPr>
          <w:trHeight w:val="953"/>
        </w:trPr>
        <w:tc>
          <w:tcPr>
            <w:tcW w:w="3550" w:type="pct"/>
            <w:vAlign w:val="center"/>
          </w:tcPr>
          <w:p w14:paraId="2D992809" w14:textId="77777777" w:rsidR="00095450" w:rsidRDefault="00095450" w:rsidP="0009545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450" w:type="pct"/>
            <w:vAlign w:val="center"/>
          </w:tcPr>
          <w:p w14:paraId="67A1A8F9" w14:textId="1EA58AE8" w:rsidR="00095450" w:rsidRDefault="0024682B" w:rsidP="000954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p w14:paraId="5F560832" w14:textId="4ACC173C" w:rsidR="00BD6A11" w:rsidRDefault="00164C41" w:rsidP="00BD6A11">
      <w:r>
        <w:t xml:space="preserve"> </w:t>
      </w:r>
      <w:r w:rsidR="00BD6A11">
        <w:br w:type="page"/>
      </w:r>
    </w:p>
    <w:p w14:paraId="02854F38" w14:textId="77777777" w:rsidR="00BD6A11" w:rsidRDefault="00BD6A11" w:rsidP="00BD6A11"/>
    <w:p w14:paraId="6BD4BE4A" w14:textId="77777777" w:rsidR="00BD6A11" w:rsidRDefault="00BD6A11" w:rsidP="00BD6A11"/>
    <w:p w14:paraId="78C1BA42" w14:textId="540B205C" w:rsidR="00BD6A11" w:rsidRDefault="00164C41" w:rsidP="00BD6A11">
      <w:r>
        <w:t xml:space="preserve"> </w:t>
      </w:r>
      <w:r w:rsidR="00BD6A1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11D8F46" w14:textId="7B37EA74" w:rsidR="00032CB1" w:rsidRDefault="00095450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Antral polyp: right maxillary sinus.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5FA1DF5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1F56B8D1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15F403C1" w:rsidR="00BD6A11" w:rsidRDefault="0037562F" w:rsidP="00BD6A11">
      <w:pPr>
        <w:tabs>
          <w:tab w:val="left" w:pos="10260"/>
        </w:tabs>
        <w:ind w:firstLine="450"/>
        <w:jc w:val="both"/>
      </w:pPr>
      <w:r w:rsidRPr="0037562F">
        <w:drawing>
          <wp:anchor distT="0" distB="0" distL="114300" distR="114300" simplePos="0" relativeHeight="251742720" behindDoc="1" locked="0" layoutInCell="1" allowOverlap="1" wp14:anchorId="25FBEA06" wp14:editId="60C23AAE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6581140" cy="3552825"/>
            <wp:effectExtent l="0" t="0" r="0" b="9525"/>
            <wp:wrapTight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ight>
            <wp:docPr id="165895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EF713" w14:textId="7F7C8CBD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3C1E352B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4D40C3DA" w:rsidR="00BD6A11" w:rsidRDefault="000E6040" w:rsidP="00BD6A11">
      <w:pPr>
        <w:tabs>
          <w:tab w:val="left" w:pos="10260"/>
        </w:tabs>
        <w:ind w:firstLine="450"/>
        <w:jc w:val="both"/>
      </w:pPr>
      <w:r w:rsidRPr="000E6040">
        <w:drawing>
          <wp:anchor distT="0" distB="0" distL="114300" distR="114300" simplePos="0" relativeHeight="251743744" behindDoc="1" locked="0" layoutInCell="1" allowOverlap="1" wp14:anchorId="5DFB9EBD" wp14:editId="3D5DA6EE">
            <wp:simplePos x="0" y="0"/>
            <wp:positionH relativeFrom="column">
              <wp:posOffset>1183005</wp:posOffset>
            </wp:positionH>
            <wp:positionV relativeFrom="paragraph">
              <wp:posOffset>6138</wp:posOffset>
            </wp:positionV>
            <wp:extent cx="3784600" cy="2449195"/>
            <wp:effectExtent l="0" t="0" r="6350" b="8255"/>
            <wp:wrapTight wrapText="bothSides">
              <wp:wrapPolygon edited="0">
                <wp:start x="0" y="0"/>
                <wp:lineTo x="0" y="21505"/>
                <wp:lineTo x="21528" y="21505"/>
                <wp:lineTo x="21528" y="0"/>
                <wp:lineTo x="0" y="0"/>
              </wp:wrapPolygon>
            </wp:wrapTight>
            <wp:docPr id="202503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6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4240BDCC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0952059F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9918F28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498DA75E" w:rsidR="00BD6A11" w:rsidRDefault="000E6040" w:rsidP="00BD6A11">
      <w:pPr>
        <w:tabs>
          <w:tab w:val="left" w:pos="10260"/>
        </w:tabs>
        <w:ind w:firstLine="4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26858C71" wp14:editId="0D5D323A">
                <wp:simplePos x="0" y="0"/>
                <wp:positionH relativeFrom="column">
                  <wp:posOffset>522817</wp:posOffset>
                </wp:positionH>
                <wp:positionV relativeFrom="paragraph">
                  <wp:posOffset>52705</wp:posOffset>
                </wp:positionV>
                <wp:extent cx="1244600" cy="304800"/>
                <wp:effectExtent l="0" t="0" r="793750" b="57150"/>
                <wp:wrapNone/>
                <wp:docPr id="1365015961" name="Callout: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04800"/>
                        </a:xfrm>
                        <a:prstGeom prst="borderCallout1">
                          <a:avLst>
                            <a:gd name="adj1" fmla="val 55945"/>
                            <a:gd name="adj2" fmla="val 92197"/>
                            <a:gd name="adj3" fmla="val 108489"/>
                            <a:gd name="adj4" fmla="val 16181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A3199" w14:textId="18E98BB2" w:rsidR="000E6040" w:rsidRDefault="000E6040" w:rsidP="000E6040">
                            <w:pPr>
                              <w:jc w:val="center"/>
                            </w:pPr>
                            <w:r>
                              <w:t>Antral polyp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58C71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8" o:spid="_x0000_s1036" type="#_x0000_t47" style="position:absolute;left:0;text-align:left;margin-left:41.15pt;margin-top:4.15pt;width:98pt;height:24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" adj="34953,23434,19915,12084" fillcolor="black [3200]" strokecolor="black [480]" strokeweight="2pt">
                <v:textbox>
                  <w:txbxContent>
                    <w:p w14:paraId="544A3199" w14:textId="18E98BB2" w:rsidR="000E6040" w:rsidRDefault="000E6040" w:rsidP="000E6040">
                      <w:pPr>
                        <w:jc w:val="center"/>
                      </w:pPr>
                      <w:r>
                        <w:t>Antral polyp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712A80B1" w14:textId="6023695B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584C896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358B7AAC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D2710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3AB9001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32C759A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09996740" w:rsidR="00BD6A11" w:rsidRDefault="005A55CE" w:rsidP="00BD6A11">
      <w:pPr>
        <w:tabs>
          <w:tab w:val="left" w:pos="10260"/>
        </w:tabs>
        <w:ind w:firstLine="450"/>
        <w:jc w:val="center"/>
        <w:rPr>
          <w:b/>
        </w:rPr>
      </w:pPr>
      <w:r w:rsidRPr="005A55CE">
        <w:rPr>
          <w:b/>
        </w:rPr>
        <w:drawing>
          <wp:inline distT="0" distB="0" distL="0" distR="0" wp14:anchorId="5D1AC41C" wp14:editId="039B4793">
            <wp:extent cx="3771899" cy="2873489"/>
            <wp:effectExtent l="0" t="0" r="635" b="3175"/>
            <wp:docPr id="14393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6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815" cy="288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2CCCF75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02130EB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6599FDE7" w:rsidR="00BD6A11" w:rsidRDefault="005A55CE" w:rsidP="00BD6A11">
      <w:pPr>
        <w:tabs>
          <w:tab w:val="left" w:pos="10260"/>
        </w:tabs>
        <w:ind w:firstLine="450"/>
        <w:jc w:val="center"/>
        <w:rPr>
          <w:b/>
        </w:rPr>
      </w:pPr>
      <w:r w:rsidRPr="005A55CE">
        <w:rPr>
          <w:b/>
        </w:rPr>
        <w:drawing>
          <wp:anchor distT="0" distB="0" distL="114300" distR="114300" simplePos="0" relativeHeight="251741696" behindDoc="1" locked="0" layoutInCell="1" allowOverlap="1" wp14:anchorId="70464A3D" wp14:editId="1FA5AC73">
            <wp:simplePos x="0" y="0"/>
            <wp:positionH relativeFrom="column">
              <wp:posOffset>1533525</wp:posOffset>
            </wp:positionH>
            <wp:positionV relativeFrom="paragraph">
              <wp:posOffset>24765</wp:posOffset>
            </wp:positionV>
            <wp:extent cx="3707130" cy="2857500"/>
            <wp:effectExtent l="0" t="0" r="7620" b="0"/>
            <wp:wrapTight wrapText="bothSides">
              <wp:wrapPolygon edited="0">
                <wp:start x="0" y="0"/>
                <wp:lineTo x="0" y="21456"/>
                <wp:lineTo x="21533" y="21456"/>
                <wp:lineTo x="21533" y="0"/>
                <wp:lineTo x="0" y="0"/>
              </wp:wrapPolygon>
            </wp:wrapTight>
            <wp:docPr id="96480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8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6A3A9CB0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322"/>
        <w:gridCol w:w="8080"/>
      </w:tblGrid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00D4DE11" w:rsidR="00BD6A11" w:rsidRDefault="0037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62F">
              <w:rPr>
                <w:b/>
              </w:rPr>
              <w:drawing>
                <wp:inline distT="0" distB="0" distL="0" distR="0" wp14:anchorId="0157F5C4" wp14:editId="74B6DEA1">
                  <wp:extent cx="4966297" cy="2971800"/>
                  <wp:effectExtent l="0" t="0" r="6350" b="0"/>
                  <wp:docPr id="100779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943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690" cy="297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742EDB47" w:rsidR="00BD6A11" w:rsidRDefault="00A4676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6760">
              <w:rPr>
                <w:b/>
              </w:rPr>
              <w:drawing>
                <wp:inline distT="0" distB="0" distL="0" distR="0" wp14:anchorId="449F2EA6" wp14:editId="2767912F">
                  <wp:extent cx="4993774" cy="2952750"/>
                  <wp:effectExtent l="0" t="0" r="0" b="0"/>
                  <wp:docPr id="78835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3531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36" cy="295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4939A" w14:textId="77777777" w:rsidR="00CF7C63" w:rsidRDefault="00CF7C63">
      <w:r>
        <w:separator/>
      </w:r>
    </w:p>
  </w:endnote>
  <w:endnote w:type="continuationSeparator" w:id="0">
    <w:p w14:paraId="71F676C2" w14:textId="77777777" w:rsidR="00CF7C63" w:rsidRDefault="00CF7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B4DF84" w14:textId="77777777" w:rsidR="00CF7C63" w:rsidRDefault="00CF7C63">
      <w:r>
        <w:separator/>
      </w:r>
    </w:p>
  </w:footnote>
  <w:footnote w:type="continuationSeparator" w:id="0">
    <w:p w14:paraId="4C78751D" w14:textId="77777777" w:rsidR="00CF7C63" w:rsidRDefault="00CF7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32CB1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5450"/>
    <w:rsid w:val="000963EE"/>
    <w:rsid w:val="00096BDA"/>
    <w:rsid w:val="00097CA5"/>
    <w:rsid w:val="000A0B9C"/>
    <w:rsid w:val="000A1444"/>
    <w:rsid w:val="000C6CA1"/>
    <w:rsid w:val="000C7B39"/>
    <w:rsid w:val="000D032F"/>
    <w:rsid w:val="000D04DA"/>
    <w:rsid w:val="000E6040"/>
    <w:rsid w:val="00104F54"/>
    <w:rsid w:val="0010514A"/>
    <w:rsid w:val="00112B87"/>
    <w:rsid w:val="00113A6F"/>
    <w:rsid w:val="001235CB"/>
    <w:rsid w:val="0013289A"/>
    <w:rsid w:val="001351ED"/>
    <w:rsid w:val="001359B6"/>
    <w:rsid w:val="00136BD2"/>
    <w:rsid w:val="00164C41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3459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4682B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7562F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45AF"/>
    <w:rsid w:val="003C1B7F"/>
    <w:rsid w:val="003D4FC9"/>
    <w:rsid w:val="003E1FE6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43CA"/>
    <w:rsid w:val="00445A32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54A4D"/>
    <w:rsid w:val="0056063E"/>
    <w:rsid w:val="00561C3C"/>
    <w:rsid w:val="005659D2"/>
    <w:rsid w:val="00565CF2"/>
    <w:rsid w:val="005700FE"/>
    <w:rsid w:val="00580A29"/>
    <w:rsid w:val="00592170"/>
    <w:rsid w:val="005A26D2"/>
    <w:rsid w:val="005A55CE"/>
    <w:rsid w:val="005B2FBF"/>
    <w:rsid w:val="005B397D"/>
    <w:rsid w:val="005D36E6"/>
    <w:rsid w:val="005D4644"/>
    <w:rsid w:val="005D5995"/>
    <w:rsid w:val="005E3BF5"/>
    <w:rsid w:val="005F33EC"/>
    <w:rsid w:val="005F5AE4"/>
    <w:rsid w:val="006001D2"/>
    <w:rsid w:val="006104B1"/>
    <w:rsid w:val="006128A9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6872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37A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2C34"/>
    <w:rsid w:val="00833A90"/>
    <w:rsid w:val="00850708"/>
    <w:rsid w:val="00861F16"/>
    <w:rsid w:val="008629CB"/>
    <w:rsid w:val="00866EB1"/>
    <w:rsid w:val="00867EFA"/>
    <w:rsid w:val="00882931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B0F"/>
    <w:rsid w:val="009F1CD1"/>
    <w:rsid w:val="009F282A"/>
    <w:rsid w:val="009F2DC1"/>
    <w:rsid w:val="00A041D5"/>
    <w:rsid w:val="00A057F1"/>
    <w:rsid w:val="00A123C9"/>
    <w:rsid w:val="00A1340E"/>
    <w:rsid w:val="00A13DC5"/>
    <w:rsid w:val="00A16C13"/>
    <w:rsid w:val="00A31738"/>
    <w:rsid w:val="00A3257C"/>
    <w:rsid w:val="00A37E8F"/>
    <w:rsid w:val="00A46760"/>
    <w:rsid w:val="00A47A61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40B7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5154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0B8C"/>
    <w:rsid w:val="00BF43E0"/>
    <w:rsid w:val="00BF6C8D"/>
    <w:rsid w:val="00BF6EF8"/>
    <w:rsid w:val="00C05201"/>
    <w:rsid w:val="00C065C4"/>
    <w:rsid w:val="00C065D9"/>
    <w:rsid w:val="00C25407"/>
    <w:rsid w:val="00C3734D"/>
    <w:rsid w:val="00C5125F"/>
    <w:rsid w:val="00C643F8"/>
    <w:rsid w:val="00C74EFC"/>
    <w:rsid w:val="00C751CB"/>
    <w:rsid w:val="00C875D7"/>
    <w:rsid w:val="00C91E9E"/>
    <w:rsid w:val="00C9369F"/>
    <w:rsid w:val="00C95267"/>
    <w:rsid w:val="00CA064E"/>
    <w:rsid w:val="00CA5812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CF7C63"/>
    <w:rsid w:val="00D00BB9"/>
    <w:rsid w:val="00D03C7B"/>
    <w:rsid w:val="00D05CCC"/>
    <w:rsid w:val="00D05F95"/>
    <w:rsid w:val="00D17977"/>
    <w:rsid w:val="00D278F8"/>
    <w:rsid w:val="00D3445C"/>
    <w:rsid w:val="00D348B0"/>
    <w:rsid w:val="00D460C5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0E32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74DBB"/>
    <w:rsid w:val="00E823AD"/>
    <w:rsid w:val="00E86C01"/>
    <w:rsid w:val="00E870D1"/>
    <w:rsid w:val="00E9456D"/>
    <w:rsid w:val="00E974F7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3676D"/>
    <w:rsid w:val="00F406CE"/>
    <w:rsid w:val="00F56394"/>
    <w:rsid w:val="00F610A9"/>
    <w:rsid w:val="00F635DA"/>
    <w:rsid w:val="00F9296A"/>
    <w:rsid w:val="00F973F3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8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2024-03-04T16:43:00Z</cp:lastPrinted>
  <dcterms:created xsi:type="dcterms:W3CDTF">2024-06-30T16:37:00Z</dcterms:created>
  <dcterms:modified xsi:type="dcterms:W3CDTF">2024-06-30T16:48:00Z</dcterms:modified>
</cp:coreProperties>
</file>