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6300F6D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C66C2A">
              <w:rPr>
                <w:sz w:val="28"/>
              </w:rPr>
              <w:t>Ravi</w:t>
            </w:r>
          </w:p>
        </w:tc>
        <w:tc>
          <w:tcPr>
            <w:tcW w:w="2568" w:type="pct"/>
          </w:tcPr>
          <w:p w14:paraId="112E52C6" w14:textId="103AE2A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6C2A">
              <w:rPr>
                <w:sz w:val="28"/>
              </w:rPr>
              <w:t>01.07.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723243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6C2A">
              <w:rPr>
                <w:sz w:val="28"/>
              </w:rPr>
              <w:t>44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7EA88245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66C2A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3152AEA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C66C2A">
              <w:rPr>
                <w:sz w:val="28"/>
              </w:rPr>
              <w:t>B. Abinaya</w:t>
            </w:r>
          </w:p>
        </w:tc>
        <w:tc>
          <w:tcPr>
            <w:tcW w:w="2568" w:type="pct"/>
          </w:tcPr>
          <w:p w14:paraId="7219DEB7" w14:textId="6CEF333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A41FB">
              <w:rPr>
                <w:noProof/>
                <w:sz w:val="28"/>
              </w:rPr>
              <w:t>Cyst?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2582A2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10134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2582A2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10134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EA1A52B" w14:textId="0239E098" w:rsidR="00AC2101" w:rsidRDefault="00AC210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16, 17, 18 bone loss extending upto the apical third in 17, 18 and extending beyond the apical third in 16</w:t>
      </w:r>
      <w:r w:rsidR="00D73D7D">
        <w:rPr>
          <w:sz w:val="28"/>
        </w:rPr>
        <w:t xml:space="preserve"> is evident.</w:t>
      </w:r>
    </w:p>
    <w:p w14:paraId="26FA6C55" w14:textId="238F0C53" w:rsidR="008B21D1" w:rsidRDefault="008B21D1" w:rsidP="00983D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left maxillary sinus is present with </w:t>
      </w:r>
      <w:r w:rsidR="00D73D7D">
        <w:rPr>
          <w:sz w:val="28"/>
        </w:rPr>
        <w:t>mucosal thickening along the floor of the sinus</w:t>
      </w:r>
      <w:r w:rsidR="00983D78">
        <w:rPr>
          <w:sz w:val="28"/>
        </w:rPr>
        <w:t xml:space="preserve"> </w:t>
      </w:r>
      <w:r w:rsidR="00FF309B" w:rsidRPr="00983D78">
        <w:rPr>
          <w:sz w:val="28"/>
        </w:rPr>
        <w:t xml:space="preserve">and </w:t>
      </w:r>
      <w:r w:rsidRPr="00983D78">
        <w:rPr>
          <w:sz w:val="28"/>
        </w:rPr>
        <w:t>discontinuity in relation to it</w:t>
      </w:r>
      <w:r w:rsidR="003402D9" w:rsidRPr="00983D78">
        <w:rPr>
          <w:sz w:val="28"/>
        </w:rPr>
        <w:t>s</w:t>
      </w:r>
      <w:r w:rsidRPr="00983D78">
        <w:rPr>
          <w:sz w:val="28"/>
        </w:rPr>
        <w:t xml:space="preserve"> floor in 1</w:t>
      </w:r>
      <w:r w:rsidR="006230C4">
        <w:rPr>
          <w:sz w:val="28"/>
        </w:rPr>
        <w:t>6</w:t>
      </w:r>
      <w:r w:rsidRPr="00983D78">
        <w:rPr>
          <w:sz w:val="28"/>
        </w:rPr>
        <w:t xml:space="preserve"> </w:t>
      </w:r>
      <w:proofErr w:type="gramStart"/>
      <w:r w:rsidRPr="00983D78">
        <w:rPr>
          <w:sz w:val="28"/>
        </w:rPr>
        <w:t>region</w:t>
      </w:r>
      <w:proofErr w:type="gramEnd"/>
      <w:r w:rsidRPr="00983D78">
        <w:rPr>
          <w:sz w:val="28"/>
        </w:rPr>
        <w:t xml:space="preserve">. </w:t>
      </w:r>
    </w:p>
    <w:p w14:paraId="571BD2D6" w14:textId="069B4254" w:rsidR="009C7125" w:rsidRPr="00983D78" w:rsidRDefault="009C7125" w:rsidP="00983D78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14, 15.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17BD18E" w14:textId="2684F731" w:rsidR="006A0051" w:rsidRDefault="006A005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Oro antral communication- right maxillary sinus.</w:t>
      </w:r>
    </w:p>
    <w:p w14:paraId="2EB56C4F" w14:textId="554C2CD8" w:rsidR="009C7125" w:rsidRDefault="009C7125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periodontitis: 16, 17, 18.</w:t>
      </w:r>
    </w:p>
    <w:p w14:paraId="449AE932" w14:textId="4F6DF143" w:rsidR="009C7125" w:rsidRDefault="009C7125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Dental caries: 14, 15.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4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08D7DCFB" w:rsidR="00BD6A11" w:rsidRDefault="0064409B" w:rsidP="00BD6A11">
      <w:pPr>
        <w:tabs>
          <w:tab w:val="left" w:pos="10260"/>
        </w:tabs>
        <w:ind w:firstLine="450"/>
        <w:jc w:val="both"/>
      </w:pPr>
      <w:r w:rsidRPr="0064409B">
        <w:drawing>
          <wp:anchor distT="0" distB="0" distL="114300" distR="114300" simplePos="0" relativeHeight="251741696" behindDoc="1" locked="0" layoutInCell="1" allowOverlap="1" wp14:anchorId="03562728" wp14:editId="14AD6167">
            <wp:simplePos x="0" y="0"/>
            <wp:positionH relativeFrom="margin">
              <wp:posOffset>904875</wp:posOffset>
            </wp:positionH>
            <wp:positionV relativeFrom="paragraph">
              <wp:posOffset>13335</wp:posOffset>
            </wp:positionV>
            <wp:extent cx="4754880" cy="2867025"/>
            <wp:effectExtent l="0" t="0" r="7620" b="9525"/>
            <wp:wrapTight wrapText="bothSides">
              <wp:wrapPolygon edited="0">
                <wp:start x="0" y="0"/>
                <wp:lineTo x="0" y="21528"/>
                <wp:lineTo x="21548" y="21528"/>
                <wp:lineTo x="21548" y="0"/>
                <wp:lineTo x="0" y="0"/>
              </wp:wrapPolygon>
            </wp:wrapTight>
            <wp:docPr id="120155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9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EF713" w14:textId="15B982B3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8D5F5C" w:rsidR="00BD6A11" w:rsidRDefault="00BD6A11" w:rsidP="005532C2">
      <w:pPr>
        <w:tabs>
          <w:tab w:val="left" w:pos="10260"/>
        </w:tabs>
        <w:ind w:firstLine="450"/>
        <w:jc w:val="both"/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A7EEDA2" w14:textId="77777777" w:rsidR="009C7125" w:rsidRDefault="009C7125" w:rsidP="009C7125">
      <w:pPr>
        <w:rPr>
          <w:b/>
        </w:rPr>
      </w:pPr>
    </w:p>
    <w:p w14:paraId="6D13EEDB" w14:textId="77777777" w:rsidR="009C7125" w:rsidRDefault="009C7125" w:rsidP="009C7125">
      <w:pPr>
        <w:rPr>
          <w:b/>
        </w:rPr>
      </w:pPr>
    </w:p>
    <w:p w14:paraId="30348F02" w14:textId="77777777" w:rsidR="009C7125" w:rsidRDefault="009C7125" w:rsidP="009C7125">
      <w:pPr>
        <w:rPr>
          <w:b/>
        </w:rPr>
      </w:pPr>
    </w:p>
    <w:p w14:paraId="399E4A46" w14:textId="77777777" w:rsidR="009C7125" w:rsidRDefault="009C7125" w:rsidP="009C7125">
      <w:pPr>
        <w:rPr>
          <w:b/>
        </w:rPr>
      </w:pPr>
    </w:p>
    <w:p w14:paraId="35F64550" w14:textId="77777777" w:rsidR="009C7125" w:rsidRDefault="009C7125" w:rsidP="009C7125">
      <w:pPr>
        <w:rPr>
          <w:b/>
        </w:rPr>
      </w:pPr>
    </w:p>
    <w:p w14:paraId="4C7763E7" w14:textId="77777777" w:rsidR="009C7125" w:rsidRDefault="009C7125" w:rsidP="009C7125">
      <w:pPr>
        <w:rPr>
          <w:b/>
        </w:rPr>
      </w:pPr>
    </w:p>
    <w:p w14:paraId="104DAC84" w14:textId="77777777" w:rsidR="009C7125" w:rsidRDefault="009C7125" w:rsidP="009C7125">
      <w:pPr>
        <w:rPr>
          <w:b/>
        </w:rPr>
      </w:pPr>
    </w:p>
    <w:p w14:paraId="42887899" w14:textId="77777777" w:rsidR="009C7125" w:rsidRDefault="009C7125" w:rsidP="009C7125">
      <w:pPr>
        <w:rPr>
          <w:b/>
        </w:rPr>
      </w:pPr>
    </w:p>
    <w:p w14:paraId="4A7BD9E4" w14:textId="77777777" w:rsidR="009C7125" w:rsidRDefault="009C7125" w:rsidP="009C7125">
      <w:pPr>
        <w:rPr>
          <w:b/>
        </w:rPr>
      </w:pPr>
    </w:p>
    <w:p w14:paraId="48B5363D" w14:textId="77777777" w:rsidR="009C7125" w:rsidRDefault="009C7125" w:rsidP="009C7125">
      <w:pPr>
        <w:rPr>
          <w:b/>
        </w:rPr>
      </w:pPr>
    </w:p>
    <w:p w14:paraId="60422DE4" w14:textId="77777777" w:rsidR="009C7125" w:rsidRDefault="009C7125" w:rsidP="009C7125">
      <w:pPr>
        <w:rPr>
          <w:b/>
        </w:rPr>
      </w:pPr>
    </w:p>
    <w:p w14:paraId="7D148056" w14:textId="77777777" w:rsidR="009C7125" w:rsidRDefault="009C7125" w:rsidP="009C7125">
      <w:pPr>
        <w:rPr>
          <w:b/>
        </w:rPr>
      </w:pPr>
    </w:p>
    <w:p w14:paraId="1F8E43AB" w14:textId="77777777" w:rsidR="009C7125" w:rsidRDefault="009C7125" w:rsidP="009C7125">
      <w:pPr>
        <w:rPr>
          <w:b/>
        </w:rPr>
      </w:pPr>
    </w:p>
    <w:p w14:paraId="7565CBEA" w14:textId="77777777" w:rsidR="009C7125" w:rsidRDefault="009C7125" w:rsidP="009C7125">
      <w:pPr>
        <w:rPr>
          <w:b/>
        </w:rPr>
      </w:pPr>
    </w:p>
    <w:p w14:paraId="62A0CA31" w14:textId="77777777" w:rsidR="009C7125" w:rsidRDefault="009C7125" w:rsidP="009C7125">
      <w:pPr>
        <w:rPr>
          <w:b/>
        </w:rPr>
      </w:pPr>
    </w:p>
    <w:p w14:paraId="596BFD5B" w14:textId="5D4CB3F6" w:rsidR="00BD6A11" w:rsidRDefault="00BD6A11" w:rsidP="009C7125">
      <w:pPr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1F316E12" w:rsidR="00BD6A11" w:rsidRDefault="006F02D5" w:rsidP="00BD6A11">
      <w:pPr>
        <w:tabs>
          <w:tab w:val="left" w:pos="10260"/>
        </w:tabs>
        <w:ind w:firstLine="450"/>
        <w:jc w:val="center"/>
        <w:rPr>
          <w:b/>
        </w:rPr>
      </w:pPr>
      <w:r w:rsidRPr="006F02D5">
        <w:rPr>
          <w:b/>
        </w:rPr>
        <w:drawing>
          <wp:anchor distT="0" distB="0" distL="114300" distR="114300" simplePos="0" relativeHeight="251742720" behindDoc="1" locked="0" layoutInCell="1" allowOverlap="1" wp14:anchorId="257DF5C7" wp14:editId="46587258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4868892" cy="3076575"/>
            <wp:effectExtent l="0" t="0" r="8255" b="0"/>
            <wp:wrapTight wrapText="bothSides">
              <wp:wrapPolygon edited="0">
                <wp:start x="0" y="0"/>
                <wp:lineTo x="0" y="21399"/>
                <wp:lineTo x="21552" y="21399"/>
                <wp:lineTo x="21552" y="0"/>
                <wp:lineTo x="0" y="0"/>
              </wp:wrapPolygon>
            </wp:wrapTight>
            <wp:docPr id="74426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60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8892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A3974" w14:textId="079FF97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66613C0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3B489F0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6C0A8CA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9B7EEA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974" w:type="dxa"/>
        <w:tblInd w:w="-57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10116"/>
      </w:tblGrid>
      <w:tr w:rsidR="00B85380" w14:paraId="2DE2B6FF" w14:textId="77777777" w:rsidTr="009C3F2D">
        <w:trPr>
          <w:trHeight w:val="571"/>
        </w:trPr>
        <w:tc>
          <w:tcPr>
            <w:tcW w:w="1563" w:type="dxa"/>
            <w:shd w:val="clear" w:color="auto" w:fill="FFFFFF" w:themeFill="background1"/>
          </w:tcPr>
          <w:p w14:paraId="7DAE224C" w14:textId="001B8F04" w:rsidR="00BC78ED" w:rsidRDefault="00BC78ED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16</w:t>
            </w:r>
            <w:r w:rsidR="009C3F2D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411" w:type="dxa"/>
            <w:shd w:val="clear" w:color="auto" w:fill="FFFFFF" w:themeFill="background1"/>
          </w:tcPr>
          <w:p w14:paraId="1C66C6BB" w14:textId="00842B9C" w:rsidR="00BC78ED" w:rsidRPr="009C3F2D" w:rsidRDefault="009C3F2D" w:rsidP="00BF422B">
            <w:pPr>
              <w:tabs>
                <w:tab w:val="left" w:pos="10260"/>
              </w:tabs>
              <w:jc w:val="center"/>
            </w:pPr>
            <w:r w:rsidRPr="009C3F2D">
              <w:rPr>
                <w:b/>
              </w:rPr>
              <w:drawing>
                <wp:inline distT="0" distB="0" distL="0" distR="0" wp14:anchorId="6989AE0D" wp14:editId="336DDC1F">
                  <wp:extent cx="6277771" cy="3124200"/>
                  <wp:effectExtent l="0" t="0" r="8890" b="0"/>
                  <wp:docPr id="942355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3554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14" cy="3138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F2D" w14:paraId="1F8584B5" w14:textId="77777777" w:rsidTr="009C3F2D">
        <w:trPr>
          <w:trHeight w:val="571"/>
        </w:trPr>
        <w:tc>
          <w:tcPr>
            <w:tcW w:w="1563" w:type="dxa"/>
            <w:shd w:val="clear" w:color="auto" w:fill="FFFFFF" w:themeFill="background1"/>
          </w:tcPr>
          <w:p w14:paraId="504DA7D6" w14:textId="18ED0DFC" w:rsidR="009C3F2D" w:rsidRDefault="009C3F2D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411" w:type="dxa"/>
            <w:shd w:val="clear" w:color="auto" w:fill="FFFFFF" w:themeFill="background1"/>
          </w:tcPr>
          <w:p w14:paraId="4E2C960E" w14:textId="3BC30FCE" w:rsidR="009C3F2D" w:rsidRPr="009C3F2D" w:rsidRDefault="00B8538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85380">
              <w:rPr>
                <w:b/>
              </w:rPr>
              <w:drawing>
                <wp:inline distT="0" distB="0" distL="0" distR="0" wp14:anchorId="45422635" wp14:editId="05435DA0">
                  <wp:extent cx="6248400" cy="3133335"/>
                  <wp:effectExtent l="0" t="0" r="0" b="0"/>
                  <wp:docPr id="244142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428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141" cy="314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15C4D" w14:textId="77777777" w:rsidR="006604E6" w:rsidRDefault="006604E6">
      <w:r>
        <w:separator/>
      </w:r>
    </w:p>
  </w:endnote>
  <w:endnote w:type="continuationSeparator" w:id="0">
    <w:p w14:paraId="4CD36E4F" w14:textId="77777777" w:rsidR="006604E6" w:rsidRDefault="00660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A5EB33" w14:textId="77777777" w:rsidR="006604E6" w:rsidRDefault="006604E6">
      <w:r>
        <w:separator/>
      </w:r>
    </w:p>
  </w:footnote>
  <w:footnote w:type="continuationSeparator" w:id="0">
    <w:p w14:paraId="2695EF6A" w14:textId="77777777" w:rsidR="006604E6" w:rsidRDefault="00660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08EC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0134"/>
    <w:rsid w:val="00317C46"/>
    <w:rsid w:val="00321111"/>
    <w:rsid w:val="003402D9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C5805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4D1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2B4B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532C2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1E3"/>
    <w:rsid w:val="005C4B62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230C4"/>
    <w:rsid w:val="006271EC"/>
    <w:rsid w:val="0064409B"/>
    <w:rsid w:val="00646800"/>
    <w:rsid w:val="006526C7"/>
    <w:rsid w:val="00652C74"/>
    <w:rsid w:val="0065314E"/>
    <w:rsid w:val="00655EED"/>
    <w:rsid w:val="006604E6"/>
    <w:rsid w:val="00663050"/>
    <w:rsid w:val="00664743"/>
    <w:rsid w:val="0066658E"/>
    <w:rsid w:val="006744BD"/>
    <w:rsid w:val="006877B6"/>
    <w:rsid w:val="006A0051"/>
    <w:rsid w:val="006A2C9B"/>
    <w:rsid w:val="006A41F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02D5"/>
    <w:rsid w:val="006F4158"/>
    <w:rsid w:val="006F5EC4"/>
    <w:rsid w:val="006F7203"/>
    <w:rsid w:val="00701D8A"/>
    <w:rsid w:val="0071567B"/>
    <w:rsid w:val="00716637"/>
    <w:rsid w:val="00716DC1"/>
    <w:rsid w:val="0071799F"/>
    <w:rsid w:val="007209E0"/>
    <w:rsid w:val="00722F6F"/>
    <w:rsid w:val="00734513"/>
    <w:rsid w:val="007362D6"/>
    <w:rsid w:val="00736734"/>
    <w:rsid w:val="007477A5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27F0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46E3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21D1"/>
    <w:rsid w:val="008B3849"/>
    <w:rsid w:val="008B4812"/>
    <w:rsid w:val="008B7B2B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06C18"/>
    <w:rsid w:val="00911927"/>
    <w:rsid w:val="00916CC1"/>
    <w:rsid w:val="00925CAA"/>
    <w:rsid w:val="00926C34"/>
    <w:rsid w:val="009302AD"/>
    <w:rsid w:val="0093292F"/>
    <w:rsid w:val="00935A4B"/>
    <w:rsid w:val="009501E4"/>
    <w:rsid w:val="00951419"/>
    <w:rsid w:val="009525C4"/>
    <w:rsid w:val="00953CB3"/>
    <w:rsid w:val="00955568"/>
    <w:rsid w:val="00956FD3"/>
    <w:rsid w:val="00957114"/>
    <w:rsid w:val="00971CA2"/>
    <w:rsid w:val="0097289A"/>
    <w:rsid w:val="00983AE3"/>
    <w:rsid w:val="00983B8E"/>
    <w:rsid w:val="00983D78"/>
    <w:rsid w:val="00994265"/>
    <w:rsid w:val="009A0EA9"/>
    <w:rsid w:val="009A5839"/>
    <w:rsid w:val="009B3B92"/>
    <w:rsid w:val="009C02E9"/>
    <w:rsid w:val="009C3F2D"/>
    <w:rsid w:val="009C7125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C2101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380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C78ED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47699"/>
    <w:rsid w:val="00C5125F"/>
    <w:rsid w:val="00C643F8"/>
    <w:rsid w:val="00C66C2A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3CB7"/>
    <w:rsid w:val="00D278F8"/>
    <w:rsid w:val="00D3445C"/>
    <w:rsid w:val="00D348B0"/>
    <w:rsid w:val="00D42D26"/>
    <w:rsid w:val="00D4686C"/>
    <w:rsid w:val="00D46A65"/>
    <w:rsid w:val="00D47363"/>
    <w:rsid w:val="00D51321"/>
    <w:rsid w:val="00D51A5C"/>
    <w:rsid w:val="00D54586"/>
    <w:rsid w:val="00D621A6"/>
    <w:rsid w:val="00D72677"/>
    <w:rsid w:val="00D73D7D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C651C"/>
    <w:rsid w:val="00ED3AF2"/>
    <w:rsid w:val="00ED3F46"/>
    <w:rsid w:val="00ED79E9"/>
    <w:rsid w:val="00EE553B"/>
    <w:rsid w:val="00EE6C78"/>
    <w:rsid w:val="00EF22F1"/>
    <w:rsid w:val="00F0441F"/>
    <w:rsid w:val="00F25BFC"/>
    <w:rsid w:val="00F30135"/>
    <w:rsid w:val="00F33635"/>
    <w:rsid w:val="00F34524"/>
    <w:rsid w:val="00F360ED"/>
    <w:rsid w:val="00F406CE"/>
    <w:rsid w:val="00F56394"/>
    <w:rsid w:val="00F610A9"/>
    <w:rsid w:val="00F635DA"/>
    <w:rsid w:val="00F7645A"/>
    <w:rsid w:val="00F9296A"/>
    <w:rsid w:val="00FA42E4"/>
    <w:rsid w:val="00FB40E4"/>
    <w:rsid w:val="00FB435D"/>
    <w:rsid w:val="00FC6C37"/>
    <w:rsid w:val="00FD1BA3"/>
    <w:rsid w:val="00FD5515"/>
    <w:rsid w:val="00FD6427"/>
    <w:rsid w:val="00FD7487"/>
    <w:rsid w:val="00FE45F6"/>
    <w:rsid w:val="00FE506B"/>
    <w:rsid w:val="00FF309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6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2024-03-04T16:43:00Z</cp:lastPrinted>
  <dcterms:created xsi:type="dcterms:W3CDTF">2024-07-01T14:56:00Z</dcterms:created>
  <dcterms:modified xsi:type="dcterms:W3CDTF">2024-07-01T14:56:00Z</dcterms:modified>
</cp:coreProperties>
</file>