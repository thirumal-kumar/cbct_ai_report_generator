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76EB557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546645">
              <w:rPr>
                <w:sz w:val="28"/>
              </w:rPr>
              <w:t xml:space="preserve">. </w:t>
            </w:r>
            <w:r w:rsidR="003056AF">
              <w:rPr>
                <w:sz w:val="28"/>
              </w:rPr>
              <w:t>Manikandan</w:t>
            </w:r>
          </w:p>
        </w:tc>
        <w:tc>
          <w:tcPr>
            <w:tcW w:w="2600" w:type="pct"/>
          </w:tcPr>
          <w:p w14:paraId="112E52C6" w14:textId="5AC959EF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056AF">
              <w:rPr>
                <w:sz w:val="28"/>
              </w:rPr>
              <w:t>24.09</w:t>
            </w:r>
            <w:r w:rsidR="005660EC">
              <w:rPr>
                <w:sz w:val="28"/>
              </w:rPr>
              <w:t>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88DED1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E2700">
              <w:rPr>
                <w:sz w:val="28"/>
              </w:rPr>
              <w:t>3</w:t>
            </w:r>
            <w:r w:rsidR="003056AF">
              <w:rPr>
                <w:sz w:val="28"/>
              </w:rPr>
              <w:t>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4664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717F93C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3056AF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323058E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3056AF">
              <w:rPr>
                <w:sz w:val="28"/>
              </w:rPr>
              <w:t>Thamara Dental</w:t>
            </w:r>
          </w:p>
        </w:tc>
        <w:tc>
          <w:tcPr>
            <w:tcW w:w="2600" w:type="pct"/>
          </w:tcPr>
          <w:p w14:paraId="7219DEB7" w14:textId="1096EB3B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</w:t>
            </w:r>
            <w:r w:rsidR="003056AF">
              <w:rPr>
                <w:noProof/>
                <w:sz w:val="28"/>
              </w:rPr>
              <w:t>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9D3A26E" w:rsidR="006D3FEC" w:rsidRDefault="006D3FEC"/>
    <w:p w14:paraId="6566641D" w14:textId="77777777" w:rsidR="00084093" w:rsidRDefault="00084093"/>
    <w:p w14:paraId="241B9716" w14:textId="19351B40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68D2C43A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4DA17DEC" w:rsidR="006D3FEC" w:rsidRDefault="006D3FEC"/>
    <w:p w14:paraId="6FF93E5B" w14:textId="77777777" w:rsidR="006D3FEC" w:rsidRDefault="006D3FEC"/>
    <w:p w14:paraId="47DA2404" w14:textId="2E69BC84" w:rsidR="006D3FEC" w:rsidRDefault="006D3FEC"/>
    <w:p w14:paraId="003B75ED" w14:textId="5A05744F" w:rsidR="00E647AA" w:rsidRDefault="00710993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</w:t>
      </w:r>
      <w:r w:rsidR="008C60B4">
        <w:rPr>
          <w:sz w:val="28"/>
        </w:rPr>
        <w:t>46, 48</w:t>
      </w:r>
      <w:r w:rsidR="001E4447">
        <w:rPr>
          <w:sz w:val="28"/>
        </w:rPr>
        <w:t>.</w:t>
      </w:r>
    </w:p>
    <w:p w14:paraId="198A8361" w14:textId="1752AF4D" w:rsidR="002962BD" w:rsidRDefault="002962BD" w:rsidP="000D770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ridge in relation the mandibular alveolar ridge is present with normal trabecular pattern.</w:t>
      </w:r>
    </w:p>
    <w:p w14:paraId="11F31B75" w14:textId="213DED5E" w:rsidR="00C24F37" w:rsidRDefault="00C24F37" w:rsidP="00C24F37">
      <w:pPr>
        <w:pStyle w:val="ListParagraph"/>
        <w:spacing w:line="480" w:lineRule="auto"/>
        <w:ind w:left="360"/>
        <w:jc w:val="both"/>
        <w:rPr>
          <w:sz w:val="28"/>
        </w:rPr>
      </w:pPr>
    </w:p>
    <w:tbl>
      <w:tblPr>
        <w:tblpPr w:leftFromText="180" w:rightFromText="180" w:vertAnchor="page" w:horzAnchor="margin" w:tblpXSpec="center" w:tblpY="7561"/>
        <w:tblW w:w="34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4"/>
        <w:gridCol w:w="2173"/>
      </w:tblGrid>
      <w:tr w:rsidR="00C24F37" w14:paraId="32172E21" w14:textId="77777777" w:rsidTr="00C24F37">
        <w:trPr>
          <w:trHeight w:val="809"/>
        </w:trPr>
        <w:tc>
          <w:tcPr>
            <w:tcW w:w="3454" w:type="pct"/>
            <w:vAlign w:val="center"/>
          </w:tcPr>
          <w:p w14:paraId="0E9DD149" w14:textId="77777777" w:rsidR="00C24F37" w:rsidRPr="0050224B" w:rsidRDefault="00C24F37" w:rsidP="00C24F3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577283C4" w14:textId="3A6387A6" w:rsidR="00C24F37" w:rsidRDefault="00C24F37" w:rsidP="00C24F37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>6 region</w:t>
            </w:r>
          </w:p>
        </w:tc>
      </w:tr>
      <w:tr w:rsidR="00C24F37" w14:paraId="292D154C" w14:textId="77777777" w:rsidTr="00C24F37">
        <w:trPr>
          <w:trHeight w:val="944"/>
        </w:trPr>
        <w:tc>
          <w:tcPr>
            <w:tcW w:w="3454" w:type="pct"/>
            <w:vAlign w:val="center"/>
          </w:tcPr>
          <w:p w14:paraId="3E51704B" w14:textId="77777777" w:rsidR="00C24F37" w:rsidRDefault="00C24F37" w:rsidP="00C24F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54DD1F3" w14:textId="18C74228" w:rsidR="00C24F37" w:rsidRDefault="0056724A" w:rsidP="00C24F3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</w:tr>
      <w:tr w:rsidR="00C24F37" w14:paraId="6EA23E0F" w14:textId="77777777" w:rsidTr="00C24F37">
        <w:trPr>
          <w:trHeight w:val="944"/>
        </w:trPr>
        <w:tc>
          <w:tcPr>
            <w:tcW w:w="3454" w:type="pct"/>
            <w:vAlign w:val="center"/>
          </w:tcPr>
          <w:p w14:paraId="4196BC6E" w14:textId="77777777" w:rsidR="00C24F37" w:rsidRDefault="00C24F37" w:rsidP="00C24F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4EC7AE2A" w14:textId="77777777" w:rsidR="00C24F37" w:rsidRPr="000F2EB0" w:rsidRDefault="00C24F37" w:rsidP="00C24F3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D7151CE" w14:textId="25D04CB0" w:rsidR="00C24F37" w:rsidRDefault="0056724A" w:rsidP="00C24F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7.32</w:t>
            </w:r>
          </w:p>
        </w:tc>
      </w:tr>
      <w:tr w:rsidR="00C24F37" w14:paraId="07D92A8A" w14:textId="77777777" w:rsidTr="00C24F37">
        <w:trPr>
          <w:trHeight w:val="944"/>
        </w:trPr>
        <w:tc>
          <w:tcPr>
            <w:tcW w:w="3454" w:type="pct"/>
            <w:vAlign w:val="center"/>
          </w:tcPr>
          <w:p w14:paraId="6133B1F2" w14:textId="77777777" w:rsidR="00C24F37" w:rsidRDefault="00C24F37" w:rsidP="00C24F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73E6B5B" w14:textId="1DE1781C" w:rsidR="00C24F37" w:rsidRDefault="0056724A" w:rsidP="00C24F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17.57</w:t>
            </w:r>
          </w:p>
        </w:tc>
      </w:tr>
      <w:tr w:rsidR="00C24F37" w14:paraId="42934654" w14:textId="77777777" w:rsidTr="00C24F37">
        <w:trPr>
          <w:trHeight w:val="944"/>
        </w:trPr>
        <w:tc>
          <w:tcPr>
            <w:tcW w:w="3454" w:type="pct"/>
            <w:vAlign w:val="center"/>
          </w:tcPr>
          <w:p w14:paraId="31419AFE" w14:textId="77777777" w:rsidR="00C24F37" w:rsidRDefault="00C24F37" w:rsidP="00C24F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3CE3D837" w14:textId="3F797A0F" w:rsidR="00C24F37" w:rsidRDefault="0056724A" w:rsidP="00C24F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29.91</w:t>
            </w:r>
          </w:p>
        </w:tc>
      </w:tr>
    </w:tbl>
    <w:p w14:paraId="39883EE9" w14:textId="43712A59" w:rsidR="00663050" w:rsidRDefault="00C24F37" w:rsidP="0056724A">
      <w:pPr>
        <w:pStyle w:val="ListParagraph"/>
        <w:spacing w:line="600" w:lineRule="auto"/>
        <w:ind w:left="36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72E0631D">
                <wp:simplePos x="0" y="0"/>
                <wp:positionH relativeFrom="margin">
                  <wp:align>center</wp:align>
                </wp:positionH>
                <wp:positionV relativeFrom="paragraph">
                  <wp:posOffset>113665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left:0;text-align:left;margin-left:0;margin-top:8.9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59AE">
        <w:br w:type="page"/>
      </w:r>
    </w:p>
    <w:p w14:paraId="3AE2465D" w14:textId="7715386F" w:rsidR="00663050" w:rsidRDefault="00663050"/>
    <w:p w14:paraId="15B22FD6" w14:textId="6DD87F21" w:rsidR="00663050" w:rsidRDefault="00C24F3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261B7FD0">
                <wp:simplePos x="0" y="0"/>
                <wp:positionH relativeFrom="column">
                  <wp:posOffset>1095375</wp:posOffset>
                </wp:positionH>
                <wp:positionV relativeFrom="paragraph">
                  <wp:posOffset>38100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6.25pt;margin-top:3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Ki27LneAAAACAEAAA8AAABkcnMvZG93bnJldi54&#10;bWxMj8FOwzAQRO9I/IO1lbhRJ0a0JcSpEBIXRA8tFVJvbuzGUe11iJ0m/D3Lid52NKPZN+V68o5d&#10;TB/bgBLyeQbMYB10i42E/efb/QpYTAq1cgGNhB8TYV3d3pSq0GHErbnsUsOoBGOhJNiUuoLzWFvj&#10;VZyHziB5p9B7lUj2Dde9GqncOy6ybMG9apE+WNWZV2vq827wElAcvoevp/fDeT9aLzbWfrjNVsq7&#10;2fTyDCyZKf2H4Q+f0KEipmMYUEfmSC/FI0UlLGgS+avlQw7sSEcugFclvx5Q/QI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Cotuy53gAAAAgBAAAPAAAAAAAAAAAAAAAAALsEAABkcnMv&#10;ZG93bnJldi54bWxQSwUGAAAAAAQABADzAAAAxg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149542C" w14:textId="23FA89B1" w:rsidR="0076123B" w:rsidRDefault="0076123B"/>
    <w:p w14:paraId="44D7F135" w14:textId="77777777" w:rsidR="006E50B3" w:rsidRDefault="006E50B3"/>
    <w:p w14:paraId="1BF3864F" w14:textId="45C33BC3" w:rsidR="00205903" w:rsidRDefault="00205903"/>
    <w:p w14:paraId="6874589E" w14:textId="77777777" w:rsidR="00663050" w:rsidRDefault="00663050"/>
    <w:p w14:paraId="4BB9425C" w14:textId="51BFC003" w:rsidR="00294A79" w:rsidRDefault="00294A79" w:rsidP="00294A7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C24F37">
        <w:rPr>
          <w:sz w:val="28"/>
        </w:rPr>
        <w:t>46</w:t>
      </w:r>
      <w:r>
        <w:rPr>
          <w:sz w:val="28"/>
        </w:rPr>
        <w:t>.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3321513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E55D4A8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44361971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0F5B8B3E" w:rsidR="006074D5" w:rsidRDefault="00963251" w:rsidP="00FB3083">
      <w:pPr>
        <w:tabs>
          <w:tab w:val="left" w:pos="10260"/>
        </w:tabs>
        <w:ind w:firstLine="450"/>
        <w:jc w:val="both"/>
        <w:rPr>
          <w:b/>
        </w:rPr>
      </w:pPr>
      <w:r w:rsidRPr="00963251">
        <w:rPr>
          <w:b/>
        </w:rPr>
        <w:drawing>
          <wp:anchor distT="0" distB="0" distL="114300" distR="114300" simplePos="0" relativeHeight="251762176" behindDoc="1" locked="0" layoutInCell="1" allowOverlap="1" wp14:anchorId="04333524" wp14:editId="13B13E1D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330450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365" y="21486"/>
                <wp:lineTo x="21365" y="0"/>
                <wp:lineTo x="0" y="0"/>
              </wp:wrapPolygon>
            </wp:wrapTight>
            <wp:docPr id="20640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41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07A2A" w14:textId="2F87FF5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CDC29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8666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8E1FC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B5698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B99FE1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E32CD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FEC4EA2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913E4E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C2F2A2A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8BDC1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A52249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FAD275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385A82C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F944AF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5783A44" w14:textId="77777777" w:rsidR="00C16BC9" w:rsidRDefault="00C16BC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B2C64B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798EA65E" w:rsidR="0083504C" w:rsidRDefault="0083504C" w:rsidP="00A2470C">
      <w:pPr>
        <w:rPr>
          <w:b/>
        </w:rPr>
      </w:pPr>
    </w:p>
    <w:p w14:paraId="7A10B4CC" w14:textId="65F1DF07" w:rsidR="0083504C" w:rsidRDefault="0083504C" w:rsidP="00A2470C">
      <w:pPr>
        <w:rPr>
          <w:b/>
        </w:rPr>
      </w:pPr>
    </w:p>
    <w:p w14:paraId="6B21D343" w14:textId="112128D6" w:rsidR="0083504C" w:rsidRDefault="00963251" w:rsidP="002E7609">
      <w:pPr>
        <w:jc w:val="center"/>
        <w:rPr>
          <w:b/>
        </w:rPr>
      </w:pPr>
      <w:r w:rsidRPr="00963251">
        <w:rPr>
          <w:b/>
        </w:rPr>
        <w:drawing>
          <wp:anchor distT="0" distB="0" distL="114300" distR="114300" simplePos="0" relativeHeight="251763200" behindDoc="1" locked="0" layoutInCell="1" allowOverlap="1" wp14:anchorId="54E3E853" wp14:editId="4028577C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762250" cy="2575560"/>
            <wp:effectExtent l="0" t="0" r="0" b="0"/>
            <wp:wrapTight wrapText="bothSides">
              <wp:wrapPolygon edited="0">
                <wp:start x="0" y="0"/>
                <wp:lineTo x="0" y="21408"/>
                <wp:lineTo x="21451" y="21408"/>
                <wp:lineTo x="21451" y="0"/>
                <wp:lineTo x="0" y="0"/>
              </wp:wrapPolygon>
            </wp:wrapTight>
            <wp:docPr id="17392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2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DEB0" w14:textId="6926C82C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5C225D4E" w14:textId="51183B31" w:rsidR="007E46FB" w:rsidRPr="001F7321" w:rsidRDefault="00AF7FB6" w:rsidP="00824343">
      <w:pPr>
        <w:rPr>
          <w:b/>
          <w:lang w:val="en-IN"/>
        </w:rPr>
      </w:pPr>
      <w:r>
        <w:rPr>
          <w:b/>
        </w:rPr>
        <w:br w:type="page"/>
      </w:r>
    </w:p>
    <w:p w14:paraId="3C01B33B" w14:textId="77777777" w:rsidR="001F7321" w:rsidRDefault="001F7321" w:rsidP="00AA4D9E">
      <w:pPr>
        <w:jc w:val="center"/>
        <w:rPr>
          <w:b/>
        </w:rPr>
      </w:pPr>
    </w:p>
    <w:p w14:paraId="3E65905B" w14:textId="208F7ED7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1F7321" w14:paraId="2A728AE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C57D2EF" w14:textId="69CB0548" w:rsidR="001F7321" w:rsidRDefault="00C24F37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bookmarkStart w:id="1" w:name="_Hlk174916175"/>
            <w:r>
              <w:rPr>
                <w:b/>
                <w:bCs/>
                <w:sz w:val="28"/>
                <w:szCs w:val="28"/>
              </w:rPr>
              <w:t>46</w:t>
            </w:r>
            <w:r w:rsidR="001F7321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6043F749" w14:textId="602211B3" w:rsidR="001F7321" w:rsidRDefault="0056724A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6724A">
              <w:rPr>
                <w:b/>
              </w:rPr>
              <w:drawing>
                <wp:inline distT="0" distB="0" distL="0" distR="0" wp14:anchorId="160DE8EE" wp14:editId="2EADB154">
                  <wp:extent cx="4086795" cy="2857899"/>
                  <wp:effectExtent l="0" t="0" r="0" b="0"/>
                  <wp:docPr id="392997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9970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6D9EC1FB" w14:textId="77777777" w:rsidR="00565CF2" w:rsidRDefault="00565CF2" w:rsidP="00603FA9">
      <w:pPr>
        <w:tabs>
          <w:tab w:val="left" w:pos="10260"/>
        </w:tabs>
        <w:rPr>
          <w:b/>
        </w:rPr>
      </w:pPr>
    </w:p>
    <w:p w14:paraId="56AD0AD2" w14:textId="6CD5078E" w:rsidR="003803C8" w:rsidRPr="00C16BC9" w:rsidRDefault="003803C8" w:rsidP="003803C8">
      <w:pPr>
        <w:rPr>
          <w:b/>
          <w:sz w:val="28"/>
        </w:rPr>
      </w:pPr>
    </w:p>
    <w:p w14:paraId="53683E38" w14:textId="77777777" w:rsidR="003803C8" w:rsidRDefault="003803C8" w:rsidP="003803C8">
      <w:pPr>
        <w:rPr>
          <w:b/>
        </w:rPr>
      </w:pPr>
    </w:p>
    <w:p w14:paraId="23121F80" w14:textId="4784F999" w:rsidR="00565CF2" w:rsidRPr="00565CF2" w:rsidRDefault="00565CF2" w:rsidP="003803C8">
      <w:pPr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64F4A7" w14:textId="77777777" w:rsidR="00A46782" w:rsidRDefault="00A46782">
      <w:r>
        <w:separator/>
      </w:r>
    </w:p>
  </w:endnote>
  <w:endnote w:type="continuationSeparator" w:id="0">
    <w:p w14:paraId="73DAE8C9" w14:textId="77777777" w:rsidR="00A46782" w:rsidRDefault="00A46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CC55E" w14:textId="77777777" w:rsidR="00A46782" w:rsidRDefault="00A46782">
      <w:r>
        <w:separator/>
      </w:r>
    </w:p>
  </w:footnote>
  <w:footnote w:type="continuationSeparator" w:id="0">
    <w:p w14:paraId="47B07279" w14:textId="77777777" w:rsidR="00A46782" w:rsidRDefault="00A46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3BC3"/>
    <w:rsid w:val="00055C9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54DA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5264"/>
    <w:rsid w:val="000C1220"/>
    <w:rsid w:val="000C6CA1"/>
    <w:rsid w:val="000C7B39"/>
    <w:rsid w:val="000D0227"/>
    <w:rsid w:val="000D576B"/>
    <w:rsid w:val="000D6A89"/>
    <w:rsid w:val="000D7707"/>
    <w:rsid w:val="000E2458"/>
    <w:rsid w:val="000F0BE4"/>
    <w:rsid w:val="000F1069"/>
    <w:rsid w:val="0010514A"/>
    <w:rsid w:val="00112B87"/>
    <w:rsid w:val="00113A6F"/>
    <w:rsid w:val="00123C86"/>
    <w:rsid w:val="00123E36"/>
    <w:rsid w:val="00125E9A"/>
    <w:rsid w:val="0013289A"/>
    <w:rsid w:val="001351ED"/>
    <w:rsid w:val="00135698"/>
    <w:rsid w:val="001357FC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2D11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321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13B8"/>
    <w:rsid w:val="002238EA"/>
    <w:rsid w:val="00235A79"/>
    <w:rsid w:val="00240B07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4A79"/>
    <w:rsid w:val="00295CE0"/>
    <w:rsid w:val="002962BD"/>
    <w:rsid w:val="002A096E"/>
    <w:rsid w:val="002A1A5D"/>
    <w:rsid w:val="002B2E7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56AF"/>
    <w:rsid w:val="0030780D"/>
    <w:rsid w:val="00307BC6"/>
    <w:rsid w:val="00321111"/>
    <w:rsid w:val="00340614"/>
    <w:rsid w:val="00345305"/>
    <w:rsid w:val="0036125E"/>
    <w:rsid w:val="0036712C"/>
    <w:rsid w:val="00367DCA"/>
    <w:rsid w:val="003803C8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1A53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37756"/>
    <w:rsid w:val="00546645"/>
    <w:rsid w:val="00547E89"/>
    <w:rsid w:val="00547F7D"/>
    <w:rsid w:val="0055175D"/>
    <w:rsid w:val="005521A0"/>
    <w:rsid w:val="005521D8"/>
    <w:rsid w:val="0055535D"/>
    <w:rsid w:val="005562A6"/>
    <w:rsid w:val="00557D85"/>
    <w:rsid w:val="0056063E"/>
    <w:rsid w:val="00564524"/>
    <w:rsid w:val="005651C7"/>
    <w:rsid w:val="005659D2"/>
    <w:rsid w:val="00565CF2"/>
    <w:rsid w:val="005660EC"/>
    <w:rsid w:val="00566BC0"/>
    <w:rsid w:val="0056724A"/>
    <w:rsid w:val="005711B5"/>
    <w:rsid w:val="0057122A"/>
    <w:rsid w:val="00573F04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1364"/>
    <w:rsid w:val="005D4644"/>
    <w:rsid w:val="005D486D"/>
    <w:rsid w:val="005D5995"/>
    <w:rsid w:val="005E1514"/>
    <w:rsid w:val="005E17DC"/>
    <w:rsid w:val="005E3BF5"/>
    <w:rsid w:val="005F5AE4"/>
    <w:rsid w:val="006001D2"/>
    <w:rsid w:val="0060067E"/>
    <w:rsid w:val="00603FA9"/>
    <w:rsid w:val="006074D5"/>
    <w:rsid w:val="006078B2"/>
    <w:rsid w:val="00611E04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3A9A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1B29"/>
    <w:rsid w:val="00793580"/>
    <w:rsid w:val="00795D3A"/>
    <w:rsid w:val="007A06A5"/>
    <w:rsid w:val="007A1ED6"/>
    <w:rsid w:val="007A4F1D"/>
    <w:rsid w:val="007B53B8"/>
    <w:rsid w:val="007B7ABE"/>
    <w:rsid w:val="007B7D0C"/>
    <w:rsid w:val="007C263E"/>
    <w:rsid w:val="007C3597"/>
    <w:rsid w:val="007C61A8"/>
    <w:rsid w:val="007C6AAD"/>
    <w:rsid w:val="007D10DC"/>
    <w:rsid w:val="007D42D5"/>
    <w:rsid w:val="007D5AC1"/>
    <w:rsid w:val="007D69E5"/>
    <w:rsid w:val="007E1A92"/>
    <w:rsid w:val="007E46FB"/>
    <w:rsid w:val="007F5F20"/>
    <w:rsid w:val="0080300C"/>
    <w:rsid w:val="00815DCC"/>
    <w:rsid w:val="00822254"/>
    <w:rsid w:val="00824343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340C"/>
    <w:rsid w:val="008871B1"/>
    <w:rsid w:val="0088740C"/>
    <w:rsid w:val="00890B23"/>
    <w:rsid w:val="008946D5"/>
    <w:rsid w:val="008A29F7"/>
    <w:rsid w:val="008A7EAE"/>
    <w:rsid w:val="008B2053"/>
    <w:rsid w:val="008C2959"/>
    <w:rsid w:val="008C6002"/>
    <w:rsid w:val="008C602A"/>
    <w:rsid w:val="008C60B4"/>
    <w:rsid w:val="008C616A"/>
    <w:rsid w:val="008D00C3"/>
    <w:rsid w:val="008D2796"/>
    <w:rsid w:val="008D3BDD"/>
    <w:rsid w:val="008D5AE9"/>
    <w:rsid w:val="008D5B6E"/>
    <w:rsid w:val="008E1505"/>
    <w:rsid w:val="008E150C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63251"/>
    <w:rsid w:val="00971CA2"/>
    <w:rsid w:val="0097289A"/>
    <w:rsid w:val="00983AE3"/>
    <w:rsid w:val="009945AD"/>
    <w:rsid w:val="009A0EA9"/>
    <w:rsid w:val="009B4D07"/>
    <w:rsid w:val="009C2EF4"/>
    <w:rsid w:val="009C6272"/>
    <w:rsid w:val="009C65AD"/>
    <w:rsid w:val="009C6647"/>
    <w:rsid w:val="009C7CB7"/>
    <w:rsid w:val="009D2477"/>
    <w:rsid w:val="009D247B"/>
    <w:rsid w:val="009D3274"/>
    <w:rsid w:val="009E200D"/>
    <w:rsid w:val="009F1CD1"/>
    <w:rsid w:val="009F2DC1"/>
    <w:rsid w:val="009F6F5C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46782"/>
    <w:rsid w:val="00A509CB"/>
    <w:rsid w:val="00A534A1"/>
    <w:rsid w:val="00A564A9"/>
    <w:rsid w:val="00A574CD"/>
    <w:rsid w:val="00A61293"/>
    <w:rsid w:val="00A62814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D6BAB"/>
    <w:rsid w:val="00AE0034"/>
    <w:rsid w:val="00AE72C0"/>
    <w:rsid w:val="00AF01E2"/>
    <w:rsid w:val="00AF0D0A"/>
    <w:rsid w:val="00AF2DB4"/>
    <w:rsid w:val="00AF3BBF"/>
    <w:rsid w:val="00AF7D38"/>
    <w:rsid w:val="00AF7FB6"/>
    <w:rsid w:val="00B10F03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4C69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BC9"/>
    <w:rsid w:val="00C16E1A"/>
    <w:rsid w:val="00C24F37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57D4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43D9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52E5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47AA"/>
    <w:rsid w:val="00E775E2"/>
    <w:rsid w:val="00E85A23"/>
    <w:rsid w:val="00E92ADD"/>
    <w:rsid w:val="00E93F24"/>
    <w:rsid w:val="00E9456D"/>
    <w:rsid w:val="00E966D7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6D67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0809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1514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</TotalTime>
  <Pages>6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2024-09-24T02:05:00Z</dcterms:created>
  <dcterms:modified xsi:type="dcterms:W3CDTF">2024-09-24T02:10:00Z</dcterms:modified>
</cp:coreProperties>
</file>