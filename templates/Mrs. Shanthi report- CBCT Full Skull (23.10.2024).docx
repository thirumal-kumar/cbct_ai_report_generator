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918456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D629D0">
              <w:rPr>
                <w:sz w:val="28"/>
              </w:rPr>
              <w:t>s. Shanthi</w:t>
            </w:r>
          </w:p>
        </w:tc>
        <w:tc>
          <w:tcPr>
            <w:tcW w:w="2568" w:type="pct"/>
          </w:tcPr>
          <w:p w14:paraId="112E52C6" w14:textId="1BFE29B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D629D0">
              <w:rPr>
                <w:sz w:val="28"/>
              </w:rPr>
              <w:t>23.10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332660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D629D0">
              <w:rPr>
                <w:sz w:val="28"/>
              </w:rPr>
              <w:t>52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629D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7115E21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D629D0">
              <w:rPr>
                <w:sz w:val="28"/>
              </w:rPr>
              <w:t>Lokesh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AE7C1B2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516C43">
        <w:rPr>
          <w:sz w:val="28"/>
        </w:rPr>
        <w:t>13, 14, 16, 17, 18, 23, 24, 28, 38,</w:t>
      </w:r>
      <w:r w:rsidR="00714720">
        <w:rPr>
          <w:sz w:val="28"/>
        </w:rPr>
        <w:t xml:space="preserve"> </w:t>
      </w:r>
      <w:r w:rsidR="00516C43">
        <w:rPr>
          <w:sz w:val="28"/>
        </w:rPr>
        <w:t xml:space="preserve">46, </w:t>
      </w:r>
      <w:r w:rsidR="00714720">
        <w:rPr>
          <w:sz w:val="28"/>
        </w:rPr>
        <w:t>48.</w:t>
      </w:r>
    </w:p>
    <w:p w14:paraId="0F45005B" w14:textId="58EAB239" w:rsidR="00161AB6" w:rsidRDefault="00161AB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 in relation to </w:t>
      </w:r>
      <w:r w:rsidR="00714720">
        <w:rPr>
          <w:sz w:val="28"/>
        </w:rPr>
        <w:t xml:space="preserve">26, 27, 35, </w:t>
      </w:r>
      <w:r w:rsidR="00FE53BA">
        <w:rPr>
          <w:sz w:val="28"/>
        </w:rPr>
        <w:t>45.</w:t>
      </w:r>
    </w:p>
    <w:p w14:paraId="040CCFEA" w14:textId="724C46B4" w:rsidR="00FE53BA" w:rsidRDefault="00FE53B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36.</w:t>
      </w:r>
    </w:p>
    <w:p w14:paraId="2A9858F0" w14:textId="2FB7ECF1" w:rsidR="00FE53BA" w:rsidRDefault="00FE53B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hyperdense restorative material within the pulp canals of 43, 44 is evident.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76228FEE" w:rsidR="00BD6A11" w:rsidRDefault="000D146C" w:rsidP="00BF422B">
            <w:pPr>
              <w:jc w:val="center"/>
            </w:pPr>
            <w:r>
              <w:t>5.8</w:t>
            </w:r>
          </w:p>
        </w:tc>
        <w:tc>
          <w:tcPr>
            <w:tcW w:w="526" w:type="pct"/>
          </w:tcPr>
          <w:p w14:paraId="0CBFAFB3" w14:textId="1A1964C3" w:rsidR="00BD6A11" w:rsidRDefault="00636F0A" w:rsidP="00BF422B">
            <w:pPr>
              <w:jc w:val="center"/>
            </w:pPr>
            <w:r>
              <w:t>4</w:t>
            </w:r>
          </w:p>
        </w:tc>
        <w:tc>
          <w:tcPr>
            <w:tcW w:w="526" w:type="pct"/>
          </w:tcPr>
          <w:p w14:paraId="30C40DD1" w14:textId="7010C0E4" w:rsidR="00BD6A11" w:rsidRDefault="00636F0A" w:rsidP="00BF422B">
            <w:pPr>
              <w:jc w:val="center"/>
            </w:pPr>
            <w:r>
              <w:t>2.9</w:t>
            </w:r>
          </w:p>
        </w:tc>
        <w:tc>
          <w:tcPr>
            <w:tcW w:w="526" w:type="pct"/>
          </w:tcPr>
          <w:p w14:paraId="6C52CFB5" w14:textId="138FD544" w:rsidR="00BD6A11" w:rsidRDefault="00636F0A" w:rsidP="00BF422B">
            <w:pPr>
              <w:jc w:val="center"/>
            </w:pPr>
            <w:r>
              <w:t>3.2</w:t>
            </w:r>
          </w:p>
        </w:tc>
        <w:tc>
          <w:tcPr>
            <w:tcW w:w="526" w:type="pct"/>
          </w:tcPr>
          <w:p w14:paraId="3FF74937" w14:textId="55DE3DFA" w:rsidR="00BD6A11" w:rsidRDefault="00636F0A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0CC0A391" w14:textId="55564C0E" w:rsidR="00BD6A11" w:rsidRDefault="00636F0A" w:rsidP="00BF422B">
            <w:pPr>
              <w:jc w:val="center"/>
            </w:pPr>
            <w:r>
              <w:t>2.8</w:t>
            </w:r>
          </w:p>
        </w:tc>
        <w:tc>
          <w:tcPr>
            <w:tcW w:w="526" w:type="pct"/>
          </w:tcPr>
          <w:p w14:paraId="554FAA52" w14:textId="68445CE0" w:rsidR="00BD6A11" w:rsidRDefault="004832D2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6C45F1EA" w14:textId="6F9D9FD0" w:rsidR="00BD6A11" w:rsidRDefault="004832D2" w:rsidP="00BF422B">
            <w:pPr>
              <w:jc w:val="center"/>
            </w:pPr>
            <w:r>
              <w:t>3.3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4213DE78" w:rsidR="00BD6A11" w:rsidRDefault="000D146C" w:rsidP="00BF422B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5CFF5A6F" w14:textId="5C30A62C" w:rsidR="00BD6A11" w:rsidRDefault="00636F0A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4B3D4431" w14:textId="2E577C47" w:rsidR="00BD6A11" w:rsidRDefault="00636F0A" w:rsidP="00BF422B">
            <w:pPr>
              <w:jc w:val="center"/>
            </w:pPr>
            <w:r>
              <w:t>3.9</w:t>
            </w:r>
          </w:p>
        </w:tc>
        <w:tc>
          <w:tcPr>
            <w:tcW w:w="526" w:type="pct"/>
          </w:tcPr>
          <w:p w14:paraId="086DECE9" w14:textId="01FDF356" w:rsidR="00BD6A11" w:rsidRDefault="00636F0A" w:rsidP="00BF422B">
            <w:pPr>
              <w:jc w:val="center"/>
            </w:pPr>
            <w:r>
              <w:t>4.2</w:t>
            </w:r>
          </w:p>
        </w:tc>
        <w:tc>
          <w:tcPr>
            <w:tcW w:w="526" w:type="pct"/>
          </w:tcPr>
          <w:p w14:paraId="7C2669B4" w14:textId="3399DD5E" w:rsidR="00BD6A11" w:rsidRDefault="00636F0A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68B20E08" w14:textId="4E391967" w:rsidR="00BD6A11" w:rsidRDefault="00636F0A" w:rsidP="00BF422B">
            <w:pPr>
              <w:jc w:val="center"/>
            </w:pPr>
            <w:r>
              <w:t>2.9</w:t>
            </w:r>
          </w:p>
        </w:tc>
        <w:tc>
          <w:tcPr>
            <w:tcW w:w="526" w:type="pct"/>
          </w:tcPr>
          <w:p w14:paraId="11D13BA0" w14:textId="776A898D" w:rsidR="00BD6A11" w:rsidRDefault="004832D2" w:rsidP="00BF422B">
            <w:pPr>
              <w:jc w:val="center"/>
            </w:pPr>
            <w:r>
              <w:t>3.5</w:t>
            </w:r>
          </w:p>
        </w:tc>
        <w:tc>
          <w:tcPr>
            <w:tcW w:w="526" w:type="pct"/>
          </w:tcPr>
          <w:p w14:paraId="22E92020" w14:textId="1AA00B68" w:rsidR="00BD6A11" w:rsidRDefault="004832D2" w:rsidP="00BF422B">
            <w:pPr>
              <w:jc w:val="center"/>
            </w:pPr>
            <w:r>
              <w:t>3.9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38205AFB" w:rsidR="00BD6A11" w:rsidRDefault="000D146C" w:rsidP="00BF422B">
            <w:pPr>
              <w:jc w:val="center"/>
            </w:pPr>
            <w:r>
              <w:t>18</w:t>
            </w:r>
          </w:p>
        </w:tc>
        <w:tc>
          <w:tcPr>
            <w:tcW w:w="526" w:type="pct"/>
          </w:tcPr>
          <w:p w14:paraId="72EE28D7" w14:textId="130C5D79" w:rsidR="00BD6A11" w:rsidRDefault="00636F0A" w:rsidP="00BF422B">
            <w:pPr>
              <w:jc w:val="center"/>
            </w:pPr>
            <w:r>
              <w:t>11.6</w:t>
            </w:r>
          </w:p>
        </w:tc>
        <w:tc>
          <w:tcPr>
            <w:tcW w:w="526" w:type="pct"/>
          </w:tcPr>
          <w:p w14:paraId="35A1B00D" w14:textId="37DEC17B" w:rsidR="00BD6A11" w:rsidRDefault="00636F0A" w:rsidP="00BF422B">
            <w:pPr>
              <w:jc w:val="center"/>
            </w:pPr>
            <w:r>
              <w:t>19.1</w:t>
            </w:r>
          </w:p>
        </w:tc>
        <w:tc>
          <w:tcPr>
            <w:tcW w:w="526" w:type="pct"/>
          </w:tcPr>
          <w:p w14:paraId="16EBA496" w14:textId="08063707" w:rsidR="00BD6A11" w:rsidRDefault="00636F0A" w:rsidP="00BF422B">
            <w:pPr>
              <w:jc w:val="center"/>
            </w:pPr>
            <w:r>
              <w:t>19.4</w:t>
            </w:r>
          </w:p>
        </w:tc>
        <w:tc>
          <w:tcPr>
            <w:tcW w:w="526" w:type="pct"/>
          </w:tcPr>
          <w:p w14:paraId="6915DB5E" w14:textId="78358568" w:rsidR="00BD6A11" w:rsidRDefault="00636F0A" w:rsidP="00BF422B">
            <w:pPr>
              <w:jc w:val="center"/>
            </w:pPr>
            <w:r>
              <w:t>13.1</w:t>
            </w:r>
          </w:p>
        </w:tc>
        <w:tc>
          <w:tcPr>
            <w:tcW w:w="526" w:type="pct"/>
          </w:tcPr>
          <w:p w14:paraId="068D8CEE" w14:textId="55641F22" w:rsidR="00BD6A11" w:rsidRDefault="004832D2" w:rsidP="00BF422B">
            <w:pPr>
              <w:jc w:val="center"/>
            </w:pPr>
            <w:r>
              <w:t>12.5</w:t>
            </w:r>
          </w:p>
        </w:tc>
        <w:tc>
          <w:tcPr>
            <w:tcW w:w="526" w:type="pct"/>
          </w:tcPr>
          <w:p w14:paraId="7F642986" w14:textId="27B1CEFB" w:rsidR="00BD6A11" w:rsidRDefault="004832D2" w:rsidP="00BF422B">
            <w:pPr>
              <w:jc w:val="center"/>
            </w:pPr>
            <w:r>
              <w:t>18.1</w:t>
            </w:r>
          </w:p>
        </w:tc>
        <w:tc>
          <w:tcPr>
            <w:tcW w:w="526" w:type="pct"/>
          </w:tcPr>
          <w:p w14:paraId="4099FA2F" w14:textId="5AA678E4" w:rsidR="00BD6A11" w:rsidRDefault="004832D2" w:rsidP="00BF422B">
            <w:pPr>
              <w:jc w:val="center"/>
            </w:pPr>
            <w:r>
              <w:t>17.8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7D125443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608" w:type="pct"/>
          </w:tcPr>
          <w:p w14:paraId="04968D7D" w14:textId="3C830F3F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608" w:type="pct"/>
          </w:tcPr>
          <w:p w14:paraId="1EBEA066" w14:textId="632ECE17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608" w:type="pct"/>
          </w:tcPr>
          <w:p w14:paraId="121C1C72" w14:textId="4999905A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608" w:type="pct"/>
          </w:tcPr>
          <w:p w14:paraId="5B7BF53A" w14:textId="18900174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606" w:type="pct"/>
          </w:tcPr>
          <w:p w14:paraId="3D7B8FEB" w14:textId="3D1D58D3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00445707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608" w:type="pct"/>
          </w:tcPr>
          <w:p w14:paraId="755F7143" w14:textId="5994EE56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</w:t>
            </w:r>
          </w:p>
        </w:tc>
        <w:tc>
          <w:tcPr>
            <w:tcW w:w="608" w:type="pct"/>
          </w:tcPr>
          <w:p w14:paraId="6988FEF7" w14:textId="6163606A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608" w:type="pct"/>
          </w:tcPr>
          <w:p w14:paraId="47AA2BA9" w14:textId="339E5C22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608" w:type="pct"/>
          </w:tcPr>
          <w:p w14:paraId="6659DBBE" w14:textId="37F39048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</w:t>
            </w:r>
          </w:p>
        </w:tc>
        <w:tc>
          <w:tcPr>
            <w:tcW w:w="606" w:type="pct"/>
          </w:tcPr>
          <w:p w14:paraId="204FF0B3" w14:textId="29E56062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42FA827F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12.6</w:t>
            </w:r>
          </w:p>
        </w:tc>
        <w:tc>
          <w:tcPr>
            <w:tcW w:w="608" w:type="pct"/>
          </w:tcPr>
          <w:p w14:paraId="27F23230" w14:textId="70A7866D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608" w:type="pct"/>
          </w:tcPr>
          <w:p w14:paraId="117C1A28" w14:textId="2830A201" w:rsidR="00BD6A11" w:rsidRDefault="00636F0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6.6</w:t>
            </w:r>
          </w:p>
        </w:tc>
        <w:tc>
          <w:tcPr>
            <w:tcW w:w="608" w:type="pct"/>
          </w:tcPr>
          <w:p w14:paraId="61042547" w14:textId="5D4160BD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608" w:type="pct"/>
          </w:tcPr>
          <w:p w14:paraId="77171032" w14:textId="640292C3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  <w:tc>
          <w:tcPr>
            <w:tcW w:w="606" w:type="pct"/>
          </w:tcPr>
          <w:p w14:paraId="4AD55496" w14:textId="424D8277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3.5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29AA0358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295AA0CA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66780D1A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5DC34846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024257FD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7B898CB7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779E9B08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55DB8CC9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6A3B409D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6BB4E980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0E4B7107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17.8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4F41CC02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33095E1E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803" w:type="pct"/>
            <w:vAlign w:val="center"/>
          </w:tcPr>
          <w:p w14:paraId="5F015D67" w14:textId="1EABEB1D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  <w:tc>
          <w:tcPr>
            <w:tcW w:w="803" w:type="pct"/>
            <w:vAlign w:val="center"/>
          </w:tcPr>
          <w:p w14:paraId="52691122" w14:textId="4AD90BFD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800" w:type="pct"/>
            <w:vAlign w:val="center"/>
          </w:tcPr>
          <w:p w14:paraId="23C32197" w14:textId="54101E92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33955283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</w:t>
            </w:r>
          </w:p>
        </w:tc>
        <w:tc>
          <w:tcPr>
            <w:tcW w:w="803" w:type="pct"/>
            <w:vAlign w:val="center"/>
          </w:tcPr>
          <w:p w14:paraId="3EE86883" w14:textId="66439971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4.9</w:t>
            </w:r>
          </w:p>
        </w:tc>
        <w:tc>
          <w:tcPr>
            <w:tcW w:w="803" w:type="pct"/>
            <w:vAlign w:val="center"/>
          </w:tcPr>
          <w:p w14:paraId="74FE2E5F" w14:textId="6DDD0A93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0" w:type="pct"/>
            <w:vAlign w:val="center"/>
          </w:tcPr>
          <w:p w14:paraId="5645E8F9" w14:textId="1278C17E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4F21EAA3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18.7</w:t>
            </w:r>
          </w:p>
        </w:tc>
        <w:tc>
          <w:tcPr>
            <w:tcW w:w="803" w:type="pct"/>
            <w:vAlign w:val="center"/>
          </w:tcPr>
          <w:p w14:paraId="34160956" w14:textId="6D79DB43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</w:t>
            </w:r>
          </w:p>
        </w:tc>
        <w:tc>
          <w:tcPr>
            <w:tcW w:w="803" w:type="pct"/>
            <w:vAlign w:val="center"/>
          </w:tcPr>
          <w:p w14:paraId="4C70E9F4" w14:textId="56DD32B7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19.1</w:t>
            </w:r>
          </w:p>
        </w:tc>
        <w:tc>
          <w:tcPr>
            <w:tcW w:w="800" w:type="pct"/>
            <w:vAlign w:val="center"/>
          </w:tcPr>
          <w:p w14:paraId="22CC1AF2" w14:textId="5AB75DD1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25.1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47970819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65" w:type="pct"/>
            <w:vAlign w:val="center"/>
          </w:tcPr>
          <w:p w14:paraId="4968D433" w14:textId="7C658031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741" w:type="pct"/>
            <w:vAlign w:val="center"/>
          </w:tcPr>
          <w:p w14:paraId="55A18164" w14:textId="120D71B9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9.4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6BCDF7BD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</w:t>
            </w:r>
          </w:p>
        </w:tc>
        <w:tc>
          <w:tcPr>
            <w:tcW w:w="865" w:type="pct"/>
            <w:vAlign w:val="center"/>
          </w:tcPr>
          <w:p w14:paraId="79389FA4" w14:textId="2D24EE12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741" w:type="pct"/>
            <w:vAlign w:val="center"/>
          </w:tcPr>
          <w:p w14:paraId="0C51483F" w14:textId="0F034DAF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38EB92C6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14.8</w:t>
            </w:r>
          </w:p>
        </w:tc>
        <w:tc>
          <w:tcPr>
            <w:tcW w:w="865" w:type="pct"/>
            <w:vAlign w:val="center"/>
          </w:tcPr>
          <w:p w14:paraId="630FBA98" w14:textId="5B53A2DA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14.8</w:t>
            </w:r>
          </w:p>
        </w:tc>
        <w:tc>
          <w:tcPr>
            <w:tcW w:w="741" w:type="pct"/>
            <w:vAlign w:val="center"/>
          </w:tcPr>
          <w:p w14:paraId="6D764FD4" w14:textId="67B77B7C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37C5656F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23.4</w:t>
            </w:r>
          </w:p>
        </w:tc>
        <w:tc>
          <w:tcPr>
            <w:tcW w:w="865" w:type="pct"/>
            <w:vAlign w:val="center"/>
          </w:tcPr>
          <w:p w14:paraId="2B91C84B" w14:textId="027127AF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  <w:tc>
          <w:tcPr>
            <w:tcW w:w="741" w:type="pct"/>
            <w:vAlign w:val="center"/>
          </w:tcPr>
          <w:p w14:paraId="12BDA444" w14:textId="093BBAF4" w:rsidR="00BD6A11" w:rsidRDefault="002305B5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17.6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5DF897E8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803" w:type="pct"/>
            <w:vAlign w:val="center"/>
          </w:tcPr>
          <w:p w14:paraId="098543B6" w14:textId="676101DC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</w:t>
            </w:r>
          </w:p>
        </w:tc>
        <w:tc>
          <w:tcPr>
            <w:tcW w:w="802" w:type="pct"/>
            <w:vAlign w:val="center"/>
          </w:tcPr>
          <w:p w14:paraId="58835B9B" w14:textId="3352A59F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9.2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1F98D71E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</w:t>
            </w:r>
          </w:p>
        </w:tc>
        <w:tc>
          <w:tcPr>
            <w:tcW w:w="803" w:type="pct"/>
            <w:vAlign w:val="center"/>
          </w:tcPr>
          <w:p w14:paraId="2651EE09" w14:textId="23414D7F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  <w:tc>
          <w:tcPr>
            <w:tcW w:w="802" w:type="pct"/>
            <w:vAlign w:val="center"/>
          </w:tcPr>
          <w:p w14:paraId="30259CF9" w14:textId="527A9B65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59DFF3F8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12.8</w:t>
            </w:r>
          </w:p>
        </w:tc>
        <w:tc>
          <w:tcPr>
            <w:tcW w:w="803" w:type="pct"/>
            <w:vAlign w:val="center"/>
          </w:tcPr>
          <w:p w14:paraId="35D558C8" w14:textId="5806498B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12.9</w:t>
            </w:r>
          </w:p>
        </w:tc>
        <w:tc>
          <w:tcPr>
            <w:tcW w:w="802" w:type="pct"/>
            <w:vAlign w:val="center"/>
          </w:tcPr>
          <w:p w14:paraId="54BBBD15" w14:textId="67DFFEFD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10.2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18E9C022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24.5</w:t>
            </w:r>
          </w:p>
        </w:tc>
        <w:tc>
          <w:tcPr>
            <w:tcW w:w="803" w:type="pct"/>
            <w:vAlign w:val="center"/>
          </w:tcPr>
          <w:p w14:paraId="31072268" w14:textId="6ACB345F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21.3</w:t>
            </w:r>
          </w:p>
        </w:tc>
        <w:tc>
          <w:tcPr>
            <w:tcW w:w="802" w:type="pct"/>
            <w:vAlign w:val="center"/>
          </w:tcPr>
          <w:p w14:paraId="79BFC832" w14:textId="09FDC3F3" w:rsidR="00BD6A11" w:rsidRDefault="004832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17.2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70F83CE4" w14:textId="77777777" w:rsidR="001A4ACD" w:rsidRDefault="001A4ACD" w:rsidP="001A4A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26, 27, 35, 45.</w:t>
      </w:r>
    </w:p>
    <w:p w14:paraId="7E44E784" w14:textId="77777777" w:rsidR="001A4ACD" w:rsidRDefault="001A4ACD" w:rsidP="001A4A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36.</w:t>
      </w:r>
    </w:p>
    <w:p w14:paraId="1208A6EB" w14:textId="6527D564" w:rsidR="001A4ACD" w:rsidRDefault="001A4ACD" w:rsidP="001A4A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teeth: </w:t>
      </w:r>
      <w:r>
        <w:rPr>
          <w:sz w:val="28"/>
        </w:rPr>
        <w:t xml:space="preserve"> 43, 44</w:t>
      </w:r>
      <w:r>
        <w:rPr>
          <w:sz w:val="28"/>
        </w:rPr>
        <w:t>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5E8805B8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23504AB9" w:rsidR="00BD6A11" w:rsidRDefault="006C3FF6" w:rsidP="00BD6A11">
      <w:pPr>
        <w:tabs>
          <w:tab w:val="left" w:pos="10260"/>
        </w:tabs>
        <w:ind w:firstLine="450"/>
        <w:jc w:val="both"/>
      </w:pPr>
      <w:r w:rsidRPr="006C3FF6">
        <w:drawing>
          <wp:anchor distT="0" distB="0" distL="114300" distR="114300" simplePos="0" relativeHeight="251744768" behindDoc="1" locked="0" layoutInCell="1" allowOverlap="1" wp14:anchorId="75975AF7" wp14:editId="000AAB4E">
            <wp:simplePos x="0" y="0"/>
            <wp:positionH relativeFrom="margin">
              <wp:align>right</wp:align>
            </wp:positionH>
            <wp:positionV relativeFrom="paragraph">
              <wp:posOffset>222885</wp:posOffset>
            </wp:positionV>
            <wp:extent cx="6277610" cy="3019425"/>
            <wp:effectExtent l="0" t="0" r="8890" b="9525"/>
            <wp:wrapTight wrapText="bothSides">
              <wp:wrapPolygon edited="0">
                <wp:start x="0" y="0"/>
                <wp:lineTo x="0" y="21532"/>
                <wp:lineTo x="21565" y="21532"/>
                <wp:lineTo x="21565" y="0"/>
                <wp:lineTo x="0" y="0"/>
              </wp:wrapPolygon>
            </wp:wrapTight>
            <wp:docPr id="92758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85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1865040D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7C71332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76592DF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34D1FFA2" w:rsidR="00BD6A11" w:rsidRDefault="00686C15" w:rsidP="00BD6A11">
      <w:pPr>
        <w:tabs>
          <w:tab w:val="left" w:pos="10260"/>
        </w:tabs>
        <w:ind w:firstLine="450"/>
        <w:rPr>
          <w:b/>
        </w:rPr>
      </w:pPr>
      <w:r w:rsidRPr="00686C15">
        <w:rPr>
          <w:b/>
        </w:rPr>
        <w:drawing>
          <wp:anchor distT="0" distB="0" distL="114300" distR="114300" simplePos="0" relativeHeight="251741696" behindDoc="1" locked="0" layoutInCell="1" allowOverlap="1" wp14:anchorId="7748C38A" wp14:editId="7C8312B5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772162" cy="3010320"/>
            <wp:effectExtent l="0" t="0" r="9525" b="0"/>
            <wp:wrapTight wrapText="bothSides">
              <wp:wrapPolygon edited="0">
                <wp:start x="0" y="0"/>
                <wp:lineTo x="0" y="21463"/>
                <wp:lineTo x="21526" y="21463"/>
                <wp:lineTo x="21526" y="0"/>
                <wp:lineTo x="0" y="0"/>
              </wp:wrapPolygon>
            </wp:wrapTight>
            <wp:docPr id="8478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8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CA4E" w14:textId="5645C60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6F00E5C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2616FE68" w:rsidR="00BD6A11" w:rsidRDefault="006C3FF6" w:rsidP="00BD6A11">
      <w:pPr>
        <w:rPr>
          <w:b/>
        </w:rPr>
      </w:pPr>
      <w:r w:rsidRPr="006C3FF6">
        <w:rPr>
          <w:b/>
        </w:rPr>
        <w:drawing>
          <wp:anchor distT="0" distB="0" distL="114300" distR="114300" simplePos="0" relativeHeight="251742720" behindDoc="1" locked="0" layoutInCell="1" allowOverlap="1" wp14:anchorId="7F51C9A6" wp14:editId="091FBF33">
            <wp:simplePos x="0" y="0"/>
            <wp:positionH relativeFrom="column">
              <wp:posOffset>200025</wp:posOffset>
            </wp:positionH>
            <wp:positionV relativeFrom="paragraph">
              <wp:posOffset>2524125</wp:posOffset>
            </wp:positionV>
            <wp:extent cx="2905530" cy="2915057"/>
            <wp:effectExtent l="0" t="0" r="0" b="0"/>
            <wp:wrapTight wrapText="bothSides">
              <wp:wrapPolygon edited="0">
                <wp:start x="0" y="0"/>
                <wp:lineTo x="0" y="21459"/>
                <wp:lineTo x="21388" y="21459"/>
                <wp:lineTo x="21388" y="0"/>
                <wp:lineTo x="0" y="0"/>
              </wp:wrapPolygon>
            </wp:wrapTight>
            <wp:docPr id="205195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8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3FF6">
        <w:rPr>
          <w:b/>
        </w:rPr>
        <w:drawing>
          <wp:anchor distT="0" distB="0" distL="114300" distR="114300" simplePos="0" relativeHeight="251743744" behindDoc="1" locked="0" layoutInCell="1" allowOverlap="1" wp14:anchorId="6A8D550A" wp14:editId="45077F6E">
            <wp:simplePos x="0" y="0"/>
            <wp:positionH relativeFrom="margin">
              <wp:align>right</wp:align>
            </wp:positionH>
            <wp:positionV relativeFrom="paragraph">
              <wp:posOffset>2524125</wp:posOffset>
            </wp:positionV>
            <wp:extent cx="3086531" cy="2915057"/>
            <wp:effectExtent l="0" t="0" r="0" b="0"/>
            <wp:wrapTight wrapText="bothSides">
              <wp:wrapPolygon edited="0">
                <wp:start x="0" y="0"/>
                <wp:lineTo x="0" y="21459"/>
                <wp:lineTo x="21467" y="21459"/>
                <wp:lineTo x="21467" y="0"/>
                <wp:lineTo x="0" y="0"/>
              </wp:wrapPolygon>
            </wp:wrapTight>
            <wp:docPr id="3599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74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536"/>
        <w:gridCol w:w="786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280E7225" w:rsidR="00BD6A11" w:rsidRDefault="0076567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6567C">
              <w:rPr>
                <w:b/>
              </w:rPr>
              <w:drawing>
                <wp:inline distT="0" distB="0" distL="0" distR="0" wp14:anchorId="4D3DC457" wp14:editId="55A221B5">
                  <wp:extent cx="4839375" cy="3019846"/>
                  <wp:effectExtent l="0" t="0" r="0" b="9525"/>
                  <wp:docPr id="974102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1027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3E3D92" w14:textId="2686A699" w:rsidR="00BD6A11" w:rsidRDefault="0076567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6567C">
              <w:rPr>
                <w:b/>
              </w:rPr>
              <w:drawing>
                <wp:inline distT="0" distB="0" distL="0" distR="0" wp14:anchorId="16B201A5" wp14:editId="45F5C40C">
                  <wp:extent cx="4848902" cy="3000794"/>
                  <wp:effectExtent l="0" t="0" r="8890" b="9525"/>
                  <wp:docPr id="1595088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0884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DDC661" w14:textId="65FDC3E6" w:rsidR="00BD6A11" w:rsidRDefault="001678C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678CD">
              <w:rPr>
                <w:b/>
              </w:rPr>
              <w:drawing>
                <wp:inline distT="0" distB="0" distL="0" distR="0" wp14:anchorId="5351295E" wp14:editId="6BACDAAE">
                  <wp:extent cx="4677428" cy="2934109"/>
                  <wp:effectExtent l="0" t="0" r="8890" b="0"/>
                  <wp:docPr id="155498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9894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0D0C4" w14:textId="7A1D1405" w:rsidR="00BD6A11" w:rsidRDefault="001678C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678CD">
              <w:rPr>
                <w:b/>
              </w:rPr>
              <w:drawing>
                <wp:inline distT="0" distB="0" distL="0" distR="0" wp14:anchorId="4895F7E1" wp14:editId="3C535A84">
                  <wp:extent cx="4610743" cy="2876951"/>
                  <wp:effectExtent l="0" t="0" r="0" b="0"/>
                  <wp:docPr id="67089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8983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687C4F" w14:textId="676A80E0" w:rsidR="00BD6A11" w:rsidRDefault="001678C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678CD">
              <w:rPr>
                <w:b/>
              </w:rPr>
              <w:drawing>
                <wp:inline distT="0" distB="0" distL="0" distR="0" wp14:anchorId="7BDEF0E8" wp14:editId="32CCE4D3">
                  <wp:extent cx="4648849" cy="2886478"/>
                  <wp:effectExtent l="0" t="0" r="0" b="9525"/>
                  <wp:docPr id="1224757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7579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0C3B61F" w14:textId="5C05D5C8" w:rsidR="00BD6A11" w:rsidRDefault="001678C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678CD">
              <w:rPr>
                <w:b/>
              </w:rPr>
              <w:drawing>
                <wp:inline distT="0" distB="0" distL="0" distR="0" wp14:anchorId="66E7330B" wp14:editId="4E9E2195">
                  <wp:extent cx="4410691" cy="2762636"/>
                  <wp:effectExtent l="0" t="0" r="9525" b="0"/>
                  <wp:docPr id="1680659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597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D9EF7D1" w14:textId="2E16BE7F" w:rsidR="00BD6A11" w:rsidRDefault="001678C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678CD">
              <w:rPr>
                <w:b/>
              </w:rPr>
              <w:drawing>
                <wp:inline distT="0" distB="0" distL="0" distR="0" wp14:anchorId="3996DF70" wp14:editId="6C06993C">
                  <wp:extent cx="4553585" cy="2876951"/>
                  <wp:effectExtent l="0" t="0" r="0" b="0"/>
                  <wp:docPr id="1399442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4425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BDED843" w14:textId="02903FF6" w:rsidR="00BD6A11" w:rsidRDefault="0057247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7247A">
              <w:rPr>
                <w:b/>
              </w:rPr>
              <w:drawing>
                <wp:inline distT="0" distB="0" distL="0" distR="0" wp14:anchorId="72F27843" wp14:editId="5AFC8F83">
                  <wp:extent cx="4715533" cy="2867425"/>
                  <wp:effectExtent l="0" t="0" r="8890" b="9525"/>
                  <wp:docPr id="1600151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516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0457381" w14:textId="12FDD214" w:rsidR="00BD6A11" w:rsidRDefault="0057247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7247A">
              <w:rPr>
                <w:b/>
              </w:rPr>
              <w:drawing>
                <wp:inline distT="0" distB="0" distL="0" distR="0" wp14:anchorId="2E7102D0" wp14:editId="4085AC38">
                  <wp:extent cx="4477375" cy="2848373"/>
                  <wp:effectExtent l="0" t="0" r="0" b="9525"/>
                  <wp:docPr id="200170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705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707176E" w14:textId="52FD1C32" w:rsidR="00BD6A11" w:rsidRDefault="006C405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C4051">
              <w:rPr>
                <w:b/>
              </w:rPr>
              <w:drawing>
                <wp:inline distT="0" distB="0" distL="0" distR="0" wp14:anchorId="532F941D" wp14:editId="6351F03A">
                  <wp:extent cx="4534533" cy="2810267"/>
                  <wp:effectExtent l="0" t="0" r="0" b="9525"/>
                  <wp:docPr id="837453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4530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695BBE6" w14:textId="4BF15203" w:rsidR="00BD6A11" w:rsidRDefault="006C405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C4051">
              <w:rPr>
                <w:b/>
              </w:rPr>
              <w:drawing>
                <wp:inline distT="0" distB="0" distL="0" distR="0" wp14:anchorId="03E4291A" wp14:editId="63098ABB">
                  <wp:extent cx="4277322" cy="2724530"/>
                  <wp:effectExtent l="0" t="0" r="9525" b="0"/>
                  <wp:docPr id="558489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4899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193FA11" w14:textId="06A77661" w:rsidR="00BD6A11" w:rsidRDefault="006C405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C4051">
              <w:rPr>
                <w:b/>
              </w:rPr>
              <w:drawing>
                <wp:inline distT="0" distB="0" distL="0" distR="0" wp14:anchorId="617518EA" wp14:editId="6449B341">
                  <wp:extent cx="4467849" cy="2829320"/>
                  <wp:effectExtent l="0" t="0" r="9525" b="9525"/>
                  <wp:docPr id="1586146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14640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DBFFF81" w14:textId="1ADA8A66" w:rsidR="00BD6A11" w:rsidRDefault="006C405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C4051">
              <w:rPr>
                <w:b/>
              </w:rPr>
              <w:drawing>
                <wp:inline distT="0" distB="0" distL="0" distR="0" wp14:anchorId="4CFC1936" wp14:editId="7E600242">
                  <wp:extent cx="4591691" cy="2705478"/>
                  <wp:effectExtent l="0" t="0" r="0" b="0"/>
                  <wp:docPr id="56762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6224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A03C38E" w14:textId="18068D2A" w:rsidR="00BD6A11" w:rsidRDefault="006C405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C4051">
              <w:rPr>
                <w:b/>
              </w:rPr>
              <w:drawing>
                <wp:inline distT="0" distB="0" distL="0" distR="0" wp14:anchorId="4E6247C5" wp14:editId="2B681D4B">
                  <wp:extent cx="4553585" cy="2772162"/>
                  <wp:effectExtent l="0" t="0" r="0" b="9525"/>
                  <wp:docPr id="1769405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0525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3B044A" w14:textId="0FA13D31" w:rsidR="00BD6A11" w:rsidRDefault="0049692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96929">
              <w:rPr>
                <w:b/>
              </w:rPr>
              <w:drawing>
                <wp:inline distT="0" distB="0" distL="0" distR="0" wp14:anchorId="37B54031" wp14:editId="3F6C64E7">
                  <wp:extent cx="4620270" cy="3086531"/>
                  <wp:effectExtent l="0" t="0" r="8890" b="0"/>
                  <wp:docPr id="184530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30703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1C0639" w14:textId="120201E1" w:rsidR="00BD6A11" w:rsidRDefault="0049692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96929">
              <w:rPr>
                <w:b/>
              </w:rPr>
              <w:drawing>
                <wp:inline distT="0" distB="0" distL="0" distR="0" wp14:anchorId="720EC61D" wp14:editId="3BD33B46">
                  <wp:extent cx="4601217" cy="3000794"/>
                  <wp:effectExtent l="0" t="0" r="8890" b="9525"/>
                  <wp:docPr id="917028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02850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31E73C" w14:textId="412F25F5" w:rsidR="00BD6A11" w:rsidRDefault="0049692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96929">
              <w:rPr>
                <w:b/>
              </w:rPr>
              <w:drawing>
                <wp:inline distT="0" distB="0" distL="0" distR="0" wp14:anchorId="48CFFE05" wp14:editId="6E50F3BC">
                  <wp:extent cx="4601217" cy="2953162"/>
                  <wp:effectExtent l="0" t="0" r="8890" b="0"/>
                  <wp:docPr id="1012010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01010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8920EA" w14:textId="3CCCEB64" w:rsidR="00BD6A11" w:rsidRDefault="0049692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96929">
              <w:rPr>
                <w:b/>
              </w:rPr>
              <w:drawing>
                <wp:inline distT="0" distB="0" distL="0" distR="0" wp14:anchorId="1C6F3F36" wp14:editId="72D8B2F6">
                  <wp:extent cx="4820323" cy="3105583"/>
                  <wp:effectExtent l="0" t="0" r="0" b="0"/>
                  <wp:docPr id="1686866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6668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A8887" w14:textId="212AE3BA" w:rsidR="00BD6A11" w:rsidRDefault="008C0DA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C0DA3">
              <w:rPr>
                <w:b/>
              </w:rPr>
              <w:drawing>
                <wp:inline distT="0" distB="0" distL="0" distR="0" wp14:anchorId="056F0D7F" wp14:editId="10657A16">
                  <wp:extent cx="4410691" cy="2867425"/>
                  <wp:effectExtent l="0" t="0" r="9525" b="9525"/>
                  <wp:docPr id="1266237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23723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BC09299" w14:textId="126A5904" w:rsidR="00BD6A11" w:rsidRDefault="008C0DA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C0DA3">
              <w:rPr>
                <w:b/>
              </w:rPr>
              <w:drawing>
                <wp:inline distT="0" distB="0" distL="0" distR="0" wp14:anchorId="14E5BACF" wp14:editId="4C3C4E32">
                  <wp:extent cx="4563112" cy="2915057"/>
                  <wp:effectExtent l="0" t="0" r="8890" b="0"/>
                  <wp:docPr id="1892399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39980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A78F907" w14:textId="30AC6A03" w:rsidR="00BD6A11" w:rsidRDefault="008C0DA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C0DA3">
              <w:rPr>
                <w:b/>
              </w:rPr>
              <w:drawing>
                <wp:inline distT="0" distB="0" distL="0" distR="0" wp14:anchorId="616BB740" wp14:editId="7C61FAFF">
                  <wp:extent cx="4591691" cy="3057952"/>
                  <wp:effectExtent l="0" t="0" r="0" b="9525"/>
                  <wp:docPr id="1263392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9242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CA19D90" w14:textId="4A1BDE1F" w:rsidR="00BD6A11" w:rsidRDefault="00A30AF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0AF1">
              <w:rPr>
                <w:b/>
              </w:rPr>
              <w:drawing>
                <wp:inline distT="0" distB="0" distL="0" distR="0" wp14:anchorId="2A25270D" wp14:editId="6E57E4C1">
                  <wp:extent cx="4505954" cy="2972215"/>
                  <wp:effectExtent l="0" t="0" r="9525" b="0"/>
                  <wp:docPr id="404816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81696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1102A45" w14:textId="255146C2" w:rsidR="00BD6A11" w:rsidRDefault="00A30AF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0AF1">
              <w:rPr>
                <w:b/>
              </w:rPr>
              <w:drawing>
                <wp:inline distT="0" distB="0" distL="0" distR="0" wp14:anchorId="3A14517A" wp14:editId="443985A3">
                  <wp:extent cx="4371975" cy="2783753"/>
                  <wp:effectExtent l="0" t="0" r="0" b="0"/>
                  <wp:docPr id="201605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056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021" cy="279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DF892C7" w14:textId="3F994634" w:rsidR="00BD6A11" w:rsidRDefault="00A30AF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30AF1">
              <w:rPr>
                <w:b/>
              </w:rPr>
              <w:drawing>
                <wp:inline distT="0" distB="0" distL="0" distR="0" wp14:anchorId="76271234" wp14:editId="547CA23D">
                  <wp:extent cx="4533900" cy="2775857"/>
                  <wp:effectExtent l="0" t="0" r="0" b="5715"/>
                  <wp:docPr id="1846821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2146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973" cy="278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3D3598" w14:textId="2AFDC888" w:rsidR="00BD6A11" w:rsidRDefault="00686C1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86C15">
              <w:rPr>
                <w:b/>
              </w:rPr>
              <w:drawing>
                <wp:inline distT="0" distB="0" distL="0" distR="0" wp14:anchorId="6502C0C7" wp14:editId="2EE1A125">
                  <wp:extent cx="4391024" cy="2695065"/>
                  <wp:effectExtent l="0" t="0" r="0" b="0"/>
                  <wp:docPr id="1236721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72152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595" cy="2703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A3656BF" w14:textId="0B32157E" w:rsidR="00BD6A11" w:rsidRDefault="00041DC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41DC5">
              <w:rPr>
                <w:b/>
              </w:rPr>
              <w:drawing>
                <wp:inline distT="0" distB="0" distL="0" distR="0" wp14:anchorId="1B6F356D" wp14:editId="14616859">
                  <wp:extent cx="4439270" cy="2867425"/>
                  <wp:effectExtent l="0" t="0" r="0" b="9525"/>
                  <wp:docPr id="501342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4213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3A15C14" w14:textId="5BC1A059" w:rsidR="00BD6A11" w:rsidRDefault="00041DC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41DC5">
              <w:rPr>
                <w:b/>
              </w:rPr>
              <w:drawing>
                <wp:inline distT="0" distB="0" distL="0" distR="0" wp14:anchorId="2E3162FB" wp14:editId="37AEF932">
                  <wp:extent cx="4505954" cy="2896004"/>
                  <wp:effectExtent l="0" t="0" r="9525" b="0"/>
                  <wp:docPr id="43900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00903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4061329" w14:textId="6E8D52B9" w:rsidR="00BD6A11" w:rsidRDefault="00041DC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41DC5">
              <w:rPr>
                <w:b/>
              </w:rPr>
              <w:drawing>
                <wp:inline distT="0" distB="0" distL="0" distR="0" wp14:anchorId="3EAB7253" wp14:editId="524DC260">
                  <wp:extent cx="4410691" cy="2915057"/>
                  <wp:effectExtent l="0" t="0" r="9525" b="0"/>
                  <wp:docPr id="939766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76668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6C3EFF" w14:textId="77777777" w:rsidR="00D2189E" w:rsidRDefault="00D2189E">
      <w:r>
        <w:separator/>
      </w:r>
    </w:p>
  </w:endnote>
  <w:endnote w:type="continuationSeparator" w:id="0">
    <w:p w14:paraId="0B108983" w14:textId="77777777" w:rsidR="00D2189E" w:rsidRDefault="00D21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77725" w14:textId="77777777" w:rsidR="00D2189E" w:rsidRDefault="00D2189E">
      <w:r>
        <w:separator/>
      </w:r>
    </w:p>
  </w:footnote>
  <w:footnote w:type="continuationSeparator" w:id="0">
    <w:p w14:paraId="11E24EF9" w14:textId="77777777" w:rsidR="00D2189E" w:rsidRDefault="00D21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1DC5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0D146C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678CD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A4ACD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05B5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445DE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32D2"/>
    <w:rsid w:val="00486629"/>
    <w:rsid w:val="00490C12"/>
    <w:rsid w:val="00491DA2"/>
    <w:rsid w:val="00496929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6C43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7247A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36F0A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6C15"/>
    <w:rsid w:val="006877B6"/>
    <w:rsid w:val="006A2C9B"/>
    <w:rsid w:val="006B053E"/>
    <w:rsid w:val="006B7E77"/>
    <w:rsid w:val="006C3FF6"/>
    <w:rsid w:val="006C4051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4720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567C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0DA3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0AF1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189E"/>
    <w:rsid w:val="00D278F8"/>
    <w:rsid w:val="00D3445C"/>
    <w:rsid w:val="00D348B0"/>
    <w:rsid w:val="00D4686C"/>
    <w:rsid w:val="00D46A65"/>
    <w:rsid w:val="00D47256"/>
    <w:rsid w:val="00D47363"/>
    <w:rsid w:val="00D51321"/>
    <w:rsid w:val="00D51A5C"/>
    <w:rsid w:val="00D54586"/>
    <w:rsid w:val="00D621A6"/>
    <w:rsid w:val="00D629D0"/>
    <w:rsid w:val="00D72677"/>
    <w:rsid w:val="00D743D1"/>
    <w:rsid w:val="00D83470"/>
    <w:rsid w:val="00D84C9B"/>
    <w:rsid w:val="00D90653"/>
    <w:rsid w:val="00D93B61"/>
    <w:rsid w:val="00D97A34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55BDA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E53BA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28</TotalTime>
  <Pages>21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2024-03-04T16:43:00Z</cp:lastPrinted>
  <dcterms:created xsi:type="dcterms:W3CDTF">2024-10-23T15:38:00Z</dcterms:created>
  <dcterms:modified xsi:type="dcterms:W3CDTF">2024-10-23T16:06:00Z</dcterms:modified>
</cp:coreProperties>
</file>