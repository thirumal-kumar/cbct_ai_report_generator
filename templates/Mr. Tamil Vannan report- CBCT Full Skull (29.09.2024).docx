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1C750E3C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7E6CCD">
              <w:rPr>
                <w:sz w:val="28"/>
              </w:rPr>
              <w:t xml:space="preserve">. </w:t>
            </w:r>
            <w:r w:rsidR="00322D45">
              <w:rPr>
                <w:sz w:val="28"/>
              </w:rPr>
              <w:t>Tamil Vannan</w:t>
            </w:r>
          </w:p>
        </w:tc>
        <w:tc>
          <w:tcPr>
            <w:tcW w:w="2568" w:type="pct"/>
          </w:tcPr>
          <w:p w14:paraId="112E52C6" w14:textId="44923FD2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322D45">
              <w:rPr>
                <w:sz w:val="28"/>
              </w:rPr>
              <w:t>29</w:t>
            </w:r>
            <w:r w:rsidR="00656B65">
              <w:rPr>
                <w:sz w:val="28"/>
              </w:rPr>
              <w:t>.09</w:t>
            </w:r>
            <w:r w:rsidR="009E21AF">
              <w:rPr>
                <w:sz w:val="28"/>
              </w:rPr>
              <w:t>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5F79BA3B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656B65">
              <w:rPr>
                <w:sz w:val="28"/>
              </w:rPr>
              <w:t>5</w:t>
            </w:r>
            <w:r w:rsidR="00322D45">
              <w:rPr>
                <w:sz w:val="28"/>
              </w:rPr>
              <w:t>0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E6CC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1C588E3C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322D45">
              <w:rPr>
                <w:sz w:val="28"/>
              </w:rPr>
              <w:t>S. Selva Ganesh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0F45005B" w14:textId="75811D8A" w:rsidR="00161AB6" w:rsidRDefault="0074401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</w:t>
      </w:r>
      <w:r w:rsidR="00A538A1">
        <w:rPr>
          <w:sz w:val="28"/>
        </w:rPr>
        <w:t xml:space="preserve">missing crown and root portion in relation to </w:t>
      </w:r>
      <w:r w:rsidR="009C47D3">
        <w:rPr>
          <w:sz w:val="28"/>
        </w:rPr>
        <w:t>16, 17, 18, 26, 27, 28, 48.</w:t>
      </w:r>
    </w:p>
    <w:p w14:paraId="341B3DE7" w14:textId="3D26EFAE" w:rsidR="00A469ED" w:rsidRDefault="00A469E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Hyperdense crown structures in relation to 31, 32, 33, 41, 42, 43.</w:t>
      </w:r>
    </w:p>
    <w:p w14:paraId="5317BC60" w14:textId="781A3B3A" w:rsidR="00A469ED" w:rsidRDefault="00A469E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bone loss extending from the crestal margin upto the apical third in relation to </w:t>
      </w:r>
      <w:r w:rsidR="00BB21C5">
        <w:rPr>
          <w:sz w:val="28"/>
        </w:rPr>
        <w:t>36, 37, 38, 46, 47.</w:t>
      </w:r>
    </w:p>
    <w:p w14:paraId="55669D37" w14:textId="70E2D9E0" w:rsidR="00BB21C5" w:rsidRDefault="00BB21C5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Presence of generalized bone loss extending beyond the middle third of teeth is evident.</w:t>
      </w:r>
    </w:p>
    <w:p w14:paraId="4B0E0537" w14:textId="7998E4E3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</w:t>
      </w:r>
      <w:r w:rsidR="0074401D">
        <w:rPr>
          <w:sz w:val="28"/>
        </w:rPr>
        <w:t>resorptive changes leading to reduced height of the mandibular ridges</w:t>
      </w:r>
      <w:r w:rsidR="009302AD">
        <w:rPr>
          <w:sz w:val="28"/>
        </w:rPr>
        <w:t>.</w:t>
      </w:r>
    </w:p>
    <w:p w14:paraId="1F76CD4F" w14:textId="77777777" w:rsidR="0099477D" w:rsidRDefault="0099477D" w:rsidP="00EB1A08">
      <w:pPr>
        <w:pStyle w:val="ListParagraph"/>
        <w:spacing w:line="600" w:lineRule="auto"/>
        <w:jc w:val="both"/>
        <w:rPr>
          <w:sz w:val="28"/>
        </w:rPr>
      </w:pP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4582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4"/>
        <w:gridCol w:w="1508"/>
        <w:gridCol w:w="1509"/>
        <w:gridCol w:w="1509"/>
        <w:gridCol w:w="1503"/>
      </w:tblGrid>
      <w:tr w:rsidR="007728A7" w14:paraId="761AF6DD" w14:textId="77777777" w:rsidTr="007728A7">
        <w:trPr>
          <w:trHeight w:val="704"/>
          <w:jc w:val="center"/>
        </w:trPr>
        <w:tc>
          <w:tcPr>
            <w:tcW w:w="1791" w:type="pct"/>
          </w:tcPr>
          <w:p w14:paraId="3BA5B2FD" w14:textId="77777777" w:rsidR="007728A7" w:rsidRPr="0050224B" w:rsidRDefault="007728A7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</w:tcPr>
          <w:p w14:paraId="7B37C5A1" w14:textId="77777777" w:rsidR="007728A7" w:rsidRDefault="007728A7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</w:tcPr>
          <w:p w14:paraId="25A5A28F" w14:textId="77777777" w:rsidR="007728A7" w:rsidRDefault="007728A7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</w:tcPr>
          <w:p w14:paraId="3D9F0FCE" w14:textId="77777777" w:rsidR="007728A7" w:rsidRDefault="007728A7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0" w:type="pct"/>
          </w:tcPr>
          <w:p w14:paraId="1A2E1CFE" w14:textId="77777777" w:rsidR="007728A7" w:rsidRDefault="007728A7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7728A7" w14:paraId="484D046F" w14:textId="77777777" w:rsidTr="007728A7">
        <w:trPr>
          <w:trHeight w:val="822"/>
          <w:jc w:val="center"/>
        </w:trPr>
        <w:tc>
          <w:tcPr>
            <w:tcW w:w="1791" w:type="pct"/>
          </w:tcPr>
          <w:p w14:paraId="037D7E24" w14:textId="77777777" w:rsidR="007728A7" w:rsidRDefault="007728A7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</w:tcPr>
          <w:p w14:paraId="04968D7D" w14:textId="4F142D11" w:rsidR="007728A7" w:rsidRDefault="006F1E2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7.8</w:t>
            </w:r>
          </w:p>
        </w:tc>
        <w:tc>
          <w:tcPr>
            <w:tcW w:w="803" w:type="pct"/>
          </w:tcPr>
          <w:p w14:paraId="1EBEA066" w14:textId="1D9CA0C2" w:rsidR="007728A7" w:rsidRDefault="006F1E2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03" w:type="pct"/>
          </w:tcPr>
          <w:p w14:paraId="5B7BF53A" w14:textId="15B081FD" w:rsidR="007728A7" w:rsidRDefault="006F1E2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8.3</w:t>
            </w:r>
          </w:p>
        </w:tc>
        <w:tc>
          <w:tcPr>
            <w:tcW w:w="800" w:type="pct"/>
          </w:tcPr>
          <w:p w14:paraId="3D7B8FEB" w14:textId="4744F73A" w:rsidR="007728A7" w:rsidRDefault="006F1E2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10.5</w:t>
            </w:r>
          </w:p>
        </w:tc>
      </w:tr>
      <w:tr w:rsidR="007728A7" w14:paraId="35D1D35A" w14:textId="77777777" w:rsidTr="007728A7">
        <w:trPr>
          <w:trHeight w:val="822"/>
          <w:jc w:val="center"/>
        </w:trPr>
        <w:tc>
          <w:tcPr>
            <w:tcW w:w="1791" w:type="pct"/>
          </w:tcPr>
          <w:p w14:paraId="4DAFFCE7" w14:textId="77777777" w:rsidR="007728A7" w:rsidRPr="000F2EB0" w:rsidRDefault="007728A7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</w:tcPr>
          <w:p w14:paraId="755F7143" w14:textId="053D0440" w:rsidR="007728A7" w:rsidRDefault="006F1E2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9.3</w:t>
            </w:r>
          </w:p>
        </w:tc>
        <w:tc>
          <w:tcPr>
            <w:tcW w:w="803" w:type="pct"/>
          </w:tcPr>
          <w:p w14:paraId="6988FEF7" w14:textId="1CCFE249" w:rsidR="007728A7" w:rsidRDefault="006F1E2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803" w:type="pct"/>
          </w:tcPr>
          <w:p w14:paraId="6659DBBE" w14:textId="44E1117D" w:rsidR="007728A7" w:rsidRDefault="006F1E2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10.8</w:t>
            </w:r>
          </w:p>
        </w:tc>
        <w:tc>
          <w:tcPr>
            <w:tcW w:w="800" w:type="pct"/>
          </w:tcPr>
          <w:p w14:paraId="204FF0B3" w14:textId="0EF4DAB9" w:rsidR="007728A7" w:rsidRDefault="006F1E2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11.6</w:t>
            </w:r>
          </w:p>
        </w:tc>
      </w:tr>
      <w:tr w:rsidR="007728A7" w14:paraId="751AD33C" w14:textId="77777777" w:rsidTr="007728A7">
        <w:trPr>
          <w:trHeight w:val="822"/>
          <w:jc w:val="center"/>
        </w:trPr>
        <w:tc>
          <w:tcPr>
            <w:tcW w:w="1791" w:type="pct"/>
          </w:tcPr>
          <w:p w14:paraId="4DA5F2BF" w14:textId="77777777" w:rsidR="007728A7" w:rsidRDefault="007728A7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803" w:type="pct"/>
          </w:tcPr>
          <w:p w14:paraId="27F23230" w14:textId="01CFD7F6" w:rsidR="007728A7" w:rsidRDefault="006F1E2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4.7</w:t>
            </w:r>
          </w:p>
        </w:tc>
        <w:tc>
          <w:tcPr>
            <w:tcW w:w="803" w:type="pct"/>
          </w:tcPr>
          <w:p w14:paraId="117C1A28" w14:textId="66D4FBF0" w:rsidR="007728A7" w:rsidRDefault="006F1E2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2.1</w:t>
            </w:r>
          </w:p>
        </w:tc>
        <w:tc>
          <w:tcPr>
            <w:tcW w:w="803" w:type="pct"/>
          </w:tcPr>
          <w:p w14:paraId="77171032" w14:textId="65BD7FAF" w:rsidR="007728A7" w:rsidRDefault="006F1E2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5.7</w:t>
            </w:r>
          </w:p>
        </w:tc>
        <w:tc>
          <w:tcPr>
            <w:tcW w:w="800" w:type="pct"/>
          </w:tcPr>
          <w:p w14:paraId="4AD55496" w14:textId="59570BA9" w:rsidR="007728A7" w:rsidRDefault="006F1E2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5.3</w:t>
            </w:r>
          </w:p>
        </w:tc>
      </w:tr>
    </w:tbl>
    <w:p w14:paraId="21268F59" w14:textId="77777777" w:rsidR="00BD6A11" w:rsidRDefault="00BD6A11" w:rsidP="00BD6A11"/>
    <w:p w14:paraId="5F560832" w14:textId="5A7DE504" w:rsidR="00BD6A11" w:rsidRDefault="00BD6A11" w:rsidP="00BD6A11"/>
    <w:p w14:paraId="02854F38" w14:textId="77777777" w:rsidR="00BD6A11" w:rsidRDefault="00BD6A11" w:rsidP="00BD6A11"/>
    <w:p w14:paraId="4F3CBDC8" w14:textId="77777777" w:rsidR="00BD6A11" w:rsidRDefault="00BD6A11" w:rsidP="00BD6A11"/>
    <w:p w14:paraId="5377E81A" w14:textId="77777777" w:rsidR="00BD6A11" w:rsidRDefault="00BD6A11" w:rsidP="00BD6A11"/>
    <w:p w14:paraId="3A0FFF6B" w14:textId="77777777" w:rsidR="00BD6A11" w:rsidRDefault="00BD6A11" w:rsidP="00BD6A11"/>
    <w:p w14:paraId="6BD4BE4A" w14:textId="77777777" w:rsidR="00BD6A11" w:rsidRDefault="00BD6A11" w:rsidP="00BD6A11"/>
    <w:tbl>
      <w:tblPr>
        <w:tblpPr w:leftFromText="180" w:rightFromText="180" w:vertAnchor="page" w:horzAnchor="page" w:tblpX="428" w:tblpY="7442"/>
        <w:tblW w:w="540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5"/>
        <w:gridCol w:w="1536"/>
        <w:gridCol w:w="1533"/>
        <w:gridCol w:w="1532"/>
        <w:gridCol w:w="1532"/>
      </w:tblGrid>
      <w:tr w:rsidR="001E3011" w14:paraId="112B31E4" w14:textId="304EBC38" w:rsidTr="001E3011">
        <w:trPr>
          <w:trHeight w:val="705"/>
        </w:trPr>
        <w:tc>
          <w:tcPr>
            <w:tcW w:w="2234" w:type="pct"/>
            <w:vAlign w:val="center"/>
          </w:tcPr>
          <w:p w14:paraId="5B94FE70" w14:textId="77777777" w:rsidR="001E3011" w:rsidRPr="0050224B" w:rsidRDefault="001E3011" w:rsidP="001E3011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92" w:type="pct"/>
            <w:vAlign w:val="center"/>
          </w:tcPr>
          <w:p w14:paraId="4752339B" w14:textId="77777777" w:rsidR="001E3011" w:rsidRDefault="001E3011" w:rsidP="001E3011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91" w:type="pct"/>
            <w:vAlign w:val="center"/>
          </w:tcPr>
          <w:p w14:paraId="3792AE08" w14:textId="77777777" w:rsidR="001E3011" w:rsidRDefault="001E3011" w:rsidP="001E3011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91" w:type="pct"/>
            <w:vAlign w:val="center"/>
          </w:tcPr>
          <w:p w14:paraId="57977CFF" w14:textId="391C25DE" w:rsidR="001E3011" w:rsidRDefault="001E3011" w:rsidP="001E3011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91" w:type="pct"/>
            <w:vAlign w:val="center"/>
          </w:tcPr>
          <w:p w14:paraId="69A31581" w14:textId="07E57F02" w:rsidR="001E3011" w:rsidRDefault="001E3011" w:rsidP="001E3011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r>
              <w:rPr>
                <w:b/>
                <w:sz w:val="24"/>
              </w:rPr>
              <w:t>region</w:t>
            </w:r>
          </w:p>
        </w:tc>
      </w:tr>
      <w:tr w:rsidR="001E3011" w14:paraId="425E35E1" w14:textId="307CF205" w:rsidTr="001E3011">
        <w:trPr>
          <w:trHeight w:val="822"/>
        </w:trPr>
        <w:tc>
          <w:tcPr>
            <w:tcW w:w="2234" w:type="pct"/>
            <w:vAlign w:val="center"/>
          </w:tcPr>
          <w:p w14:paraId="4125A828" w14:textId="77777777" w:rsidR="001E3011" w:rsidRDefault="001E3011" w:rsidP="001E3011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92" w:type="pct"/>
            <w:vAlign w:val="center"/>
          </w:tcPr>
          <w:p w14:paraId="098543B6" w14:textId="32A768AA" w:rsidR="001E3011" w:rsidRDefault="006F1E2A" w:rsidP="001E3011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11.7</w:t>
            </w:r>
          </w:p>
        </w:tc>
        <w:tc>
          <w:tcPr>
            <w:tcW w:w="691" w:type="pct"/>
            <w:vAlign w:val="center"/>
          </w:tcPr>
          <w:p w14:paraId="58835B9B" w14:textId="36FF8D0F" w:rsidR="001E3011" w:rsidRDefault="006F1E2A" w:rsidP="001E3011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11.7</w:t>
            </w:r>
          </w:p>
        </w:tc>
        <w:tc>
          <w:tcPr>
            <w:tcW w:w="691" w:type="pct"/>
            <w:vAlign w:val="center"/>
          </w:tcPr>
          <w:p w14:paraId="445D82D5" w14:textId="1E5146B5" w:rsidR="001E3011" w:rsidRDefault="006F1E2A" w:rsidP="001E3011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11.9</w:t>
            </w:r>
          </w:p>
        </w:tc>
        <w:tc>
          <w:tcPr>
            <w:tcW w:w="691" w:type="pct"/>
            <w:vAlign w:val="center"/>
          </w:tcPr>
          <w:p w14:paraId="5270F720" w14:textId="29A247BD" w:rsidR="001E3011" w:rsidRDefault="005D11A0" w:rsidP="001E3011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1E3011" w14:paraId="2E03BDCC" w14:textId="52C566FB" w:rsidTr="001E3011">
        <w:trPr>
          <w:trHeight w:val="822"/>
        </w:trPr>
        <w:tc>
          <w:tcPr>
            <w:tcW w:w="2234" w:type="pct"/>
            <w:vAlign w:val="center"/>
          </w:tcPr>
          <w:p w14:paraId="3345DA25" w14:textId="77777777" w:rsidR="001E3011" w:rsidRPr="000F2EB0" w:rsidRDefault="001E3011" w:rsidP="001E3011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92" w:type="pct"/>
            <w:vAlign w:val="center"/>
          </w:tcPr>
          <w:p w14:paraId="2651EE09" w14:textId="102D7609" w:rsidR="001E3011" w:rsidRDefault="006F1E2A" w:rsidP="001E301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11.9</w:t>
            </w:r>
          </w:p>
        </w:tc>
        <w:tc>
          <w:tcPr>
            <w:tcW w:w="691" w:type="pct"/>
            <w:vAlign w:val="center"/>
          </w:tcPr>
          <w:p w14:paraId="30259CF9" w14:textId="05457324" w:rsidR="001E3011" w:rsidRDefault="006F1E2A" w:rsidP="001E301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12.6</w:t>
            </w:r>
          </w:p>
        </w:tc>
        <w:tc>
          <w:tcPr>
            <w:tcW w:w="691" w:type="pct"/>
            <w:vAlign w:val="center"/>
          </w:tcPr>
          <w:p w14:paraId="7A0C9BA6" w14:textId="02AFA878" w:rsidR="001E3011" w:rsidRDefault="006F1E2A" w:rsidP="001E301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13.2</w:t>
            </w:r>
          </w:p>
        </w:tc>
        <w:tc>
          <w:tcPr>
            <w:tcW w:w="691" w:type="pct"/>
            <w:vAlign w:val="center"/>
          </w:tcPr>
          <w:p w14:paraId="50BC21CB" w14:textId="567300E1" w:rsidR="001E3011" w:rsidRDefault="005D11A0" w:rsidP="001E301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13.9</w:t>
            </w:r>
          </w:p>
        </w:tc>
      </w:tr>
      <w:tr w:rsidR="001E3011" w14:paraId="4151B2F5" w14:textId="5C695790" w:rsidTr="001E3011">
        <w:trPr>
          <w:trHeight w:val="822"/>
        </w:trPr>
        <w:tc>
          <w:tcPr>
            <w:tcW w:w="2234" w:type="pct"/>
            <w:vAlign w:val="center"/>
          </w:tcPr>
          <w:p w14:paraId="6094FD92" w14:textId="77777777" w:rsidR="001E3011" w:rsidRDefault="001E3011" w:rsidP="001E3011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692" w:type="pct"/>
            <w:vAlign w:val="center"/>
          </w:tcPr>
          <w:p w14:paraId="35D558C8" w14:textId="21A29307" w:rsidR="001E3011" w:rsidRDefault="006F1E2A" w:rsidP="001E301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13.2</w:t>
            </w:r>
          </w:p>
        </w:tc>
        <w:tc>
          <w:tcPr>
            <w:tcW w:w="691" w:type="pct"/>
            <w:vAlign w:val="center"/>
          </w:tcPr>
          <w:p w14:paraId="54BBBD15" w14:textId="793428B7" w:rsidR="001E3011" w:rsidRDefault="006F1E2A" w:rsidP="001E301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8.9</w:t>
            </w:r>
          </w:p>
        </w:tc>
        <w:tc>
          <w:tcPr>
            <w:tcW w:w="691" w:type="pct"/>
            <w:vAlign w:val="center"/>
          </w:tcPr>
          <w:p w14:paraId="505121F4" w14:textId="633EA4AB" w:rsidR="001E3011" w:rsidRDefault="005D11A0" w:rsidP="001E301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12.5</w:t>
            </w:r>
          </w:p>
        </w:tc>
        <w:tc>
          <w:tcPr>
            <w:tcW w:w="691" w:type="pct"/>
            <w:vAlign w:val="center"/>
          </w:tcPr>
          <w:p w14:paraId="53906408" w14:textId="6D3D2763" w:rsidR="001E3011" w:rsidRDefault="005D11A0" w:rsidP="001E301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8.4</w:t>
            </w:r>
          </w:p>
        </w:tc>
      </w:tr>
      <w:tr w:rsidR="001E3011" w14:paraId="4D700CE4" w14:textId="655A714D" w:rsidTr="001E3011">
        <w:trPr>
          <w:trHeight w:val="822"/>
        </w:trPr>
        <w:tc>
          <w:tcPr>
            <w:tcW w:w="2234" w:type="pct"/>
            <w:vAlign w:val="center"/>
          </w:tcPr>
          <w:p w14:paraId="764B4328" w14:textId="77777777" w:rsidR="001E3011" w:rsidRDefault="001E3011" w:rsidP="001E3011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692" w:type="pct"/>
            <w:vAlign w:val="center"/>
          </w:tcPr>
          <w:p w14:paraId="31072268" w14:textId="2BF11289" w:rsidR="001E3011" w:rsidRDefault="006F1E2A" w:rsidP="001E301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24.1</w:t>
            </w:r>
          </w:p>
        </w:tc>
        <w:tc>
          <w:tcPr>
            <w:tcW w:w="691" w:type="pct"/>
            <w:vAlign w:val="center"/>
          </w:tcPr>
          <w:p w14:paraId="79BFC832" w14:textId="49ED0AEA" w:rsidR="001E3011" w:rsidRDefault="006F1E2A" w:rsidP="001E301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19.8</w:t>
            </w:r>
          </w:p>
        </w:tc>
        <w:tc>
          <w:tcPr>
            <w:tcW w:w="691" w:type="pct"/>
            <w:vAlign w:val="center"/>
          </w:tcPr>
          <w:p w14:paraId="59B9947A" w14:textId="2F1D8019" w:rsidR="001E3011" w:rsidRDefault="005D11A0" w:rsidP="001E301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23.5</w:t>
            </w:r>
          </w:p>
        </w:tc>
        <w:tc>
          <w:tcPr>
            <w:tcW w:w="691" w:type="pct"/>
            <w:vAlign w:val="center"/>
          </w:tcPr>
          <w:p w14:paraId="3F81EFAD" w14:textId="0B017DD9" w:rsidR="001E3011" w:rsidRDefault="005D11A0" w:rsidP="001E301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18.1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2F545321" w:rsidR="00BD6A11" w:rsidRDefault="001E30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EE754C">
        <w:rPr>
          <w:sz w:val="28"/>
        </w:rPr>
        <w:t xml:space="preserve"> </w:t>
      </w:r>
      <w:r w:rsidR="00BD6A11">
        <w:rPr>
          <w:sz w:val="28"/>
        </w:rPr>
        <w:t>edentulous maxillary and mandibular arch.</w:t>
      </w:r>
    </w:p>
    <w:p w14:paraId="68A10A75" w14:textId="768820F8" w:rsidR="001E3011" w:rsidRDefault="001E30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Crown in relation to </w:t>
      </w:r>
      <w:r>
        <w:rPr>
          <w:sz w:val="28"/>
        </w:rPr>
        <w:t>31, 32, 33, 41, 42, 43.</w:t>
      </w:r>
    </w:p>
    <w:p w14:paraId="33696CEE" w14:textId="37A3D6F8" w:rsidR="005D11A0" w:rsidRDefault="005D11A0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Generalized chronic periodontitis.</w:t>
      </w: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3D30CB48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428F5CCC" w:rsidR="00BD6A11" w:rsidRDefault="0015071F" w:rsidP="00BD6A11">
      <w:pPr>
        <w:tabs>
          <w:tab w:val="left" w:pos="10260"/>
        </w:tabs>
        <w:ind w:firstLine="450"/>
        <w:jc w:val="both"/>
      </w:pPr>
      <w:r w:rsidRPr="0015071F">
        <w:drawing>
          <wp:inline distT="0" distB="0" distL="0" distR="0" wp14:anchorId="10E7C5D2" wp14:editId="5A09113F">
            <wp:extent cx="5927419" cy="2730500"/>
            <wp:effectExtent l="0" t="0" r="0" b="0"/>
            <wp:docPr id="49907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73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0934" cy="273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F713" w14:textId="4743D5B6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4C5E9585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7777777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3B87F13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7DA1646A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4DA3974" w14:textId="240F8B6B" w:rsidR="00BD6A11" w:rsidRDefault="007318FD" w:rsidP="00BD6A11">
      <w:pPr>
        <w:tabs>
          <w:tab w:val="left" w:pos="10260"/>
        </w:tabs>
        <w:ind w:firstLine="450"/>
        <w:jc w:val="center"/>
        <w:rPr>
          <w:b/>
        </w:rPr>
      </w:pPr>
      <w:r w:rsidRPr="007318FD">
        <w:rPr>
          <w:b/>
        </w:rPr>
        <w:drawing>
          <wp:inline distT="0" distB="0" distL="0" distR="0" wp14:anchorId="4E5EA040" wp14:editId="61526E61">
            <wp:extent cx="3153215" cy="2953162"/>
            <wp:effectExtent l="0" t="0" r="9525" b="0"/>
            <wp:docPr id="176871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12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D7CF" w14:textId="709EE739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1AA9F85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D7F15B0" w14:textId="6EF9FA34" w:rsidR="00BD6A11" w:rsidRDefault="00AC3B4A" w:rsidP="00BD6A11">
      <w:pPr>
        <w:tabs>
          <w:tab w:val="left" w:pos="10260"/>
        </w:tabs>
        <w:ind w:firstLine="450"/>
        <w:jc w:val="center"/>
        <w:rPr>
          <w:b/>
        </w:rPr>
      </w:pPr>
      <w:r w:rsidRPr="00AC3B4A">
        <w:rPr>
          <w:b/>
        </w:rPr>
        <w:drawing>
          <wp:anchor distT="0" distB="0" distL="114300" distR="114300" simplePos="0" relativeHeight="251742720" behindDoc="1" locked="0" layoutInCell="1" allowOverlap="1" wp14:anchorId="1B80C9E6" wp14:editId="78CD80BB">
            <wp:simplePos x="0" y="0"/>
            <wp:positionH relativeFrom="margin">
              <wp:posOffset>3333750</wp:posOffset>
            </wp:positionH>
            <wp:positionV relativeFrom="paragraph">
              <wp:posOffset>228600</wp:posOffset>
            </wp:positionV>
            <wp:extent cx="3295650" cy="3076575"/>
            <wp:effectExtent l="0" t="0" r="0" b="9525"/>
            <wp:wrapTight wrapText="bothSides">
              <wp:wrapPolygon edited="0">
                <wp:start x="0" y="0"/>
                <wp:lineTo x="0" y="21533"/>
                <wp:lineTo x="21475" y="21533"/>
                <wp:lineTo x="21475" y="0"/>
                <wp:lineTo x="0" y="0"/>
              </wp:wrapPolygon>
            </wp:wrapTight>
            <wp:docPr id="118340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04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3B4A">
        <w:rPr>
          <w:b/>
        </w:rPr>
        <w:drawing>
          <wp:anchor distT="0" distB="0" distL="114300" distR="114300" simplePos="0" relativeHeight="251741696" behindDoc="1" locked="0" layoutInCell="1" allowOverlap="1" wp14:anchorId="5E94254B" wp14:editId="2DF739A6">
            <wp:simplePos x="0" y="0"/>
            <wp:positionH relativeFrom="margin">
              <wp:posOffset>-130175</wp:posOffset>
            </wp:positionH>
            <wp:positionV relativeFrom="paragraph">
              <wp:posOffset>254000</wp:posOffset>
            </wp:positionV>
            <wp:extent cx="3305175" cy="3009900"/>
            <wp:effectExtent l="0" t="0" r="9525" b="0"/>
            <wp:wrapTight wrapText="bothSides">
              <wp:wrapPolygon edited="0">
                <wp:start x="0" y="0"/>
                <wp:lineTo x="0" y="21463"/>
                <wp:lineTo x="21538" y="21463"/>
                <wp:lineTo x="21538" y="0"/>
                <wp:lineTo x="0" y="0"/>
              </wp:wrapPolygon>
            </wp:wrapTight>
            <wp:docPr id="177509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994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03C82" w14:textId="72750A08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2BDCD494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54F47C8C" w:rsidR="00BD6A11" w:rsidRDefault="00BD6A11" w:rsidP="00BD6A11">
      <w:pPr>
        <w:rPr>
          <w:b/>
        </w:rPr>
      </w:pPr>
      <w:r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955"/>
        <w:gridCol w:w="7447"/>
      </w:tblGrid>
      <w:tr w:rsidR="005B7419" w14:paraId="7F2EA87C" w14:textId="77777777" w:rsidTr="005B7419">
        <w:trPr>
          <w:trHeight w:val="571"/>
        </w:trPr>
        <w:tc>
          <w:tcPr>
            <w:tcW w:w="2955" w:type="dxa"/>
            <w:shd w:val="clear" w:color="auto" w:fill="FFFFFF" w:themeFill="background1"/>
          </w:tcPr>
          <w:p w14:paraId="6E0BAB9E" w14:textId="552FA866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50C3B61F" w14:textId="73CEFC87" w:rsidR="005B7419" w:rsidRDefault="00B744F4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B744F4">
              <w:rPr>
                <w:b/>
              </w:rPr>
              <w:drawing>
                <wp:inline distT="0" distB="0" distL="0" distR="0" wp14:anchorId="66BAB3D6" wp14:editId="23920F0E">
                  <wp:extent cx="3934374" cy="2324424"/>
                  <wp:effectExtent l="0" t="0" r="9525" b="0"/>
                  <wp:docPr id="1090299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29922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232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6695FBAB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3C02AC76" w14:textId="563DAA6B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17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4D9EF7D1" w14:textId="4C5EF5AD" w:rsidR="005B7419" w:rsidRDefault="00B744F4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B744F4">
              <w:rPr>
                <w:b/>
              </w:rPr>
              <w:drawing>
                <wp:inline distT="0" distB="0" distL="0" distR="0" wp14:anchorId="7203BD45" wp14:editId="1480EE97">
                  <wp:extent cx="3943900" cy="2381582"/>
                  <wp:effectExtent l="0" t="0" r="0" b="0"/>
                  <wp:docPr id="2062782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78258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238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69B9A857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1BCCE027" w14:textId="1C603C03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26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1DBFFF81" w14:textId="35D27EC1" w:rsidR="005B7419" w:rsidRDefault="00CC175E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CC175E">
              <w:rPr>
                <w:b/>
              </w:rPr>
              <w:drawing>
                <wp:inline distT="0" distB="0" distL="0" distR="0" wp14:anchorId="6755789E" wp14:editId="073AE20E">
                  <wp:extent cx="3934102" cy="2400300"/>
                  <wp:effectExtent l="0" t="0" r="9525" b="0"/>
                  <wp:docPr id="1957513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51392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5490" cy="2401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3D720430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127BFF74" w14:textId="65340364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27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3A03C38E" w14:textId="179C46E5" w:rsidR="005B7419" w:rsidRDefault="00CC175E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CC175E">
              <w:rPr>
                <w:b/>
              </w:rPr>
              <w:drawing>
                <wp:inline distT="0" distB="0" distL="0" distR="0" wp14:anchorId="61588E77" wp14:editId="1D5E4BD1">
                  <wp:extent cx="4229690" cy="2657846"/>
                  <wp:effectExtent l="0" t="0" r="0" b="9525"/>
                  <wp:docPr id="1909793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79336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265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45C4C8F4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0E5987EF" w14:textId="5184F14B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1BC09299" w14:textId="5BB45B92" w:rsidR="005B7419" w:rsidRDefault="00802A92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802A92">
              <w:rPr>
                <w:b/>
              </w:rPr>
              <w:drawing>
                <wp:inline distT="0" distB="0" distL="0" distR="0" wp14:anchorId="3129CA41" wp14:editId="30574532">
                  <wp:extent cx="4229101" cy="2721183"/>
                  <wp:effectExtent l="0" t="0" r="0" b="3175"/>
                  <wp:docPr id="218122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12259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417" cy="272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2DF64BCC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295E1C86" w14:textId="4C81BDBD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37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1A78F907" w14:textId="215835D2" w:rsidR="005B7419" w:rsidRDefault="00802A92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802A92">
              <w:rPr>
                <w:b/>
              </w:rPr>
              <w:drawing>
                <wp:inline distT="0" distB="0" distL="0" distR="0" wp14:anchorId="50157D9F" wp14:editId="63812FC6">
                  <wp:extent cx="4458322" cy="2962688"/>
                  <wp:effectExtent l="0" t="0" r="0" b="9525"/>
                  <wp:docPr id="734363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36346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322" cy="296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605619DF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407FD87F" w14:textId="3D41C858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46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03A15C14" w14:textId="5F01E42E" w:rsidR="005B7419" w:rsidRDefault="006F1E2A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6F1E2A">
              <w:rPr>
                <w:b/>
              </w:rPr>
              <w:drawing>
                <wp:inline distT="0" distB="0" distL="0" distR="0" wp14:anchorId="669BB40A" wp14:editId="7E56E315">
                  <wp:extent cx="4563112" cy="2676899"/>
                  <wp:effectExtent l="0" t="0" r="0" b="9525"/>
                  <wp:docPr id="952228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22880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26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6819E821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622B591A" w14:textId="6C23F8CF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47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34061329" w14:textId="51FD3BBD" w:rsidR="005B7419" w:rsidRDefault="006F1E2A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6F1E2A">
              <w:rPr>
                <w:b/>
              </w:rPr>
              <w:drawing>
                <wp:inline distT="0" distB="0" distL="0" distR="0" wp14:anchorId="7AE9A756" wp14:editId="70C57ABC">
                  <wp:extent cx="4334480" cy="2695951"/>
                  <wp:effectExtent l="0" t="0" r="9525" b="9525"/>
                  <wp:docPr id="1192800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80048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80" cy="2695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27"/>
      <w:footerReference w:type="default" r:id="rId28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DD831A" w14:textId="77777777" w:rsidR="00450F45" w:rsidRDefault="00450F45">
      <w:r>
        <w:separator/>
      </w:r>
    </w:p>
  </w:endnote>
  <w:endnote w:type="continuationSeparator" w:id="0">
    <w:p w14:paraId="44D146AF" w14:textId="77777777" w:rsidR="00450F45" w:rsidRDefault="00450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D685F9" w14:textId="77777777" w:rsidR="00450F45" w:rsidRDefault="00450F45">
      <w:r>
        <w:separator/>
      </w:r>
    </w:p>
  </w:footnote>
  <w:footnote w:type="continuationSeparator" w:id="0">
    <w:p w14:paraId="131E027A" w14:textId="77777777" w:rsidR="00450F45" w:rsidRDefault="00450F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2AD6"/>
    <w:rsid w:val="00025F25"/>
    <w:rsid w:val="0003291E"/>
    <w:rsid w:val="0004625B"/>
    <w:rsid w:val="0005275C"/>
    <w:rsid w:val="000571FA"/>
    <w:rsid w:val="0006215F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B6E29"/>
    <w:rsid w:val="000C594D"/>
    <w:rsid w:val="000C6CA1"/>
    <w:rsid w:val="000C7B39"/>
    <w:rsid w:val="000D032F"/>
    <w:rsid w:val="00104F54"/>
    <w:rsid w:val="0010514A"/>
    <w:rsid w:val="00112B87"/>
    <w:rsid w:val="00113A6F"/>
    <w:rsid w:val="0013289A"/>
    <w:rsid w:val="001351ED"/>
    <w:rsid w:val="001359B6"/>
    <w:rsid w:val="00136BD2"/>
    <w:rsid w:val="0015071F"/>
    <w:rsid w:val="00161AB6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D6407"/>
    <w:rsid w:val="001E0398"/>
    <w:rsid w:val="001E2877"/>
    <w:rsid w:val="001E2F23"/>
    <w:rsid w:val="001E3011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244B"/>
    <w:rsid w:val="002A4885"/>
    <w:rsid w:val="002B4007"/>
    <w:rsid w:val="002C3AFF"/>
    <w:rsid w:val="002C7FAA"/>
    <w:rsid w:val="002D2E2F"/>
    <w:rsid w:val="002D537A"/>
    <w:rsid w:val="002D68AA"/>
    <w:rsid w:val="002E3EDC"/>
    <w:rsid w:val="002F648C"/>
    <w:rsid w:val="00300B6A"/>
    <w:rsid w:val="00302558"/>
    <w:rsid w:val="0030370F"/>
    <w:rsid w:val="00317C46"/>
    <w:rsid w:val="00321111"/>
    <w:rsid w:val="00322D45"/>
    <w:rsid w:val="0034376D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D4FC9"/>
    <w:rsid w:val="003E46D9"/>
    <w:rsid w:val="003F320B"/>
    <w:rsid w:val="00404578"/>
    <w:rsid w:val="004060E8"/>
    <w:rsid w:val="0041151D"/>
    <w:rsid w:val="00412911"/>
    <w:rsid w:val="00414D63"/>
    <w:rsid w:val="00415A1D"/>
    <w:rsid w:val="00416318"/>
    <w:rsid w:val="00416DBA"/>
    <w:rsid w:val="00417ED0"/>
    <w:rsid w:val="0043082C"/>
    <w:rsid w:val="004336DB"/>
    <w:rsid w:val="00433A9E"/>
    <w:rsid w:val="004413B9"/>
    <w:rsid w:val="00441E05"/>
    <w:rsid w:val="004478A2"/>
    <w:rsid w:val="00450F45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A26D2"/>
    <w:rsid w:val="005B2FBF"/>
    <w:rsid w:val="005B397D"/>
    <w:rsid w:val="005B7419"/>
    <w:rsid w:val="005D11A0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56B65"/>
    <w:rsid w:val="00663050"/>
    <w:rsid w:val="00664743"/>
    <w:rsid w:val="0066658E"/>
    <w:rsid w:val="006744BD"/>
    <w:rsid w:val="006877B6"/>
    <w:rsid w:val="006A2C9B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1E2A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18FD"/>
    <w:rsid w:val="007337F1"/>
    <w:rsid w:val="00734513"/>
    <w:rsid w:val="007362D6"/>
    <w:rsid w:val="00736734"/>
    <w:rsid w:val="0074401D"/>
    <w:rsid w:val="00751400"/>
    <w:rsid w:val="0076123B"/>
    <w:rsid w:val="007665F6"/>
    <w:rsid w:val="00771302"/>
    <w:rsid w:val="007728A7"/>
    <w:rsid w:val="007765FC"/>
    <w:rsid w:val="00782565"/>
    <w:rsid w:val="00785EF6"/>
    <w:rsid w:val="00786C53"/>
    <w:rsid w:val="00796281"/>
    <w:rsid w:val="007A1ED6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6CCD"/>
    <w:rsid w:val="007F6981"/>
    <w:rsid w:val="00802A92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7EFA"/>
    <w:rsid w:val="008854AD"/>
    <w:rsid w:val="0088740C"/>
    <w:rsid w:val="008946D5"/>
    <w:rsid w:val="008A29F7"/>
    <w:rsid w:val="008B3849"/>
    <w:rsid w:val="008B4812"/>
    <w:rsid w:val="008B74F1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9477D"/>
    <w:rsid w:val="009A0EA9"/>
    <w:rsid w:val="009A5839"/>
    <w:rsid w:val="009B3B92"/>
    <w:rsid w:val="009C02E9"/>
    <w:rsid w:val="009C47D3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31738"/>
    <w:rsid w:val="00A3257C"/>
    <w:rsid w:val="00A37E8F"/>
    <w:rsid w:val="00A469ED"/>
    <w:rsid w:val="00A538A1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A4429"/>
    <w:rsid w:val="00AC3B4A"/>
    <w:rsid w:val="00AE7140"/>
    <w:rsid w:val="00AF0D0A"/>
    <w:rsid w:val="00AF3BBF"/>
    <w:rsid w:val="00B0454E"/>
    <w:rsid w:val="00B11C41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62F80"/>
    <w:rsid w:val="00B6419A"/>
    <w:rsid w:val="00B70876"/>
    <w:rsid w:val="00B73862"/>
    <w:rsid w:val="00B744F4"/>
    <w:rsid w:val="00B85D01"/>
    <w:rsid w:val="00B87990"/>
    <w:rsid w:val="00B911C0"/>
    <w:rsid w:val="00B923B3"/>
    <w:rsid w:val="00B9764F"/>
    <w:rsid w:val="00BA018F"/>
    <w:rsid w:val="00BA6C23"/>
    <w:rsid w:val="00BB21C5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3734D"/>
    <w:rsid w:val="00C5125F"/>
    <w:rsid w:val="00C643F8"/>
    <w:rsid w:val="00C751CB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C175E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54586"/>
    <w:rsid w:val="00D610E1"/>
    <w:rsid w:val="00D621A6"/>
    <w:rsid w:val="00D72677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28D6"/>
    <w:rsid w:val="00E325F1"/>
    <w:rsid w:val="00E41C09"/>
    <w:rsid w:val="00E50A29"/>
    <w:rsid w:val="00E51191"/>
    <w:rsid w:val="00E55666"/>
    <w:rsid w:val="00E62678"/>
    <w:rsid w:val="00E7574F"/>
    <w:rsid w:val="00E823AD"/>
    <w:rsid w:val="00E86C01"/>
    <w:rsid w:val="00E870D1"/>
    <w:rsid w:val="00E9456D"/>
    <w:rsid w:val="00EA03F2"/>
    <w:rsid w:val="00EA4886"/>
    <w:rsid w:val="00EA4A36"/>
    <w:rsid w:val="00EA64E4"/>
    <w:rsid w:val="00EB1A08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E754C"/>
    <w:rsid w:val="00EF22F1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42E4"/>
    <w:rsid w:val="00FB40E4"/>
    <w:rsid w:val="00FB435D"/>
    <w:rsid w:val="00FC49DC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22</TotalTime>
  <Pages>10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2024-03-04T16:43:00Z</cp:lastPrinted>
  <dcterms:created xsi:type="dcterms:W3CDTF">2024-09-29T17:23:00Z</dcterms:created>
  <dcterms:modified xsi:type="dcterms:W3CDTF">2024-09-29T17:43:00Z</dcterms:modified>
</cp:coreProperties>
</file>