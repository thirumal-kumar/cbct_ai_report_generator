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151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61"/>
        <w:gridCol w:w="5599"/>
      </w:tblGrid>
      <w:tr w:rsidR="001F7F01" w:rsidRPr="004730D8" w14:paraId="392A2775" w14:textId="77777777" w:rsidTr="000C617C">
        <w:trPr>
          <w:trHeight w:val="553"/>
        </w:trPr>
        <w:tc>
          <w:tcPr>
            <w:tcW w:w="2349" w:type="pct"/>
          </w:tcPr>
          <w:p w14:paraId="4D354F41" w14:textId="22506A43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C756C1">
              <w:rPr>
                <w:sz w:val="28"/>
              </w:rPr>
              <w:t>s</w:t>
            </w:r>
            <w:r w:rsidR="007E69A2">
              <w:rPr>
                <w:sz w:val="28"/>
              </w:rPr>
              <w:t xml:space="preserve">. </w:t>
            </w:r>
            <w:r w:rsidR="003F0304">
              <w:rPr>
                <w:sz w:val="28"/>
              </w:rPr>
              <w:t>Mallika</w:t>
            </w:r>
          </w:p>
        </w:tc>
        <w:tc>
          <w:tcPr>
            <w:tcW w:w="2651" w:type="pct"/>
          </w:tcPr>
          <w:p w14:paraId="112E52C6" w14:textId="4061E4AF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756C1">
              <w:rPr>
                <w:sz w:val="28"/>
              </w:rPr>
              <w:t>13.0</w:t>
            </w:r>
            <w:r w:rsidR="003F0304">
              <w:rPr>
                <w:sz w:val="28"/>
              </w:rPr>
              <w:t>8</w:t>
            </w:r>
            <w:r w:rsidR="000D2427">
              <w:rPr>
                <w:sz w:val="28"/>
              </w:rPr>
              <w:t>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0C617C">
        <w:trPr>
          <w:trHeight w:val="553"/>
        </w:trPr>
        <w:tc>
          <w:tcPr>
            <w:tcW w:w="2349" w:type="pct"/>
          </w:tcPr>
          <w:p w14:paraId="21388FD1" w14:textId="3B6E5DBB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756C1">
              <w:rPr>
                <w:sz w:val="28"/>
              </w:rPr>
              <w:t>4</w:t>
            </w:r>
            <w:r w:rsidR="003F0304">
              <w:rPr>
                <w:sz w:val="28"/>
              </w:rPr>
              <w:t>3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756C1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51" w:type="pct"/>
          </w:tcPr>
          <w:p w14:paraId="11F21660" w14:textId="3DB18ED4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3F7006">
              <w:rPr>
                <w:sz w:val="28"/>
              </w:rPr>
              <w:t>Maxilla</w:t>
            </w:r>
            <w:r w:rsidR="00C756C1">
              <w:rPr>
                <w:sz w:val="28"/>
              </w:rPr>
              <w:t xml:space="preserve"> Mandible</w:t>
            </w:r>
          </w:p>
        </w:tc>
      </w:tr>
      <w:tr w:rsidR="001F7F01" w:rsidRPr="004730D8" w14:paraId="65820F62" w14:textId="77777777" w:rsidTr="000C617C">
        <w:trPr>
          <w:trHeight w:val="553"/>
        </w:trPr>
        <w:tc>
          <w:tcPr>
            <w:tcW w:w="2349" w:type="pct"/>
          </w:tcPr>
          <w:p w14:paraId="37131503" w14:textId="7D3FC3FD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3F0304">
              <w:rPr>
                <w:sz w:val="28"/>
              </w:rPr>
              <w:t>M. Balamurali Sai</w:t>
            </w:r>
          </w:p>
        </w:tc>
        <w:tc>
          <w:tcPr>
            <w:tcW w:w="2651" w:type="pct"/>
          </w:tcPr>
          <w:p w14:paraId="7219DEB7" w14:textId="73619ABF" w:rsidR="001F7F01" w:rsidRPr="004730D8" w:rsidRDefault="001F7F01" w:rsidP="000C617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D907B5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0C617C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0C617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10D5066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3F7006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CA6B35">
                              <w:rPr>
                                <w:sz w:val="28"/>
                              </w:rPr>
                              <w:t xml:space="preserve">Mandible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10D5066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3F7006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CA6B35">
                        <w:rPr>
                          <w:sz w:val="28"/>
                        </w:rPr>
                        <w:t xml:space="preserve">Mandible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52FBDFDC" w:rsidR="00760097" w:rsidRDefault="00D01E28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structure in relation to </w:t>
      </w:r>
      <w:r w:rsidR="00E64283">
        <w:rPr>
          <w:sz w:val="28"/>
        </w:rPr>
        <w:t>14, 45</w:t>
      </w:r>
      <w:r w:rsidR="00685829">
        <w:rPr>
          <w:sz w:val="28"/>
        </w:rPr>
        <w:t>.</w:t>
      </w:r>
    </w:p>
    <w:p w14:paraId="2396814B" w14:textId="6434D329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maxillary </w:t>
      </w:r>
      <w:r w:rsidR="00E64283">
        <w:rPr>
          <w:sz w:val="28"/>
        </w:rPr>
        <w:t xml:space="preserve">and mandibular </w:t>
      </w:r>
      <w:r>
        <w:rPr>
          <w:sz w:val="28"/>
        </w:rPr>
        <w:t>alveolar ridge</w:t>
      </w:r>
      <w:r w:rsidR="00E64283">
        <w:rPr>
          <w:sz w:val="28"/>
        </w:rPr>
        <w:t xml:space="preserve">s are </w:t>
      </w:r>
      <w:r>
        <w:rPr>
          <w:sz w:val="28"/>
        </w:rPr>
        <w:t>present with normal trabecular pattern.</w:t>
      </w:r>
    </w:p>
    <w:p w14:paraId="6ABFD3B0" w14:textId="68114F27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63037E2" w14:textId="7B16842D" w:rsidR="00246CA7" w:rsidRDefault="00246CA7">
      <w:r>
        <w:br w:type="page"/>
      </w:r>
    </w:p>
    <w:p w14:paraId="29D9999A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pPr w:leftFromText="180" w:rightFromText="180" w:vertAnchor="text" w:horzAnchor="margin" w:tblpY="113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97"/>
        <w:gridCol w:w="3553"/>
      </w:tblGrid>
      <w:tr w:rsidR="00E64283" w14:paraId="0AC5F41F" w14:textId="77777777" w:rsidTr="00A07E66">
        <w:trPr>
          <w:trHeight w:val="775"/>
        </w:trPr>
        <w:tc>
          <w:tcPr>
            <w:tcW w:w="3267" w:type="pct"/>
          </w:tcPr>
          <w:p w14:paraId="5723FB9B" w14:textId="77777777" w:rsidR="00E64283" w:rsidRPr="0050224B" w:rsidRDefault="00E64283" w:rsidP="00A07E66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733" w:type="pct"/>
          </w:tcPr>
          <w:p w14:paraId="1A785821" w14:textId="61621CA9" w:rsidR="00E64283" w:rsidRDefault="00E64283" w:rsidP="00A07E6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E64283" w14:paraId="242666B7" w14:textId="77777777" w:rsidTr="00A07E66">
        <w:trPr>
          <w:trHeight w:val="906"/>
        </w:trPr>
        <w:tc>
          <w:tcPr>
            <w:tcW w:w="3267" w:type="pct"/>
          </w:tcPr>
          <w:p w14:paraId="6732FA0A" w14:textId="77777777" w:rsidR="00E64283" w:rsidRDefault="00E64283" w:rsidP="00A07E66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733" w:type="pct"/>
          </w:tcPr>
          <w:p w14:paraId="29AF34FD" w14:textId="1A1FE3D7" w:rsidR="00E64283" w:rsidRDefault="00C84E7D" w:rsidP="00A07E6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6.56</w:t>
            </w:r>
          </w:p>
        </w:tc>
      </w:tr>
      <w:tr w:rsidR="00E64283" w14:paraId="3A509DBD" w14:textId="77777777" w:rsidTr="00A07E66">
        <w:trPr>
          <w:trHeight w:val="906"/>
        </w:trPr>
        <w:tc>
          <w:tcPr>
            <w:tcW w:w="3267" w:type="pct"/>
          </w:tcPr>
          <w:p w14:paraId="703F5358" w14:textId="77777777" w:rsidR="00E64283" w:rsidRPr="000F2EB0" w:rsidRDefault="00E64283" w:rsidP="00A07E66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733" w:type="pct"/>
          </w:tcPr>
          <w:p w14:paraId="486D4124" w14:textId="2DF46812" w:rsidR="00E64283" w:rsidRDefault="00C84E7D" w:rsidP="00A07E6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7.55</w:t>
            </w:r>
          </w:p>
        </w:tc>
      </w:tr>
      <w:tr w:rsidR="00E64283" w14:paraId="2F077B76" w14:textId="77777777" w:rsidTr="00A07E66">
        <w:trPr>
          <w:trHeight w:val="906"/>
        </w:trPr>
        <w:tc>
          <w:tcPr>
            <w:tcW w:w="3267" w:type="pct"/>
          </w:tcPr>
          <w:p w14:paraId="41C02757" w14:textId="1EB41AF8" w:rsidR="00E64283" w:rsidRDefault="00E64283" w:rsidP="00A07E66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nasal </w:t>
            </w:r>
            <w:proofErr w:type="gramStart"/>
            <w:r>
              <w:rPr>
                <w:sz w:val="24"/>
              </w:rPr>
              <w:t>cavity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1733" w:type="pct"/>
          </w:tcPr>
          <w:p w14:paraId="03B1F99E" w14:textId="22A570BD" w:rsidR="00E64283" w:rsidRDefault="00C84E7D" w:rsidP="00A07E6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20.64</w:t>
            </w:r>
          </w:p>
        </w:tc>
      </w:tr>
    </w:tbl>
    <w:p w14:paraId="1149542C" w14:textId="77777777" w:rsidR="0076123B" w:rsidRDefault="0076123B"/>
    <w:p w14:paraId="21BF5207" w14:textId="77777777" w:rsidR="008A5CF5" w:rsidRDefault="008A5CF5"/>
    <w:p w14:paraId="72A207C2" w14:textId="77777777" w:rsidR="002910D1" w:rsidRDefault="002910D1"/>
    <w:p w14:paraId="126C834D" w14:textId="77777777" w:rsidR="002910D1" w:rsidRDefault="002910D1"/>
    <w:p w14:paraId="3A39D2C9" w14:textId="54FB0358" w:rsidR="008A5CF5" w:rsidRDefault="008A5CF5"/>
    <w:tbl>
      <w:tblPr>
        <w:tblpPr w:leftFromText="180" w:rightFromText="180" w:vertAnchor="page" w:horzAnchor="margin" w:tblpY="784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8"/>
        <w:gridCol w:w="3592"/>
      </w:tblGrid>
      <w:tr w:rsidR="00A07E66" w14:paraId="17311DF3" w14:textId="77777777" w:rsidTr="00A07E66">
        <w:trPr>
          <w:trHeight w:val="722"/>
        </w:trPr>
        <w:tc>
          <w:tcPr>
            <w:tcW w:w="3248" w:type="pct"/>
            <w:vAlign w:val="center"/>
          </w:tcPr>
          <w:p w14:paraId="00AFA13D" w14:textId="77777777" w:rsidR="00A07E66" w:rsidRPr="0050224B" w:rsidRDefault="00A07E66" w:rsidP="00A07E66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752" w:type="pct"/>
            <w:vAlign w:val="center"/>
          </w:tcPr>
          <w:p w14:paraId="02424895" w14:textId="1ACE9D40" w:rsidR="00A07E66" w:rsidRDefault="00A07E66" w:rsidP="00A07E6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A07E66" w14:paraId="2F23E5E7" w14:textId="77777777" w:rsidTr="00A07E66">
        <w:trPr>
          <w:trHeight w:val="845"/>
        </w:trPr>
        <w:tc>
          <w:tcPr>
            <w:tcW w:w="3248" w:type="pct"/>
            <w:vAlign w:val="center"/>
          </w:tcPr>
          <w:p w14:paraId="5256C2B3" w14:textId="77777777" w:rsidR="00A07E66" w:rsidRDefault="00A07E66" w:rsidP="00A07E66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752" w:type="pct"/>
            <w:vAlign w:val="center"/>
          </w:tcPr>
          <w:p w14:paraId="509140A0" w14:textId="5B9951C5" w:rsidR="00A07E66" w:rsidRDefault="00C84E7D" w:rsidP="00A07E6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7.43</w:t>
            </w:r>
          </w:p>
        </w:tc>
      </w:tr>
      <w:tr w:rsidR="00A07E66" w14:paraId="48BC463E" w14:textId="77777777" w:rsidTr="00A07E66">
        <w:trPr>
          <w:trHeight w:val="845"/>
        </w:trPr>
        <w:tc>
          <w:tcPr>
            <w:tcW w:w="3248" w:type="pct"/>
            <w:vAlign w:val="center"/>
          </w:tcPr>
          <w:p w14:paraId="0F378DC9" w14:textId="77777777" w:rsidR="00A07E66" w:rsidRPr="000F2EB0" w:rsidRDefault="00A07E66" w:rsidP="00A07E66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752" w:type="pct"/>
            <w:vAlign w:val="center"/>
          </w:tcPr>
          <w:p w14:paraId="7FD85E8D" w14:textId="39F80428" w:rsidR="00A07E66" w:rsidRDefault="00C84E7D" w:rsidP="00A07E6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9.24</w:t>
            </w:r>
          </w:p>
        </w:tc>
      </w:tr>
      <w:tr w:rsidR="00A07E66" w14:paraId="2D83CA26" w14:textId="77777777" w:rsidTr="00A07E66">
        <w:trPr>
          <w:trHeight w:val="845"/>
        </w:trPr>
        <w:tc>
          <w:tcPr>
            <w:tcW w:w="3248" w:type="pct"/>
            <w:vAlign w:val="center"/>
          </w:tcPr>
          <w:p w14:paraId="79DF9249" w14:textId="77777777" w:rsidR="00A07E66" w:rsidRDefault="00A07E66" w:rsidP="00A07E66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752" w:type="pct"/>
            <w:vAlign w:val="center"/>
          </w:tcPr>
          <w:p w14:paraId="2B89B714" w14:textId="60C73F2E" w:rsidR="00A07E66" w:rsidRDefault="00C84E7D" w:rsidP="00A07E6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17.75</w:t>
            </w:r>
          </w:p>
        </w:tc>
      </w:tr>
      <w:tr w:rsidR="00A07E66" w14:paraId="5B22E488" w14:textId="77777777" w:rsidTr="00A07E66">
        <w:trPr>
          <w:trHeight w:val="845"/>
        </w:trPr>
        <w:tc>
          <w:tcPr>
            <w:tcW w:w="3248" w:type="pct"/>
            <w:vAlign w:val="center"/>
          </w:tcPr>
          <w:p w14:paraId="33EECE66" w14:textId="77777777" w:rsidR="00A07E66" w:rsidRDefault="00A07E66" w:rsidP="00A07E66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752" w:type="pct"/>
            <w:vAlign w:val="center"/>
          </w:tcPr>
          <w:p w14:paraId="68487804" w14:textId="2AAAFAD4" w:rsidR="00A07E66" w:rsidRDefault="00C84E7D" w:rsidP="00A07E6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27.53</w:t>
            </w:r>
          </w:p>
        </w:tc>
      </w:tr>
    </w:tbl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471EF2F9" w14:textId="027BEB0A" w:rsidR="00DB475D" w:rsidRDefault="00457803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maxillary </w:t>
      </w:r>
      <w:r w:rsidR="00E21BEB">
        <w:rPr>
          <w:sz w:val="28"/>
        </w:rPr>
        <w:t xml:space="preserve">and mandibular </w:t>
      </w:r>
      <w:r>
        <w:rPr>
          <w:sz w:val="28"/>
        </w:rPr>
        <w:t>alveolar ridge.</w:t>
      </w:r>
    </w:p>
    <w:p w14:paraId="33FC8D4A" w14:textId="4090CF77" w:rsidR="00205903" w:rsidRDefault="00205903" w:rsidP="00CE4719">
      <w:pPr>
        <w:pStyle w:val="ListParagraph"/>
        <w:spacing w:line="600" w:lineRule="auto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79FD4518" w:rsidR="00953CB3" w:rsidRDefault="00953CB3"/>
    <w:p w14:paraId="74918168" w14:textId="4359425B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73849AC0" w:rsidR="00205903" w:rsidRPr="002C2BCB" w:rsidRDefault="002C2BCB" w:rsidP="002C2BCB">
      <w:pPr>
        <w:tabs>
          <w:tab w:val="left" w:pos="10260"/>
        </w:tabs>
        <w:ind w:firstLine="450"/>
        <w:jc w:val="center"/>
        <w:rPr>
          <w:b/>
          <w:bCs/>
        </w:rPr>
      </w:pPr>
      <w:r w:rsidRPr="002C2BCB">
        <w:rPr>
          <w:b/>
          <w:bCs/>
        </w:rPr>
        <w:t>RECONSTRUCTED PANORAMIC VIEW</w:t>
      </w:r>
    </w:p>
    <w:p w14:paraId="182A0F02" w14:textId="00B909A5" w:rsidR="00205903" w:rsidRDefault="00C84E7D" w:rsidP="00B923B3">
      <w:pPr>
        <w:tabs>
          <w:tab w:val="left" w:pos="10260"/>
        </w:tabs>
        <w:ind w:firstLine="450"/>
        <w:jc w:val="both"/>
      </w:pPr>
      <w:r w:rsidRPr="00C84E7D">
        <w:drawing>
          <wp:anchor distT="0" distB="0" distL="114300" distR="114300" simplePos="0" relativeHeight="251752960" behindDoc="1" locked="0" layoutInCell="1" allowOverlap="1" wp14:anchorId="464069F3" wp14:editId="59AB5B8F">
            <wp:simplePos x="0" y="0"/>
            <wp:positionH relativeFrom="margin">
              <wp:posOffset>1917065</wp:posOffset>
            </wp:positionH>
            <wp:positionV relativeFrom="paragraph">
              <wp:posOffset>77470</wp:posOffset>
            </wp:positionV>
            <wp:extent cx="2949575" cy="2438400"/>
            <wp:effectExtent l="0" t="0" r="3175" b="0"/>
            <wp:wrapTight wrapText="bothSides">
              <wp:wrapPolygon edited="0">
                <wp:start x="0" y="0"/>
                <wp:lineTo x="0" y="21431"/>
                <wp:lineTo x="21484" y="21431"/>
                <wp:lineTo x="21484" y="0"/>
                <wp:lineTo x="0" y="0"/>
              </wp:wrapPolygon>
            </wp:wrapTight>
            <wp:docPr id="134443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36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462650A9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7CAFD631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5978072F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66C14B70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420066BC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18890DB6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58E9D778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1DE451B2" w:rsidR="0009047C" w:rsidRDefault="0009047C">
      <w:pPr>
        <w:rPr>
          <w:b/>
        </w:rPr>
      </w:pP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A533108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232392B2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44929E86" w:rsidR="00084093" w:rsidRDefault="00591124" w:rsidP="002C1430">
      <w:pPr>
        <w:tabs>
          <w:tab w:val="left" w:pos="10260"/>
        </w:tabs>
        <w:ind w:firstLine="450"/>
        <w:rPr>
          <w:b/>
        </w:rPr>
      </w:pPr>
      <w:r w:rsidRPr="00591124">
        <w:rPr>
          <w:b/>
        </w:rPr>
        <w:drawing>
          <wp:anchor distT="0" distB="0" distL="114300" distR="114300" simplePos="0" relativeHeight="251753984" behindDoc="1" locked="0" layoutInCell="1" allowOverlap="1" wp14:anchorId="6D8AC93C" wp14:editId="4A3CBC75">
            <wp:simplePos x="0" y="0"/>
            <wp:positionH relativeFrom="column">
              <wp:posOffset>1428750</wp:posOffset>
            </wp:positionH>
            <wp:positionV relativeFrom="paragraph">
              <wp:posOffset>14605</wp:posOffset>
            </wp:positionV>
            <wp:extent cx="3781953" cy="3210373"/>
            <wp:effectExtent l="0" t="0" r="9525" b="9525"/>
            <wp:wrapTight wrapText="bothSides">
              <wp:wrapPolygon edited="0">
                <wp:start x="0" y="0"/>
                <wp:lineTo x="0" y="21536"/>
                <wp:lineTo x="21546" y="21536"/>
                <wp:lineTo x="21546" y="0"/>
                <wp:lineTo x="0" y="0"/>
              </wp:wrapPolygon>
            </wp:wrapTight>
            <wp:docPr id="93081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12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4FE" w14:textId="48DC4011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2254CC2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D4D3CF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A29B90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3C5BF9A2" w:rsidR="005D6EFF" w:rsidRDefault="005D6EFF" w:rsidP="005D6EFF">
      <w:pPr>
        <w:rPr>
          <w:b/>
        </w:rPr>
      </w:pPr>
    </w:p>
    <w:p w14:paraId="0DA30B23" w14:textId="77777777" w:rsidR="00246CA7" w:rsidRDefault="00246CA7" w:rsidP="005D6EFF">
      <w:pPr>
        <w:rPr>
          <w:b/>
        </w:rPr>
      </w:pPr>
    </w:p>
    <w:p w14:paraId="667EF5C0" w14:textId="77777777" w:rsidR="00246CA7" w:rsidRDefault="00246CA7" w:rsidP="005D6EFF">
      <w:pPr>
        <w:rPr>
          <w:b/>
        </w:rPr>
      </w:pPr>
    </w:p>
    <w:p w14:paraId="2B147CDC" w14:textId="77777777" w:rsidR="00246CA7" w:rsidRDefault="00246CA7" w:rsidP="005D6EFF">
      <w:pPr>
        <w:rPr>
          <w:b/>
        </w:rPr>
      </w:pPr>
    </w:p>
    <w:p w14:paraId="3B0F5AB3" w14:textId="77777777" w:rsidR="00246CA7" w:rsidRDefault="00246CA7" w:rsidP="005D6EFF">
      <w:pPr>
        <w:rPr>
          <w:b/>
        </w:rPr>
      </w:pPr>
    </w:p>
    <w:p w14:paraId="33F5FAF9" w14:textId="77777777" w:rsidR="00246CA7" w:rsidRDefault="00246CA7" w:rsidP="005D6EFF">
      <w:pPr>
        <w:rPr>
          <w:b/>
        </w:rPr>
      </w:pPr>
    </w:p>
    <w:p w14:paraId="571345E1" w14:textId="77777777" w:rsidR="00246CA7" w:rsidRDefault="00246CA7" w:rsidP="005D6EFF">
      <w:pPr>
        <w:rPr>
          <w:b/>
        </w:rPr>
      </w:pPr>
    </w:p>
    <w:p w14:paraId="79E4BF92" w14:textId="77777777" w:rsidR="00246CA7" w:rsidRDefault="00246CA7" w:rsidP="005D6EFF">
      <w:pPr>
        <w:rPr>
          <w:b/>
        </w:rPr>
      </w:pPr>
    </w:p>
    <w:p w14:paraId="37EAB11F" w14:textId="77777777" w:rsidR="00246CA7" w:rsidRDefault="00246CA7" w:rsidP="005D6EFF">
      <w:pPr>
        <w:rPr>
          <w:b/>
        </w:rPr>
      </w:pPr>
    </w:p>
    <w:p w14:paraId="4115D733" w14:textId="77777777" w:rsidR="00246CA7" w:rsidRDefault="00246CA7" w:rsidP="005D6EFF">
      <w:pPr>
        <w:rPr>
          <w:b/>
        </w:rPr>
      </w:pPr>
    </w:p>
    <w:p w14:paraId="1EE51F8A" w14:textId="77777777" w:rsidR="00246CA7" w:rsidRDefault="00246CA7" w:rsidP="005D6EFF">
      <w:pPr>
        <w:rPr>
          <w:b/>
        </w:rPr>
      </w:pPr>
    </w:p>
    <w:p w14:paraId="76DCF60C" w14:textId="77777777" w:rsidR="00246CA7" w:rsidRDefault="00246CA7" w:rsidP="005D6EFF">
      <w:pPr>
        <w:rPr>
          <w:b/>
        </w:rPr>
      </w:pPr>
    </w:p>
    <w:p w14:paraId="1DC0CC46" w14:textId="29B76528" w:rsidR="00246CA7" w:rsidRDefault="00246CA7" w:rsidP="005D6EFF">
      <w:pPr>
        <w:rPr>
          <w:b/>
        </w:rPr>
      </w:pPr>
    </w:p>
    <w:p w14:paraId="4C254187" w14:textId="77777777" w:rsidR="00246CA7" w:rsidRDefault="00246CA7" w:rsidP="005D6EFF">
      <w:pPr>
        <w:rPr>
          <w:b/>
        </w:rPr>
      </w:pPr>
    </w:p>
    <w:p w14:paraId="2A64C5E2" w14:textId="77777777" w:rsidR="00246CA7" w:rsidRPr="00597816" w:rsidRDefault="00246CA7" w:rsidP="005D6EFF">
      <w:pPr>
        <w:rPr>
          <w:bCs/>
        </w:rPr>
      </w:pPr>
    </w:p>
    <w:p w14:paraId="01CC8C92" w14:textId="77777777" w:rsidR="005D6EFF" w:rsidRDefault="005D6EFF" w:rsidP="005D6EFF">
      <w:pPr>
        <w:rPr>
          <w:b/>
        </w:rPr>
      </w:pPr>
    </w:p>
    <w:p w14:paraId="3E65905B" w14:textId="1FD3A8B9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984"/>
        <w:gridCol w:w="8418"/>
      </w:tblGrid>
      <w:tr w:rsidR="00245830" w14:paraId="221C5CC8" w14:textId="77777777" w:rsidTr="00A07E66">
        <w:trPr>
          <w:trHeight w:val="571"/>
        </w:trPr>
        <w:tc>
          <w:tcPr>
            <w:tcW w:w="1984" w:type="dxa"/>
            <w:shd w:val="clear" w:color="auto" w:fill="FFFFFF" w:themeFill="background1"/>
          </w:tcPr>
          <w:p w14:paraId="5EE5224E" w14:textId="3B8035F7" w:rsidR="00245830" w:rsidRDefault="0024583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</w:t>
            </w:r>
            <w:r w:rsidR="002B5EE2">
              <w:rPr>
                <w:b/>
                <w:bCs/>
                <w:sz w:val="28"/>
                <w:szCs w:val="28"/>
              </w:rPr>
              <w:t>4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418" w:type="dxa"/>
            <w:shd w:val="clear" w:color="auto" w:fill="FFFFFF" w:themeFill="background1"/>
          </w:tcPr>
          <w:p w14:paraId="1761E860" w14:textId="08B0BB3A" w:rsidR="00245830" w:rsidRDefault="00C84E7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C84E7D">
              <w:rPr>
                <w:b/>
              </w:rPr>
              <w:drawing>
                <wp:inline distT="0" distB="0" distL="0" distR="0" wp14:anchorId="7F0B47C7" wp14:editId="6ECDA7D5">
                  <wp:extent cx="4401164" cy="2534004"/>
                  <wp:effectExtent l="0" t="0" r="0" b="0"/>
                  <wp:docPr id="1997982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9824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C90" w14:paraId="56152F55" w14:textId="77777777" w:rsidTr="00A07E66">
        <w:trPr>
          <w:trHeight w:val="571"/>
        </w:trPr>
        <w:tc>
          <w:tcPr>
            <w:tcW w:w="1984" w:type="dxa"/>
            <w:shd w:val="clear" w:color="auto" w:fill="FFFFFF" w:themeFill="background1"/>
          </w:tcPr>
          <w:p w14:paraId="1B6B6152" w14:textId="7594D3A7" w:rsidR="00D95C90" w:rsidRDefault="002B5EE2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</w:t>
            </w:r>
            <w:r w:rsidR="00D95C90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D95C90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418" w:type="dxa"/>
            <w:shd w:val="clear" w:color="auto" w:fill="FFFFFF" w:themeFill="background1"/>
          </w:tcPr>
          <w:p w14:paraId="01813D31" w14:textId="34D68446" w:rsidR="00D95C90" w:rsidRPr="00583E46" w:rsidRDefault="00C84E7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C84E7D">
              <w:rPr>
                <w:b/>
              </w:rPr>
              <w:drawing>
                <wp:inline distT="0" distB="0" distL="0" distR="0" wp14:anchorId="249D467A" wp14:editId="61E0BEC3">
                  <wp:extent cx="4349233" cy="2847975"/>
                  <wp:effectExtent l="0" t="0" r="0" b="0"/>
                  <wp:docPr id="1454463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46337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286" cy="2851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D6186E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1E6676" w14:textId="77777777" w:rsidR="008E4079" w:rsidRDefault="008E4079">
      <w:r>
        <w:separator/>
      </w:r>
    </w:p>
  </w:endnote>
  <w:endnote w:type="continuationSeparator" w:id="0">
    <w:p w14:paraId="2B155A91" w14:textId="77777777" w:rsidR="008E4079" w:rsidRDefault="008E4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B3AE87" w14:textId="77777777" w:rsidR="008E4079" w:rsidRDefault="008E4079">
      <w:r>
        <w:separator/>
      </w:r>
    </w:p>
  </w:footnote>
  <w:footnote w:type="continuationSeparator" w:id="0">
    <w:p w14:paraId="7010B924" w14:textId="77777777" w:rsidR="008E4079" w:rsidRDefault="008E4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30238"/>
    <w:rsid w:val="00031D77"/>
    <w:rsid w:val="0005275C"/>
    <w:rsid w:val="000571FA"/>
    <w:rsid w:val="00057C55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10FA"/>
    <w:rsid w:val="000B220D"/>
    <w:rsid w:val="000C0BD2"/>
    <w:rsid w:val="000C558E"/>
    <w:rsid w:val="000C617C"/>
    <w:rsid w:val="000C6CA1"/>
    <w:rsid w:val="000C7B39"/>
    <w:rsid w:val="000D2427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45830"/>
    <w:rsid w:val="00246CA7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910D1"/>
    <w:rsid w:val="002B4007"/>
    <w:rsid w:val="002B5EE2"/>
    <w:rsid w:val="002B6280"/>
    <w:rsid w:val="002B7BA4"/>
    <w:rsid w:val="002C1430"/>
    <w:rsid w:val="002C2BCB"/>
    <w:rsid w:val="002C5F79"/>
    <w:rsid w:val="002C7FAA"/>
    <w:rsid w:val="002D2E2F"/>
    <w:rsid w:val="002D72BA"/>
    <w:rsid w:val="002E4454"/>
    <w:rsid w:val="002F2F31"/>
    <w:rsid w:val="00311655"/>
    <w:rsid w:val="003138E3"/>
    <w:rsid w:val="003163EF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4B8"/>
    <w:rsid w:val="003E46D9"/>
    <w:rsid w:val="003F0304"/>
    <w:rsid w:val="003F320B"/>
    <w:rsid w:val="003F3B95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57803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C0128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2591A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83E46"/>
    <w:rsid w:val="00591124"/>
    <w:rsid w:val="00592170"/>
    <w:rsid w:val="00597816"/>
    <w:rsid w:val="005A77A7"/>
    <w:rsid w:val="005B2FBF"/>
    <w:rsid w:val="005B397D"/>
    <w:rsid w:val="005C6FD5"/>
    <w:rsid w:val="005D4644"/>
    <w:rsid w:val="005D5995"/>
    <w:rsid w:val="005D6EFF"/>
    <w:rsid w:val="005E2F35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26022"/>
    <w:rsid w:val="006526C7"/>
    <w:rsid w:val="00652C74"/>
    <w:rsid w:val="0065314E"/>
    <w:rsid w:val="00663050"/>
    <w:rsid w:val="00664743"/>
    <w:rsid w:val="0066658E"/>
    <w:rsid w:val="00685829"/>
    <w:rsid w:val="006877B6"/>
    <w:rsid w:val="006B053E"/>
    <w:rsid w:val="006C0BC2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E7E6B"/>
    <w:rsid w:val="006F3F77"/>
    <w:rsid w:val="006F4158"/>
    <w:rsid w:val="006F76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B05"/>
    <w:rsid w:val="007B7D0C"/>
    <w:rsid w:val="007C528C"/>
    <w:rsid w:val="007C61A8"/>
    <w:rsid w:val="007C6AD1"/>
    <w:rsid w:val="007C6EB1"/>
    <w:rsid w:val="007D0B8E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1252"/>
    <w:rsid w:val="008D5AE9"/>
    <w:rsid w:val="008E080C"/>
    <w:rsid w:val="008E0C1C"/>
    <w:rsid w:val="008E2128"/>
    <w:rsid w:val="008E4079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3FCE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4BB6"/>
    <w:rsid w:val="009E6CF5"/>
    <w:rsid w:val="009F1CD1"/>
    <w:rsid w:val="009F2DC1"/>
    <w:rsid w:val="009F5EA8"/>
    <w:rsid w:val="00A041D5"/>
    <w:rsid w:val="00A057F1"/>
    <w:rsid w:val="00A0691C"/>
    <w:rsid w:val="00A07E66"/>
    <w:rsid w:val="00A123C9"/>
    <w:rsid w:val="00A13DC5"/>
    <w:rsid w:val="00A23836"/>
    <w:rsid w:val="00A27EAD"/>
    <w:rsid w:val="00A31738"/>
    <w:rsid w:val="00A3257C"/>
    <w:rsid w:val="00A37E8F"/>
    <w:rsid w:val="00A426A6"/>
    <w:rsid w:val="00A4569E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17926"/>
    <w:rsid w:val="00B20B3E"/>
    <w:rsid w:val="00B24CA3"/>
    <w:rsid w:val="00B267F5"/>
    <w:rsid w:val="00B3059B"/>
    <w:rsid w:val="00B30707"/>
    <w:rsid w:val="00B30918"/>
    <w:rsid w:val="00B4127A"/>
    <w:rsid w:val="00B5541F"/>
    <w:rsid w:val="00B570D5"/>
    <w:rsid w:val="00B62F80"/>
    <w:rsid w:val="00B70876"/>
    <w:rsid w:val="00B73862"/>
    <w:rsid w:val="00B82E39"/>
    <w:rsid w:val="00B85D01"/>
    <w:rsid w:val="00B90C5E"/>
    <w:rsid w:val="00B911C0"/>
    <w:rsid w:val="00B923B3"/>
    <w:rsid w:val="00B94ADA"/>
    <w:rsid w:val="00B95976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38E"/>
    <w:rsid w:val="00BE5DC6"/>
    <w:rsid w:val="00C065D9"/>
    <w:rsid w:val="00C25407"/>
    <w:rsid w:val="00C3734D"/>
    <w:rsid w:val="00C628D6"/>
    <w:rsid w:val="00C668AF"/>
    <w:rsid w:val="00C751CB"/>
    <w:rsid w:val="00C756C1"/>
    <w:rsid w:val="00C84E7D"/>
    <w:rsid w:val="00C875D7"/>
    <w:rsid w:val="00C91E9E"/>
    <w:rsid w:val="00C97104"/>
    <w:rsid w:val="00CA1581"/>
    <w:rsid w:val="00CA6B35"/>
    <w:rsid w:val="00CA7B07"/>
    <w:rsid w:val="00CB0577"/>
    <w:rsid w:val="00CB48F8"/>
    <w:rsid w:val="00CB5F47"/>
    <w:rsid w:val="00CC03B3"/>
    <w:rsid w:val="00CD15E6"/>
    <w:rsid w:val="00CD72D8"/>
    <w:rsid w:val="00CE2EFF"/>
    <w:rsid w:val="00CE4719"/>
    <w:rsid w:val="00CF32F1"/>
    <w:rsid w:val="00CF6B3F"/>
    <w:rsid w:val="00D01E28"/>
    <w:rsid w:val="00D03173"/>
    <w:rsid w:val="00D278F8"/>
    <w:rsid w:val="00D3445C"/>
    <w:rsid w:val="00D348B0"/>
    <w:rsid w:val="00D4202B"/>
    <w:rsid w:val="00D51321"/>
    <w:rsid w:val="00D51A5C"/>
    <w:rsid w:val="00D6186E"/>
    <w:rsid w:val="00D72677"/>
    <w:rsid w:val="00D743D1"/>
    <w:rsid w:val="00D81AAF"/>
    <w:rsid w:val="00D83470"/>
    <w:rsid w:val="00D907B5"/>
    <w:rsid w:val="00D95C90"/>
    <w:rsid w:val="00DA082D"/>
    <w:rsid w:val="00DB1300"/>
    <w:rsid w:val="00DB4667"/>
    <w:rsid w:val="00DB475D"/>
    <w:rsid w:val="00DC216E"/>
    <w:rsid w:val="00DC634F"/>
    <w:rsid w:val="00DD04C0"/>
    <w:rsid w:val="00DD4305"/>
    <w:rsid w:val="00DD62E6"/>
    <w:rsid w:val="00DD6337"/>
    <w:rsid w:val="00DD7409"/>
    <w:rsid w:val="00DD7950"/>
    <w:rsid w:val="00DE1645"/>
    <w:rsid w:val="00E031F4"/>
    <w:rsid w:val="00E034F3"/>
    <w:rsid w:val="00E053FE"/>
    <w:rsid w:val="00E05802"/>
    <w:rsid w:val="00E06F59"/>
    <w:rsid w:val="00E07E10"/>
    <w:rsid w:val="00E21BEB"/>
    <w:rsid w:val="00E228D6"/>
    <w:rsid w:val="00E23AAE"/>
    <w:rsid w:val="00E325F1"/>
    <w:rsid w:val="00E378C2"/>
    <w:rsid w:val="00E403F5"/>
    <w:rsid w:val="00E41A1B"/>
    <w:rsid w:val="00E41C09"/>
    <w:rsid w:val="00E50A29"/>
    <w:rsid w:val="00E54377"/>
    <w:rsid w:val="00E55666"/>
    <w:rsid w:val="00E55693"/>
    <w:rsid w:val="00E62678"/>
    <w:rsid w:val="00E62CB0"/>
    <w:rsid w:val="00E64283"/>
    <w:rsid w:val="00E9456D"/>
    <w:rsid w:val="00E94E07"/>
    <w:rsid w:val="00E973DD"/>
    <w:rsid w:val="00EA03F2"/>
    <w:rsid w:val="00EA4A36"/>
    <w:rsid w:val="00EA64E4"/>
    <w:rsid w:val="00EB3D8B"/>
    <w:rsid w:val="00EB51BE"/>
    <w:rsid w:val="00EB593B"/>
    <w:rsid w:val="00EC216C"/>
    <w:rsid w:val="00ED3AF2"/>
    <w:rsid w:val="00ED79E9"/>
    <w:rsid w:val="00EE6C78"/>
    <w:rsid w:val="00EE7E85"/>
    <w:rsid w:val="00F0441F"/>
    <w:rsid w:val="00F119CC"/>
    <w:rsid w:val="00F2347C"/>
    <w:rsid w:val="00F33635"/>
    <w:rsid w:val="00F34524"/>
    <w:rsid w:val="00F3609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8</TotalTime>
  <Pages>7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2024-04-14T15:36:00Z</cp:lastPrinted>
  <dcterms:created xsi:type="dcterms:W3CDTF">2024-08-13T16:15:00Z</dcterms:created>
  <dcterms:modified xsi:type="dcterms:W3CDTF">2024-08-13T16:22:00Z</dcterms:modified>
</cp:coreProperties>
</file>