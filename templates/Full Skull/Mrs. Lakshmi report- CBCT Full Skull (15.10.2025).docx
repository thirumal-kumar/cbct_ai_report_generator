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67356275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B63455">
              <w:rPr>
                <w:sz w:val="28"/>
              </w:rPr>
              <w:t>s. Lakshmi</w:t>
            </w:r>
          </w:p>
        </w:tc>
        <w:tc>
          <w:tcPr>
            <w:tcW w:w="2568" w:type="pct"/>
          </w:tcPr>
          <w:p w14:paraId="112E52C6" w14:textId="68D2592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B63455">
              <w:rPr>
                <w:sz w:val="28"/>
              </w:rPr>
              <w:t>15.10.2025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213122B6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B63455" w:rsidRPr="00B63455">
              <w:rPr>
                <w:sz w:val="28"/>
              </w:rPr>
              <w:t>61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B63455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2DFFA4FA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B63455">
              <w:rPr>
                <w:sz w:val="28"/>
              </w:rPr>
              <w:t>Selvaganesh</w:t>
            </w:r>
          </w:p>
        </w:tc>
        <w:tc>
          <w:tcPr>
            <w:tcW w:w="2568" w:type="pct"/>
          </w:tcPr>
          <w:p w14:paraId="7219DEB7" w14:textId="77777777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6708F4AB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BD055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6708F4AB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BD055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1F3AB754" w:rsidR="00EE553B" w:rsidRDefault="00EE553B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5757BE">
        <w:rPr>
          <w:sz w:val="28"/>
        </w:rPr>
        <w:t xml:space="preserve">28, </w:t>
      </w:r>
      <w:r w:rsidR="00894F7E">
        <w:rPr>
          <w:sz w:val="28"/>
        </w:rPr>
        <w:t xml:space="preserve">37, 38, </w:t>
      </w:r>
      <w:r w:rsidR="005757BE">
        <w:rPr>
          <w:sz w:val="28"/>
        </w:rPr>
        <w:t>45, 46, 47, 48.</w:t>
      </w:r>
    </w:p>
    <w:p w14:paraId="4B0E0537" w14:textId="4471D6D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>maxillary and mandibular</w:t>
      </w:r>
      <w:r>
        <w:rPr>
          <w:sz w:val="28"/>
        </w:rPr>
        <w:t xml:space="preserve"> 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64449EFE" w14:textId="6A45B6E7" w:rsidR="00E95389" w:rsidRDefault="00E95389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crown structures present in relation to </w:t>
      </w:r>
      <w:r w:rsidR="002342A9">
        <w:rPr>
          <w:sz w:val="28"/>
        </w:rPr>
        <w:t xml:space="preserve">12, 13, 14, 15, 16, 17, 21, 22, 23, 24, 25, 26, </w:t>
      </w:r>
      <w:r w:rsidR="000B5B85">
        <w:rPr>
          <w:sz w:val="28"/>
        </w:rPr>
        <w:t xml:space="preserve">27, </w:t>
      </w:r>
      <w:r w:rsidR="002342A9">
        <w:rPr>
          <w:sz w:val="28"/>
        </w:rPr>
        <w:t>34, 35, 36.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0BE046BF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67D352C1" w:rsidR="00BD6A11" w:rsidRDefault="006D3FEC" w:rsidP="00BD6A11">
      <w:r>
        <w:br w:type="page"/>
      </w:r>
    </w:p>
    <w:p w14:paraId="124B481A" w14:textId="77777777" w:rsidR="00BD6A11" w:rsidRDefault="00BD6A11" w:rsidP="00BD6A11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6D19BF0C" w14:textId="77777777" w:rsidR="00BD6A11" w:rsidRDefault="00BD6A11" w:rsidP="00BD6A11"/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p w14:paraId="21268F59" w14:textId="77777777" w:rsidR="00BD6A11" w:rsidRDefault="00BD6A11" w:rsidP="00BD6A11"/>
    <w:p w14:paraId="3A0FFF6B" w14:textId="77777777" w:rsidR="00BD6A11" w:rsidRDefault="00BD6A11" w:rsidP="00BD6A11"/>
    <w:p w14:paraId="6BD4BE4A" w14:textId="77777777" w:rsidR="00BD6A11" w:rsidRDefault="00BD6A11" w:rsidP="00BD6A11"/>
    <w:tbl>
      <w:tblPr>
        <w:tblpPr w:leftFromText="180" w:rightFromText="180" w:vertAnchor="page" w:horzAnchor="margin" w:tblpXSpec="center" w:tblpY="4561"/>
        <w:tblW w:w="511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9"/>
        <w:gridCol w:w="1418"/>
        <w:gridCol w:w="1418"/>
        <w:gridCol w:w="1527"/>
        <w:gridCol w:w="1544"/>
      </w:tblGrid>
      <w:tr w:rsidR="00E95389" w14:paraId="674E311C" w14:textId="77777777" w:rsidTr="00E95389">
        <w:trPr>
          <w:trHeight w:val="961"/>
        </w:trPr>
        <w:tc>
          <w:tcPr>
            <w:tcW w:w="2184" w:type="pct"/>
            <w:vAlign w:val="center"/>
          </w:tcPr>
          <w:p w14:paraId="4BE6062E" w14:textId="77777777" w:rsidR="008B3AF0" w:rsidRPr="0050224B" w:rsidRDefault="008B3AF0" w:rsidP="008B3AF0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676" w:type="pct"/>
            <w:vAlign w:val="center"/>
          </w:tcPr>
          <w:p w14:paraId="5287EE6C" w14:textId="77777777" w:rsidR="008B3AF0" w:rsidRDefault="008B3AF0" w:rsidP="008B3AF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37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676" w:type="pct"/>
            <w:vAlign w:val="center"/>
          </w:tcPr>
          <w:p w14:paraId="43D28BA9" w14:textId="77777777" w:rsidR="008B3AF0" w:rsidRDefault="008B3AF0" w:rsidP="008B3AF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28" w:type="pct"/>
            <w:vAlign w:val="center"/>
          </w:tcPr>
          <w:p w14:paraId="7F44B7D8" w14:textId="77777777" w:rsidR="008B3AF0" w:rsidRDefault="008B3AF0" w:rsidP="008B3AF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37" w:type="pct"/>
            <w:vAlign w:val="center"/>
          </w:tcPr>
          <w:p w14:paraId="0A4DD76D" w14:textId="77777777" w:rsidR="008B3AF0" w:rsidRDefault="008B3AF0" w:rsidP="008B3AF0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47 </w:t>
            </w:r>
            <w:r>
              <w:rPr>
                <w:b/>
                <w:sz w:val="24"/>
              </w:rPr>
              <w:t>region</w:t>
            </w:r>
          </w:p>
        </w:tc>
      </w:tr>
      <w:tr w:rsidR="00E95389" w14:paraId="49BD98FA" w14:textId="77777777" w:rsidTr="00E95389">
        <w:trPr>
          <w:trHeight w:val="1121"/>
        </w:trPr>
        <w:tc>
          <w:tcPr>
            <w:tcW w:w="2184" w:type="pct"/>
            <w:vAlign w:val="center"/>
          </w:tcPr>
          <w:p w14:paraId="3DBEE812" w14:textId="77777777" w:rsidR="008B3AF0" w:rsidRDefault="008B3AF0" w:rsidP="008B3AF0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76" w:type="pct"/>
            <w:vAlign w:val="center"/>
          </w:tcPr>
          <w:p w14:paraId="5FD9DFC4" w14:textId="4FFE6FEF" w:rsidR="008B3AF0" w:rsidRDefault="008B3AF0" w:rsidP="008B3AF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5.2</w:t>
            </w:r>
          </w:p>
        </w:tc>
        <w:tc>
          <w:tcPr>
            <w:tcW w:w="676" w:type="pct"/>
            <w:vAlign w:val="center"/>
          </w:tcPr>
          <w:p w14:paraId="446A4B41" w14:textId="47553266" w:rsidR="008B3AF0" w:rsidRDefault="008B3AF0" w:rsidP="008B3AF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4.2</w:t>
            </w:r>
          </w:p>
        </w:tc>
        <w:tc>
          <w:tcPr>
            <w:tcW w:w="728" w:type="pct"/>
            <w:vAlign w:val="center"/>
          </w:tcPr>
          <w:p w14:paraId="3CD5C96A" w14:textId="4EAB0807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3.9</w:t>
            </w:r>
          </w:p>
        </w:tc>
        <w:tc>
          <w:tcPr>
            <w:tcW w:w="737" w:type="pct"/>
            <w:vAlign w:val="center"/>
          </w:tcPr>
          <w:p w14:paraId="709CC850" w14:textId="5E21D021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4.8</w:t>
            </w:r>
          </w:p>
        </w:tc>
      </w:tr>
      <w:tr w:rsidR="00E95389" w14:paraId="710E9576" w14:textId="77777777" w:rsidTr="00E95389">
        <w:trPr>
          <w:trHeight w:val="1121"/>
        </w:trPr>
        <w:tc>
          <w:tcPr>
            <w:tcW w:w="2184" w:type="pct"/>
            <w:vAlign w:val="center"/>
          </w:tcPr>
          <w:p w14:paraId="09A288AA" w14:textId="77777777" w:rsidR="008B3AF0" w:rsidRPr="000F2EB0" w:rsidRDefault="008B3AF0" w:rsidP="008B3AF0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676" w:type="pct"/>
            <w:vAlign w:val="center"/>
          </w:tcPr>
          <w:p w14:paraId="3B618D11" w14:textId="2F1D98C2" w:rsidR="008B3AF0" w:rsidRDefault="008B3AF0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7.1</w:t>
            </w:r>
          </w:p>
        </w:tc>
        <w:tc>
          <w:tcPr>
            <w:tcW w:w="676" w:type="pct"/>
            <w:vAlign w:val="center"/>
          </w:tcPr>
          <w:p w14:paraId="286D9E91" w14:textId="5E9B00B5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5.4</w:t>
            </w:r>
          </w:p>
        </w:tc>
        <w:tc>
          <w:tcPr>
            <w:tcW w:w="728" w:type="pct"/>
            <w:vAlign w:val="center"/>
          </w:tcPr>
          <w:p w14:paraId="1068EEE7" w14:textId="6DA7F7AC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5.6</w:t>
            </w:r>
          </w:p>
        </w:tc>
        <w:tc>
          <w:tcPr>
            <w:tcW w:w="737" w:type="pct"/>
            <w:vAlign w:val="center"/>
          </w:tcPr>
          <w:p w14:paraId="24A1DFAC" w14:textId="523A663E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7</w:t>
            </w:r>
          </w:p>
        </w:tc>
      </w:tr>
      <w:tr w:rsidR="00E95389" w14:paraId="2DB56626" w14:textId="77777777" w:rsidTr="00E95389">
        <w:trPr>
          <w:trHeight w:val="1121"/>
        </w:trPr>
        <w:tc>
          <w:tcPr>
            <w:tcW w:w="2184" w:type="pct"/>
            <w:vAlign w:val="center"/>
          </w:tcPr>
          <w:p w14:paraId="5788B0C0" w14:textId="77777777" w:rsidR="008B3AF0" w:rsidRDefault="008B3AF0" w:rsidP="008B3AF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676" w:type="pct"/>
            <w:vAlign w:val="center"/>
          </w:tcPr>
          <w:p w14:paraId="31F18A58" w14:textId="46177456" w:rsidR="008B3AF0" w:rsidRDefault="008B3AF0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10.5</w:t>
            </w:r>
          </w:p>
        </w:tc>
        <w:tc>
          <w:tcPr>
            <w:tcW w:w="676" w:type="pct"/>
            <w:vAlign w:val="center"/>
          </w:tcPr>
          <w:p w14:paraId="1A552E95" w14:textId="2669CD02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13.5</w:t>
            </w:r>
          </w:p>
        </w:tc>
        <w:tc>
          <w:tcPr>
            <w:tcW w:w="728" w:type="pct"/>
            <w:vAlign w:val="center"/>
          </w:tcPr>
          <w:p w14:paraId="50E8D116" w14:textId="574D634F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16.1</w:t>
            </w:r>
          </w:p>
        </w:tc>
        <w:tc>
          <w:tcPr>
            <w:tcW w:w="737" w:type="pct"/>
            <w:vAlign w:val="center"/>
          </w:tcPr>
          <w:p w14:paraId="0EAA135C" w14:textId="1AC08312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11.7</w:t>
            </w:r>
          </w:p>
        </w:tc>
      </w:tr>
      <w:tr w:rsidR="00E95389" w14:paraId="1EA40E37" w14:textId="77777777" w:rsidTr="00E95389">
        <w:trPr>
          <w:trHeight w:val="1121"/>
        </w:trPr>
        <w:tc>
          <w:tcPr>
            <w:tcW w:w="2184" w:type="pct"/>
            <w:vAlign w:val="center"/>
          </w:tcPr>
          <w:p w14:paraId="231C7C59" w14:textId="77777777" w:rsidR="008B3AF0" w:rsidRDefault="008B3AF0" w:rsidP="008B3AF0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676" w:type="pct"/>
            <w:vAlign w:val="center"/>
          </w:tcPr>
          <w:p w14:paraId="16DB332F" w14:textId="38084DD2" w:rsidR="008B3AF0" w:rsidRDefault="008B3AF0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22.5</w:t>
            </w:r>
          </w:p>
        </w:tc>
        <w:tc>
          <w:tcPr>
            <w:tcW w:w="676" w:type="pct"/>
            <w:vAlign w:val="center"/>
          </w:tcPr>
          <w:p w14:paraId="7247452C" w14:textId="0CFCA644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25.5</w:t>
            </w:r>
          </w:p>
        </w:tc>
        <w:tc>
          <w:tcPr>
            <w:tcW w:w="728" w:type="pct"/>
            <w:vAlign w:val="center"/>
          </w:tcPr>
          <w:p w14:paraId="3335A48B" w14:textId="36054D4C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25.6</w:t>
            </w:r>
          </w:p>
        </w:tc>
        <w:tc>
          <w:tcPr>
            <w:tcW w:w="737" w:type="pct"/>
            <w:vAlign w:val="center"/>
          </w:tcPr>
          <w:p w14:paraId="2BF63034" w14:textId="2D2EA91B" w:rsidR="008B3AF0" w:rsidRDefault="00E95389" w:rsidP="008B3AF0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22.6</w:t>
            </w:r>
          </w:p>
        </w:tc>
      </w:tr>
    </w:tbl>
    <w:p w14:paraId="5EAB61DD" w14:textId="77777777" w:rsidR="00BD6A11" w:rsidRDefault="00BD6A11" w:rsidP="00BD6A11">
      <w:r>
        <w:br w:type="page"/>
      </w:r>
    </w:p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7777777" w:rsidR="00BD6A11" w:rsidRDefault="00BD6A1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maxillary and mandibular arch.</w:t>
      </w:r>
    </w:p>
    <w:p w14:paraId="01AD5254" w14:textId="7ADD919A" w:rsidR="002342A9" w:rsidRDefault="002342A9" w:rsidP="002342A9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 in relation to </w:t>
      </w:r>
      <w:r>
        <w:rPr>
          <w:sz w:val="28"/>
        </w:rPr>
        <w:t xml:space="preserve">12, 13, 14, 15, 16, 17, 21, 22, 23, 24, 25, 26, </w:t>
      </w:r>
      <w:r w:rsidR="000B5B85">
        <w:rPr>
          <w:sz w:val="28"/>
        </w:rPr>
        <w:t xml:space="preserve">27, </w:t>
      </w:r>
      <w:r>
        <w:rPr>
          <w:sz w:val="28"/>
        </w:rPr>
        <w:t>34, 35, 36.</w:t>
      </w:r>
    </w:p>
    <w:p w14:paraId="65F7FC77" w14:textId="713C1051" w:rsidR="002342A9" w:rsidRDefault="002342A9" w:rsidP="002342A9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Pr="000B5B85" w:rsidRDefault="00BD6A11" w:rsidP="00BD6A11">
      <w:pPr>
        <w:spacing w:line="600" w:lineRule="auto"/>
        <w:jc w:val="both"/>
        <w:rPr>
          <w:sz w:val="28"/>
          <w:lang w:val="en-IN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77A66925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5795B42A" w:rsidR="00BD6A11" w:rsidRDefault="00BD6A11" w:rsidP="00BD6A11">
      <w:pPr>
        <w:tabs>
          <w:tab w:val="left" w:pos="10260"/>
        </w:tabs>
        <w:ind w:firstLine="450"/>
        <w:jc w:val="both"/>
      </w:pPr>
    </w:p>
    <w:p w14:paraId="37396414" w14:textId="7E30BE74" w:rsidR="00BD6A11" w:rsidRDefault="00A77212" w:rsidP="00BD6A11">
      <w:pPr>
        <w:tabs>
          <w:tab w:val="left" w:pos="10260"/>
        </w:tabs>
        <w:ind w:firstLine="450"/>
        <w:jc w:val="both"/>
      </w:pPr>
      <w:r w:rsidRPr="00A77212">
        <w:drawing>
          <wp:inline distT="0" distB="0" distL="0" distR="0" wp14:anchorId="2F076B0B" wp14:editId="4AA2450F">
            <wp:extent cx="6344535" cy="2896004"/>
            <wp:effectExtent l="0" t="0" r="0" b="0"/>
            <wp:docPr id="140934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344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289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146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D37A129" w14:textId="14135681" w:rsidR="00BD6A11" w:rsidRDefault="00BD6A11" w:rsidP="00BD6A11">
      <w:pPr>
        <w:tabs>
          <w:tab w:val="left" w:pos="10260"/>
        </w:tabs>
        <w:ind w:firstLine="450"/>
        <w:jc w:val="both"/>
      </w:pPr>
    </w:p>
    <w:p w14:paraId="7A2E6627" w14:textId="29D2A002" w:rsidR="00BD6A11" w:rsidRDefault="00BD6A11" w:rsidP="00BD6A11">
      <w:pPr>
        <w:tabs>
          <w:tab w:val="left" w:pos="10260"/>
        </w:tabs>
        <w:ind w:firstLine="450"/>
        <w:jc w:val="both"/>
      </w:pPr>
    </w:p>
    <w:p w14:paraId="6111D23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03BA5F20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FE00B9E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2A80B1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2D20719" w14:textId="5AC4FABD" w:rsidR="00BD6A11" w:rsidRDefault="00BD6A11" w:rsidP="00BD6A11">
      <w:pPr>
        <w:rPr>
          <w:b/>
        </w:rPr>
      </w:pP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242FADEC" w:rsidR="00BD6A11" w:rsidRDefault="00AA3A33" w:rsidP="00BD6A11">
      <w:pPr>
        <w:tabs>
          <w:tab w:val="left" w:pos="10260"/>
        </w:tabs>
        <w:ind w:firstLine="450"/>
        <w:jc w:val="center"/>
        <w:rPr>
          <w:b/>
        </w:rPr>
      </w:pPr>
      <w:r w:rsidRPr="00AA3A33">
        <w:rPr>
          <w:b/>
        </w:rPr>
        <w:drawing>
          <wp:inline distT="0" distB="0" distL="0" distR="0" wp14:anchorId="542FFB71" wp14:editId="4FCE0D8B">
            <wp:extent cx="3057952" cy="3191320"/>
            <wp:effectExtent l="0" t="0" r="9525" b="0"/>
            <wp:docPr id="820970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9703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5E19EFC0" w:rsidR="00BD6A11" w:rsidRDefault="00AA3A33" w:rsidP="00BD6A11">
      <w:pPr>
        <w:tabs>
          <w:tab w:val="left" w:pos="10260"/>
        </w:tabs>
        <w:ind w:firstLine="450"/>
        <w:jc w:val="center"/>
        <w:rPr>
          <w:b/>
        </w:rPr>
      </w:pPr>
      <w:r w:rsidRPr="00AA3A33">
        <w:rPr>
          <w:b/>
        </w:rPr>
        <w:drawing>
          <wp:inline distT="0" distB="0" distL="0" distR="0" wp14:anchorId="0A33D74F" wp14:editId="01D79E49">
            <wp:extent cx="3077004" cy="3000794"/>
            <wp:effectExtent l="0" t="0" r="0" b="9525"/>
            <wp:docPr id="1713099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9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3A33">
        <w:rPr>
          <w:b/>
        </w:rPr>
        <w:drawing>
          <wp:inline distT="0" distB="0" distL="0" distR="0" wp14:anchorId="240F8AA5" wp14:editId="03469305">
            <wp:extent cx="3019846" cy="3019846"/>
            <wp:effectExtent l="0" t="0" r="9525" b="9525"/>
            <wp:docPr id="542187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1870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6946800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01BCB1FB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5779D11" w14:textId="149B7EEA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850"/>
        <w:gridCol w:w="7552"/>
      </w:tblGrid>
      <w:tr w:rsidR="003D4FC9" w14:paraId="2DF64BCC" w14:textId="77777777" w:rsidTr="00D511CB">
        <w:trPr>
          <w:trHeight w:val="629"/>
        </w:trPr>
        <w:tc>
          <w:tcPr>
            <w:tcW w:w="2850" w:type="dxa"/>
            <w:shd w:val="clear" w:color="auto" w:fill="FFFFFF" w:themeFill="background1"/>
          </w:tcPr>
          <w:p w14:paraId="295E1C86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  <w:bCs/>
                <w:sz w:val="28"/>
                <w:szCs w:val="28"/>
              </w:rPr>
              <w:t>37 region</w:t>
            </w:r>
          </w:p>
        </w:tc>
        <w:tc>
          <w:tcPr>
            <w:tcW w:w="7552" w:type="dxa"/>
            <w:shd w:val="clear" w:color="auto" w:fill="FFFFFF" w:themeFill="background1"/>
          </w:tcPr>
          <w:p w14:paraId="1A78F907" w14:textId="5ACEE0D0" w:rsidR="00BD6A11" w:rsidRDefault="00D511C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511CB">
              <w:rPr>
                <w:b/>
              </w:rPr>
              <w:drawing>
                <wp:inline distT="0" distB="0" distL="0" distR="0" wp14:anchorId="4D936C4B" wp14:editId="2BAE6632">
                  <wp:extent cx="4658375" cy="2734057"/>
                  <wp:effectExtent l="0" t="0" r="0" b="9525"/>
                  <wp:docPr id="5314560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14560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8375" cy="27340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71AACCCD" w14:textId="77777777" w:rsidTr="00D511CB">
        <w:trPr>
          <w:trHeight w:val="629"/>
        </w:trPr>
        <w:tc>
          <w:tcPr>
            <w:tcW w:w="2850" w:type="dxa"/>
            <w:shd w:val="clear" w:color="auto" w:fill="FFFFFF" w:themeFill="background1"/>
          </w:tcPr>
          <w:p w14:paraId="4B7B74A2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45 region</w:t>
            </w:r>
          </w:p>
        </w:tc>
        <w:tc>
          <w:tcPr>
            <w:tcW w:w="7552" w:type="dxa"/>
            <w:shd w:val="clear" w:color="auto" w:fill="FFFFFF" w:themeFill="background1"/>
          </w:tcPr>
          <w:p w14:paraId="5A3656BF" w14:textId="48DAFFC5" w:rsidR="00BD6A11" w:rsidRDefault="008921B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921B7">
              <w:rPr>
                <w:b/>
              </w:rPr>
              <w:drawing>
                <wp:inline distT="0" distB="0" distL="0" distR="0" wp14:anchorId="1493010F" wp14:editId="669C63C7">
                  <wp:extent cx="4563112" cy="2886478"/>
                  <wp:effectExtent l="0" t="0" r="8890" b="9525"/>
                  <wp:docPr id="14719818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19818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3112" cy="2886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05619DF" w14:textId="77777777" w:rsidTr="00D511CB">
        <w:trPr>
          <w:trHeight w:val="629"/>
        </w:trPr>
        <w:tc>
          <w:tcPr>
            <w:tcW w:w="2850" w:type="dxa"/>
            <w:shd w:val="clear" w:color="auto" w:fill="FFFFFF" w:themeFill="background1"/>
          </w:tcPr>
          <w:p w14:paraId="407FD87F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46 region</w:t>
            </w:r>
          </w:p>
        </w:tc>
        <w:tc>
          <w:tcPr>
            <w:tcW w:w="7552" w:type="dxa"/>
            <w:shd w:val="clear" w:color="auto" w:fill="FFFFFF" w:themeFill="background1"/>
          </w:tcPr>
          <w:p w14:paraId="03A15C14" w14:textId="70F87440" w:rsidR="00BD6A11" w:rsidRDefault="00F9758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9758F">
              <w:rPr>
                <w:b/>
              </w:rPr>
              <w:drawing>
                <wp:inline distT="0" distB="0" distL="0" distR="0" wp14:anchorId="06909E16" wp14:editId="750D5595">
                  <wp:extent cx="4039164" cy="2591162"/>
                  <wp:effectExtent l="0" t="0" r="0" b="0"/>
                  <wp:docPr id="10271871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18719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164" cy="2591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819E821" w14:textId="77777777" w:rsidTr="00D511CB">
        <w:trPr>
          <w:trHeight w:val="629"/>
        </w:trPr>
        <w:tc>
          <w:tcPr>
            <w:tcW w:w="2850" w:type="dxa"/>
            <w:shd w:val="clear" w:color="auto" w:fill="FFFFFF" w:themeFill="background1"/>
          </w:tcPr>
          <w:p w14:paraId="622B591A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47 region</w:t>
            </w:r>
          </w:p>
        </w:tc>
        <w:tc>
          <w:tcPr>
            <w:tcW w:w="7552" w:type="dxa"/>
            <w:shd w:val="clear" w:color="auto" w:fill="FFFFFF" w:themeFill="background1"/>
          </w:tcPr>
          <w:p w14:paraId="34061329" w14:textId="4470C95F" w:rsidR="00BD6A11" w:rsidRDefault="00F9758F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F9758F">
              <w:rPr>
                <w:b/>
              </w:rPr>
              <w:drawing>
                <wp:inline distT="0" distB="0" distL="0" distR="0" wp14:anchorId="35EA1AAD" wp14:editId="710E3E87">
                  <wp:extent cx="3962953" cy="2467319"/>
                  <wp:effectExtent l="0" t="0" r="0" b="9525"/>
                  <wp:docPr id="301033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03352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953" cy="246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CD6F5FD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2DA79EC3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3"/>
      <w:footerReference w:type="default" r:id="rId24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9B54A7" w14:textId="77777777" w:rsidR="00674D1F" w:rsidRDefault="00674D1F">
      <w:r>
        <w:separator/>
      </w:r>
    </w:p>
  </w:endnote>
  <w:endnote w:type="continuationSeparator" w:id="0">
    <w:p w14:paraId="6124EE8C" w14:textId="77777777" w:rsidR="00674D1F" w:rsidRDefault="00674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F92B7" w14:textId="77777777" w:rsidR="00674D1F" w:rsidRDefault="00674D1F">
      <w:r>
        <w:separator/>
      </w:r>
    </w:p>
  </w:footnote>
  <w:footnote w:type="continuationSeparator" w:id="0">
    <w:p w14:paraId="7E2C86AC" w14:textId="77777777" w:rsidR="00674D1F" w:rsidRDefault="00674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B5B85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42A9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E3EDC"/>
    <w:rsid w:val="002F648C"/>
    <w:rsid w:val="00300B6A"/>
    <w:rsid w:val="00302558"/>
    <w:rsid w:val="0030370F"/>
    <w:rsid w:val="00317C46"/>
    <w:rsid w:val="00321111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B7ADF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6063E"/>
    <w:rsid w:val="00561C3C"/>
    <w:rsid w:val="005659D2"/>
    <w:rsid w:val="00565CF2"/>
    <w:rsid w:val="005700FE"/>
    <w:rsid w:val="005757BE"/>
    <w:rsid w:val="00580A29"/>
    <w:rsid w:val="00592170"/>
    <w:rsid w:val="005A26D2"/>
    <w:rsid w:val="005B2FBF"/>
    <w:rsid w:val="005B397D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74D1F"/>
    <w:rsid w:val="006877B6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2F6F"/>
    <w:rsid w:val="0072654B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21B7"/>
    <w:rsid w:val="008946D5"/>
    <w:rsid w:val="00894F7E"/>
    <w:rsid w:val="008A29F7"/>
    <w:rsid w:val="008B3849"/>
    <w:rsid w:val="008B3AF0"/>
    <w:rsid w:val="008B4812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11927"/>
    <w:rsid w:val="00916CC1"/>
    <w:rsid w:val="00925CAA"/>
    <w:rsid w:val="009302AD"/>
    <w:rsid w:val="0093292F"/>
    <w:rsid w:val="00935A4B"/>
    <w:rsid w:val="009501E4"/>
    <w:rsid w:val="00951419"/>
    <w:rsid w:val="009525C4"/>
    <w:rsid w:val="00953CB3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B55A3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77212"/>
    <w:rsid w:val="00A80198"/>
    <w:rsid w:val="00A826FE"/>
    <w:rsid w:val="00A847D5"/>
    <w:rsid w:val="00A87BD2"/>
    <w:rsid w:val="00A87CEC"/>
    <w:rsid w:val="00A92C90"/>
    <w:rsid w:val="00A93039"/>
    <w:rsid w:val="00AA3A33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3455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78F8"/>
    <w:rsid w:val="00D3445C"/>
    <w:rsid w:val="00D348B0"/>
    <w:rsid w:val="00D4686C"/>
    <w:rsid w:val="00D46A65"/>
    <w:rsid w:val="00D47363"/>
    <w:rsid w:val="00D511CB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70258"/>
    <w:rsid w:val="00E823AD"/>
    <w:rsid w:val="00E86C01"/>
    <w:rsid w:val="00E870D1"/>
    <w:rsid w:val="00E9456D"/>
    <w:rsid w:val="00E95389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D3AF2"/>
    <w:rsid w:val="00ED3F46"/>
    <w:rsid w:val="00ED79E9"/>
    <w:rsid w:val="00EE553B"/>
    <w:rsid w:val="00EE6C78"/>
    <w:rsid w:val="00EF22F1"/>
    <w:rsid w:val="00F0441F"/>
    <w:rsid w:val="00F30135"/>
    <w:rsid w:val="00F33635"/>
    <w:rsid w:val="00F34524"/>
    <w:rsid w:val="00F360ED"/>
    <w:rsid w:val="00F406CE"/>
    <w:rsid w:val="00F56394"/>
    <w:rsid w:val="00F610A9"/>
    <w:rsid w:val="00F635DA"/>
    <w:rsid w:val="00F9296A"/>
    <w:rsid w:val="00F9758F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705</TotalTime>
  <Pages>9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4</cp:revision>
  <cp:lastPrinted>2025-10-16T01:30:00Z</cp:lastPrinted>
  <dcterms:created xsi:type="dcterms:W3CDTF">2025-10-15T13:59:00Z</dcterms:created>
  <dcterms:modified xsi:type="dcterms:W3CDTF">2025-10-16T01:32:00Z</dcterms:modified>
</cp:coreProperties>
</file>