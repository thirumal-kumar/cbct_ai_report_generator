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7868F26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7E6CCD">
              <w:rPr>
                <w:sz w:val="28"/>
              </w:rPr>
              <w:t>. Ramesh</w:t>
            </w:r>
          </w:p>
        </w:tc>
        <w:tc>
          <w:tcPr>
            <w:tcW w:w="2568" w:type="pct"/>
          </w:tcPr>
          <w:p w14:paraId="112E52C6" w14:textId="2F63A32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E017E">
              <w:rPr>
                <w:sz w:val="28"/>
              </w:rPr>
              <w:t>19</w:t>
            </w:r>
            <w:r w:rsidR="009E21AF">
              <w:rPr>
                <w:sz w:val="28"/>
              </w:rPr>
              <w:t>.05.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6F2BF897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E6CCD">
              <w:rPr>
                <w:sz w:val="28"/>
              </w:rPr>
              <w:t>70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E6CC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5ED7874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CE017E">
              <w:rPr>
                <w:sz w:val="28"/>
              </w:rPr>
              <w:t>Dany. A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769D25A3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161AB6">
        <w:rPr>
          <w:sz w:val="28"/>
        </w:rPr>
        <w:t>15, 16, 17, 18</w:t>
      </w:r>
      <w:r w:rsidR="00E1590E">
        <w:rPr>
          <w:sz w:val="28"/>
        </w:rPr>
        <w:t xml:space="preserve">, 23, 24, 25, 26, </w:t>
      </w:r>
      <w:r w:rsidR="007A4792">
        <w:rPr>
          <w:sz w:val="28"/>
        </w:rPr>
        <w:t>31, 32, 33, 34, 35, 36, 37, 38, 46.</w:t>
      </w:r>
    </w:p>
    <w:p w14:paraId="0F45005B" w14:textId="5BE3EB8F" w:rsidR="00161AB6" w:rsidRDefault="00161AB6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 in relation to 11, 12, 13, 14</w:t>
      </w:r>
    </w:p>
    <w:p w14:paraId="4B0E0537" w14:textId="4471D6D7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BD6A11" w14:paraId="2C057385" w14:textId="77777777" w:rsidTr="00BF422B">
        <w:trPr>
          <w:trHeight w:val="535"/>
        </w:trPr>
        <w:tc>
          <w:tcPr>
            <w:tcW w:w="793" w:type="pct"/>
          </w:tcPr>
          <w:p w14:paraId="0B0B250A" w14:textId="7777777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598A708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C4CB2CE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7574349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13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  <w:tc>
          <w:tcPr>
            <w:tcW w:w="526" w:type="pct"/>
          </w:tcPr>
          <w:p w14:paraId="0612880F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FFA5D0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2CF842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3E0D7EE5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26C9EFE9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BD6A11" w14:paraId="525E8DF3" w14:textId="77777777" w:rsidTr="00BF422B">
        <w:trPr>
          <w:trHeight w:val="645"/>
        </w:trPr>
        <w:tc>
          <w:tcPr>
            <w:tcW w:w="793" w:type="pct"/>
          </w:tcPr>
          <w:p w14:paraId="682D7FCB" w14:textId="77777777" w:rsidR="00BD6A11" w:rsidRDefault="00BD6A11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348C7DB7" w14:textId="78630388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0CBFAFB3" w14:textId="549BCF0D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30C40DD1" w14:textId="4680C1E9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6C52CFB5" w14:textId="7E7AC266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3FF74937" w14:textId="7D4295D3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0CC0A391" w14:textId="4580E79F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554FAA52" w14:textId="298A9B9F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6C45F1EA" w14:textId="773E3BD7" w:rsidR="00BD6A11" w:rsidRDefault="00BD6A11" w:rsidP="00BF422B">
            <w:pPr>
              <w:jc w:val="center"/>
            </w:pPr>
          </w:p>
        </w:tc>
      </w:tr>
      <w:tr w:rsidR="00BD6A11" w14:paraId="64822B89" w14:textId="77777777" w:rsidTr="00BF422B">
        <w:trPr>
          <w:trHeight w:val="539"/>
        </w:trPr>
        <w:tc>
          <w:tcPr>
            <w:tcW w:w="793" w:type="pct"/>
          </w:tcPr>
          <w:p w14:paraId="10788B81" w14:textId="77777777" w:rsidR="00BD6A11" w:rsidRDefault="00BD6A11" w:rsidP="00BF422B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B8CA0BD" w14:textId="7B4F516C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5CFF5A6F" w14:textId="7191A40C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B3D4431" w14:textId="64DF9CDD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086DECE9" w14:textId="49087790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7C2669B4" w14:textId="458CE3B5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68B20E08" w14:textId="1A443408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11D13BA0" w14:textId="4340713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22E92020" w14:textId="098B6222" w:rsidR="00BD6A11" w:rsidRDefault="00BD6A11" w:rsidP="00BF422B">
            <w:pPr>
              <w:jc w:val="center"/>
            </w:pPr>
          </w:p>
        </w:tc>
      </w:tr>
      <w:tr w:rsidR="00BD6A11" w14:paraId="6E1FA454" w14:textId="77777777" w:rsidTr="00BF422B">
        <w:trPr>
          <w:trHeight w:val="567"/>
        </w:trPr>
        <w:tc>
          <w:tcPr>
            <w:tcW w:w="793" w:type="pct"/>
          </w:tcPr>
          <w:p w14:paraId="70CD24A5" w14:textId="77777777" w:rsidR="00BD6A11" w:rsidRPr="00867738" w:rsidRDefault="00BD6A11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0903D424" w14:textId="06A928DA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72EE28D7" w14:textId="45A283DA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35A1B00D" w14:textId="5082D141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16EBA496" w14:textId="6BDE76DC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6915DB5E" w14:textId="4CA4DDD1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068D8CEE" w14:textId="6CEC9F36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7F642986" w14:textId="1954FFF8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099FA2F" w14:textId="2CF3A02F" w:rsidR="00BD6A11" w:rsidRDefault="00BD6A11" w:rsidP="00BF422B">
            <w:pPr>
              <w:jc w:val="center"/>
            </w:pP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BD6A11" w14:paraId="761AF6DD" w14:textId="77777777" w:rsidTr="00BF422B">
        <w:trPr>
          <w:trHeight w:val="542"/>
          <w:jc w:val="center"/>
        </w:trPr>
        <w:tc>
          <w:tcPr>
            <w:tcW w:w="1355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6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84D046F" w14:textId="77777777" w:rsidTr="00BF422B">
        <w:trPr>
          <w:trHeight w:val="633"/>
          <w:jc w:val="center"/>
        </w:trPr>
        <w:tc>
          <w:tcPr>
            <w:tcW w:w="1355" w:type="pct"/>
          </w:tcPr>
          <w:p w14:paraId="037D7E24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2CA76F8A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608" w:type="pct"/>
          </w:tcPr>
          <w:p w14:paraId="04968D7D" w14:textId="6BEE3656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608" w:type="pct"/>
          </w:tcPr>
          <w:p w14:paraId="1EBEA066" w14:textId="65BBAD24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608" w:type="pct"/>
          </w:tcPr>
          <w:p w14:paraId="121C1C72" w14:textId="50C66273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608" w:type="pct"/>
          </w:tcPr>
          <w:p w14:paraId="5B7BF53A" w14:textId="2B0DF03F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606" w:type="pct"/>
          </w:tcPr>
          <w:p w14:paraId="3D7B8FEB" w14:textId="2290E0D4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</w:tr>
      <w:tr w:rsidR="00BD6A11" w14:paraId="35D1D35A" w14:textId="77777777" w:rsidTr="00BF422B">
        <w:trPr>
          <w:trHeight w:val="633"/>
          <w:jc w:val="center"/>
        </w:trPr>
        <w:tc>
          <w:tcPr>
            <w:tcW w:w="1355" w:type="pct"/>
          </w:tcPr>
          <w:p w14:paraId="4DAFFCE7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7385F6F1" w14:textId="5135E776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755F7143" w14:textId="0D820CE8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6988FEF7" w14:textId="6140C994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47AA2BA9" w14:textId="074AF25F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6659DBBE" w14:textId="6A3B7D83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6" w:type="pct"/>
          </w:tcPr>
          <w:p w14:paraId="204FF0B3" w14:textId="2E6EC2FF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BD6A11" w14:paraId="751AD33C" w14:textId="77777777" w:rsidTr="00BF422B">
        <w:trPr>
          <w:trHeight w:val="633"/>
          <w:jc w:val="center"/>
        </w:trPr>
        <w:tc>
          <w:tcPr>
            <w:tcW w:w="1355" w:type="pct"/>
          </w:tcPr>
          <w:p w14:paraId="4DA5F2BF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608" w:type="pct"/>
          </w:tcPr>
          <w:p w14:paraId="725E5510" w14:textId="64437EA1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27F23230" w14:textId="249E3427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117C1A28" w14:textId="6DF68020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61042547" w14:textId="7DF653B7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77171032" w14:textId="6882D370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6" w:type="pct"/>
          </w:tcPr>
          <w:p w14:paraId="4AD55496" w14:textId="1BFD8923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169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BD6A11" w14:paraId="4F6F223C" w14:textId="77777777" w:rsidTr="00BF422B">
        <w:trPr>
          <w:trHeight w:val="485"/>
        </w:trPr>
        <w:tc>
          <w:tcPr>
            <w:tcW w:w="1792" w:type="pct"/>
            <w:shd w:val="clear" w:color="auto" w:fill="FFFFFF" w:themeFill="background1"/>
            <w:vAlign w:val="center"/>
          </w:tcPr>
          <w:p w14:paraId="68498277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71EF3C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97B36B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6EEFC5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4954A5F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12932B59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758132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86E2AFA" w14:textId="0A161935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573C22A" w14:textId="4F54FA60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4EC9D26" w14:textId="0451C090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55971D" w14:textId="0C5DC4C0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</w:tr>
      <w:tr w:rsidR="00BD6A11" w14:paraId="02BFD750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32F2B9E4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4D24163" w14:textId="3697BAC3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1233979" w14:textId="46AB5990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F60ADE0" w14:textId="660E1E40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2AFB38D4" w14:textId="0CD1C20D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BD6A11" w14:paraId="384F40DB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14B3D7AE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265E9DB" w14:textId="7BC3F914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AC95784" w14:textId="335C6CBA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92F3E72" w14:textId="5C5B3DBD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7B4692" w14:textId="75E48F52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</w:tbl>
    <w:p w14:paraId="5377E81A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XSpec="center" w:tblpY="4667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BD6A11" w14:paraId="56B93E28" w14:textId="77777777" w:rsidTr="00BF422B">
        <w:trPr>
          <w:trHeight w:val="416"/>
        </w:trPr>
        <w:tc>
          <w:tcPr>
            <w:tcW w:w="1791" w:type="pct"/>
            <w:vAlign w:val="center"/>
          </w:tcPr>
          <w:p w14:paraId="12C67AC6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360BBA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110C82B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28004A8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vAlign w:val="center"/>
          </w:tcPr>
          <w:p w14:paraId="2E38DE69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0FEC6856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1B926079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98BB090" w14:textId="6FBC8B8A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803" w:type="pct"/>
            <w:vAlign w:val="center"/>
          </w:tcPr>
          <w:p w14:paraId="5F015D67" w14:textId="2BE44875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803" w:type="pct"/>
            <w:vAlign w:val="center"/>
          </w:tcPr>
          <w:p w14:paraId="52691122" w14:textId="70B00608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800" w:type="pct"/>
            <w:vAlign w:val="center"/>
          </w:tcPr>
          <w:p w14:paraId="23C32197" w14:textId="2837687B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</w:tr>
      <w:tr w:rsidR="00BD6A11" w14:paraId="5307790A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7B6B73D8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6448260B" w14:textId="3284F23A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vAlign w:val="center"/>
          </w:tcPr>
          <w:p w14:paraId="3EE86883" w14:textId="2C43724E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4FE2E5F" w14:textId="170EC25F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0" w:type="pct"/>
            <w:vAlign w:val="center"/>
          </w:tcPr>
          <w:p w14:paraId="5645E8F9" w14:textId="2F422193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BD6A11" w14:paraId="0B327F92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60BB53A4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0D84A0B5" w14:textId="04E7E2D9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vAlign w:val="center"/>
          </w:tcPr>
          <w:p w14:paraId="34160956" w14:textId="38E00335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vAlign w:val="center"/>
          </w:tcPr>
          <w:p w14:paraId="4C70E9F4" w14:textId="03E9BC0D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0" w:type="pct"/>
            <w:vAlign w:val="center"/>
          </w:tcPr>
          <w:p w14:paraId="22CC1AF2" w14:textId="314D7762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</w:tbl>
    <w:tbl>
      <w:tblPr>
        <w:tblpPr w:leftFromText="180" w:rightFromText="180" w:vertAnchor="page" w:horzAnchor="margin" w:tblpXSpec="center" w:tblpY="10307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BD6A11" w14:paraId="7CA252E3" w14:textId="77777777" w:rsidTr="00BF422B">
        <w:trPr>
          <w:trHeight w:val="435"/>
        </w:trPr>
        <w:tc>
          <w:tcPr>
            <w:tcW w:w="2591" w:type="pct"/>
            <w:vAlign w:val="center"/>
          </w:tcPr>
          <w:p w14:paraId="2B54CCB9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6F3E900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65" w:type="pct"/>
            <w:vAlign w:val="center"/>
          </w:tcPr>
          <w:p w14:paraId="4E28269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741" w:type="pct"/>
            <w:vAlign w:val="center"/>
          </w:tcPr>
          <w:p w14:paraId="755C9A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2FEDC381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7A52C0E1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53BE5FAA" w14:textId="0E4C32FD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865" w:type="pct"/>
            <w:vAlign w:val="center"/>
          </w:tcPr>
          <w:p w14:paraId="4968D433" w14:textId="70086D0B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741" w:type="pct"/>
            <w:vAlign w:val="center"/>
          </w:tcPr>
          <w:p w14:paraId="55A18164" w14:textId="2894D051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</w:tr>
      <w:tr w:rsidR="00BD6A11" w14:paraId="254D617F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4F71EE19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60C824CC" w14:textId="107C3E8C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65" w:type="pct"/>
            <w:vAlign w:val="center"/>
          </w:tcPr>
          <w:p w14:paraId="79389FA4" w14:textId="499266BD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741" w:type="pct"/>
            <w:vAlign w:val="center"/>
          </w:tcPr>
          <w:p w14:paraId="0C51483F" w14:textId="1C4CCE48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BD6A11" w14:paraId="6EE16675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24A1F8FD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74D9D00F" w14:textId="1FE74B0D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65" w:type="pct"/>
            <w:vAlign w:val="center"/>
          </w:tcPr>
          <w:p w14:paraId="630FBA98" w14:textId="66E95178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741" w:type="pct"/>
            <w:vAlign w:val="center"/>
          </w:tcPr>
          <w:p w14:paraId="6D764FD4" w14:textId="09784B31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BD6A11" w14:paraId="10536EF7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58248CD1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0D3B0093" w14:textId="125D4717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65" w:type="pct"/>
            <w:vAlign w:val="center"/>
          </w:tcPr>
          <w:p w14:paraId="2B91C84B" w14:textId="63E63A73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741" w:type="pct"/>
            <w:vAlign w:val="center"/>
          </w:tcPr>
          <w:p w14:paraId="12BDA444" w14:textId="0736FF21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</w:tbl>
    <w:p w14:paraId="6BD4BE4A" w14:textId="77777777" w:rsidR="00BD6A11" w:rsidRDefault="00BD6A11" w:rsidP="00BD6A11"/>
    <w:tbl>
      <w:tblPr>
        <w:tblpPr w:leftFromText="180" w:rightFromText="180" w:vertAnchor="page" w:horzAnchor="page" w:tblpX="428" w:tblpY="7442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1843"/>
        <w:gridCol w:w="1843"/>
        <w:gridCol w:w="1840"/>
      </w:tblGrid>
      <w:tr w:rsidR="00BD6A11" w14:paraId="112B31E4" w14:textId="77777777" w:rsidTr="00BF422B">
        <w:trPr>
          <w:trHeight w:val="359"/>
        </w:trPr>
        <w:tc>
          <w:tcPr>
            <w:tcW w:w="2592" w:type="pct"/>
            <w:vAlign w:val="center"/>
          </w:tcPr>
          <w:p w14:paraId="5B94FE70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DF1FBB4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4752339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2" w:type="pct"/>
            <w:vAlign w:val="center"/>
          </w:tcPr>
          <w:p w14:paraId="3792AE0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25E35E1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4125A8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CB0E670" w14:textId="321A8819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803" w:type="pct"/>
            <w:vAlign w:val="center"/>
          </w:tcPr>
          <w:p w14:paraId="098543B6" w14:textId="5878EC9F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802" w:type="pct"/>
            <w:vAlign w:val="center"/>
          </w:tcPr>
          <w:p w14:paraId="58835B9B" w14:textId="4EF64319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</w:tr>
      <w:tr w:rsidR="00BD6A11" w14:paraId="2E03BDCC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3345DA25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19CE9C61" w14:textId="73731E22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vAlign w:val="center"/>
          </w:tcPr>
          <w:p w14:paraId="2651EE09" w14:textId="4A60824A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2" w:type="pct"/>
            <w:vAlign w:val="center"/>
          </w:tcPr>
          <w:p w14:paraId="30259CF9" w14:textId="3EE3F5FB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BD6A11" w14:paraId="4151B2F5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6094FD92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4ED0A84C" w14:textId="4939B6E4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vAlign w:val="center"/>
          </w:tcPr>
          <w:p w14:paraId="35D558C8" w14:textId="209D2FA6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2" w:type="pct"/>
            <w:vAlign w:val="center"/>
          </w:tcPr>
          <w:p w14:paraId="54BBBD15" w14:textId="2257E29C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BD6A11" w14:paraId="4D700CE4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764B4328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05C53C9" w14:textId="6A891919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vAlign w:val="center"/>
          </w:tcPr>
          <w:p w14:paraId="31072268" w14:textId="58951665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2" w:type="pct"/>
            <w:vAlign w:val="center"/>
          </w:tcPr>
          <w:p w14:paraId="79BFC832" w14:textId="462A1C86" w:rsidR="00BD6A11" w:rsidRDefault="00BD6A1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4E71D975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77A66925" w:rsidR="00BD6A11" w:rsidRDefault="00BD6A11" w:rsidP="00BD6A11">
      <w:pPr>
        <w:tabs>
          <w:tab w:val="left" w:pos="10260"/>
        </w:tabs>
        <w:ind w:firstLine="450"/>
        <w:jc w:val="both"/>
      </w:pPr>
    </w:p>
    <w:p w14:paraId="555EF713" w14:textId="5795B42A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33FBFE25" w:rsidR="00BD6A11" w:rsidRDefault="006744BD" w:rsidP="00BD6A11">
      <w:pPr>
        <w:tabs>
          <w:tab w:val="left" w:pos="10260"/>
        </w:tabs>
        <w:ind w:firstLine="450"/>
        <w:jc w:val="both"/>
      </w:pPr>
      <w:r w:rsidRPr="006744BD">
        <w:drawing>
          <wp:inline distT="0" distB="0" distL="0" distR="0" wp14:anchorId="6551AF2D" wp14:editId="2E72BDD3">
            <wp:extent cx="6027129" cy="2809875"/>
            <wp:effectExtent l="0" t="0" r="0" b="0"/>
            <wp:docPr id="26179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99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1476" cy="281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B87F13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4217507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27E77475" w:rsidR="00BD6A11" w:rsidRDefault="006744BD" w:rsidP="00BD6A11">
      <w:pPr>
        <w:tabs>
          <w:tab w:val="left" w:pos="10260"/>
        </w:tabs>
        <w:ind w:firstLine="450"/>
        <w:jc w:val="center"/>
        <w:rPr>
          <w:b/>
        </w:rPr>
      </w:pPr>
      <w:r w:rsidRPr="006744BD">
        <w:rPr>
          <w:b/>
        </w:rPr>
        <w:drawing>
          <wp:inline distT="0" distB="0" distL="0" distR="0" wp14:anchorId="756B6CCA" wp14:editId="35397BBE">
            <wp:extent cx="3105583" cy="2848373"/>
            <wp:effectExtent l="0" t="0" r="0" b="9525"/>
            <wp:docPr id="208924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48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D7CF" w14:textId="775137C3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765490C2" w:rsidR="00BD6A11" w:rsidRDefault="006744BD" w:rsidP="00BD6A11">
      <w:pPr>
        <w:tabs>
          <w:tab w:val="left" w:pos="10260"/>
        </w:tabs>
        <w:ind w:firstLine="450"/>
        <w:jc w:val="center"/>
        <w:rPr>
          <w:b/>
        </w:rPr>
      </w:pPr>
      <w:r w:rsidRPr="006744BD">
        <w:rPr>
          <w:b/>
        </w:rPr>
        <w:drawing>
          <wp:inline distT="0" distB="0" distL="0" distR="0" wp14:anchorId="02738AD8" wp14:editId="7AD12CFF">
            <wp:extent cx="3143689" cy="2238687"/>
            <wp:effectExtent l="0" t="0" r="0" b="0"/>
            <wp:docPr id="80409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97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15B0" w14:textId="5FC83ED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201EAFAB" w:rsidR="00BD6A11" w:rsidRDefault="006744BD" w:rsidP="00BD6A11">
      <w:pPr>
        <w:tabs>
          <w:tab w:val="left" w:pos="10260"/>
        </w:tabs>
        <w:ind w:firstLine="450"/>
        <w:jc w:val="center"/>
        <w:rPr>
          <w:b/>
        </w:rPr>
      </w:pPr>
      <w:r w:rsidRPr="006744BD">
        <w:rPr>
          <w:b/>
        </w:rPr>
        <w:drawing>
          <wp:anchor distT="0" distB="0" distL="114300" distR="114300" simplePos="0" relativeHeight="251741696" behindDoc="1" locked="0" layoutInCell="1" allowOverlap="1" wp14:anchorId="5D1C4F3B" wp14:editId="28B48C78">
            <wp:simplePos x="0" y="0"/>
            <wp:positionH relativeFrom="column">
              <wp:posOffset>1838325</wp:posOffset>
            </wp:positionH>
            <wp:positionV relativeFrom="paragraph">
              <wp:posOffset>9525</wp:posOffset>
            </wp:positionV>
            <wp:extent cx="3124907" cy="2257425"/>
            <wp:effectExtent l="0" t="0" r="0" b="0"/>
            <wp:wrapTight wrapText="bothSides">
              <wp:wrapPolygon edited="0">
                <wp:start x="0" y="0"/>
                <wp:lineTo x="0" y="21327"/>
                <wp:lineTo x="21464" y="21327"/>
                <wp:lineTo x="21464" y="0"/>
                <wp:lineTo x="0" y="0"/>
              </wp:wrapPolygon>
            </wp:wrapTight>
            <wp:docPr id="134446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614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4907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03C82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01BCB1FB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149B7EEA" w:rsidR="00BD6A11" w:rsidRDefault="00BD6A11" w:rsidP="00BD6A11">
      <w:pPr>
        <w:rPr>
          <w:b/>
        </w:rPr>
      </w:pPr>
      <w:r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874"/>
        <w:gridCol w:w="6528"/>
      </w:tblGrid>
      <w:tr w:rsidR="003D4FC9" w14:paraId="26DD9FD5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E13DB8" w14:textId="77777777" w:rsidR="00BD6A11" w:rsidRDefault="00BD6A11" w:rsidP="00BF42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1009A3B3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5CD9B410" w14:textId="15F8BD4F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4ECCEB85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F4975F0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03E3D92" w14:textId="02833BB9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21106BA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6743339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2DDC661" w14:textId="223A91CD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1125A8FA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0DFFB008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510D0C4" w14:textId="1F617CF5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6575AA1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A687C4F" w14:textId="3AFB913D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7F2EA87C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0C3B61F" w14:textId="26B9D6BB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6695FBA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D9EF7D1" w14:textId="03888E3E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6F1B45F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2E4BAC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BDED843" w14:textId="1E1BCA7F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336CFC39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45948A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0457381" w14:textId="029CB47B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661ABDB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714E0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707176E" w14:textId="3DD4CE9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2956245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AEBE3F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695BBE6" w14:textId="7D6EA16F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04ED39B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193FA11" w14:textId="3C04CB46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69B9A857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DBFFF81" w14:textId="1712C2C9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3D72043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A03C38E" w14:textId="5C3158FE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77206D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43B044A" w14:textId="4F9C4956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2E27B32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01C0639" w14:textId="7E59307A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1B80C08A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103E4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E31E73C" w14:textId="027752F3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2BC09B1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5673C8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48920EA" w14:textId="73DC57D8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05F475D8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51A8887" w14:textId="20E54398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45C4C8F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BC09299" w14:textId="087A6292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2DF64BC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A78F907" w14:textId="6FF6152C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6F266A56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CC6AB2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CA19D90" w14:textId="0B0127D2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643254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FCA5A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1102A45" w14:textId="0611D71C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1423A44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9E2D45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DF892C7" w14:textId="0522FCE4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463DCA0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662E6C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B3D3598" w14:textId="74AAA39E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71AACCC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A3656BF" w14:textId="414EF7DB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605619D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3A15C14" w14:textId="46E007E3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3D4FC9" w14:paraId="6819E82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4061329" w14:textId="06541E9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FF7FBF" w14:textId="77777777" w:rsidR="00CD0FBE" w:rsidRDefault="00CD0FBE">
      <w:r>
        <w:separator/>
      </w:r>
    </w:p>
  </w:endnote>
  <w:endnote w:type="continuationSeparator" w:id="0">
    <w:p w14:paraId="61125C73" w14:textId="77777777" w:rsidR="00CD0FBE" w:rsidRDefault="00CD0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124BFE" w14:textId="77777777" w:rsidR="00CD0FBE" w:rsidRDefault="00CD0FBE">
      <w:r>
        <w:separator/>
      </w:r>
    </w:p>
  </w:footnote>
  <w:footnote w:type="continuationSeparator" w:id="0">
    <w:p w14:paraId="09F3F01E" w14:textId="77777777" w:rsidR="00CD0FBE" w:rsidRDefault="00CD0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594D"/>
    <w:rsid w:val="000C6CA1"/>
    <w:rsid w:val="000C7B39"/>
    <w:rsid w:val="000D032F"/>
    <w:rsid w:val="00104F54"/>
    <w:rsid w:val="0010514A"/>
    <w:rsid w:val="00112B87"/>
    <w:rsid w:val="00113A6F"/>
    <w:rsid w:val="0013289A"/>
    <w:rsid w:val="001351ED"/>
    <w:rsid w:val="001359B6"/>
    <w:rsid w:val="00136BD2"/>
    <w:rsid w:val="00161AB6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17C46"/>
    <w:rsid w:val="00321111"/>
    <w:rsid w:val="0034376D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D4FC9"/>
    <w:rsid w:val="003E46D9"/>
    <w:rsid w:val="003F320B"/>
    <w:rsid w:val="00404578"/>
    <w:rsid w:val="004060E8"/>
    <w:rsid w:val="0041151D"/>
    <w:rsid w:val="00412911"/>
    <w:rsid w:val="00415A1D"/>
    <w:rsid w:val="00416318"/>
    <w:rsid w:val="00416DBA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A26D2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3050"/>
    <w:rsid w:val="00664743"/>
    <w:rsid w:val="0066658E"/>
    <w:rsid w:val="006744BD"/>
    <w:rsid w:val="006877B6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4513"/>
    <w:rsid w:val="007362D6"/>
    <w:rsid w:val="00736734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6CCD"/>
    <w:rsid w:val="007F6981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7EFA"/>
    <w:rsid w:val="008854AD"/>
    <w:rsid w:val="0088740C"/>
    <w:rsid w:val="008946D5"/>
    <w:rsid w:val="008A29F7"/>
    <w:rsid w:val="008B3849"/>
    <w:rsid w:val="008B4812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E7140"/>
    <w:rsid w:val="00AF0D0A"/>
    <w:rsid w:val="00AF3BBF"/>
    <w:rsid w:val="00B0454E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21A6"/>
    <w:rsid w:val="00D72677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325F1"/>
    <w:rsid w:val="00E41C09"/>
    <w:rsid w:val="00E50A29"/>
    <w:rsid w:val="00E51191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199</TotalTime>
  <Pages>10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2024-03-04T16:43:00Z</cp:lastPrinted>
  <dcterms:created xsi:type="dcterms:W3CDTF">2024-05-12T13:44:00Z</dcterms:created>
  <dcterms:modified xsi:type="dcterms:W3CDTF">2024-05-19T17:02:00Z</dcterms:modified>
</cp:coreProperties>
</file>