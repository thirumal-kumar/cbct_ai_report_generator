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3382331B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24E45">
              <w:rPr>
                <w:sz w:val="28"/>
              </w:rPr>
              <w:t>s. Meena. A</w:t>
            </w:r>
          </w:p>
        </w:tc>
        <w:tc>
          <w:tcPr>
            <w:tcW w:w="2401" w:type="pct"/>
          </w:tcPr>
          <w:p w14:paraId="112E52C6" w14:textId="17DC0A2C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24E45">
              <w:rPr>
                <w:sz w:val="28"/>
              </w:rPr>
              <w:t>25.04.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66EDCAB4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24E45">
              <w:rPr>
                <w:sz w:val="28"/>
              </w:rPr>
              <w:t>40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24E45">
              <w:rPr>
                <w:bCs/>
                <w:sz w:val="28"/>
              </w:rPr>
              <w:t>Fema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2FF670BD" w:rsidR="00C24E45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C24E45">
              <w:rPr>
                <w:sz w:val="28"/>
              </w:rPr>
              <w:t xml:space="preserve">B. Naveen </w:t>
            </w:r>
            <w:r w:rsidR="005230DF">
              <w:rPr>
                <w:sz w:val="28"/>
              </w:rPr>
              <w:t>K</w:t>
            </w:r>
            <w:r w:rsidR="00C24E45">
              <w:rPr>
                <w:noProof/>
                <w:sz w:val="28"/>
              </w:rPr>
              <w:t>umar</w:t>
            </w:r>
          </w:p>
        </w:tc>
        <w:tc>
          <w:tcPr>
            <w:tcW w:w="2401" w:type="pct"/>
          </w:tcPr>
          <w:p w14:paraId="7219DEB7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6E8285D" w14:textId="177A4B11" w:rsidR="00194221" w:rsidRDefault="00194221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No of teeth present in the maxillary and mandibular arch: </w:t>
      </w:r>
      <w:r w:rsidR="00F64A4E">
        <w:rPr>
          <w:sz w:val="28"/>
        </w:rPr>
        <w:t>31; Missing tooth: 11.</w:t>
      </w:r>
    </w:p>
    <w:p w14:paraId="0A5E7457" w14:textId="6FC297E7" w:rsidR="00CD5F0F" w:rsidRDefault="00CD5F0F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Horizontally placed t</w:t>
      </w:r>
      <w:r w:rsidR="006441BA">
        <w:rPr>
          <w:sz w:val="28"/>
        </w:rPr>
        <w:t>eeth: 31, 41, 42.</w:t>
      </w:r>
    </w:p>
    <w:p w14:paraId="1E353619" w14:textId="74A5F38E" w:rsidR="006441BA" w:rsidRDefault="006441BA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Presence of a</w:t>
      </w:r>
      <w:r w:rsidR="0079528B">
        <w:rPr>
          <w:sz w:val="28"/>
        </w:rPr>
        <w:t xml:space="preserve"> single, </w:t>
      </w:r>
      <w:r>
        <w:rPr>
          <w:sz w:val="28"/>
        </w:rPr>
        <w:t>irregular</w:t>
      </w:r>
      <w:r w:rsidR="0079528B">
        <w:rPr>
          <w:sz w:val="28"/>
        </w:rPr>
        <w:t>,</w:t>
      </w:r>
      <w:r>
        <w:rPr>
          <w:sz w:val="28"/>
        </w:rPr>
        <w:t xml:space="preserve"> hyperdense </w:t>
      </w:r>
      <w:r w:rsidR="0079528B">
        <w:rPr>
          <w:sz w:val="28"/>
        </w:rPr>
        <w:t xml:space="preserve">structure evident lingual to the teeth 31,32,41,42 </w:t>
      </w:r>
      <w:r w:rsidR="00B85423">
        <w:rPr>
          <w:sz w:val="28"/>
        </w:rPr>
        <w:t>positioned without contacting and above the alveolar ridge</w:t>
      </w:r>
      <w:r w:rsidR="00885B60">
        <w:rPr>
          <w:sz w:val="28"/>
        </w:rPr>
        <w:t xml:space="preserve"> and measures 20 x 19.8 x 14.2 mm in dimension</w:t>
      </w:r>
      <w:r w:rsidR="00B85423">
        <w:rPr>
          <w:sz w:val="28"/>
        </w:rPr>
        <w:t xml:space="preserve">. The radicular portion of 31, 41, 42 are present </w:t>
      </w:r>
      <w:r w:rsidR="00C00D6D">
        <w:rPr>
          <w:sz w:val="28"/>
        </w:rPr>
        <w:t>exclusively</w:t>
      </w:r>
      <w:r w:rsidR="00B85423">
        <w:rPr>
          <w:sz w:val="28"/>
        </w:rPr>
        <w:t xml:space="preserve"> </w:t>
      </w:r>
      <w:r w:rsidR="001A56FF">
        <w:rPr>
          <w:sz w:val="28"/>
        </w:rPr>
        <w:t xml:space="preserve">in contact with the </w:t>
      </w:r>
      <w:r w:rsidR="00B85423">
        <w:rPr>
          <w:sz w:val="28"/>
        </w:rPr>
        <w:t>above irregular structure</w:t>
      </w:r>
      <w:r w:rsidR="00893A44">
        <w:rPr>
          <w:sz w:val="28"/>
        </w:rPr>
        <w:t xml:space="preserve"> and are completely detached from the alveolar ridge.</w:t>
      </w:r>
    </w:p>
    <w:p w14:paraId="0A2DBBAA" w14:textId="6AB422E5" w:rsidR="00893A44" w:rsidRDefault="00893A44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teeth 32, 33 and 43 are present </w:t>
      </w:r>
      <w:r w:rsidR="00772598">
        <w:rPr>
          <w:sz w:val="28"/>
        </w:rPr>
        <w:t xml:space="preserve">in contact with the irregular hyperdense structure, however the </w:t>
      </w:r>
      <w:r>
        <w:rPr>
          <w:sz w:val="28"/>
        </w:rPr>
        <w:t>apical third of their radicular portions are within the alveolar bone.</w:t>
      </w:r>
    </w:p>
    <w:p w14:paraId="2396814B" w14:textId="102949CC" w:rsidR="009E6CF5" w:rsidRDefault="009E6CF5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 xml:space="preserve">alveolar ridge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44E716F5" w14:textId="6036C19A" w:rsidR="00D21C13" w:rsidRDefault="00FA5914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However,</w:t>
      </w:r>
      <w:r w:rsidR="00D21C13">
        <w:rPr>
          <w:sz w:val="28"/>
        </w:rPr>
        <w:t xml:space="preserve"> the alveolar ridge in relation to maxillary posterior teeth are present with resorptive changes</w:t>
      </w:r>
      <w:r w:rsidR="00963C53">
        <w:rPr>
          <w:sz w:val="28"/>
        </w:rPr>
        <w:t xml:space="preserve"> leading to reduced bone density, bone width and bone height</w:t>
      </w:r>
      <w:r w:rsidR="00D21C13">
        <w:rPr>
          <w:sz w:val="28"/>
        </w:rPr>
        <w:t>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000" w:type="pct"/>
        <w:tblLook w:val="04A0" w:firstRow="1" w:lastRow="0" w:firstColumn="1" w:lastColumn="0" w:noHBand="0" w:noVBand="1"/>
      </w:tblPr>
      <w:tblGrid>
        <w:gridCol w:w="6160"/>
        <w:gridCol w:w="4090"/>
      </w:tblGrid>
      <w:tr w:rsidR="00064B86" w14:paraId="3475BBE5" w14:textId="77777777" w:rsidTr="00064B86">
        <w:trPr>
          <w:trHeight w:val="612"/>
        </w:trPr>
        <w:tc>
          <w:tcPr>
            <w:tcW w:w="3005" w:type="pct"/>
          </w:tcPr>
          <w:p w14:paraId="6FE1D43E" w14:textId="77777777" w:rsidR="00064B86" w:rsidRDefault="00064B86" w:rsidP="00663050">
            <w:pPr>
              <w:jc w:val="center"/>
            </w:pPr>
          </w:p>
        </w:tc>
        <w:tc>
          <w:tcPr>
            <w:tcW w:w="1995" w:type="pct"/>
          </w:tcPr>
          <w:p w14:paraId="459854DF" w14:textId="77777777" w:rsidR="00064B86" w:rsidRDefault="00064B86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064B86" w14:paraId="38D0E478" w14:textId="77777777" w:rsidTr="00064B86">
        <w:trPr>
          <w:trHeight w:val="739"/>
        </w:trPr>
        <w:tc>
          <w:tcPr>
            <w:tcW w:w="3005" w:type="pct"/>
          </w:tcPr>
          <w:p w14:paraId="23B61876" w14:textId="77777777" w:rsidR="00064B86" w:rsidRDefault="00064B86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1BD5194C" w14:textId="5AC045C0" w:rsidR="00064B86" w:rsidRDefault="00F6314E" w:rsidP="00663050">
            <w:pPr>
              <w:jc w:val="center"/>
            </w:pPr>
            <w:r>
              <w:t>7.6</w:t>
            </w:r>
          </w:p>
        </w:tc>
      </w:tr>
      <w:tr w:rsidR="00064B86" w14:paraId="139B55C6" w14:textId="77777777" w:rsidTr="00064B86">
        <w:trPr>
          <w:trHeight w:val="617"/>
        </w:trPr>
        <w:tc>
          <w:tcPr>
            <w:tcW w:w="3005" w:type="pct"/>
          </w:tcPr>
          <w:p w14:paraId="40D9ACE1" w14:textId="77777777" w:rsidR="00064B86" w:rsidRDefault="00064B86" w:rsidP="00663050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79CA130B" w14:textId="07CD5710" w:rsidR="00064B86" w:rsidRDefault="00F6314E" w:rsidP="00663050">
            <w:pPr>
              <w:jc w:val="center"/>
            </w:pPr>
            <w:r>
              <w:t>6.8</w:t>
            </w:r>
          </w:p>
        </w:tc>
      </w:tr>
      <w:tr w:rsidR="00064B86" w14:paraId="21CE38C6" w14:textId="77777777" w:rsidTr="00064B86">
        <w:trPr>
          <w:trHeight w:val="649"/>
        </w:trPr>
        <w:tc>
          <w:tcPr>
            <w:tcW w:w="3005" w:type="pct"/>
          </w:tcPr>
          <w:p w14:paraId="49363B76" w14:textId="77777777" w:rsidR="00064B86" w:rsidRPr="00867738" w:rsidRDefault="00064B86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4093EFFD" w14:textId="2FBB36D6" w:rsidR="00064B86" w:rsidRDefault="00F6314E" w:rsidP="00663050">
            <w:pPr>
              <w:jc w:val="center"/>
            </w:pPr>
            <w:r>
              <w:t>15.5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tbl>
      <w:tblPr>
        <w:tblpPr w:leftFromText="180" w:rightFromText="180" w:vertAnchor="page" w:horzAnchor="margin" w:tblpXSpec="center" w:tblpY="9772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064B86" w14:paraId="5A52ED2A" w14:textId="77777777" w:rsidTr="00064B86">
        <w:trPr>
          <w:trHeight w:val="416"/>
        </w:trPr>
        <w:tc>
          <w:tcPr>
            <w:tcW w:w="1791" w:type="pct"/>
            <w:vAlign w:val="center"/>
          </w:tcPr>
          <w:p w14:paraId="2B40F384" w14:textId="77777777" w:rsidR="00064B86" w:rsidRPr="0050224B" w:rsidRDefault="00064B86" w:rsidP="00064B8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5CAE318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03770F40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0990C3B9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11B14FE6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064B86" w14:paraId="2AD8D63B" w14:textId="77777777" w:rsidTr="00064B86">
        <w:trPr>
          <w:trHeight w:val="485"/>
        </w:trPr>
        <w:tc>
          <w:tcPr>
            <w:tcW w:w="1791" w:type="pct"/>
            <w:vAlign w:val="center"/>
          </w:tcPr>
          <w:p w14:paraId="3A615074" w14:textId="77777777" w:rsidR="00064B86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2585712" w14:textId="6F6EC9C4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7.6</w:t>
            </w:r>
          </w:p>
        </w:tc>
        <w:tc>
          <w:tcPr>
            <w:tcW w:w="803" w:type="pct"/>
            <w:vAlign w:val="center"/>
          </w:tcPr>
          <w:p w14:paraId="52111AB7" w14:textId="670FC94E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7.8</w:t>
            </w:r>
          </w:p>
        </w:tc>
        <w:tc>
          <w:tcPr>
            <w:tcW w:w="803" w:type="pct"/>
            <w:vAlign w:val="center"/>
          </w:tcPr>
          <w:p w14:paraId="753ABBC3" w14:textId="42D8DE7D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800" w:type="pct"/>
            <w:vAlign w:val="center"/>
          </w:tcPr>
          <w:p w14:paraId="69422D82" w14:textId="0107242B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10.4</w:t>
            </w:r>
          </w:p>
        </w:tc>
      </w:tr>
      <w:tr w:rsidR="00064B86" w14:paraId="16B12AB3" w14:textId="77777777" w:rsidTr="00064B86">
        <w:trPr>
          <w:trHeight w:val="485"/>
        </w:trPr>
        <w:tc>
          <w:tcPr>
            <w:tcW w:w="1791" w:type="pct"/>
            <w:vAlign w:val="center"/>
          </w:tcPr>
          <w:p w14:paraId="5B9F4E87" w14:textId="77777777" w:rsidR="00064B86" w:rsidRPr="000F2EB0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09947A9F" w14:textId="1C9F2FB5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803" w:type="pct"/>
            <w:vAlign w:val="center"/>
          </w:tcPr>
          <w:p w14:paraId="2030D69E" w14:textId="1780D4DD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  <w:tc>
          <w:tcPr>
            <w:tcW w:w="803" w:type="pct"/>
            <w:vAlign w:val="center"/>
          </w:tcPr>
          <w:p w14:paraId="0CA62F5D" w14:textId="54D7CB20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</w:t>
            </w:r>
          </w:p>
        </w:tc>
        <w:tc>
          <w:tcPr>
            <w:tcW w:w="800" w:type="pct"/>
            <w:vAlign w:val="center"/>
          </w:tcPr>
          <w:p w14:paraId="5E73AC98" w14:textId="7191332F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</w:tr>
      <w:tr w:rsidR="00064B86" w14:paraId="5846AAD2" w14:textId="77777777" w:rsidTr="00064B86">
        <w:trPr>
          <w:trHeight w:val="485"/>
        </w:trPr>
        <w:tc>
          <w:tcPr>
            <w:tcW w:w="1791" w:type="pct"/>
            <w:vAlign w:val="center"/>
          </w:tcPr>
          <w:p w14:paraId="25BFC296" w14:textId="77777777" w:rsidR="00064B86" w:rsidRDefault="00064B86" w:rsidP="00064B8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898B8C0" w14:textId="716BB8A8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</w:t>
            </w:r>
          </w:p>
        </w:tc>
        <w:tc>
          <w:tcPr>
            <w:tcW w:w="803" w:type="pct"/>
            <w:vAlign w:val="center"/>
          </w:tcPr>
          <w:p w14:paraId="25F489CC" w14:textId="54329AA3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</w:t>
            </w:r>
          </w:p>
        </w:tc>
        <w:tc>
          <w:tcPr>
            <w:tcW w:w="803" w:type="pct"/>
            <w:vAlign w:val="center"/>
          </w:tcPr>
          <w:p w14:paraId="31572E1A" w14:textId="215A424E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  <w:tc>
          <w:tcPr>
            <w:tcW w:w="800" w:type="pct"/>
            <w:vAlign w:val="center"/>
          </w:tcPr>
          <w:p w14:paraId="789070DC" w14:textId="1B5828E5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21.5</w:t>
            </w:r>
          </w:p>
        </w:tc>
      </w:tr>
    </w:tbl>
    <w:tbl>
      <w:tblPr>
        <w:tblpPr w:leftFromText="180" w:rightFromText="180" w:vertAnchor="page" w:horzAnchor="margin" w:tblpXSpec="center" w:tblpY="658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064B86" w14:paraId="40485285" w14:textId="77777777" w:rsidTr="00064B86">
        <w:trPr>
          <w:trHeight w:val="485"/>
        </w:trPr>
        <w:tc>
          <w:tcPr>
            <w:tcW w:w="1791" w:type="pct"/>
            <w:shd w:val="clear" w:color="auto" w:fill="FFFFFF" w:themeFill="background1"/>
            <w:vAlign w:val="center"/>
          </w:tcPr>
          <w:p w14:paraId="2A89B1DC" w14:textId="77777777" w:rsidR="00064B86" w:rsidRPr="0050224B" w:rsidRDefault="00064B86" w:rsidP="00064B8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F791731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37B9D92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858E41A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253368CD" w14:textId="77777777" w:rsidR="00064B86" w:rsidRDefault="00064B86" w:rsidP="00064B8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064B86" w14:paraId="6769A9F0" w14:textId="77777777" w:rsidTr="00064B86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31928E2F" w14:textId="77777777" w:rsidR="00064B86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E65810E" w14:textId="34DD5E71" w:rsidR="00064B86" w:rsidRDefault="00F6314E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714EA12" w14:textId="1B925D9D" w:rsidR="00064B86" w:rsidRDefault="00F6314E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4BBA2" w14:textId="60A5A3C2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4B7F22DF" w14:textId="5B237CB6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8.9</w:t>
            </w:r>
          </w:p>
        </w:tc>
      </w:tr>
      <w:tr w:rsidR="00064B86" w14:paraId="7D78A243" w14:textId="77777777" w:rsidTr="00064B86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5BA94FBA" w14:textId="77777777" w:rsidR="00064B86" w:rsidRPr="000F2EB0" w:rsidRDefault="00064B86" w:rsidP="00064B8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646FDC" w14:textId="503669CD" w:rsidR="00064B86" w:rsidRDefault="00F6314E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D2403DD" w14:textId="4DFAACE0" w:rsidR="00064B86" w:rsidRDefault="00F6314E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9B5374A" w14:textId="4971F476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5816CB0D" w14:textId="3EB3C7C1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</w:tr>
      <w:tr w:rsidR="00064B86" w14:paraId="53FDEF7A" w14:textId="77777777" w:rsidTr="00064B86">
        <w:trPr>
          <w:trHeight w:val="567"/>
        </w:trPr>
        <w:tc>
          <w:tcPr>
            <w:tcW w:w="1791" w:type="pct"/>
            <w:shd w:val="clear" w:color="auto" w:fill="FFFFFF" w:themeFill="background1"/>
            <w:vAlign w:val="center"/>
          </w:tcPr>
          <w:p w14:paraId="17F5DDCD" w14:textId="77777777" w:rsidR="00064B86" w:rsidRDefault="00064B86" w:rsidP="00064B8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E4AC5E2" w14:textId="475DB7FB" w:rsidR="00064B86" w:rsidRDefault="00F6314E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59642B9" w14:textId="72892C64" w:rsidR="00064B86" w:rsidRDefault="00F6314E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08A81F6" w14:textId="629CF8F6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26.2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2CA86A2C" w14:textId="7AAAA840" w:rsidR="00064B86" w:rsidRDefault="00AF6567" w:rsidP="00064B8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28.8</w:t>
            </w:r>
          </w:p>
        </w:tc>
      </w:tr>
    </w:tbl>
    <w:p w14:paraId="6705AB36" w14:textId="77777777" w:rsidR="008A5CF5" w:rsidRDefault="008A5CF5"/>
    <w:p w14:paraId="29E9DC4C" w14:textId="06C49EEC" w:rsidR="003E1909" w:rsidRDefault="003E1909"/>
    <w:p w14:paraId="0BB51C31" w14:textId="77777777" w:rsidR="003E1909" w:rsidRDefault="003E1909" w:rsidP="003E1909"/>
    <w:p w14:paraId="3E072957" w14:textId="0112B2C2" w:rsidR="003E1909" w:rsidRDefault="00AF6567" w:rsidP="003E1909">
      <w:r>
        <w:t>.</w:t>
      </w:r>
    </w:p>
    <w:p w14:paraId="33C9C885" w14:textId="77777777" w:rsidR="003E1909" w:rsidRDefault="003E1909" w:rsidP="003E1909"/>
    <w:p w14:paraId="5F1E6EF4" w14:textId="77777777" w:rsidR="003E1909" w:rsidRDefault="003E1909" w:rsidP="003E1909"/>
    <w:p w14:paraId="16B4C642" w14:textId="77777777" w:rsidR="003E1909" w:rsidRDefault="003E1909" w:rsidP="003E1909"/>
    <w:p w14:paraId="078002E0" w14:textId="0B35A147" w:rsidR="00663050" w:rsidRDefault="003E1909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60E7C7F4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</w:t>
      </w:r>
      <w:r w:rsidR="00A8335E">
        <w:rPr>
          <w:sz w:val="28"/>
        </w:rPr>
        <w:t xml:space="preserve"> </w:t>
      </w:r>
      <w:r w:rsidR="00953CB3">
        <w:rPr>
          <w:sz w:val="28"/>
        </w:rPr>
        <w:t>arch.</w:t>
      </w:r>
    </w:p>
    <w:p w14:paraId="774C9013" w14:textId="392C0647" w:rsidR="00A8335E" w:rsidRDefault="006955A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4EE96420" w14:textId="37355950" w:rsidR="006955AC" w:rsidRDefault="006955A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Avulsed teeth: 31, 41, 42.</w:t>
      </w:r>
    </w:p>
    <w:p w14:paraId="4385DB4B" w14:textId="055177A6" w:rsidR="00FA5914" w:rsidRDefault="00FA5914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Calc</w:t>
      </w:r>
      <w:r w:rsidR="00F03343">
        <w:rPr>
          <w:sz w:val="28"/>
        </w:rPr>
        <w:t>ulus (Supragingival) in relation to the lingu</w:t>
      </w:r>
      <w:r w:rsidR="003368DB">
        <w:rPr>
          <w:sz w:val="28"/>
        </w:rPr>
        <w:t xml:space="preserve">al </w:t>
      </w:r>
      <w:r w:rsidR="00F03343">
        <w:rPr>
          <w:sz w:val="28"/>
        </w:rPr>
        <w:t>r</w:t>
      </w:r>
      <w:r w:rsidR="003368DB">
        <w:rPr>
          <w:sz w:val="28"/>
        </w:rPr>
        <w:t>egion.</w:t>
      </w:r>
      <w:r w:rsidR="00F03343">
        <w:rPr>
          <w:sz w:val="28"/>
        </w:rPr>
        <w:t xml:space="preserve"> 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7CA01921" w:rsidR="00205903" w:rsidRDefault="000F2696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0F2696">
        <w:rPr>
          <w:b/>
          <w:bCs/>
        </w:rPr>
        <w:drawing>
          <wp:anchor distT="0" distB="0" distL="114300" distR="114300" simplePos="0" relativeHeight="251752960" behindDoc="1" locked="0" layoutInCell="1" allowOverlap="1" wp14:anchorId="1D7BFE67" wp14:editId="24F10445">
            <wp:simplePos x="0" y="0"/>
            <wp:positionH relativeFrom="page">
              <wp:align>left</wp:align>
            </wp:positionH>
            <wp:positionV relativeFrom="paragraph">
              <wp:posOffset>264795</wp:posOffset>
            </wp:positionV>
            <wp:extent cx="7858050" cy="2924175"/>
            <wp:effectExtent l="0" t="0" r="0" b="0"/>
            <wp:wrapTight wrapText="bothSides">
              <wp:wrapPolygon edited="0">
                <wp:start x="0" y="0"/>
                <wp:lineTo x="0" y="21389"/>
                <wp:lineTo x="21523" y="21389"/>
                <wp:lineTo x="21523" y="0"/>
                <wp:lineTo x="0" y="0"/>
              </wp:wrapPolygon>
            </wp:wrapTight>
            <wp:docPr id="11008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3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58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3542" w:rsidRPr="007E3542">
        <w:rPr>
          <w:b/>
          <w:bCs/>
        </w:rPr>
        <w:t>RECONSTRUCTED PANORAMIC VIEW</w:t>
      </w:r>
    </w:p>
    <w:p w14:paraId="2E7DF17D" w14:textId="14E2E3D2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AB4361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0EF23320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80E5044" w14:textId="4A51948E" w:rsidR="00205903" w:rsidRPr="007E3542" w:rsidRDefault="00205903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82A0F02" w14:textId="5D8006D8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16EFC56A" w14:textId="056336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5DFF1350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34D0696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74BC47C" w:rsidR="00084093" w:rsidRDefault="00D855B4" w:rsidP="002C1430">
      <w:pPr>
        <w:tabs>
          <w:tab w:val="left" w:pos="10260"/>
        </w:tabs>
        <w:ind w:firstLine="450"/>
        <w:rPr>
          <w:b/>
        </w:rPr>
      </w:pPr>
      <w:r w:rsidRPr="000F2696">
        <w:rPr>
          <w:b/>
        </w:rPr>
        <w:drawing>
          <wp:anchor distT="0" distB="0" distL="114300" distR="114300" simplePos="0" relativeHeight="251756032" behindDoc="1" locked="0" layoutInCell="1" allowOverlap="1" wp14:anchorId="209831B2" wp14:editId="5B226A87">
            <wp:simplePos x="0" y="0"/>
            <wp:positionH relativeFrom="column">
              <wp:posOffset>1628775</wp:posOffset>
            </wp:positionH>
            <wp:positionV relativeFrom="paragraph">
              <wp:posOffset>11430</wp:posOffset>
            </wp:positionV>
            <wp:extent cx="3439005" cy="2886478"/>
            <wp:effectExtent l="0" t="0" r="9525" b="9525"/>
            <wp:wrapTight wrapText="bothSides">
              <wp:wrapPolygon edited="0">
                <wp:start x="0" y="0"/>
                <wp:lineTo x="0" y="21529"/>
                <wp:lineTo x="21540" y="21529"/>
                <wp:lineTo x="21540" y="0"/>
                <wp:lineTo x="0" y="0"/>
              </wp:wrapPolygon>
            </wp:wrapTight>
            <wp:docPr id="4080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2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F12CD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26D2C3AD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49A096CD" w14:textId="00439C38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3BC283D6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66BB3756" w14:textId="3B3B546E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322A2B9C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6DF4B3F9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7A89EEB2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78389AF1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5ABFCD71" w14:textId="5413282B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31399BA0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428E03E4" w14:textId="22AB05BD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4EFFC478" w14:textId="77777777" w:rsidR="00D855B4" w:rsidRDefault="00D855B4" w:rsidP="002C1430">
      <w:pPr>
        <w:tabs>
          <w:tab w:val="left" w:pos="10260"/>
        </w:tabs>
        <w:ind w:firstLine="450"/>
        <w:rPr>
          <w:b/>
        </w:rPr>
      </w:pPr>
    </w:p>
    <w:p w14:paraId="589D24FE" w14:textId="7921231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33B0FBF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5CA64467" w:rsidR="00084093" w:rsidRDefault="00D855B4" w:rsidP="00412911">
      <w:pPr>
        <w:tabs>
          <w:tab w:val="left" w:pos="10260"/>
        </w:tabs>
        <w:ind w:firstLine="450"/>
        <w:jc w:val="center"/>
        <w:rPr>
          <w:b/>
        </w:rPr>
      </w:pPr>
      <w:r w:rsidRPr="00D855B4">
        <w:rPr>
          <w:b/>
        </w:rPr>
        <w:drawing>
          <wp:anchor distT="0" distB="0" distL="114300" distR="114300" simplePos="0" relativeHeight="251753984" behindDoc="1" locked="0" layoutInCell="1" allowOverlap="1" wp14:anchorId="0285925D" wp14:editId="788A937B">
            <wp:simplePos x="0" y="0"/>
            <wp:positionH relativeFrom="column">
              <wp:posOffset>-66675</wp:posOffset>
            </wp:positionH>
            <wp:positionV relativeFrom="paragraph">
              <wp:posOffset>240030</wp:posOffset>
            </wp:positionV>
            <wp:extent cx="3358515" cy="2524125"/>
            <wp:effectExtent l="0" t="0" r="0" b="0"/>
            <wp:wrapTight wrapText="bothSides">
              <wp:wrapPolygon edited="0">
                <wp:start x="0" y="0"/>
                <wp:lineTo x="0" y="21355"/>
                <wp:lineTo x="21441" y="21355"/>
                <wp:lineTo x="21441" y="0"/>
                <wp:lineTo x="0" y="0"/>
              </wp:wrapPolygon>
            </wp:wrapTight>
            <wp:docPr id="129217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72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55B4">
        <w:rPr>
          <w:b/>
        </w:rPr>
        <w:drawing>
          <wp:anchor distT="0" distB="0" distL="114300" distR="114300" simplePos="0" relativeHeight="251755008" behindDoc="1" locked="0" layoutInCell="1" allowOverlap="1" wp14:anchorId="09385D9D" wp14:editId="7A6400C4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3162741" cy="2505425"/>
            <wp:effectExtent l="0" t="0" r="0" b="9525"/>
            <wp:wrapTight wrapText="bothSides">
              <wp:wrapPolygon edited="0">
                <wp:start x="0" y="0"/>
                <wp:lineTo x="0" y="21518"/>
                <wp:lineTo x="21470" y="21518"/>
                <wp:lineTo x="21470" y="0"/>
                <wp:lineTo x="0" y="0"/>
              </wp:wrapPolygon>
            </wp:wrapTight>
            <wp:docPr id="192430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07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3B97C" w14:textId="3FA2B42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3047599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CC8C92" w14:textId="719AFA2F" w:rsidR="00D855B4" w:rsidRDefault="00D855B4">
      <w:pPr>
        <w:rPr>
          <w:b/>
        </w:rPr>
      </w:pPr>
      <w:r>
        <w:rPr>
          <w:b/>
        </w:rPr>
        <w:br w:type="page"/>
      </w:r>
    </w:p>
    <w:p w14:paraId="617CC3F3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6"/>
        <w:gridCol w:w="6636"/>
      </w:tblGrid>
      <w:tr w:rsidR="00551E41" w14:paraId="27CFB504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636" w:type="dxa"/>
            <w:shd w:val="clear" w:color="auto" w:fill="FFFFFF" w:themeFill="background1"/>
          </w:tcPr>
          <w:p w14:paraId="0E066EA7" w14:textId="45319C0E" w:rsidR="00824AB2" w:rsidRDefault="00C674C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74C2">
              <w:rPr>
                <w:b/>
              </w:rPr>
              <w:drawing>
                <wp:inline distT="0" distB="0" distL="0" distR="0" wp14:anchorId="1B3C97BC" wp14:editId="5C4E6A45">
                  <wp:extent cx="3467100" cy="2187490"/>
                  <wp:effectExtent l="0" t="0" r="0" b="3810"/>
                  <wp:docPr id="412421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4212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349" cy="2195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4F8DA955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AE29615" w14:textId="7099A007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71A484F5" w14:textId="13E2691B" w:rsidR="00A8335E" w:rsidRDefault="001A56F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A56FF">
              <w:rPr>
                <w:b/>
              </w:rPr>
              <w:drawing>
                <wp:inline distT="0" distB="0" distL="0" distR="0" wp14:anchorId="6FE6DE4A" wp14:editId="523DB923">
                  <wp:extent cx="3479800" cy="2192044"/>
                  <wp:effectExtent l="0" t="0" r="6350" b="0"/>
                  <wp:docPr id="1673504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5043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016" cy="2202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11DADDC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7E058C63" w14:textId="323029B8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5E79F66" w14:textId="37D0B0F5" w:rsidR="00A8335E" w:rsidRDefault="002E5CC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5CC7">
              <w:rPr>
                <w:b/>
              </w:rPr>
              <w:drawing>
                <wp:inline distT="0" distB="0" distL="0" distR="0" wp14:anchorId="5C21844A" wp14:editId="074C8122">
                  <wp:extent cx="3565551" cy="2374900"/>
                  <wp:effectExtent l="0" t="0" r="0" b="6350"/>
                  <wp:docPr id="1321309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095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367" cy="2381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0158BC1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069BCB2E" w14:textId="6FADD7A1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21CE45CE" w14:textId="208FF8E7" w:rsidR="004E1B7D" w:rsidRPr="002F6D9C" w:rsidRDefault="00D25943" w:rsidP="002F6D9C">
            <w:pPr>
              <w:tabs>
                <w:tab w:val="left" w:pos="10260"/>
              </w:tabs>
              <w:jc w:val="center"/>
              <w:rPr>
                <w:b/>
              </w:rPr>
            </w:pPr>
            <w:r w:rsidRPr="00D25943">
              <w:rPr>
                <w:b/>
              </w:rPr>
              <w:drawing>
                <wp:inline distT="0" distB="0" distL="0" distR="0" wp14:anchorId="4E4C8857" wp14:editId="1D1B0B02">
                  <wp:extent cx="3650604" cy="2377859"/>
                  <wp:effectExtent l="0" t="0" r="7620" b="3810"/>
                  <wp:docPr id="1689058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0589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233" cy="2388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0907B160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B1AAABE" w14:textId="6E933F0B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0915165D" w14:textId="4D688B89" w:rsidR="00A8335E" w:rsidRDefault="002173D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173DD">
              <w:rPr>
                <w:b/>
              </w:rPr>
              <w:drawing>
                <wp:inline distT="0" distB="0" distL="0" distR="0" wp14:anchorId="3EBDF73D" wp14:editId="03DB0DFB">
                  <wp:extent cx="3717643" cy="2573753"/>
                  <wp:effectExtent l="0" t="0" r="0" b="0"/>
                  <wp:docPr id="1814803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8038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328" cy="257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17210C27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788F42C" w14:textId="763B3921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1C0C18D3" w14:textId="4722C094" w:rsidR="00A8335E" w:rsidRDefault="00551E4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51E41">
              <w:rPr>
                <w:b/>
              </w:rPr>
              <w:drawing>
                <wp:inline distT="0" distB="0" distL="0" distR="0" wp14:anchorId="1B42D7DE" wp14:editId="1D1FA2C0">
                  <wp:extent cx="3806447" cy="2378187"/>
                  <wp:effectExtent l="0" t="0" r="3810" b="3175"/>
                  <wp:docPr id="637776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762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116" cy="2389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262A7BAB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7FC6AD8" w14:textId="77777777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99BB98F" w14:textId="0F7F0E2C" w:rsidR="00A8335E" w:rsidRDefault="004F772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F7721">
              <w:rPr>
                <w:b/>
              </w:rPr>
              <w:drawing>
                <wp:inline distT="0" distB="0" distL="0" distR="0" wp14:anchorId="184F61C3" wp14:editId="0EBAC01F">
                  <wp:extent cx="3380740" cy="2219740"/>
                  <wp:effectExtent l="0" t="0" r="0" b="9525"/>
                  <wp:docPr id="693524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5243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343" cy="222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6724F52C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1BA59BDD" w14:textId="2E90164A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B592D20" w14:textId="72B48815" w:rsidR="00A8335E" w:rsidRDefault="004F772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F7721">
              <w:rPr>
                <w:b/>
              </w:rPr>
              <w:drawing>
                <wp:inline distT="0" distB="0" distL="0" distR="0" wp14:anchorId="12D578EE" wp14:editId="4D305821">
                  <wp:extent cx="3368040" cy="2328832"/>
                  <wp:effectExtent l="0" t="0" r="3810" b="0"/>
                  <wp:docPr id="2071708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0822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771" cy="2341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E41" w14:paraId="3B89C4C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19AF368A" w14:textId="6C0CD713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71CC0932" w14:textId="50F69C8D" w:rsidR="00A8335E" w:rsidRDefault="005711F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711FD">
              <w:rPr>
                <w:b/>
              </w:rPr>
              <w:drawing>
                <wp:inline distT="0" distB="0" distL="0" distR="0" wp14:anchorId="1FE0A09F" wp14:editId="00E7D5DA">
                  <wp:extent cx="3345747" cy="2191639"/>
                  <wp:effectExtent l="0" t="0" r="7620" b="0"/>
                  <wp:docPr id="1162478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4785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437" cy="220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14FAE">
      <w:headerReference w:type="default" r:id="rId28"/>
      <w:footerReference w:type="default" r:id="rId2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1298D" w14:textId="77777777" w:rsidR="00214FAE" w:rsidRDefault="00214FAE">
      <w:r>
        <w:separator/>
      </w:r>
    </w:p>
  </w:endnote>
  <w:endnote w:type="continuationSeparator" w:id="0">
    <w:p w14:paraId="43B1CD57" w14:textId="77777777" w:rsidR="00214FAE" w:rsidRDefault="00214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10753" w14:textId="77777777" w:rsidR="00214FAE" w:rsidRDefault="00214FAE">
      <w:r>
        <w:separator/>
      </w:r>
    </w:p>
  </w:footnote>
  <w:footnote w:type="continuationSeparator" w:id="0">
    <w:p w14:paraId="5365CD4D" w14:textId="77777777" w:rsidR="00214FAE" w:rsidRDefault="00214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2696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51ED"/>
    <w:rsid w:val="00136BD2"/>
    <w:rsid w:val="00170756"/>
    <w:rsid w:val="00172FED"/>
    <w:rsid w:val="00183A64"/>
    <w:rsid w:val="0018668E"/>
    <w:rsid w:val="00194221"/>
    <w:rsid w:val="001955E9"/>
    <w:rsid w:val="001A17BC"/>
    <w:rsid w:val="001A56FF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14FAE"/>
    <w:rsid w:val="002173DD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486A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72BA"/>
    <w:rsid w:val="002E4B93"/>
    <w:rsid w:val="002E5CC7"/>
    <w:rsid w:val="002F2F31"/>
    <w:rsid w:val="002F6D9C"/>
    <w:rsid w:val="00321111"/>
    <w:rsid w:val="00323F62"/>
    <w:rsid w:val="003368DB"/>
    <w:rsid w:val="00340754"/>
    <w:rsid w:val="0034376D"/>
    <w:rsid w:val="00363A8B"/>
    <w:rsid w:val="0038057F"/>
    <w:rsid w:val="00386F89"/>
    <w:rsid w:val="00395555"/>
    <w:rsid w:val="003A78C1"/>
    <w:rsid w:val="003A7A03"/>
    <w:rsid w:val="003B06ED"/>
    <w:rsid w:val="003C6F48"/>
    <w:rsid w:val="003D2915"/>
    <w:rsid w:val="003E1909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D0FED"/>
    <w:rsid w:val="004D6D17"/>
    <w:rsid w:val="004E18FD"/>
    <w:rsid w:val="004E1B7D"/>
    <w:rsid w:val="004E77A8"/>
    <w:rsid w:val="004F1F63"/>
    <w:rsid w:val="004F35D5"/>
    <w:rsid w:val="004F6FD5"/>
    <w:rsid w:val="004F7721"/>
    <w:rsid w:val="00500E26"/>
    <w:rsid w:val="00501081"/>
    <w:rsid w:val="00510C05"/>
    <w:rsid w:val="005230DF"/>
    <w:rsid w:val="005245F8"/>
    <w:rsid w:val="005372FC"/>
    <w:rsid w:val="00540F43"/>
    <w:rsid w:val="00551B3F"/>
    <w:rsid w:val="00551E41"/>
    <w:rsid w:val="005521D8"/>
    <w:rsid w:val="0056063E"/>
    <w:rsid w:val="00561C3C"/>
    <w:rsid w:val="00565314"/>
    <w:rsid w:val="005659D2"/>
    <w:rsid w:val="00565CF2"/>
    <w:rsid w:val="005700FE"/>
    <w:rsid w:val="005711FD"/>
    <w:rsid w:val="00573EEB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41BA"/>
    <w:rsid w:val="006526C7"/>
    <w:rsid w:val="00652C74"/>
    <w:rsid w:val="0065314E"/>
    <w:rsid w:val="00663050"/>
    <w:rsid w:val="00664743"/>
    <w:rsid w:val="0066658E"/>
    <w:rsid w:val="00677A09"/>
    <w:rsid w:val="006877B6"/>
    <w:rsid w:val="006955AC"/>
    <w:rsid w:val="006B053E"/>
    <w:rsid w:val="006B2387"/>
    <w:rsid w:val="006B3C62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2598"/>
    <w:rsid w:val="007765FC"/>
    <w:rsid w:val="00785EF6"/>
    <w:rsid w:val="00786C53"/>
    <w:rsid w:val="00791643"/>
    <w:rsid w:val="0079528B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5B60"/>
    <w:rsid w:val="0088740C"/>
    <w:rsid w:val="00890E43"/>
    <w:rsid w:val="00893A44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3C53"/>
    <w:rsid w:val="0096513C"/>
    <w:rsid w:val="00970CA9"/>
    <w:rsid w:val="00970D4F"/>
    <w:rsid w:val="009715D4"/>
    <w:rsid w:val="009716F3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23836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7901"/>
    <w:rsid w:val="00AF0D0A"/>
    <w:rsid w:val="00AF3BBF"/>
    <w:rsid w:val="00AF6567"/>
    <w:rsid w:val="00B112D4"/>
    <w:rsid w:val="00B112F1"/>
    <w:rsid w:val="00B11ACB"/>
    <w:rsid w:val="00B11C41"/>
    <w:rsid w:val="00B165A3"/>
    <w:rsid w:val="00B17236"/>
    <w:rsid w:val="00B20B3E"/>
    <w:rsid w:val="00B24CA3"/>
    <w:rsid w:val="00B2663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0D6D"/>
    <w:rsid w:val="00C065D9"/>
    <w:rsid w:val="00C24E45"/>
    <w:rsid w:val="00C25407"/>
    <w:rsid w:val="00C3734D"/>
    <w:rsid w:val="00C628D6"/>
    <w:rsid w:val="00C668AF"/>
    <w:rsid w:val="00C674C2"/>
    <w:rsid w:val="00C751CB"/>
    <w:rsid w:val="00C827A7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5F0F"/>
    <w:rsid w:val="00CD72D8"/>
    <w:rsid w:val="00CE2EFF"/>
    <w:rsid w:val="00CF32F1"/>
    <w:rsid w:val="00CF6B3F"/>
    <w:rsid w:val="00D03173"/>
    <w:rsid w:val="00D11B96"/>
    <w:rsid w:val="00D21C13"/>
    <w:rsid w:val="00D25943"/>
    <w:rsid w:val="00D278F8"/>
    <w:rsid w:val="00D3445C"/>
    <w:rsid w:val="00D348B0"/>
    <w:rsid w:val="00D4202B"/>
    <w:rsid w:val="00D51321"/>
    <w:rsid w:val="00D51A5C"/>
    <w:rsid w:val="00D61153"/>
    <w:rsid w:val="00D72677"/>
    <w:rsid w:val="00D743D1"/>
    <w:rsid w:val="00D81AAF"/>
    <w:rsid w:val="00D83470"/>
    <w:rsid w:val="00D855B4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3343"/>
    <w:rsid w:val="00F0441F"/>
    <w:rsid w:val="00F0731D"/>
    <w:rsid w:val="00F2347C"/>
    <w:rsid w:val="00F33635"/>
    <w:rsid w:val="00F34524"/>
    <w:rsid w:val="00F360ED"/>
    <w:rsid w:val="00F406CE"/>
    <w:rsid w:val="00F557AD"/>
    <w:rsid w:val="00F56394"/>
    <w:rsid w:val="00F57A2A"/>
    <w:rsid w:val="00F6314E"/>
    <w:rsid w:val="00F635DA"/>
    <w:rsid w:val="00F64A4E"/>
    <w:rsid w:val="00F70D2B"/>
    <w:rsid w:val="00F720CE"/>
    <w:rsid w:val="00F81C92"/>
    <w:rsid w:val="00F9296A"/>
    <w:rsid w:val="00FA42E4"/>
    <w:rsid w:val="00FA591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25</TotalTime>
  <Pages>10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2023-06-04T09:02:00Z</cp:lastPrinted>
  <dcterms:created xsi:type="dcterms:W3CDTF">2024-04-25T16:22:00Z</dcterms:created>
  <dcterms:modified xsi:type="dcterms:W3CDTF">2024-04-25T16:46:00Z</dcterms:modified>
</cp:coreProperties>
</file>