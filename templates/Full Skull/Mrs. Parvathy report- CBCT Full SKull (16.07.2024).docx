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19AA595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1018BF">
        <w:t xml:space="preserve"> </w:t>
      </w:r>
      <w:r w:rsidR="00E47B06">
        <w:t>x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4C6BEA">
        <w:trPr>
          <w:trHeight w:val="553"/>
        </w:trPr>
        <w:tc>
          <w:tcPr>
            <w:tcW w:w="2413" w:type="pct"/>
          </w:tcPr>
          <w:p w14:paraId="4D354F41" w14:textId="564F4B1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1E538A">
              <w:rPr>
                <w:sz w:val="28"/>
              </w:rPr>
              <w:t xml:space="preserve">s. </w:t>
            </w:r>
            <w:r w:rsidR="00C87C28">
              <w:rPr>
                <w:sz w:val="28"/>
              </w:rPr>
              <w:t>Parvathy</w:t>
            </w:r>
            <w:r w:rsidR="00774DB1">
              <w:rPr>
                <w:sz w:val="28"/>
              </w:rPr>
              <w:t xml:space="preserve"> </w:t>
            </w:r>
          </w:p>
        </w:tc>
        <w:tc>
          <w:tcPr>
            <w:tcW w:w="2587" w:type="pct"/>
          </w:tcPr>
          <w:p w14:paraId="112E52C6" w14:textId="66445D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538A">
              <w:rPr>
                <w:sz w:val="28"/>
              </w:rPr>
              <w:t>1</w:t>
            </w:r>
            <w:r w:rsidR="00774DB1">
              <w:rPr>
                <w:sz w:val="28"/>
              </w:rPr>
              <w:t>6</w:t>
            </w:r>
            <w:r w:rsidR="001E538A">
              <w:rPr>
                <w:sz w:val="28"/>
              </w:rPr>
              <w:t>.07.2024</w:t>
            </w:r>
          </w:p>
        </w:tc>
      </w:tr>
      <w:tr w:rsidR="001F7F01" w:rsidRPr="004730D8" w14:paraId="0F51255D" w14:textId="77777777" w:rsidTr="004C6BEA">
        <w:trPr>
          <w:trHeight w:val="553"/>
        </w:trPr>
        <w:tc>
          <w:tcPr>
            <w:tcW w:w="2413" w:type="pct"/>
          </w:tcPr>
          <w:p w14:paraId="21388FD1" w14:textId="4F8A497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87C28">
              <w:rPr>
                <w:sz w:val="28"/>
              </w:rPr>
              <w:t>61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3D5D6F7D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5247C">
              <w:rPr>
                <w:sz w:val="28"/>
              </w:rPr>
              <w:t>Sectional – maxilla and mandible</w:t>
            </w:r>
          </w:p>
        </w:tc>
      </w:tr>
      <w:tr w:rsidR="001F7F01" w:rsidRPr="004730D8" w14:paraId="65820F62" w14:textId="77777777" w:rsidTr="004C6BEA">
        <w:trPr>
          <w:trHeight w:val="553"/>
        </w:trPr>
        <w:tc>
          <w:tcPr>
            <w:tcW w:w="2413" w:type="pct"/>
          </w:tcPr>
          <w:p w14:paraId="37131503" w14:textId="7F28482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C87C28">
              <w:rPr>
                <w:sz w:val="28"/>
              </w:rPr>
              <w:t xml:space="preserve">Dr. M. Jasmine </w:t>
            </w:r>
            <w:proofErr w:type="spellStart"/>
            <w:r w:rsidR="00C87C28">
              <w:rPr>
                <w:sz w:val="28"/>
              </w:rPr>
              <w:t>Crena</w:t>
            </w:r>
            <w:proofErr w:type="spellEnd"/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231A74CF">
                <wp:simplePos x="0" y="0"/>
                <wp:positionH relativeFrom="margin">
                  <wp:align>center</wp:align>
                </wp:positionH>
                <wp:positionV relativeFrom="paragraph">
                  <wp:posOffset>1021715</wp:posOffset>
                </wp:positionV>
                <wp:extent cx="4181475" cy="381635"/>
                <wp:effectExtent l="0" t="0" r="28575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ADB5D2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5247C">
                              <w:rPr>
                                <w:sz w:val="28"/>
                              </w:rPr>
                              <w:t>Sectional – maxilla and mandible</w:t>
                            </w:r>
                            <w:r w:rsidR="00D5247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0;margin-top:80.45pt;width:329.25pt;height:30.05pt;z-index:251733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" fillcolor="white [3201]" strokecolor="#5daeae [2405]" strokeweight=".5pt">
                <v:textbox>
                  <w:txbxContent>
                    <w:p w14:paraId="2A18283E" w14:textId="2ADB5D2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5247C">
                        <w:rPr>
                          <w:sz w:val="28"/>
                        </w:rPr>
                        <w:t>Sectional – maxilla and mandible</w:t>
                      </w:r>
                      <w:r w:rsidR="00D5247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34C86759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4C6BEA">
        <w:rPr>
          <w:sz w:val="28"/>
        </w:rPr>
        <w:t xml:space="preserve">24, 25, 26, 27, 28, </w:t>
      </w:r>
      <w:r w:rsidR="00726CB4">
        <w:rPr>
          <w:sz w:val="28"/>
        </w:rPr>
        <w:t>36, 37, 38</w:t>
      </w:r>
      <w:r w:rsidR="00720679">
        <w:rPr>
          <w:sz w:val="28"/>
        </w:rPr>
        <w:t>.</w:t>
      </w:r>
    </w:p>
    <w:p w14:paraId="30CB69B1" w14:textId="6734CB2F" w:rsidR="007B120E" w:rsidRDefault="007261D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21, 22, 23</w:t>
      </w:r>
    </w:p>
    <w:p w14:paraId="676357D0" w14:textId="7B8381DD" w:rsidR="00A574CD" w:rsidRDefault="007261D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1A422C">
        <w:rPr>
          <w:sz w:val="28"/>
        </w:rPr>
        <w:t xml:space="preserve">maxillary and mandibular </w:t>
      </w:r>
      <w:r>
        <w:rPr>
          <w:sz w:val="28"/>
        </w:rPr>
        <w:t>alveolar bone is present with normal underlying trabecular pattern.</w:t>
      </w:r>
    </w:p>
    <w:p w14:paraId="61342A74" w14:textId="11C2A77F" w:rsidR="002A356D" w:rsidRPr="002A356D" w:rsidRDefault="002A356D" w:rsidP="002A356D">
      <w:pPr>
        <w:spacing w:line="600" w:lineRule="auto"/>
        <w:ind w:left="360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tbl>
      <w:tblPr>
        <w:tblStyle w:val="TableGrid"/>
        <w:tblpPr w:leftFromText="180" w:rightFromText="180" w:vertAnchor="text" w:horzAnchor="margin" w:tblpY="140"/>
        <w:tblW w:w="5000" w:type="pct"/>
        <w:tblLook w:val="04A0" w:firstRow="1" w:lastRow="0" w:firstColumn="1" w:lastColumn="0" w:noHBand="0" w:noVBand="1"/>
      </w:tblPr>
      <w:tblGrid>
        <w:gridCol w:w="4748"/>
        <w:gridCol w:w="1902"/>
        <w:gridCol w:w="1800"/>
        <w:gridCol w:w="1800"/>
      </w:tblGrid>
      <w:tr w:rsidR="00C05796" w:rsidRPr="00806B95" w14:paraId="03F3D55C" w14:textId="77777777" w:rsidTr="00C05796">
        <w:trPr>
          <w:trHeight w:val="485"/>
        </w:trPr>
        <w:tc>
          <w:tcPr>
            <w:tcW w:w="2316" w:type="pct"/>
          </w:tcPr>
          <w:p w14:paraId="375ACF2F" w14:textId="77777777" w:rsidR="00C05796" w:rsidRPr="00806B95" w:rsidRDefault="00C05796" w:rsidP="00C05796">
            <w:pPr>
              <w:jc w:val="center"/>
            </w:pPr>
          </w:p>
        </w:tc>
        <w:tc>
          <w:tcPr>
            <w:tcW w:w="928" w:type="pct"/>
          </w:tcPr>
          <w:p w14:paraId="31CB0867" w14:textId="2033F0EE" w:rsidR="00C05796" w:rsidRPr="00806B95" w:rsidRDefault="00C05796" w:rsidP="00C05796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878" w:type="pct"/>
          </w:tcPr>
          <w:p w14:paraId="01F78358" w14:textId="02DE74DA" w:rsidR="00C05796" w:rsidRDefault="00C05796" w:rsidP="00C05796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878" w:type="pct"/>
          </w:tcPr>
          <w:p w14:paraId="550E3873" w14:textId="522646FF" w:rsidR="00C05796" w:rsidRPr="00806B95" w:rsidRDefault="00C05796" w:rsidP="00C05796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C05796" w:rsidRPr="00806B95" w14:paraId="4554A96F" w14:textId="77777777" w:rsidTr="00C05796">
        <w:trPr>
          <w:trHeight w:val="585"/>
        </w:trPr>
        <w:tc>
          <w:tcPr>
            <w:tcW w:w="2316" w:type="pct"/>
          </w:tcPr>
          <w:p w14:paraId="3C4CD701" w14:textId="77777777" w:rsidR="00C05796" w:rsidRPr="00806B95" w:rsidRDefault="00C05796" w:rsidP="00C05796">
            <w:pPr>
              <w:jc w:val="center"/>
            </w:pPr>
            <w:r w:rsidRPr="00806B95">
              <w:t>Sub-Crestal</w:t>
            </w:r>
          </w:p>
        </w:tc>
        <w:tc>
          <w:tcPr>
            <w:tcW w:w="928" w:type="pct"/>
          </w:tcPr>
          <w:p w14:paraId="6AE11E1F" w14:textId="0DDB841F" w:rsidR="00C05796" w:rsidRPr="00806B95" w:rsidRDefault="00CE5435" w:rsidP="00C05796">
            <w:pPr>
              <w:jc w:val="center"/>
            </w:pPr>
            <w:r>
              <w:t>4.37</w:t>
            </w:r>
          </w:p>
        </w:tc>
        <w:tc>
          <w:tcPr>
            <w:tcW w:w="878" w:type="pct"/>
          </w:tcPr>
          <w:p w14:paraId="4E9D8097" w14:textId="5123D3B4" w:rsidR="00C05796" w:rsidRDefault="00CE5435" w:rsidP="00C05796">
            <w:pPr>
              <w:jc w:val="center"/>
            </w:pPr>
            <w:r>
              <w:t>4.17</w:t>
            </w:r>
          </w:p>
        </w:tc>
        <w:tc>
          <w:tcPr>
            <w:tcW w:w="878" w:type="pct"/>
          </w:tcPr>
          <w:p w14:paraId="594D8684" w14:textId="7C2D0ADA" w:rsidR="00C05796" w:rsidRPr="00806B95" w:rsidRDefault="00CE5435" w:rsidP="00C05796">
            <w:pPr>
              <w:jc w:val="center"/>
            </w:pPr>
            <w:r>
              <w:t>4.24</w:t>
            </w:r>
          </w:p>
        </w:tc>
      </w:tr>
      <w:tr w:rsidR="00C05796" w:rsidRPr="00806B95" w14:paraId="43D94434" w14:textId="77777777" w:rsidTr="00C05796">
        <w:trPr>
          <w:trHeight w:val="489"/>
        </w:trPr>
        <w:tc>
          <w:tcPr>
            <w:tcW w:w="2316" w:type="pct"/>
          </w:tcPr>
          <w:p w14:paraId="5BF4D5B3" w14:textId="77777777" w:rsidR="00C05796" w:rsidRPr="00806B95" w:rsidRDefault="00C05796" w:rsidP="00C05796">
            <w:pPr>
              <w:jc w:val="center"/>
            </w:pPr>
            <w:r w:rsidRPr="00806B95">
              <w:t>Mid- Crestal</w:t>
            </w:r>
          </w:p>
        </w:tc>
        <w:tc>
          <w:tcPr>
            <w:tcW w:w="928" w:type="pct"/>
          </w:tcPr>
          <w:p w14:paraId="5AB70DB7" w14:textId="04C968E5" w:rsidR="00C05796" w:rsidRPr="00806B95" w:rsidRDefault="00CE5435" w:rsidP="00C05796">
            <w:pPr>
              <w:jc w:val="center"/>
            </w:pPr>
            <w:r>
              <w:t>4.5</w:t>
            </w:r>
          </w:p>
        </w:tc>
        <w:tc>
          <w:tcPr>
            <w:tcW w:w="878" w:type="pct"/>
          </w:tcPr>
          <w:p w14:paraId="3B44FC5D" w14:textId="21D7C9F7" w:rsidR="00C05796" w:rsidRDefault="00CE5435" w:rsidP="00C05796">
            <w:pPr>
              <w:jc w:val="center"/>
            </w:pPr>
            <w:r>
              <w:t>4.97</w:t>
            </w:r>
          </w:p>
        </w:tc>
        <w:tc>
          <w:tcPr>
            <w:tcW w:w="878" w:type="pct"/>
          </w:tcPr>
          <w:p w14:paraId="3B960F94" w14:textId="0F7C19B7" w:rsidR="00C05796" w:rsidRPr="00806B95" w:rsidRDefault="00CE5435" w:rsidP="00C05796">
            <w:pPr>
              <w:jc w:val="center"/>
            </w:pPr>
            <w:r>
              <w:t>5.95</w:t>
            </w:r>
          </w:p>
        </w:tc>
      </w:tr>
      <w:tr w:rsidR="00C05796" w:rsidRPr="00806B95" w14:paraId="23C68F35" w14:textId="77777777" w:rsidTr="00C05796">
        <w:trPr>
          <w:trHeight w:val="514"/>
        </w:trPr>
        <w:tc>
          <w:tcPr>
            <w:tcW w:w="2316" w:type="pct"/>
          </w:tcPr>
          <w:p w14:paraId="011A4DCB" w14:textId="77777777" w:rsidR="00C05796" w:rsidRPr="00806B95" w:rsidRDefault="00C05796" w:rsidP="00C05796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928" w:type="pct"/>
          </w:tcPr>
          <w:p w14:paraId="6927227C" w14:textId="14C1B80E" w:rsidR="00C05796" w:rsidRPr="00806B95" w:rsidRDefault="00CE5435" w:rsidP="00C05796">
            <w:pPr>
              <w:jc w:val="center"/>
            </w:pPr>
            <w:r>
              <w:t>13.76</w:t>
            </w:r>
          </w:p>
        </w:tc>
        <w:tc>
          <w:tcPr>
            <w:tcW w:w="878" w:type="pct"/>
          </w:tcPr>
          <w:p w14:paraId="68CC0E38" w14:textId="39911AF4" w:rsidR="00C05796" w:rsidRDefault="001636FA" w:rsidP="00C05796">
            <w:pPr>
              <w:jc w:val="center"/>
            </w:pPr>
            <w:r>
              <w:t>-</w:t>
            </w:r>
          </w:p>
        </w:tc>
        <w:tc>
          <w:tcPr>
            <w:tcW w:w="878" w:type="pct"/>
          </w:tcPr>
          <w:p w14:paraId="1D62E2AA" w14:textId="0EC3CE19" w:rsidR="00C05796" w:rsidRPr="00806B95" w:rsidRDefault="001636FA" w:rsidP="00C05796">
            <w:pPr>
              <w:jc w:val="center"/>
            </w:pPr>
            <w:r>
              <w:t>-</w:t>
            </w:r>
          </w:p>
        </w:tc>
      </w:tr>
      <w:tr w:rsidR="001636FA" w:rsidRPr="00806B95" w14:paraId="0126CA88" w14:textId="77777777" w:rsidTr="00C05796">
        <w:trPr>
          <w:trHeight w:val="514"/>
        </w:trPr>
        <w:tc>
          <w:tcPr>
            <w:tcW w:w="2316" w:type="pct"/>
          </w:tcPr>
          <w:p w14:paraId="62FDE8BF" w14:textId="046E0D2D" w:rsidR="001636FA" w:rsidRPr="00806B95" w:rsidRDefault="001636FA" w:rsidP="001636FA">
            <w:pPr>
              <w:jc w:val="center"/>
            </w:pPr>
            <w:r w:rsidRPr="00806B95">
              <w:t xml:space="preserve">Distance between the alveolar ridge and Floor of the </w:t>
            </w:r>
            <w:r>
              <w:t>maxillary sinus</w:t>
            </w:r>
            <w:r w:rsidRPr="00806B95">
              <w:t xml:space="preserve"> (in mm)</w:t>
            </w:r>
          </w:p>
        </w:tc>
        <w:tc>
          <w:tcPr>
            <w:tcW w:w="928" w:type="pct"/>
          </w:tcPr>
          <w:p w14:paraId="41D6DC20" w14:textId="78824B56" w:rsidR="001636FA" w:rsidRDefault="001636FA" w:rsidP="001636FA">
            <w:pPr>
              <w:jc w:val="center"/>
            </w:pPr>
            <w:r>
              <w:t>-</w:t>
            </w:r>
          </w:p>
        </w:tc>
        <w:tc>
          <w:tcPr>
            <w:tcW w:w="878" w:type="pct"/>
          </w:tcPr>
          <w:p w14:paraId="6AC79150" w14:textId="262E1EA6" w:rsidR="001636FA" w:rsidRDefault="001636FA" w:rsidP="001636FA">
            <w:pPr>
              <w:jc w:val="center"/>
            </w:pPr>
            <w:r>
              <w:t>12.45</w:t>
            </w:r>
          </w:p>
        </w:tc>
        <w:tc>
          <w:tcPr>
            <w:tcW w:w="878" w:type="pct"/>
          </w:tcPr>
          <w:p w14:paraId="051E942A" w14:textId="525A97E7" w:rsidR="001636FA" w:rsidRDefault="001636FA" w:rsidP="001636FA">
            <w:pPr>
              <w:jc w:val="center"/>
            </w:pPr>
            <w:r>
              <w:t>4.46</w:t>
            </w:r>
          </w:p>
        </w:tc>
      </w:tr>
      <w:tr w:rsidR="001636FA" w:rsidRPr="00806B95" w14:paraId="3F972FFE" w14:textId="77777777" w:rsidTr="00C05796">
        <w:trPr>
          <w:trHeight w:val="514"/>
        </w:trPr>
        <w:tc>
          <w:tcPr>
            <w:tcW w:w="2316" w:type="pct"/>
          </w:tcPr>
          <w:p w14:paraId="5AE1F6A6" w14:textId="5628704C" w:rsidR="001636FA" w:rsidRPr="00806B95" w:rsidRDefault="001636FA" w:rsidP="001636FA">
            <w:pPr>
              <w:jc w:val="center"/>
            </w:pPr>
            <w:r>
              <w:t>Bone type</w:t>
            </w:r>
          </w:p>
        </w:tc>
        <w:tc>
          <w:tcPr>
            <w:tcW w:w="928" w:type="pct"/>
          </w:tcPr>
          <w:p w14:paraId="29C01FA3" w14:textId="2192B730" w:rsidR="001636FA" w:rsidRDefault="00ED42CA" w:rsidP="001636FA">
            <w:pPr>
              <w:jc w:val="center"/>
            </w:pPr>
            <w:r>
              <w:t>D3</w:t>
            </w:r>
          </w:p>
        </w:tc>
        <w:tc>
          <w:tcPr>
            <w:tcW w:w="878" w:type="pct"/>
          </w:tcPr>
          <w:p w14:paraId="7A86757E" w14:textId="1CBF17F9" w:rsidR="001636FA" w:rsidRDefault="00ED42CA" w:rsidP="001636FA">
            <w:pPr>
              <w:jc w:val="center"/>
            </w:pPr>
            <w:r>
              <w:t>D3</w:t>
            </w:r>
          </w:p>
        </w:tc>
        <w:tc>
          <w:tcPr>
            <w:tcW w:w="878" w:type="pct"/>
          </w:tcPr>
          <w:p w14:paraId="4A8A882E" w14:textId="3B4720AA" w:rsidR="001636FA" w:rsidRDefault="00ED42CA" w:rsidP="001636FA">
            <w:pPr>
              <w:jc w:val="center"/>
            </w:pPr>
            <w:r>
              <w:t>D3</w:t>
            </w:r>
          </w:p>
        </w:tc>
      </w:tr>
    </w:tbl>
    <w:p w14:paraId="0C3D68A5" w14:textId="77777777" w:rsidR="00B9369A" w:rsidRDefault="00B9369A"/>
    <w:p w14:paraId="3FD4A38F" w14:textId="77777777" w:rsidR="00382CE6" w:rsidRDefault="00382CE6"/>
    <w:p w14:paraId="3D036019" w14:textId="77777777" w:rsidR="00382CE6" w:rsidRDefault="00382CE6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6"/>
        <w:gridCol w:w="2294"/>
        <w:gridCol w:w="2290"/>
      </w:tblGrid>
      <w:tr w:rsidR="0022189A" w:rsidRPr="00806B95" w14:paraId="01F1DC00" w14:textId="77777777" w:rsidTr="002A356D">
        <w:trPr>
          <w:trHeight w:val="524"/>
          <w:jc w:val="center"/>
        </w:trPr>
        <w:tc>
          <w:tcPr>
            <w:tcW w:w="2764" w:type="pct"/>
          </w:tcPr>
          <w:p w14:paraId="2E49CF01" w14:textId="34C6F463" w:rsidR="0022189A" w:rsidRPr="00806B95" w:rsidRDefault="0022189A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119" w:type="pct"/>
          </w:tcPr>
          <w:p w14:paraId="205B28AE" w14:textId="77777777" w:rsidR="0022189A" w:rsidRPr="00806B95" w:rsidRDefault="0022189A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1117" w:type="pct"/>
          </w:tcPr>
          <w:p w14:paraId="438D9540" w14:textId="2EA814EE" w:rsidR="0022189A" w:rsidRPr="00806B95" w:rsidRDefault="00C05796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37</w:t>
            </w:r>
            <w:r w:rsidR="0022189A" w:rsidRPr="00806B95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="0022189A"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22189A" w:rsidRPr="00806B95" w14:paraId="4ADF4AD7" w14:textId="77777777" w:rsidTr="002A356D">
        <w:trPr>
          <w:trHeight w:val="611"/>
          <w:jc w:val="center"/>
        </w:trPr>
        <w:tc>
          <w:tcPr>
            <w:tcW w:w="2764" w:type="pct"/>
          </w:tcPr>
          <w:p w14:paraId="36918FBE" w14:textId="77777777" w:rsidR="0022189A" w:rsidRPr="00806B95" w:rsidRDefault="0022189A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19" w:type="pct"/>
          </w:tcPr>
          <w:p w14:paraId="192B0FA1" w14:textId="5B0E7FE2" w:rsidR="0022189A" w:rsidRPr="00806B95" w:rsidRDefault="00CE5435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4.58</w:t>
            </w:r>
          </w:p>
        </w:tc>
        <w:tc>
          <w:tcPr>
            <w:tcW w:w="1117" w:type="pct"/>
          </w:tcPr>
          <w:p w14:paraId="42D77CD9" w14:textId="6CEE8804" w:rsidR="0022189A" w:rsidRPr="00806B95" w:rsidRDefault="001636FA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6.61</w:t>
            </w:r>
          </w:p>
        </w:tc>
      </w:tr>
      <w:tr w:rsidR="0022189A" w:rsidRPr="00806B95" w14:paraId="056A42B2" w14:textId="77777777" w:rsidTr="002A356D">
        <w:trPr>
          <w:trHeight w:val="611"/>
          <w:jc w:val="center"/>
        </w:trPr>
        <w:tc>
          <w:tcPr>
            <w:tcW w:w="2764" w:type="pct"/>
          </w:tcPr>
          <w:p w14:paraId="7346EE06" w14:textId="77777777" w:rsidR="0022189A" w:rsidRPr="00806B95" w:rsidRDefault="0022189A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1119" w:type="pct"/>
          </w:tcPr>
          <w:p w14:paraId="6E771297" w14:textId="5EA7F5E0" w:rsidR="0022189A" w:rsidRPr="00806B95" w:rsidRDefault="00CE543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6.64</w:t>
            </w:r>
          </w:p>
        </w:tc>
        <w:tc>
          <w:tcPr>
            <w:tcW w:w="1117" w:type="pct"/>
          </w:tcPr>
          <w:p w14:paraId="20E086CF" w14:textId="073A0CD7" w:rsidR="0022189A" w:rsidRPr="00806B95" w:rsidRDefault="001636F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7.43</w:t>
            </w:r>
          </w:p>
        </w:tc>
      </w:tr>
      <w:tr w:rsidR="0022189A" w:rsidRPr="00806B95" w14:paraId="2ED6E348" w14:textId="77777777" w:rsidTr="002A356D">
        <w:trPr>
          <w:trHeight w:val="611"/>
          <w:jc w:val="center"/>
        </w:trPr>
        <w:tc>
          <w:tcPr>
            <w:tcW w:w="2764" w:type="pct"/>
          </w:tcPr>
          <w:p w14:paraId="588D5365" w14:textId="77777777" w:rsidR="0022189A" w:rsidRPr="00806B95" w:rsidRDefault="0022189A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1119" w:type="pct"/>
          </w:tcPr>
          <w:p w14:paraId="6877ACFA" w14:textId="3C8411DF" w:rsidR="0022189A" w:rsidRPr="00806B95" w:rsidRDefault="00CE5435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8.35</w:t>
            </w:r>
          </w:p>
        </w:tc>
        <w:tc>
          <w:tcPr>
            <w:tcW w:w="1117" w:type="pct"/>
          </w:tcPr>
          <w:p w14:paraId="1AEF52C1" w14:textId="73B65B4C" w:rsidR="0022189A" w:rsidRPr="00806B95" w:rsidRDefault="001636F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8.09</w:t>
            </w:r>
          </w:p>
        </w:tc>
      </w:tr>
      <w:tr w:rsidR="0022189A" w:rsidRPr="00806B95" w14:paraId="4C6D7345" w14:textId="77777777" w:rsidTr="002A356D">
        <w:trPr>
          <w:trHeight w:val="611"/>
          <w:jc w:val="center"/>
        </w:trPr>
        <w:tc>
          <w:tcPr>
            <w:tcW w:w="2764" w:type="pct"/>
          </w:tcPr>
          <w:p w14:paraId="283ABB83" w14:textId="2D5E66BF" w:rsidR="0022189A" w:rsidRPr="00806B95" w:rsidRDefault="0022189A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1119" w:type="pct"/>
          </w:tcPr>
          <w:p w14:paraId="3A4E99A3" w14:textId="2FEDCD22" w:rsidR="0022189A" w:rsidRPr="00806B95" w:rsidRDefault="001636F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17.85</w:t>
            </w:r>
          </w:p>
        </w:tc>
        <w:tc>
          <w:tcPr>
            <w:tcW w:w="1117" w:type="pct"/>
          </w:tcPr>
          <w:p w14:paraId="604F5874" w14:textId="38E22167" w:rsidR="0022189A" w:rsidRPr="00806B95" w:rsidRDefault="001636F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17.75</w:t>
            </w:r>
          </w:p>
        </w:tc>
      </w:tr>
      <w:tr w:rsidR="002A356D" w:rsidRPr="00806B95" w14:paraId="1575410A" w14:textId="77777777" w:rsidTr="002A356D">
        <w:trPr>
          <w:trHeight w:val="611"/>
          <w:jc w:val="center"/>
        </w:trPr>
        <w:tc>
          <w:tcPr>
            <w:tcW w:w="2764" w:type="pct"/>
          </w:tcPr>
          <w:p w14:paraId="37E4022D" w14:textId="03608C34" w:rsidR="002A356D" w:rsidRPr="00806B95" w:rsidRDefault="002A356D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Bone type</w:t>
            </w:r>
          </w:p>
        </w:tc>
        <w:tc>
          <w:tcPr>
            <w:tcW w:w="1119" w:type="pct"/>
          </w:tcPr>
          <w:p w14:paraId="41345CD4" w14:textId="154A4CB9" w:rsidR="002A356D" w:rsidRDefault="00ED42C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D2</w:t>
            </w:r>
          </w:p>
        </w:tc>
        <w:tc>
          <w:tcPr>
            <w:tcW w:w="1117" w:type="pct"/>
          </w:tcPr>
          <w:p w14:paraId="10D9FAC0" w14:textId="4060DB73" w:rsidR="002A356D" w:rsidRDefault="00ED42CA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D2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0137C95A" w:rsidR="00C05796" w:rsidRDefault="00C05796">
      <w:r>
        <w:br w:type="page"/>
      </w:r>
    </w:p>
    <w:p w14:paraId="543441D5" w14:textId="77777777" w:rsidR="00663050" w:rsidRDefault="00663050"/>
    <w:p w14:paraId="5263BB68" w14:textId="77777777" w:rsidR="00C05796" w:rsidRPr="00806B95" w:rsidRDefault="00C05796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9802447" w14:textId="53D28EF5" w:rsidR="004336DB" w:rsidRDefault="00953CB3" w:rsidP="00565CF2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</w:t>
      </w:r>
      <w:r w:rsidR="001A422C">
        <w:rPr>
          <w:sz w:val="28"/>
        </w:rPr>
        <w:t>.</w:t>
      </w:r>
    </w:p>
    <w:p w14:paraId="0B4BCE70" w14:textId="6204DF79" w:rsidR="001A422C" w:rsidRPr="001A422C" w:rsidRDefault="001A422C" w:rsidP="00565CF2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Crown: 21, 22, 23</w:t>
      </w: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570F0131">
                <wp:simplePos x="0" y="0"/>
                <wp:positionH relativeFrom="column">
                  <wp:posOffset>1133475</wp:posOffset>
                </wp:positionH>
                <wp:positionV relativeFrom="paragraph">
                  <wp:posOffset>15240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9.25pt;margin-top:1.2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N4AFR7eAAAACAEAAA8AAABkcnMvZG93bnJldi54&#10;bWxMj8FOwzAQRO9I/IO1SNyo0wiaNMSpEBIXRA8tFVJvbrzEUeN1iJ0m/D3LCY6jGc28KTez68QF&#10;h9B6UrBcJCCQam9aahQc3l/uchAhajK684QKvjHAprq+KnVh/EQ7vOxjI7iEQqEV2Bj7QspQW3Q6&#10;LHyPxN6nH5yOLIdGmkFPXO46mSbJSjrdEi9Y3eOzxfq8H50CSo9f48f69Xg+TNalW2vfuu1Oqdub&#10;+ekRRMQ5/oXhF5/RoWKmkx/JBNGxzvIHjipI70Gwn2frJYiTgixbgaxK+f9A9QM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DeABUe3gAAAAg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C0A409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7C8158F" w:rsidR="00205903" w:rsidRDefault="003F6050" w:rsidP="003F6050">
      <w:pPr>
        <w:tabs>
          <w:tab w:val="left" w:pos="10260"/>
        </w:tabs>
        <w:ind w:firstLine="450"/>
        <w:jc w:val="center"/>
        <w:rPr>
          <w:b/>
          <w:bCs/>
        </w:rPr>
      </w:pPr>
      <w:r w:rsidRPr="003F6050">
        <w:rPr>
          <w:b/>
          <w:bCs/>
        </w:rPr>
        <w:t>RECONSTRUCTED PANORAMIC VIEW</w:t>
      </w:r>
    </w:p>
    <w:p w14:paraId="70931EBD" w14:textId="51117800" w:rsidR="003F6050" w:rsidRPr="003F6050" w:rsidRDefault="003F6050" w:rsidP="003F605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2B0B4554" w14:textId="50F61793" w:rsidR="003F6050" w:rsidRDefault="003F6050" w:rsidP="00B923B3">
      <w:pPr>
        <w:tabs>
          <w:tab w:val="left" w:pos="10260"/>
        </w:tabs>
        <w:ind w:firstLine="450"/>
        <w:jc w:val="both"/>
      </w:pPr>
    </w:p>
    <w:p w14:paraId="182A0F02" w14:textId="0BF33461" w:rsidR="00205903" w:rsidRDefault="001A422C" w:rsidP="00B923B3">
      <w:pPr>
        <w:tabs>
          <w:tab w:val="left" w:pos="10260"/>
        </w:tabs>
        <w:ind w:firstLine="450"/>
        <w:jc w:val="both"/>
      </w:pPr>
      <w:r w:rsidRPr="001A422C">
        <w:drawing>
          <wp:anchor distT="0" distB="0" distL="114300" distR="114300" simplePos="0" relativeHeight="251761152" behindDoc="1" locked="0" layoutInCell="1" allowOverlap="1" wp14:anchorId="520BAAB1" wp14:editId="346F5677">
            <wp:simplePos x="0" y="0"/>
            <wp:positionH relativeFrom="column">
              <wp:posOffset>1114425</wp:posOffset>
            </wp:positionH>
            <wp:positionV relativeFrom="paragraph">
              <wp:posOffset>5715</wp:posOffset>
            </wp:positionV>
            <wp:extent cx="4686954" cy="2381582"/>
            <wp:effectExtent l="0" t="0" r="0" b="0"/>
            <wp:wrapTight wrapText="bothSides">
              <wp:wrapPolygon edited="0">
                <wp:start x="0" y="0"/>
                <wp:lineTo x="0" y="21427"/>
                <wp:lineTo x="21509" y="21427"/>
                <wp:lineTo x="21509" y="0"/>
                <wp:lineTo x="0" y="0"/>
              </wp:wrapPolygon>
            </wp:wrapTight>
            <wp:docPr id="227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33D3ACB0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BD6C227" w:rsidR="00205903" w:rsidRDefault="00726CB4" w:rsidP="00B923B3">
      <w:pPr>
        <w:tabs>
          <w:tab w:val="left" w:pos="10260"/>
        </w:tabs>
        <w:ind w:firstLine="450"/>
        <w:jc w:val="both"/>
      </w:pPr>
      <w:r w:rsidRPr="00726CB4">
        <w:drawing>
          <wp:anchor distT="0" distB="0" distL="114300" distR="114300" simplePos="0" relativeHeight="251762176" behindDoc="1" locked="0" layoutInCell="1" allowOverlap="1" wp14:anchorId="66857F0C" wp14:editId="6682910E">
            <wp:simplePos x="0" y="0"/>
            <wp:positionH relativeFrom="column">
              <wp:posOffset>1132840</wp:posOffset>
            </wp:positionH>
            <wp:positionV relativeFrom="paragraph">
              <wp:posOffset>63500</wp:posOffset>
            </wp:positionV>
            <wp:extent cx="4667885" cy="3237230"/>
            <wp:effectExtent l="0" t="0" r="0" b="1270"/>
            <wp:wrapTight wrapText="bothSides">
              <wp:wrapPolygon edited="0">
                <wp:start x="0" y="0"/>
                <wp:lineTo x="0" y="21481"/>
                <wp:lineTo x="21509" y="21481"/>
                <wp:lineTo x="21509" y="0"/>
                <wp:lineTo x="0" y="0"/>
              </wp:wrapPolygon>
            </wp:wrapTight>
            <wp:docPr id="20259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2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1F376" w14:textId="7CD328F2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633AE77C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1EE25E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1FEBBB95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B08877B" w:rsidR="00084093" w:rsidRDefault="000707D8" w:rsidP="00412911">
      <w:pPr>
        <w:tabs>
          <w:tab w:val="left" w:pos="10260"/>
        </w:tabs>
        <w:ind w:firstLine="450"/>
        <w:jc w:val="center"/>
        <w:rPr>
          <w:b/>
        </w:rPr>
      </w:pPr>
      <w:r w:rsidRPr="000707D8">
        <w:rPr>
          <w:b/>
        </w:rPr>
        <w:drawing>
          <wp:inline distT="0" distB="0" distL="0" distR="0" wp14:anchorId="11427731" wp14:editId="453F129E">
            <wp:extent cx="4670482" cy="3228975"/>
            <wp:effectExtent l="0" t="0" r="0" b="0"/>
            <wp:docPr id="20191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93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4776" cy="323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600A40A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0E42C3F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2CA1CD1" w:rsidR="00084093" w:rsidRDefault="00CE5435" w:rsidP="00412911">
      <w:pPr>
        <w:tabs>
          <w:tab w:val="left" w:pos="10260"/>
        </w:tabs>
        <w:ind w:firstLine="450"/>
        <w:jc w:val="center"/>
        <w:rPr>
          <w:b/>
        </w:rPr>
      </w:pPr>
      <w:r w:rsidRPr="00CE5435">
        <w:rPr>
          <w:b/>
        </w:rPr>
        <w:drawing>
          <wp:anchor distT="0" distB="0" distL="114300" distR="114300" simplePos="0" relativeHeight="251763200" behindDoc="1" locked="0" layoutInCell="1" allowOverlap="1" wp14:anchorId="75F9DBF8" wp14:editId="701A90F2">
            <wp:simplePos x="0" y="0"/>
            <wp:positionH relativeFrom="column">
              <wp:posOffset>1038225</wp:posOffset>
            </wp:positionH>
            <wp:positionV relativeFrom="paragraph">
              <wp:posOffset>19050</wp:posOffset>
            </wp:positionV>
            <wp:extent cx="4686300" cy="3169285"/>
            <wp:effectExtent l="0" t="0" r="0" b="0"/>
            <wp:wrapTight wrapText="bothSides">
              <wp:wrapPolygon edited="0">
                <wp:start x="0" y="0"/>
                <wp:lineTo x="0" y="21423"/>
                <wp:lineTo x="21512" y="21423"/>
                <wp:lineTo x="21512" y="0"/>
                <wp:lineTo x="0" y="0"/>
              </wp:wrapPolygon>
            </wp:wrapTight>
            <wp:docPr id="12191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1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B97C" w14:textId="233D724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93ABAB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4A6C962D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646"/>
        <w:gridCol w:w="6756"/>
      </w:tblGrid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289DAAC6" w:rsidR="00824AB2" w:rsidRDefault="009B0C0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1A302D" w14:textId="081A9DD6" w:rsidR="00824AB2" w:rsidRDefault="000707D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07D8">
              <w:rPr>
                <w:b/>
              </w:rPr>
              <w:drawing>
                <wp:inline distT="0" distB="0" distL="0" distR="0" wp14:anchorId="0025CBAD" wp14:editId="4503506A">
                  <wp:extent cx="3362794" cy="2162477"/>
                  <wp:effectExtent l="0" t="0" r="0" b="9525"/>
                  <wp:docPr id="1945383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3832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663A69AE" w:rsidR="00824AB2" w:rsidRDefault="00A830C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B0C07">
              <w:rPr>
                <w:b/>
                <w:bCs/>
                <w:sz w:val="28"/>
                <w:szCs w:val="28"/>
              </w:rPr>
              <w:t>5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018672" w14:textId="3D1686B3" w:rsidR="00824AB2" w:rsidRDefault="000707D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707D8">
              <w:rPr>
                <w:b/>
              </w:rPr>
              <w:drawing>
                <wp:inline distT="0" distB="0" distL="0" distR="0" wp14:anchorId="243A558C" wp14:editId="6CF0B180">
                  <wp:extent cx="3334215" cy="1962424"/>
                  <wp:effectExtent l="0" t="0" r="0" b="0"/>
                  <wp:docPr id="1605437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370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101" w14:paraId="0618239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63CBC4D" w14:textId="508C5C11" w:rsidR="007F1101" w:rsidRDefault="009B0C0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  <w:r w:rsidR="007F1101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7F1101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310C9BD" w14:textId="2C2D363F" w:rsidR="007F1101" w:rsidRDefault="009B0C0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0C07">
              <w:rPr>
                <w:b/>
              </w:rPr>
              <w:drawing>
                <wp:inline distT="0" distB="0" distL="0" distR="0" wp14:anchorId="5D86DE3C" wp14:editId="1A0896DA">
                  <wp:extent cx="3343742" cy="1867161"/>
                  <wp:effectExtent l="0" t="0" r="9525" b="0"/>
                  <wp:docPr id="1381194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945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C4B212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444608" w14:textId="080B6A3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</w:t>
            </w:r>
            <w:r w:rsidR="000707D8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02FFEB5" w14:textId="7B112C46" w:rsidR="00824AB2" w:rsidRDefault="00CE543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5435">
              <w:rPr>
                <w:b/>
              </w:rPr>
              <w:drawing>
                <wp:inline distT="0" distB="0" distL="0" distR="0" wp14:anchorId="5CDC7104" wp14:editId="0FE87C66">
                  <wp:extent cx="3953427" cy="2772162"/>
                  <wp:effectExtent l="0" t="0" r="9525" b="9525"/>
                  <wp:docPr id="91721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2104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EBCEE7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96CC716" w14:textId="3D17870A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0707D8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198D1FE" w14:textId="3967182E" w:rsidR="00824AB2" w:rsidRDefault="00CE543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5435">
              <w:rPr>
                <w:b/>
              </w:rPr>
              <w:drawing>
                <wp:inline distT="0" distB="0" distL="0" distR="0" wp14:anchorId="431778F3" wp14:editId="7687CCC1">
                  <wp:extent cx="4153480" cy="2695951"/>
                  <wp:effectExtent l="0" t="0" r="0" b="9525"/>
                  <wp:docPr id="7447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37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F80C7F" w14:textId="77777777" w:rsidR="00277B1B" w:rsidRDefault="00277B1B">
      <w:pPr>
        <w:rPr>
          <w:b/>
          <w:sz w:val="28"/>
        </w:rPr>
      </w:pPr>
      <w:r>
        <w:rPr>
          <w:b/>
          <w:sz w:val="28"/>
        </w:rPr>
        <w:br w:type="page"/>
      </w:r>
    </w:p>
    <w:p w14:paraId="0121DE30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9F5F93E" w14:textId="32334180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REFERENCE</w:t>
      </w:r>
    </w:p>
    <w:p w14:paraId="29674AC6" w14:textId="51EE5D34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F912E0A" w14:textId="7EF0BB63" w:rsidR="00277B1B" w:rsidRDefault="008979B8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760128" behindDoc="0" locked="0" layoutInCell="1" allowOverlap="1" wp14:anchorId="7451BE45" wp14:editId="5012C7D2">
                <wp:simplePos x="0" y="0"/>
                <wp:positionH relativeFrom="column">
                  <wp:posOffset>5509725</wp:posOffset>
                </wp:positionH>
                <wp:positionV relativeFrom="paragraph">
                  <wp:posOffset>528930</wp:posOffset>
                </wp:positionV>
                <wp:extent cx="426960" cy="128160"/>
                <wp:effectExtent l="114300" t="133350" r="68580" b="120015"/>
                <wp:wrapNone/>
                <wp:docPr id="203017618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69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9592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428.9pt;margin-top:36.7pt;width:43.5pt;height:20.0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">
                <v:imagedata r:id="rId28" o:title="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759104" behindDoc="0" locked="0" layoutInCell="1" allowOverlap="1" wp14:anchorId="7240B908" wp14:editId="26B7EF07">
                <wp:simplePos x="0" y="0"/>
                <wp:positionH relativeFrom="column">
                  <wp:posOffset>740445</wp:posOffset>
                </wp:positionH>
                <wp:positionV relativeFrom="paragraph">
                  <wp:posOffset>346410</wp:posOffset>
                </wp:positionV>
                <wp:extent cx="1038960" cy="232920"/>
                <wp:effectExtent l="133350" t="114300" r="123190" b="148590"/>
                <wp:wrapNone/>
                <wp:docPr id="109688288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3896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DA28D" id="Ink 18" o:spid="_x0000_s1026" type="#_x0000_t75" style="position:absolute;margin-left:53.35pt;margin-top:22.35pt;width:91.7pt;height:28.3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">
                <v:imagedata r:id="rId30" o:title=""/>
              </v:shape>
            </w:pict>
          </mc:Fallback>
        </mc:AlternateContent>
      </w:r>
      <w:r w:rsidR="00277B1B" w:rsidRPr="00277B1B">
        <w:rPr>
          <w:b/>
          <w:noProof/>
          <w:sz w:val="28"/>
        </w:rPr>
        <w:drawing>
          <wp:anchor distT="0" distB="0" distL="114300" distR="114300" simplePos="0" relativeHeight="251758080" behindDoc="1" locked="0" layoutInCell="1" allowOverlap="1" wp14:anchorId="7231589B" wp14:editId="591C0828">
            <wp:simplePos x="0" y="0"/>
            <wp:positionH relativeFrom="column">
              <wp:posOffset>161925</wp:posOffset>
            </wp:positionH>
            <wp:positionV relativeFrom="paragraph">
              <wp:posOffset>386715</wp:posOffset>
            </wp:positionV>
            <wp:extent cx="6515100" cy="3642995"/>
            <wp:effectExtent l="0" t="0" r="0" b="0"/>
            <wp:wrapTight wrapText="bothSides">
              <wp:wrapPolygon edited="0">
                <wp:start x="0" y="0"/>
                <wp:lineTo x="0" y="21461"/>
                <wp:lineTo x="21537" y="21461"/>
                <wp:lineTo x="21537" y="0"/>
                <wp:lineTo x="0" y="0"/>
              </wp:wrapPolygon>
            </wp:wrapTight>
            <wp:docPr id="3833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7303" name=""/>
                    <pic:cNvPicPr/>
                  </pic:nvPicPr>
                  <pic:blipFill rotWithShape="1">
                    <a:blip r:embed="rId31"/>
                    <a:srcRect t="1035"/>
                    <a:stretch/>
                  </pic:blipFill>
                  <pic:spPr bwMode="auto">
                    <a:xfrm>
                      <a:off x="0" y="0"/>
                      <a:ext cx="6515100" cy="364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38BBB2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4171448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1C3E8F7" w14:textId="77777777" w:rsidR="00277B1B" w:rsidRDefault="00277B1B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6471EDFD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32"/>
      <w:footerReference w:type="default" r:id="rId3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779C9" w14:textId="77777777" w:rsidR="0068306B" w:rsidRDefault="0068306B">
      <w:r>
        <w:separator/>
      </w:r>
    </w:p>
  </w:endnote>
  <w:endnote w:type="continuationSeparator" w:id="0">
    <w:p w14:paraId="4D8143E7" w14:textId="77777777" w:rsidR="0068306B" w:rsidRDefault="0068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D2277" w14:textId="77777777" w:rsidR="0068306B" w:rsidRDefault="0068306B">
      <w:r>
        <w:separator/>
      </w:r>
    </w:p>
  </w:footnote>
  <w:footnote w:type="continuationSeparator" w:id="0">
    <w:p w14:paraId="24675E7B" w14:textId="77777777" w:rsidR="0068306B" w:rsidRDefault="0068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11C"/>
    <w:rsid w:val="000058F1"/>
    <w:rsid w:val="00007BD1"/>
    <w:rsid w:val="00025F25"/>
    <w:rsid w:val="00033918"/>
    <w:rsid w:val="0005275C"/>
    <w:rsid w:val="000571FA"/>
    <w:rsid w:val="000700BE"/>
    <w:rsid w:val="000707D8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18BF"/>
    <w:rsid w:val="00101ADD"/>
    <w:rsid w:val="00104F54"/>
    <w:rsid w:val="0010514A"/>
    <w:rsid w:val="00112B87"/>
    <w:rsid w:val="00113A6F"/>
    <w:rsid w:val="0013289A"/>
    <w:rsid w:val="001351ED"/>
    <w:rsid w:val="00136BD2"/>
    <w:rsid w:val="001636FA"/>
    <w:rsid w:val="00170756"/>
    <w:rsid w:val="00171E8D"/>
    <w:rsid w:val="00183A64"/>
    <w:rsid w:val="001955E9"/>
    <w:rsid w:val="001A17BC"/>
    <w:rsid w:val="001A422C"/>
    <w:rsid w:val="001A6987"/>
    <w:rsid w:val="001C0A4C"/>
    <w:rsid w:val="001C2B99"/>
    <w:rsid w:val="001C3E2F"/>
    <w:rsid w:val="001D4728"/>
    <w:rsid w:val="001D5764"/>
    <w:rsid w:val="001E0398"/>
    <w:rsid w:val="001E2F23"/>
    <w:rsid w:val="001E538A"/>
    <w:rsid w:val="001F230C"/>
    <w:rsid w:val="001F7F01"/>
    <w:rsid w:val="00205903"/>
    <w:rsid w:val="002208D0"/>
    <w:rsid w:val="00220A22"/>
    <w:rsid w:val="0022189A"/>
    <w:rsid w:val="002238EA"/>
    <w:rsid w:val="00240ACE"/>
    <w:rsid w:val="00251B35"/>
    <w:rsid w:val="00251FCD"/>
    <w:rsid w:val="00253233"/>
    <w:rsid w:val="00261796"/>
    <w:rsid w:val="0026574D"/>
    <w:rsid w:val="00277ADB"/>
    <w:rsid w:val="00277B1B"/>
    <w:rsid w:val="00282151"/>
    <w:rsid w:val="002824AE"/>
    <w:rsid w:val="00284CD0"/>
    <w:rsid w:val="00290938"/>
    <w:rsid w:val="002A356D"/>
    <w:rsid w:val="002B4007"/>
    <w:rsid w:val="002C7FAA"/>
    <w:rsid w:val="002D22E9"/>
    <w:rsid w:val="002D2E2F"/>
    <w:rsid w:val="003115A3"/>
    <w:rsid w:val="00321111"/>
    <w:rsid w:val="0034376D"/>
    <w:rsid w:val="0038057F"/>
    <w:rsid w:val="00382CE6"/>
    <w:rsid w:val="00386F89"/>
    <w:rsid w:val="00395555"/>
    <w:rsid w:val="003A78C1"/>
    <w:rsid w:val="003A7A03"/>
    <w:rsid w:val="003B06ED"/>
    <w:rsid w:val="003B596A"/>
    <w:rsid w:val="003D10A3"/>
    <w:rsid w:val="003E46D9"/>
    <w:rsid w:val="003F320B"/>
    <w:rsid w:val="003F6050"/>
    <w:rsid w:val="00405DF4"/>
    <w:rsid w:val="004060E8"/>
    <w:rsid w:val="0041151D"/>
    <w:rsid w:val="00412911"/>
    <w:rsid w:val="00415D5D"/>
    <w:rsid w:val="00416318"/>
    <w:rsid w:val="00417ED0"/>
    <w:rsid w:val="004336DB"/>
    <w:rsid w:val="00435706"/>
    <w:rsid w:val="004413B9"/>
    <w:rsid w:val="00445CD5"/>
    <w:rsid w:val="004478A2"/>
    <w:rsid w:val="004556E3"/>
    <w:rsid w:val="004569BD"/>
    <w:rsid w:val="00456B8A"/>
    <w:rsid w:val="004730D8"/>
    <w:rsid w:val="00475151"/>
    <w:rsid w:val="0047690D"/>
    <w:rsid w:val="00477C96"/>
    <w:rsid w:val="00477CC7"/>
    <w:rsid w:val="00486629"/>
    <w:rsid w:val="00490C12"/>
    <w:rsid w:val="00497BED"/>
    <w:rsid w:val="004A61C2"/>
    <w:rsid w:val="004A73BF"/>
    <w:rsid w:val="004B32C5"/>
    <w:rsid w:val="004B5F1D"/>
    <w:rsid w:val="004B7C69"/>
    <w:rsid w:val="004C6BEA"/>
    <w:rsid w:val="004D6D17"/>
    <w:rsid w:val="004E18FD"/>
    <w:rsid w:val="004E77A8"/>
    <w:rsid w:val="004F35D5"/>
    <w:rsid w:val="004F6FD5"/>
    <w:rsid w:val="005245F8"/>
    <w:rsid w:val="00532334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CD8"/>
    <w:rsid w:val="005B2FBF"/>
    <w:rsid w:val="005B397D"/>
    <w:rsid w:val="005D4644"/>
    <w:rsid w:val="005D5995"/>
    <w:rsid w:val="005E3BF5"/>
    <w:rsid w:val="005E56AF"/>
    <w:rsid w:val="005F5AE4"/>
    <w:rsid w:val="006001D2"/>
    <w:rsid w:val="00612F56"/>
    <w:rsid w:val="00613870"/>
    <w:rsid w:val="00613D04"/>
    <w:rsid w:val="00620AD1"/>
    <w:rsid w:val="00620DDC"/>
    <w:rsid w:val="006226CE"/>
    <w:rsid w:val="00622FDF"/>
    <w:rsid w:val="006526C7"/>
    <w:rsid w:val="00652C74"/>
    <w:rsid w:val="0065314E"/>
    <w:rsid w:val="0065652F"/>
    <w:rsid w:val="0066265A"/>
    <w:rsid w:val="00663050"/>
    <w:rsid w:val="00664743"/>
    <w:rsid w:val="0066658E"/>
    <w:rsid w:val="0068306B"/>
    <w:rsid w:val="006850AA"/>
    <w:rsid w:val="006877B6"/>
    <w:rsid w:val="006B053E"/>
    <w:rsid w:val="006C7324"/>
    <w:rsid w:val="006D1AD3"/>
    <w:rsid w:val="006D3317"/>
    <w:rsid w:val="006D3FEC"/>
    <w:rsid w:val="006D7D65"/>
    <w:rsid w:val="006E6711"/>
    <w:rsid w:val="006F24C0"/>
    <w:rsid w:val="006F4158"/>
    <w:rsid w:val="00716637"/>
    <w:rsid w:val="0071799F"/>
    <w:rsid w:val="00720679"/>
    <w:rsid w:val="007261DC"/>
    <w:rsid w:val="00726CB4"/>
    <w:rsid w:val="00734513"/>
    <w:rsid w:val="007362D6"/>
    <w:rsid w:val="00751400"/>
    <w:rsid w:val="0076123B"/>
    <w:rsid w:val="007665F6"/>
    <w:rsid w:val="00771302"/>
    <w:rsid w:val="00774DB1"/>
    <w:rsid w:val="007765FC"/>
    <w:rsid w:val="007778F2"/>
    <w:rsid w:val="00785EF6"/>
    <w:rsid w:val="00786C53"/>
    <w:rsid w:val="007A1ED6"/>
    <w:rsid w:val="007A4F1D"/>
    <w:rsid w:val="007B120E"/>
    <w:rsid w:val="007B53B8"/>
    <w:rsid w:val="007B7D0C"/>
    <w:rsid w:val="007C61A8"/>
    <w:rsid w:val="007D5AC1"/>
    <w:rsid w:val="007D69E5"/>
    <w:rsid w:val="007F1101"/>
    <w:rsid w:val="00806B95"/>
    <w:rsid w:val="00815DCC"/>
    <w:rsid w:val="00824AB2"/>
    <w:rsid w:val="00827355"/>
    <w:rsid w:val="00832378"/>
    <w:rsid w:val="00850708"/>
    <w:rsid w:val="00856F25"/>
    <w:rsid w:val="00861F16"/>
    <w:rsid w:val="0088740C"/>
    <w:rsid w:val="008946D5"/>
    <w:rsid w:val="008979B8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A0EA9"/>
    <w:rsid w:val="009A5839"/>
    <w:rsid w:val="009B0C07"/>
    <w:rsid w:val="009D2477"/>
    <w:rsid w:val="009D3274"/>
    <w:rsid w:val="009F1CD1"/>
    <w:rsid w:val="009F2DC1"/>
    <w:rsid w:val="00A041D5"/>
    <w:rsid w:val="00A057F1"/>
    <w:rsid w:val="00A11E11"/>
    <w:rsid w:val="00A123C9"/>
    <w:rsid w:val="00A13DC5"/>
    <w:rsid w:val="00A22C71"/>
    <w:rsid w:val="00A25A85"/>
    <w:rsid w:val="00A31738"/>
    <w:rsid w:val="00A3257C"/>
    <w:rsid w:val="00A37E8F"/>
    <w:rsid w:val="00A410A0"/>
    <w:rsid w:val="00A478C1"/>
    <w:rsid w:val="00A574CD"/>
    <w:rsid w:val="00A61293"/>
    <w:rsid w:val="00A67DD5"/>
    <w:rsid w:val="00A700D4"/>
    <w:rsid w:val="00A710ED"/>
    <w:rsid w:val="00A80198"/>
    <w:rsid w:val="00A826FE"/>
    <w:rsid w:val="00A830CA"/>
    <w:rsid w:val="00A87BD2"/>
    <w:rsid w:val="00A87CEC"/>
    <w:rsid w:val="00A92C90"/>
    <w:rsid w:val="00A93039"/>
    <w:rsid w:val="00AD11A5"/>
    <w:rsid w:val="00AF0D0A"/>
    <w:rsid w:val="00AF3BBF"/>
    <w:rsid w:val="00B009C6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62B1"/>
    <w:rsid w:val="00B566F5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466A"/>
    <w:rsid w:val="00C05796"/>
    <w:rsid w:val="00C065D9"/>
    <w:rsid w:val="00C25407"/>
    <w:rsid w:val="00C3734D"/>
    <w:rsid w:val="00C74372"/>
    <w:rsid w:val="00C751CB"/>
    <w:rsid w:val="00C875D7"/>
    <w:rsid w:val="00C87C28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E5435"/>
    <w:rsid w:val="00CF32F1"/>
    <w:rsid w:val="00CF6B3F"/>
    <w:rsid w:val="00D0612B"/>
    <w:rsid w:val="00D2346D"/>
    <w:rsid w:val="00D278F8"/>
    <w:rsid w:val="00D3445C"/>
    <w:rsid w:val="00D348B0"/>
    <w:rsid w:val="00D51321"/>
    <w:rsid w:val="00D51A5C"/>
    <w:rsid w:val="00D5247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DE1F7F"/>
    <w:rsid w:val="00DE678B"/>
    <w:rsid w:val="00E053FE"/>
    <w:rsid w:val="00E05802"/>
    <w:rsid w:val="00E06F59"/>
    <w:rsid w:val="00E108D1"/>
    <w:rsid w:val="00E228D6"/>
    <w:rsid w:val="00E325F1"/>
    <w:rsid w:val="00E32DC0"/>
    <w:rsid w:val="00E41C09"/>
    <w:rsid w:val="00E47B06"/>
    <w:rsid w:val="00E50A29"/>
    <w:rsid w:val="00E50CB2"/>
    <w:rsid w:val="00E55666"/>
    <w:rsid w:val="00E62678"/>
    <w:rsid w:val="00E838F3"/>
    <w:rsid w:val="00E9456D"/>
    <w:rsid w:val="00EA03F2"/>
    <w:rsid w:val="00EA4A36"/>
    <w:rsid w:val="00EA64E4"/>
    <w:rsid w:val="00EB51BE"/>
    <w:rsid w:val="00EB593B"/>
    <w:rsid w:val="00ED3AF2"/>
    <w:rsid w:val="00ED42CA"/>
    <w:rsid w:val="00ED79E9"/>
    <w:rsid w:val="00EE118C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90B39"/>
    <w:rsid w:val="00F9296A"/>
    <w:rsid w:val="00F94D40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1.xm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17:14:32.7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 55 24575,'2'58'0,"-1"-32"0,-1 1 0,0-1 0,-7 40 0,5-59 0,-1 0 0,1-1 0,-1 1 0,-6 11 0,-7 14 0,16-32 0,0 1 0,0-1 0,-1 1 0,1-1 0,0 1 0,0-1 0,0 1 0,-1 0 0,1-1 0,0 1 0,0-1 0,0 1 0,0-1 0,0 1 0,0 0 0,0-1 0,0 1 0,1-1 0,-1 1 0,0-1 0,0 1 0,0 0 0,1-1 0,-1 1 0,0-1 0,0 1 0,1-1 0,-1 1 0,0-1 0,1 0 0,-1 1 0,1-1 0,-1 1 0,1-1 0,0 1 0,1-1 0,0 1 0,-1-1 0,1 0 0,0 0 0,0 0 0,0 0 0,0 0 0,0 0 0,-1 0 0,1-1 0,3 0 0,4-1 0,1-2 0,-1 1 0,13-8 0,116-82 0,-62 39 0,-61 45 0,0 1 0,0 1 0,23-7 0,15-8 0,-33 14 0,0 1 0,1 0 0,39-6 0,27-7 0,-61 12 0,46-5 0,-46 9 0,46-13 0,-51 10 0,1 1 0,1 1 0,-1 1 0,1 1 0,0 1 0,0 1 0,0 0 0,0 2 0,-1 1 0,1 1 0,0 1 0,30 9 0,-52-12 0,1-1 0,-1 0 0,0 0 0,0 1 0,0-1 0,1 1 0,-1-1 0,0 1 0,0-1 0,0 1 0,0 0 0,0-1 0,0 1 0,0 0 0,0 0 0,0 0 0,-1 0 0,1 0 0,0 0 0,0 0 0,-1 0 0,1 0 0,-1 0 0,1 0 0,0 2 0,-1-1 0,-1 0 0,1-1 0,0 1 0,-1 0 0,1-1 0,-1 1 0,1-1 0,-1 1 0,0-1 0,0 1 0,0-1 0,0 0 0,0 1 0,0-1 0,0 0 0,-2 2 0,-7 5 0,1 0 0,-2 0 0,-20 11 0,19-12 0,-1 0 0,1-1 0,-1 0 0,-1-1 0,1-1 0,-1 0 0,1-1 0,-1 0 0,0-1 0,-23 0 0,11-2-1365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17:14:26.6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1065 641 24575,'424'-16'0,"3"7"0,-79 7 0,-329-1 0,0 0 0,0-2 0,0 0 0,-1-1 0,24-11 0,-14 6 0,32-9 0,130-33 0,-168 49 0,0 0 0,0 2 0,0 0 0,0 2 0,29 2 0,-49-2 0,1 1 0,-1-1 0,0 0 0,0 1 0,1-1 0,-1 1 0,0 0 0,0 0 0,0 0 0,0 0 0,0 0 0,0 0 0,0 1 0,0-1 0,0 0 0,0 1 0,1 2 0,-2-3 0,0 1 0,0 0 0,0-1 0,-1 1 0,1 0 0,0-1 0,-1 1 0,0 0 0,1 0 0,-1 0 0,0-1 0,0 1 0,0 0 0,0 0 0,0 0 0,0 0 0,-1 2 0,-1 1 0,1-1 0,-1 0 0,0 1 0,0-1 0,0 0 0,0 0 0,-1 0 0,0 0 0,1-1 0,-2 1 0,1-1 0,0 1 0,-1-1 0,1 0 0,-1-1 0,-4 4 0,-8 1 0,-1 1 0,0-2 0,0 0 0,0-1 0,-1-1 0,0-1 0,-27 3 0,15-5 0,-1 0 0,1-2 0,-51-8 0,65 5 0,1 0 0,-28-12 0,31 11 0,0 0 0,-1 1 0,1 0 0,-1 1 0,-16-1 0,10 1 0,0-1 0,-1 0 0,-34-14 0,-18-4 0,-206-20 0,245 38 0,-232-37 0,232 34 0,-408-102 0,248 57 0,135 40 0,1-4 0,0-1 0,-61-29 0,98 36 0,0 0 0,-1 2 0,0 0 0,-1 2 0,-32-7 0,21 7 0,1-2 0,-34-14 0,11 4 0,42 14 0,-1 0 0,0 1 0,0 0 0,0 1 0,0 1 0,-21 0 0,30 1 0,0 1 0,0 0 0,0 0 0,0 0 0,0 1 0,0-1 0,1 1 0,-1 0 0,1 1 0,-1-1 0,1 1 0,0 0 0,0 0 0,0 0 0,0 1 0,1-1 0,-1 1 0,1 0 0,0 0 0,0 0 0,-4 7 0,-2 8 0,0 0 0,1 1 0,1 0 0,1 0 0,1 0 0,0 1 0,2 0 0,0 0 0,2 0 0,0 0 0,1 0 0,5 33 0,-4-48 0,1 1 0,-1 0 0,1-1 0,0 1 0,1-1 0,0 0 0,0 0 0,0 0 0,1 0 0,-1 0 0,1-1 0,1 1 0,-1-1 0,1 0 0,0 0 0,0-1 0,0 0 0,1 0 0,0 0 0,-1 0 0,1-1 0,1 0 0,-1 0 0,0-1 0,1 0 0,11 3 0,13 0 0,0-1 0,-1-2 0,1-1 0,54-5 0,-18 1 0,405 3 0,-424-2 0,54-10 0,44-1 0,-120 12 0,-1 0 0,1-1 0,38-9 0,248-80 0,-109 29 0,-4 17 0,-66 17 0,36 1 0,-121 21 0,71-19 0,-65 10 0,-1-3 0,83-40 0,-105 44 0,-24 12 0,0-1 0,0 0 0,0 0 0,-1 0 0,1-1 0,-1 0 0,0-1 0,0 1 0,5-6 0,-11 10 0,0-1 0,1 1 0,-1 0 0,0-1 0,0 1 0,0 0 0,0 0 0,1-1 0,-1 1 0,0 0 0,0-1 0,0 1 0,0 0 0,0-1 0,0 1 0,0 0 0,0-1 0,0 1 0,0 0 0,0-1 0,0 1 0,0 0 0,0 0 0,0-1 0,-1 1 0,1 0 0,0-1 0,0 1 0,0 0 0,0 0 0,0-1 0,-1 1 0,1 0 0,0 0 0,0-1 0,-1 1 0,1 0 0,-1-1 0,-17-6 0,-22 0 0,39 7 0,-67-5 0,1 4 0,-1 2 0,1 3 0,0 3 0,-75 18 0,135-23 0,0 0 0,0-1 0,0 0 0,-1 0 0,1 0 0,-14-2 0,20 1 0,0 0 0,0 0 0,-1-1 0,1 1 0,0 0 0,0-1 0,0 1 0,-1-1 0,1 0 0,0 1 0,0-1 0,0 0 0,0 0 0,0 1 0,1-1 0,-1 0 0,0 0 0,0 0 0,0 0 0,1 0 0,-1-1 0,1 1 0,-1 0 0,1 0 0,-1 0 0,1 0 0,-1-1 0,1 1 0,0 0 0,0 0 0,0-1 0,0 1 0,0 0 0,0 0 0,0-1 0,0 1 0,0 0 0,0 0 0,1-1 0,0 0 0,14-42 143,-7 25-1651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10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2024-07-16T17:19:00Z</dcterms:created>
  <dcterms:modified xsi:type="dcterms:W3CDTF">2024-07-16T17:32:00Z</dcterms:modified>
</cp:coreProperties>
</file>