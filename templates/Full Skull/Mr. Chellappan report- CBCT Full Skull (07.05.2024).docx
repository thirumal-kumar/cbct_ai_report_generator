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0F4C198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E21AF">
              <w:rPr>
                <w:sz w:val="28"/>
              </w:rPr>
              <w:t>. Chellappan</w:t>
            </w:r>
          </w:p>
        </w:tc>
        <w:tc>
          <w:tcPr>
            <w:tcW w:w="2568" w:type="pct"/>
          </w:tcPr>
          <w:p w14:paraId="112E52C6" w14:textId="34D03D3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E21AF">
              <w:rPr>
                <w:sz w:val="28"/>
              </w:rPr>
              <w:t>07.05.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58813B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E21AF">
              <w:rPr>
                <w:sz w:val="28"/>
              </w:rPr>
              <w:t>75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E21A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47EA636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>. S</w:t>
            </w:r>
            <w:r w:rsidR="009E21AF">
              <w:rPr>
                <w:sz w:val="28"/>
              </w:rPr>
              <w:t>elva 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6419CECB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9F282A">
        <w:rPr>
          <w:sz w:val="28"/>
        </w:rPr>
        <w:t xml:space="preserve">14, 16, 17, 28, 31, </w:t>
      </w:r>
      <w:r w:rsidR="005A26D2">
        <w:rPr>
          <w:sz w:val="28"/>
        </w:rPr>
        <w:t>34, 36, 37, 38, 41, 45, 48.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CC6762E" w:rsidR="00BD6A11" w:rsidRDefault="00252EBF" w:rsidP="00BF422B">
            <w:pPr>
              <w:jc w:val="center"/>
            </w:pPr>
            <w:r>
              <w:t>7.4</w:t>
            </w:r>
          </w:p>
        </w:tc>
        <w:tc>
          <w:tcPr>
            <w:tcW w:w="526" w:type="pct"/>
          </w:tcPr>
          <w:p w14:paraId="0CBFAFB3" w14:textId="73F728A8" w:rsidR="00BD6A11" w:rsidRDefault="00252EBF" w:rsidP="00BF422B">
            <w:pPr>
              <w:jc w:val="center"/>
            </w:pPr>
            <w:r>
              <w:t>5.7</w:t>
            </w:r>
          </w:p>
        </w:tc>
        <w:tc>
          <w:tcPr>
            <w:tcW w:w="526" w:type="pct"/>
          </w:tcPr>
          <w:p w14:paraId="30C40DD1" w14:textId="3EEE05AB" w:rsidR="00BD6A11" w:rsidRDefault="00252EBF" w:rsidP="00BF422B">
            <w:pPr>
              <w:jc w:val="center"/>
            </w:pPr>
            <w:r>
              <w:t>9.1</w:t>
            </w:r>
          </w:p>
        </w:tc>
        <w:tc>
          <w:tcPr>
            <w:tcW w:w="526" w:type="pct"/>
          </w:tcPr>
          <w:p w14:paraId="6C52CFB5" w14:textId="454FF010" w:rsidR="00BD6A11" w:rsidRDefault="00252EBF" w:rsidP="00BF422B">
            <w:pPr>
              <w:jc w:val="center"/>
            </w:pPr>
            <w:r>
              <w:t>5.7</w:t>
            </w:r>
          </w:p>
        </w:tc>
        <w:tc>
          <w:tcPr>
            <w:tcW w:w="526" w:type="pct"/>
          </w:tcPr>
          <w:p w14:paraId="3FF74937" w14:textId="0445B907" w:rsidR="00BD6A11" w:rsidRDefault="002218C4" w:rsidP="00BF422B">
            <w:pPr>
              <w:jc w:val="center"/>
            </w:pPr>
            <w:r>
              <w:t>6.2</w:t>
            </w:r>
          </w:p>
        </w:tc>
        <w:tc>
          <w:tcPr>
            <w:tcW w:w="526" w:type="pct"/>
          </w:tcPr>
          <w:p w14:paraId="0CC0A391" w14:textId="3E308428" w:rsidR="00BD6A11" w:rsidRDefault="002218C4" w:rsidP="00BF422B">
            <w:pPr>
              <w:jc w:val="center"/>
            </w:pPr>
            <w:r>
              <w:t>6</w:t>
            </w:r>
          </w:p>
        </w:tc>
        <w:tc>
          <w:tcPr>
            <w:tcW w:w="526" w:type="pct"/>
          </w:tcPr>
          <w:p w14:paraId="554FAA52" w14:textId="021DC793" w:rsidR="00BD6A11" w:rsidRDefault="002218C4" w:rsidP="00BF422B">
            <w:pPr>
              <w:jc w:val="center"/>
            </w:pPr>
            <w:r>
              <w:t>8.1</w:t>
            </w:r>
          </w:p>
        </w:tc>
        <w:tc>
          <w:tcPr>
            <w:tcW w:w="526" w:type="pct"/>
          </w:tcPr>
          <w:p w14:paraId="6C45F1EA" w14:textId="016E4E3B" w:rsidR="00BD6A11" w:rsidRDefault="002218C4" w:rsidP="00BF422B">
            <w:pPr>
              <w:jc w:val="center"/>
            </w:pPr>
            <w:r>
              <w:t>8.1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64B0C263" w:rsidR="00BD6A11" w:rsidRDefault="00252EBF" w:rsidP="00BF422B">
            <w:pPr>
              <w:jc w:val="center"/>
            </w:pPr>
            <w:r>
              <w:t>7</w:t>
            </w:r>
          </w:p>
        </w:tc>
        <w:tc>
          <w:tcPr>
            <w:tcW w:w="526" w:type="pct"/>
          </w:tcPr>
          <w:p w14:paraId="5CFF5A6F" w14:textId="079BCB82" w:rsidR="00BD6A11" w:rsidRDefault="00252EBF" w:rsidP="00BF422B">
            <w:pPr>
              <w:jc w:val="center"/>
            </w:pPr>
            <w:r>
              <w:t>6.3</w:t>
            </w:r>
          </w:p>
        </w:tc>
        <w:tc>
          <w:tcPr>
            <w:tcW w:w="526" w:type="pct"/>
          </w:tcPr>
          <w:p w14:paraId="4B3D4431" w14:textId="40D9828A" w:rsidR="00BD6A11" w:rsidRDefault="00252EBF" w:rsidP="00BF422B">
            <w:pPr>
              <w:jc w:val="center"/>
            </w:pPr>
            <w:r>
              <w:t>9.8</w:t>
            </w:r>
          </w:p>
        </w:tc>
        <w:tc>
          <w:tcPr>
            <w:tcW w:w="526" w:type="pct"/>
          </w:tcPr>
          <w:p w14:paraId="086DECE9" w14:textId="028BFB0E" w:rsidR="00BD6A11" w:rsidRDefault="00252EBF" w:rsidP="00BF422B">
            <w:pPr>
              <w:jc w:val="center"/>
            </w:pPr>
            <w:r>
              <w:t>7.2</w:t>
            </w:r>
          </w:p>
        </w:tc>
        <w:tc>
          <w:tcPr>
            <w:tcW w:w="526" w:type="pct"/>
          </w:tcPr>
          <w:p w14:paraId="7C2669B4" w14:textId="01D7FF5D" w:rsidR="00BD6A11" w:rsidRDefault="002218C4" w:rsidP="00BF422B">
            <w:pPr>
              <w:jc w:val="center"/>
            </w:pPr>
            <w:r>
              <w:t>7</w:t>
            </w:r>
          </w:p>
        </w:tc>
        <w:tc>
          <w:tcPr>
            <w:tcW w:w="526" w:type="pct"/>
          </w:tcPr>
          <w:p w14:paraId="68B20E08" w14:textId="0C0B30F3" w:rsidR="00BD6A11" w:rsidRDefault="002218C4" w:rsidP="00BF422B">
            <w:pPr>
              <w:jc w:val="center"/>
            </w:pPr>
            <w:r>
              <w:t>6.6</w:t>
            </w:r>
          </w:p>
        </w:tc>
        <w:tc>
          <w:tcPr>
            <w:tcW w:w="526" w:type="pct"/>
          </w:tcPr>
          <w:p w14:paraId="11D13BA0" w14:textId="0977A32F" w:rsidR="00BD6A11" w:rsidRDefault="002218C4" w:rsidP="00BF422B">
            <w:pPr>
              <w:jc w:val="center"/>
            </w:pPr>
            <w:r>
              <w:t>9.2</w:t>
            </w:r>
          </w:p>
        </w:tc>
        <w:tc>
          <w:tcPr>
            <w:tcW w:w="526" w:type="pct"/>
          </w:tcPr>
          <w:p w14:paraId="22E92020" w14:textId="00E23B54" w:rsidR="00BD6A11" w:rsidRDefault="002218C4" w:rsidP="00BF422B">
            <w:pPr>
              <w:jc w:val="center"/>
            </w:pPr>
            <w:r>
              <w:t>9.7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06EF71E6" w:rsidR="00BD6A11" w:rsidRDefault="00252EBF" w:rsidP="00BF422B">
            <w:pPr>
              <w:jc w:val="center"/>
            </w:pPr>
            <w:r>
              <w:t>14.3</w:t>
            </w:r>
          </w:p>
        </w:tc>
        <w:tc>
          <w:tcPr>
            <w:tcW w:w="526" w:type="pct"/>
          </w:tcPr>
          <w:p w14:paraId="72EE28D7" w14:textId="11E3058A" w:rsidR="00BD6A11" w:rsidRDefault="00252EBF" w:rsidP="00BF422B">
            <w:pPr>
              <w:jc w:val="center"/>
            </w:pPr>
            <w:r>
              <w:t>20.3</w:t>
            </w:r>
          </w:p>
        </w:tc>
        <w:tc>
          <w:tcPr>
            <w:tcW w:w="526" w:type="pct"/>
          </w:tcPr>
          <w:p w14:paraId="35A1B00D" w14:textId="08AEF6CC" w:rsidR="00BD6A11" w:rsidRDefault="00252EBF" w:rsidP="00BF422B">
            <w:pPr>
              <w:jc w:val="center"/>
            </w:pPr>
            <w:r>
              <w:t>14.9</w:t>
            </w:r>
          </w:p>
        </w:tc>
        <w:tc>
          <w:tcPr>
            <w:tcW w:w="526" w:type="pct"/>
          </w:tcPr>
          <w:p w14:paraId="16EBA496" w14:textId="4001697A" w:rsidR="00BD6A11" w:rsidRDefault="00252EBF" w:rsidP="00BF422B">
            <w:pPr>
              <w:jc w:val="center"/>
            </w:pPr>
            <w:r>
              <w:t>15</w:t>
            </w:r>
          </w:p>
        </w:tc>
        <w:tc>
          <w:tcPr>
            <w:tcW w:w="526" w:type="pct"/>
          </w:tcPr>
          <w:p w14:paraId="6915DB5E" w14:textId="367EEC00" w:rsidR="00BD6A11" w:rsidRDefault="002218C4" w:rsidP="00BF422B">
            <w:pPr>
              <w:jc w:val="center"/>
            </w:pPr>
            <w:r>
              <w:t>23.3</w:t>
            </w:r>
          </w:p>
        </w:tc>
        <w:tc>
          <w:tcPr>
            <w:tcW w:w="526" w:type="pct"/>
          </w:tcPr>
          <w:p w14:paraId="068D8CEE" w14:textId="1A366731" w:rsidR="00BD6A11" w:rsidRDefault="002218C4" w:rsidP="00BF422B">
            <w:pPr>
              <w:jc w:val="center"/>
            </w:pPr>
            <w:r>
              <w:t>20.2</w:t>
            </w:r>
          </w:p>
        </w:tc>
        <w:tc>
          <w:tcPr>
            <w:tcW w:w="526" w:type="pct"/>
          </w:tcPr>
          <w:p w14:paraId="7F642986" w14:textId="4BA87911" w:rsidR="00BD6A11" w:rsidRDefault="002218C4" w:rsidP="00BF422B">
            <w:pPr>
              <w:jc w:val="center"/>
            </w:pPr>
            <w:r>
              <w:t>18.6</w:t>
            </w:r>
          </w:p>
        </w:tc>
        <w:tc>
          <w:tcPr>
            <w:tcW w:w="526" w:type="pct"/>
          </w:tcPr>
          <w:p w14:paraId="4099FA2F" w14:textId="3D606B20" w:rsidR="00BD6A11" w:rsidRDefault="002218C4" w:rsidP="00BF422B">
            <w:pPr>
              <w:jc w:val="center"/>
            </w:pPr>
            <w:r>
              <w:t>13.4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7E9FAD08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  <w:tc>
          <w:tcPr>
            <w:tcW w:w="608" w:type="pct"/>
          </w:tcPr>
          <w:p w14:paraId="04968D7D" w14:textId="104D3491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608" w:type="pct"/>
          </w:tcPr>
          <w:p w14:paraId="1EBEA066" w14:textId="094927E6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608" w:type="pct"/>
          </w:tcPr>
          <w:p w14:paraId="121C1C72" w14:textId="10D12E09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</w:t>
            </w:r>
          </w:p>
        </w:tc>
        <w:tc>
          <w:tcPr>
            <w:tcW w:w="608" w:type="pct"/>
          </w:tcPr>
          <w:p w14:paraId="5B7BF53A" w14:textId="40F348A1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10.6</w:t>
            </w:r>
          </w:p>
        </w:tc>
        <w:tc>
          <w:tcPr>
            <w:tcW w:w="606" w:type="pct"/>
          </w:tcPr>
          <w:p w14:paraId="3D7B8FEB" w14:textId="55F5C950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9E83BFD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608" w:type="pct"/>
          </w:tcPr>
          <w:p w14:paraId="755F7143" w14:textId="653BE688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</w:t>
            </w:r>
          </w:p>
        </w:tc>
        <w:tc>
          <w:tcPr>
            <w:tcW w:w="608" w:type="pct"/>
          </w:tcPr>
          <w:p w14:paraId="6988FEF7" w14:textId="6C4BC203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  <w:tc>
          <w:tcPr>
            <w:tcW w:w="608" w:type="pct"/>
          </w:tcPr>
          <w:p w14:paraId="47AA2BA9" w14:textId="04328A77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  <w:tc>
          <w:tcPr>
            <w:tcW w:w="608" w:type="pct"/>
          </w:tcPr>
          <w:p w14:paraId="6659DBBE" w14:textId="6E14F7CF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</w:t>
            </w:r>
          </w:p>
        </w:tc>
        <w:tc>
          <w:tcPr>
            <w:tcW w:w="606" w:type="pct"/>
          </w:tcPr>
          <w:p w14:paraId="204FF0B3" w14:textId="24A189B7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769AFE3E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13.3</w:t>
            </w:r>
          </w:p>
        </w:tc>
        <w:tc>
          <w:tcPr>
            <w:tcW w:w="608" w:type="pct"/>
          </w:tcPr>
          <w:p w14:paraId="27F23230" w14:textId="51DF9CFB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15.5</w:t>
            </w:r>
          </w:p>
        </w:tc>
        <w:tc>
          <w:tcPr>
            <w:tcW w:w="608" w:type="pct"/>
          </w:tcPr>
          <w:p w14:paraId="117C1A28" w14:textId="315EDEE8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608" w:type="pct"/>
          </w:tcPr>
          <w:p w14:paraId="61042547" w14:textId="0809A7F8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608" w:type="pct"/>
          </w:tcPr>
          <w:p w14:paraId="77171032" w14:textId="4E7B3737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14.3</w:t>
            </w:r>
          </w:p>
        </w:tc>
        <w:tc>
          <w:tcPr>
            <w:tcW w:w="606" w:type="pct"/>
          </w:tcPr>
          <w:p w14:paraId="4AD55496" w14:textId="127C1E72" w:rsidR="00BD6A11" w:rsidRDefault="002218C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760DD7F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3A4A1107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4A426FEB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16A7EFB7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20F21F59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47AFDA3B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71CC749E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2776B04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120BD9BB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32CCA358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1022807D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23.6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4D0C3D9D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315ECD8E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803" w:type="pct"/>
            <w:vAlign w:val="center"/>
          </w:tcPr>
          <w:p w14:paraId="5F015D67" w14:textId="4D0D1B06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3" w:type="pct"/>
            <w:vAlign w:val="center"/>
          </w:tcPr>
          <w:p w14:paraId="52691122" w14:textId="7BA9EB47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  <w:tc>
          <w:tcPr>
            <w:tcW w:w="800" w:type="pct"/>
            <w:vAlign w:val="center"/>
          </w:tcPr>
          <w:p w14:paraId="23C32197" w14:textId="0099CF0B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1D0094BC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803" w:type="pct"/>
            <w:vAlign w:val="center"/>
          </w:tcPr>
          <w:p w14:paraId="3EE86883" w14:textId="5508A257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vAlign w:val="center"/>
          </w:tcPr>
          <w:p w14:paraId="74FE2E5F" w14:textId="7275B28E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  <w:tc>
          <w:tcPr>
            <w:tcW w:w="800" w:type="pct"/>
            <w:vAlign w:val="center"/>
          </w:tcPr>
          <w:p w14:paraId="5645E8F9" w14:textId="72D92A6F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28BBD5C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</w:t>
            </w:r>
          </w:p>
        </w:tc>
        <w:tc>
          <w:tcPr>
            <w:tcW w:w="803" w:type="pct"/>
            <w:vAlign w:val="center"/>
          </w:tcPr>
          <w:p w14:paraId="34160956" w14:textId="4CF1AC1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</w:t>
            </w:r>
          </w:p>
        </w:tc>
        <w:tc>
          <w:tcPr>
            <w:tcW w:w="803" w:type="pct"/>
            <w:vAlign w:val="center"/>
          </w:tcPr>
          <w:p w14:paraId="4C70E9F4" w14:textId="06B3E3D2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</w:t>
            </w:r>
          </w:p>
        </w:tc>
        <w:tc>
          <w:tcPr>
            <w:tcW w:w="800" w:type="pct"/>
            <w:vAlign w:val="center"/>
          </w:tcPr>
          <w:p w14:paraId="22CC1AF2" w14:textId="596759F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23.1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76E1993E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865" w:type="pct"/>
            <w:vAlign w:val="center"/>
          </w:tcPr>
          <w:p w14:paraId="4968D433" w14:textId="6B197B5F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741" w:type="pct"/>
            <w:vAlign w:val="center"/>
          </w:tcPr>
          <w:p w14:paraId="55A18164" w14:textId="2B42912C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79B691E1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  <w:tc>
          <w:tcPr>
            <w:tcW w:w="865" w:type="pct"/>
            <w:vAlign w:val="center"/>
          </w:tcPr>
          <w:p w14:paraId="79389FA4" w14:textId="00EED01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  <w:tc>
          <w:tcPr>
            <w:tcW w:w="741" w:type="pct"/>
            <w:vAlign w:val="center"/>
          </w:tcPr>
          <w:p w14:paraId="0C51483F" w14:textId="1BC9DF1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6C07611E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65" w:type="pct"/>
            <w:vAlign w:val="center"/>
          </w:tcPr>
          <w:p w14:paraId="630FBA98" w14:textId="656A2F7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</w:t>
            </w:r>
          </w:p>
        </w:tc>
        <w:tc>
          <w:tcPr>
            <w:tcW w:w="741" w:type="pct"/>
            <w:vAlign w:val="center"/>
          </w:tcPr>
          <w:p w14:paraId="6D764FD4" w14:textId="34D91ED1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16D91066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23.2</w:t>
            </w:r>
          </w:p>
        </w:tc>
        <w:tc>
          <w:tcPr>
            <w:tcW w:w="865" w:type="pct"/>
            <w:vAlign w:val="center"/>
          </w:tcPr>
          <w:p w14:paraId="2B91C84B" w14:textId="0B7A7C3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26.2</w:t>
            </w:r>
          </w:p>
        </w:tc>
        <w:tc>
          <w:tcPr>
            <w:tcW w:w="741" w:type="pct"/>
            <w:vAlign w:val="center"/>
          </w:tcPr>
          <w:p w14:paraId="12BDA444" w14:textId="15FF0FF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22.2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2CE4CE4A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803" w:type="pct"/>
            <w:vAlign w:val="center"/>
          </w:tcPr>
          <w:p w14:paraId="098543B6" w14:textId="2C566F7D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802" w:type="pct"/>
            <w:vAlign w:val="center"/>
          </w:tcPr>
          <w:p w14:paraId="58835B9B" w14:textId="7311336D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6D4A9EB9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803" w:type="pct"/>
            <w:vAlign w:val="center"/>
          </w:tcPr>
          <w:p w14:paraId="2651EE09" w14:textId="18B2949B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11.8</w:t>
            </w:r>
          </w:p>
        </w:tc>
        <w:tc>
          <w:tcPr>
            <w:tcW w:w="802" w:type="pct"/>
            <w:vAlign w:val="center"/>
          </w:tcPr>
          <w:p w14:paraId="30259CF9" w14:textId="3BD6CFC1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14.7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6A16A285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03" w:type="pct"/>
            <w:vAlign w:val="center"/>
          </w:tcPr>
          <w:p w14:paraId="35D558C8" w14:textId="67988D98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</w:t>
            </w:r>
          </w:p>
        </w:tc>
        <w:tc>
          <w:tcPr>
            <w:tcW w:w="802" w:type="pct"/>
            <w:vAlign w:val="center"/>
          </w:tcPr>
          <w:p w14:paraId="54BBBD15" w14:textId="237BBFBC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0165AD19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26.7</w:t>
            </w:r>
          </w:p>
        </w:tc>
        <w:tc>
          <w:tcPr>
            <w:tcW w:w="803" w:type="pct"/>
            <w:vAlign w:val="center"/>
          </w:tcPr>
          <w:p w14:paraId="31072268" w14:textId="3D0BA4F4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802" w:type="pct"/>
            <w:vAlign w:val="center"/>
          </w:tcPr>
          <w:p w14:paraId="79BFC832" w14:textId="51931370" w:rsidR="00BD6A11" w:rsidRDefault="00EF22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A9D941D" w14:textId="00B04835" w:rsidR="00BD6A11" w:rsidRDefault="00A16C13" w:rsidP="00BD6A11">
      <w:pPr>
        <w:tabs>
          <w:tab w:val="left" w:pos="10260"/>
        </w:tabs>
        <w:ind w:firstLine="450"/>
        <w:jc w:val="both"/>
      </w:pPr>
      <w:r w:rsidRPr="00A16C13">
        <w:drawing>
          <wp:anchor distT="0" distB="0" distL="114300" distR="114300" simplePos="0" relativeHeight="251741696" behindDoc="1" locked="0" layoutInCell="1" allowOverlap="1" wp14:anchorId="3989DA22" wp14:editId="6E0A2212">
            <wp:simplePos x="0" y="0"/>
            <wp:positionH relativeFrom="column">
              <wp:posOffset>9525</wp:posOffset>
            </wp:positionH>
            <wp:positionV relativeFrom="paragraph">
              <wp:posOffset>251460</wp:posOffset>
            </wp:positionV>
            <wp:extent cx="6515100" cy="2598420"/>
            <wp:effectExtent l="0" t="0" r="0" b="0"/>
            <wp:wrapTight wrapText="bothSides">
              <wp:wrapPolygon edited="0">
                <wp:start x="0" y="0"/>
                <wp:lineTo x="0" y="21378"/>
                <wp:lineTo x="21537" y="21378"/>
                <wp:lineTo x="21537" y="0"/>
                <wp:lineTo x="0" y="0"/>
              </wp:wrapPolygon>
            </wp:wrapTight>
            <wp:docPr id="20122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3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12A18DAE" w:rsidR="00BD6A11" w:rsidRDefault="00BD4E6B" w:rsidP="00BD6A11">
      <w:pPr>
        <w:tabs>
          <w:tab w:val="left" w:pos="10260"/>
        </w:tabs>
        <w:ind w:firstLine="450"/>
        <w:jc w:val="both"/>
      </w:pPr>
      <w:r w:rsidRPr="00BD4E6B">
        <w:drawing>
          <wp:anchor distT="0" distB="0" distL="114300" distR="114300" simplePos="0" relativeHeight="251745792" behindDoc="1" locked="0" layoutInCell="1" allowOverlap="1" wp14:anchorId="3788CE6F" wp14:editId="33CC0EF7">
            <wp:simplePos x="0" y="0"/>
            <wp:positionH relativeFrom="margin">
              <wp:posOffset>-635</wp:posOffset>
            </wp:positionH>
            <wp:positionV relativeFrom="paragraph">
              <wp:posOffset>183515</wp:posOffset>
            </wp:positionV>
            <wp:extent cx="6544945" cy="2047875"/>
            <wp:effectExtent l="0" t="0" r="8255" b="9525"/>
            <wp:wrapTight wrapText="bothSides">
              <wp:wrapPolygon edited="0">
                <wp:start x="0" y="0"/>
                <wp:lineTo x="0" y="21500"/>
                <wp:lineTo x="21564" y="21500"/>
                <wp:lineTo x="21564" y="0"/>
                <wp:lineTo x="0" y="0"/>
              </wp:wrapPolygon>
            </wp:wrapTight>
            <wp:docPr id="18263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7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53E3BF0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3BF30611" w:rsidR="00BD6A11" w:rsidRDefault="00404578" w:rsidP="00BD6A11">
      <w:pPr>
        <w:tabs>
          <w:tab w:val="left" w:pos="10260"/>
        </w:tabs>
        <w:ind w:firstLine="450"/>
        <w:jc w:val="center"/>
        <w:rPr>
          <w:b/>
        </w:rPr>
      </w:pPr>
      <w:r w:rsidRPr="00A16C13">
        <w:rPr>
          <w:b/>
        </w:rPr>
        <w:drawing>
          <wp:anchor distT="0" distB="0" distL="114300" distR="114300" simplePos="0" relativeHeight="251742720" behindDoc="1" locked="0" layoutInCell="1" allowOverlap="1" wp14:anchorId="6E96614D" wp14:editId="54953E13">
            <wp:simplePos x="0" y="0"/>
            <wp:positionH relativeFrom="column">
              <wp:posOffset>1885950</wp:posOffset>
            </wp:positionH>
            <wp:positionV relativeFrom="paragraph">
              <wp:posOffset>7620</wp:posOffset>
            </wp:positionV>
            <wp:extent cx="308610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67" y="21464"/>
                <wp:lineTo x="21467" y="0"/>
                <wp:lineTo x="0" y="0"/>
              </wp:wrapPolygon>
            </wp:wrapTight>
            <wp:docPr id="1751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839" name=""/>
                    <pic:cNvPicPr/>
                  </pic:nvPicPr>
                  <pic:blipFill rotWithShape="1">
                    <a:blip r:embed="rId17"/>
                    <a:srcRect l="7955"/>
                    <a:stretch/>
                  </pic:blipFill>
                  <pic:spPr bwMode="auto">
                    <a:xfrm>
                      <a:off x="0" y="0"/>
                      <a:ext cx="30861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498CDC7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4E6C534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68E33C5B" w:rsidR="00BD6A11" w:rsidRDefault="00404578" w:rsidP="00BD6A11">
      <w:pPr>
        <w:rPr>
          <w:b/>
        </w:rPr>
      </w:pPr>
      <w:r w:rsidRPr="00404578">
        <w:rPr>
          <w:b/>
        </w:rPr>
        <w:drawing>
          <wp:anchor distT="0" distB="0" distL="114300" distR="114300" simplePos="0" relativeHeight="251744768" behindDoc="1" locked="0" layoutInCell="1" allowOverlap="1" wp14:anchorId="3C862F78" wp14:editId="1390582B">
            <wp:simplePos x="0" y="0"/>
            <wp:positionH relativeFrom="column">
              <wp:posOffset>3514725</wp:posOffset>
            </wp:positionH>
            <wp:positionV relativeFrom="paragraph">
              <wp:posOffset>2486025</wp:posOffset>
            </wp:positionV>
            <wp:extent cx="3114675" cy="2219325"/>
            <wp:effectExtent l="0" t="0" r="9525" b="9525"/>
            <wp:wrapTight wrapText="bothSides">
              <wp:wrapPolygon edited="0">
                <wp:start x="0" y="0"/>
                <wp:lineTo x="0" y="21507"/>
                <wp:lineTo x="21534" y="21507"/>
                <wp:lineTo x="21534" y="0"/>
                <wp:lineTo x="0" y="0"/>
              </wp:wrapPolygon>
            </wp:wrapTight>
            <wp:docPr id="17713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0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854AD" w:rsidRPr="008854AD">
        <w:rPr>
          <w:b/>
        </w:rPr>
        <w:drawing>
          <wp:anchor distT="0" distB="0" distL="114300" distR="114300" simplePos="0" relativeHeight="251743744" behindDoc="1" locked="0" layoutInCell="1" allowOverlap="1" wp14:anchorId="0166C180" wp14:editId="27311F10">
            <wp:simplePos x="0" y="0"/>
            <wp:positionH relativeFrom="column">
              <wp:posOffset>114300</wp:posOffset>
            </wp:positionH>
            <wp:positionV relativeFrom="paragraph">
              <wp:posOffset>2486025</wp:posOffset>
            </wp:positionV>
            <wp:extent cx="3162741" cy="2200582"/>
            <wp:effectExtent l="0" t="0" r="0" b="9525"/>
            <wp:wrapTight wrapText="bothSides">
              <wp:wrapPolygon edited="0">
                <wp:start x="0" y="0"/>
                <wp:lineTo x="0" y="21506"/>
                <wp:lineTo x="21470" y="21506"/>
                <wp:lineTo x="21470" y="0"/>
                <wp:lineTo x="0" y="0"/>
              </wp:wrapPolygon>
            </wp:wrapTight>
            <wp:docPr id="21409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2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6"/>
        <w:gridCol w:w="828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60B33C15" w:rsidR="00BD6A11" w:rsidRDefault="00B26F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26F9A">
              <w:rPr>
                <w:b/>
              </w:rPr>
              <w:drawing>
                <wp:inline distT="0" distB="0" distL="0" distR="0" wp14:anchorId="5714E88B" wp14:editId="5829F117">
                  <wp:extent cx="5039428" cy="3096057"/>
                  <wp:effectExtent l="0" t="0" r="8890" b="9525"/>
                  <wp:docPr id="1570777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779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064402E9" w:rsidR="00BD6A11" w:rsidRDefault="00B26F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26F9A">
              <w:rPr>
                <w:b/>
              </w:rPr>
              <w:drawing>
                <wp:inline distT="0" distB="0" distL="0" distR="0" wp14:anchorId="7A305CEA" wp14:editId="2C6966A9">
                  <wp:extent cx="4686954" cy="3029373"/>
                  <wp:effectExtent l="0" t="0" r="0" b="0"/>
                  <wp:docPr id="1125372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3727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6B2690B4" w:rsidR="00BD6A11" w:rsidRDefault="00B26F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26F9A">
              <w:rPr>
                <w:b/>
              </w:rPr>
              <w:drawing>
                <wp:inline distT="0" distB="0" distL="0" distR="0" wp14:anchorId="418A4672" wp14:editId="70BD6365">
                  <wp:extent cx="5115639" cy="3115110"/>
                  <wp:effectExtent l="0" t="0" r="8890" b="9525"/>
                  <wp:docPr id="99933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3397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6C2403AB" w:rsidR="00BD6A11" w:rsidRDefault="00EC40B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40BC">
              <w:rPr>
                <w:b/>
              </w:rPr>
              <w:drawing>
                <wp:inline distT="0" distB="0" distL="0" distR="0" wp14:anchorId="3CADA68A" wp14:editId="6CDAD9DE">
                  <wp:extent cx="4382112" cy="2791215"/>
                  <wp:effectExtent l="0" t="0" r="0" b="9525"/>
                  <wp:docPr id="2078231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317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4C9D8692" w:rsidR="00BD6A11" w:rsidRDefault="00EC40B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40BC">
              <w:rPr>
                <w:b/>
              </w:rPr>
              <w:drawing>
                <wp:inline distT="0" distB="0" distL="0" distR="0" wp14:anchorId="52405A6B" wp14:editId="09D98A60">
                  <wp:extent cx="4925112" cy="3162741"/>
                  <wp:effectExtent l="0" t="0" r="8890" b="0"/>
                  <wp:docPr id="1125458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583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09BA5DD6" w:rsidR="00BD6A11" w:rsidRDefault="00EC40B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40BC">
              <w:rPr>
                <w:b/>
              </w:rPr>
              <w:drawing>
                <wp:inline distT="0" distB="0" distL="0" distR="0" wp14:anchorId="4DAE8A9F" wp14:editId="3C08D239">
                  <wp:extent cx="4486901" cy="2772162"/>
                  <wp:effectExtent l="0" t="0" r="9525" b="9525"/>
                  <wp:docPr id="109074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434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39BE5F16" w:rsidR="00BD6A11" w:rsidRDefault="009B3B9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B92">
              <w:rPr>
                <w:b/>
              </w:rPr>
              <w:drawing>
                <wp:inline distT="0" distB="0" distL="0" distR="0" wp14:anchorId="575295CC" wp14:editId="1649A5E7">
                  <wp:extent cx="4391638" cy="2743583"/>
                  <wp:effectExtent l="0" t="0" r="9525" b="0"/>
                  <wp:docPr id="1659010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107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0AB2A1C0" w:rsidR="00BD6A11" w:rsidRDefault="00CA76D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A76DD">
              <w:rPr>
                <w:b/>
              </w:rPr>
              <w:drawing>
                <wp:inline distT="0" distB="0" distL="0" distR="0" wp14:anchorId="01F409C9" wp14:editId="0A281EFE">
                  <wp:extent cx="5020376" cy="3067478"/>
                  <wp:effectExtent l="0" t="0" r="8890" b="0"/>
                  <wp:docPr id="126072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231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5057E3F1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56D08265" wp14:editId="18274179">
                  <wp:extent cx="4877481" cy="2838846"/>
                  <wp:effectExtent l="0" t="0" r="0" b="0"/>
                  <wp:docPr id="1605299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2995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329A132A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5BDDF671" wp14:editId="6D443220">
                  <wp:extent cx="5020376" cy="2953162"/>
                  <wp:effectExtent l="0" t="0" r="8890" b="0"/>
                  <wp:docPr id="81866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66448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560D4EC4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5793A897" wp14:editId="56B79E91">
                  <wp:extent cx="4601217" cy="2743583"/>
                  <wp:effectExtent l="0" t="0" r="8890" b="0"/>
                  <wp:docPr id="20515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570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3E686C99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471AFEB3" wp14:editId="71AA000D">
                  <wp:extent cx="5068007" cy="3048425"/>
                  <wp:effectExtent l="0" t="0" r="0" b="0"/>
                  <wp:docPr id="59613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329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058B61C9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4F3319AF" wp14:editId="766D3B38">
                  <wp:extent cx="5106113" cy="3496163"/>
                  <wp:effectExtent l="0" t="0" r="0" b="9525"/>
                  <wp:docPr id="47643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4311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34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19AF5C2B" w:rsidR="00BD6A11" w:rsidRDefault="002723D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23DF">
              <w:rPr>
                <w:b/>
              </w:rPr>
              <w:drawing>
                <wp:inline distT="0" distB="0" distL="0" distR="0" wp14:anchorId="776F91B2" wp14:editId="0E3553BA">
                  <wp:extent cx="4887007" cy="2981741"/>
                  <wp:effectExtent l="0" t="0" r="8890" b="9525"/>
                  <wp:docPr id="6177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129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405BC4CD" w:rsidR="00BD6A11" w:rsidRDefault="003D4F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4FC9">
              <w:rPr>
                <w:b/>
              </w:rPr>
              <w:drawing>
                <wp:inline distT="0" distB="0" distL="0" distR="0" wp14:anchorId="1B99CB56" wp14:editId="761A5411">
                  <wp:extent cx="4010585" cy="2524477"/>
                  <wp:effectExtent l="0" t="0" r="9525" b="9525"/>
                  <wp:docPr id="818865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658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2FC9785F" w:rsidR="00BD6A11" w:rsidRDefault="004C4F8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F8E">
              <w:rPr>
                <w:b/>
              </w:rPr>
              <w:drawing>
                <wp:inline distT="0" distB="0" distL="0" distR="0" wp14:anchorId="5F1B9EEA" wp14:editId="41AC5F02">
                  <wp:extent cx="4858428" cy="2972215"/>
                  <wp:effectExtent l="0" t="0" r="0" b="0"/>
                  <wp:docPr id="1053450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508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6DCF3C00" w:rsidR="00BD6A11" w:rsidRDefault="004C4F8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F8E">
              <w:rPr>
                <w:b/>
              </w:rPr>
              <w:drawing>
                <wp:inline distT="0" distB="0" distL="0" distR="0" wp14:anchorId="423DCF0D" wp14:editId="583CF3B9">
                  <wp:extent cx="4915586" cy="2896004"/>
                  <wp:effectExtent l="0" t="0" r="0" b="0"/>
                  <wp:docPr id="1793329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32907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1BD86E56" w:rsidR="00BD6A11" w:rsidRDefault="004C4F8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F8E">
              <w:rPr>
                <w:b/>
              </w:rPr>
              <w:drawing>
                <wp:inline distT="0" distB="0" distL="0" distR="0" wp14:anchorId="590DA97D" wp14:editId="7C2C0EDA">
                  <wp:extent cx="4267796" cy="2734057"/>
                  <wp:effectExtent l="0" t="0" r="0" b="9525"/>
                  <wp:docPr id="44684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8412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0B451170" w:rsidR="00BD6A11" w:rsidRDefault="004C4F8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F8E">
              <w:rPr>
                <w:b/>
              </w:rPr>
              <w:drawing>
                <wp:inline distT="0" distB="0" distL="0" distR="0" wp14:anchorId="73BAB0F4" wp14:editId="5C23747A">
                  <wp:extent cx="4839375" cy="2905530"/>
                  <wp:effectExtent l="0" t="0" r="0" b="9525"/>
                  <wp:docPr id="2035893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936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2A6C4979" w:rsidR="00BD6A11" w:rsidRDefault="004C4F8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F8E">
              <w:rPr>
                <w:b/>
              </w:rPr>
              <w:drawing>
                <wp:inline distT="0" distB="0" distL="0" distR="0" wp14:anchorId="174B7F4D" wp14:editId="465F665E">
                  <wp:extent cx="4372585" cy="2657846"/>
                  <wp:effectExtent l="0" t="0" r="9525" b="9525"/>
                  <wp:docPr id="308884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8401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74659076" w:rsidR="00BD6A11" w:rsidRDefault="00A16C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6C13">
              <w:rPr>
                <w:b/>
              </w:rPr>
              <w:drawing>
                <wp:inline distT="0" distB="0" distL="0" distR="0" wp14:anchorId="776406DC" wp14:editId="536819D6">
                  <wp:extent cx="4582164" cy="2819794"/>
                  <wp:effectExtent l="0" t="0" r="0" b="0"/>
                  <wp:docPr id="11891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150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63AAB0E7" w:rsidR="00BD6A11" w:rsidRDefault="003D4F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4FC9">
              <w:rPr>
                <w:b/>
              </w:rPr>
              <w:drawing>
                <wp:inline distT="0" distB="0" distL="0" distR="0" wp14:anchorId="2651728C" wp14:editId="423EA66F">
                  <wp:extent cx="3815392" cy="2590800"/>
                  <wp:effectExtent l="0" t="0" r="0" b="0"/>
                  <wp:docPr id="560182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8276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544" cy="259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5D17A40F" w:rsidR="00BD6A11" w:rsidRDefault="003D4F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4FC9">
              <w:rPr>
                <w:b/>
              </w:rPr>
              <w:drawing>
                <wp:inline distT="0" distB="0" distL="0" distR="0" wp14:anchorId="6EFDB7A0" wp14:editId="73059B19">
                  <wp:extent cx="3752850" cy="2537788"/>
                  <wp:effectExtent l="0" t="0" r="0" b="0"/>
                  <wp:docPr id="1226266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26601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0" cy="254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579B0671" w:rsidR="00BD6A11" w:rsidRDefault="000D03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D032F">
              <w:rPr>
                <w:b/>
              </w:rPr>
              <w:drawing>
                <wp:inline distT="0" distB="0" distL="0" distR="0" wp14:anchorId="71531263" wp14:editId="765E5CE9">
                  <wp:extent cx="3835222" cy="2619375"/>
                  <wp:effectExtent l="0" t="0" r="0" b="0"/>
                  <wp:docPr id="213984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84139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686" cy="262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33710159" w:rsidR="00BD6A11" w:rsidRDefault="000D03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D032F">
              <w:rPr>
                <w:b/>
              </w:rPr>
              <w:drawing>
                <wp:inline distT="0" distB="0" distL="0" distR="0" wp14:anchorId="114D7FFD" wp14:editId="427EF6C9">
                  <wp:extent cx="3770462" cy="2447925"/>
                  <wp:effectExtent l="0" t="0" r="1905" b="0"/>
                  <wp:docPr id="873075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7500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587" cy="244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77BE1163" w:rsidR="00BD6A11" w:rsidRDefault="000D03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D032F">
              <w:rPr>
                <w:b/>
              </w:rPr>
              <w:drawing>
                <wp:inline distT="0" distB="0" distL="0" distR="0" wp14:anchorId="51ADE951" wp14:editId="3171273B">
                  <wp:extent cx="3743325" cy="2509729"/>
                  <wp:effectExtent l="0" t="0" r="0" b="5080"/>
                  <wp:docPr id="2062001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00140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179" cy="251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5233D7DC" w:rsidR="00BD6A11" w:rsidRDefault="007962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96281">
              <w:rPr>
                <w:b/>
              </w:rPr>
              <w:drawing>
                <wp:inline distT="0" distB="0" distL="0" distR="0" wp14:anchorId="29ECE51F" wp14:editId="5FDB6601">
                  <wp:extent cx="3714356" cy="2444615"/>
                  <wp:effectExtent l="0" t="0" r="635" b="0"/>
                  <wp:docPr id="405043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4332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930" cy="244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616081A5" w:rsidR="00BD6A11" w:rsidRDefault="007962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96281">
              <w:rPr>
                <w:b/>
              </w:rPr>
              <w:drawing>
                <wp:inline distT="0" distB="0" distL="0" distR="0" wp14:anchorId="4E5A749A" wp14:editId="1AC5C6DD">
                  <wp:extent cx="3697745" cy="2543175"/>
                  <wp:effectExtent l="0" t="0" r="0" b="0"/>
                  <wp:docPr id="67013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3821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509" cy="254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3C336" w14:textId="77777777" w:rsidR="00736734" w:rsidRDefault="00736734">
      <w:r>
        <w:separator/>
      </w:r>
    </w:p>
  </w:endnote>
  <w:endnote w:type="continuationSeparator" w:id="0">
    <w:p w14:paraId="78F1AC05" w14:textId="77777777" w:rsidR="00736734" w:rsidRDefault="00736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545DFE" w14:textId="77777777" w:rsidR="00736734" w:rsidRDefault="00736734">
      <w:r>
        <w:separator/>
      </w:r>
    </w:p>
  </w:footnote>
  <w:footnote w:type="continuationSeparator" w:id="0">
    <w:p w14:paraId="5B4E1683" w14:textId="77777777" w:rsidR="00736734" w:rsidRDefault="00736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232</TotalTime>
  <Pages>21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2024-05-07T07:55:00Z</dcterms:created>
  <dcterms:modified xsi:type="dcterms:W3CDTF">2024-05-07T11:47:00Z</dcterms:modified>
</cp:coreProperties>
</file>