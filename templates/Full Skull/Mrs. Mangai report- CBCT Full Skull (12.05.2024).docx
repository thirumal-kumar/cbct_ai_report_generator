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7869520E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7623B5">
              <w:rPr>
                <w:sz w:val="28"/>
              </w:rPr>
              <w:t>s. Mangai</w:t>
            </w:r>
          </w:p>
        </w:tc>
        <w:tc>
          <w:tcPr>
            <w:tcW w:w="2568" w:type="pct"/>
          </w:tcPr>
          <w:p w14:paraId="112E52C6" w14:textId="4582ABB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7623B5">
              <w:rPr>
                <w:sz w:val="28"/>
              </w:rPr>
              <w:t>12</w:t>
            </w:r>
            <w:r w:rsidR="009E21AF">
              <w:rPr>
                <w:sz w:val="28"/>
              </w:rPr>
              <w:t>.05.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433BB16E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7623B5" w:rsidRPr="007623B5">
              <w:rPr>
                <w:sz w:val="28"/>
              </w:rPr>
              <w:t>82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623B5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033C8BCF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7623B5">
              <w:rPr>
                <w:sz w:val="28"/>
              </w:rPr>
              <w:t>SV Dental Care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4DA2C96D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</w:t>
      </w:r>
      <w:r w:rsidR="00216F23">
        <w:rPr>
          <w:sz w:val="28"/>
        </w:rPr>
        <w:t>ly edentulous maxillary and mandibular arch.</w:t>
      </w:r>
    </w:p>
    <w:p w14:paraId="4B0E0537" w14:textId="7C13EF5C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</w:t>
      </w:r>
      <w:r w:rsidR="00216F23">
        <w:rPr>
          <w:sz w:val="28"/>
        </w:rPr>
        <w:t>resorptive changes and</w:t>
      </w:r>
      <w:r w:rsidR="00082C64">
        <w:rPr>
          <w:sz w:val="28"/>
        </w:rPr>
        <w:t xml:space="preserve"> reduced height alveolar ridge</w:t>
      </w:r>
      <w:r w:rsidR="009302AD">
        <w:rPr>
          <w:sz w:val="28"/>
        </w:rPr>
        <w:t>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3775A2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13 r</w:t>
            </w:r>
            <w:r w:rsidRPr="00930BA6">
              <w:rPr>
                <w:b/>
              </w:rPr>
              <w:t>egion</w:t>
            </w:r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r w:rsidRPr="00930BA6">
              <w:rPr>
                <w:b/>
              </w:rPr>
              <w:t>region</w:t>
            </w:r>
          </w:p>
        </w:tc>
        <w:tc>
          <w:tcPr>
            <w:tcW w:w="525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r w:rsidRPr="00930BA6">
              <w:rPr>
                <w:b/>
              </w:rPr>
              <w:t>region</w:t>
            </w:r>
          </w:p>
        </w:tc>
      </w:tr>
      <w:tr w:rsidR="00BD6A11" w14:paraId="525E8DF3" w14:textId="77777777" w:rsidTr="003775A2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730B52E0" w:rsidR="00BD6A11" w:rsidRDefault="003775A2" w:rsidP="00BF422B">
            <w:pPr>
              <w:jc w:val="center"/>
            </w:pPr>
            <w:r>
              <w:t>2.2</w:t>
            </w:r>
          </w:p>
        </w:tc>
        <w:tc>
          <w:tcPr>
            <w:tcW w:w="526" w:type="pct"/>
          </w:tcPr>
          <w:p w14:paraId="0CBFAFB3" w14:textId="7EC4867A" w:rsidR="00BD6A11" w:rsidRDefault="003D4DE4" w:rsidP="00BF422B">
            <w:pPr>
              <w:jc w:val="center"/>
            </w:pPr>
            <w:r>
              <w:t>2.2</w:t>
            </w:r>
          </w:p>
        </w:tc>
        <w:tc>
          <w:tcPr>
            <w:tcW w:w="526" w:type="pct"/>
          </w:tcPr>
          <w:p w14:paraId="30C40DD1" w14:textId="64190363" w:rsidR="00BD6A11" w:rsidRDefault="003D4DE4" w:rsidP="00BF422B">
            <w:pPr>
              <w:jc w:val="center"/>
            </w:pPr>
            <w:r>
              <w:t>1.6</w:t>
            </w:r>
          </w:p>
        </w:tc>
        <w:tc>
          <w:tcPr>
            <w:tcW w:w="526" w:type="pct"/>
          </w:tcPr>
          <w:p w14:paraId="6C52CFB5" w14:textId="67FF28C0" w:rsidR="00BD6A11" w:rsidRDefault="003D4DE4" w:rsidP="00BF422B">
            <w:pPr>
              <w:jc w:val="center"/>
            </w:pPr>
            <w:r>
              <w:t>1.3</w:t>
            </w:r>
          </w:p>
        </w:tc>
        <w:tc>
          <w:tcPr>
            <w:tcW w:w="526" w:type="pct"/>
          </w:tcPr>
          <w:p w14:paraId="3FF74937" w14:textId="7B44A431" w:rsidR="00BD6A11" w:rsidRDefault="003D4DE4" w:rsidP="00BF422B">
            <w:pPr>
              <w:jc w:val="center"/>
            </w:pPr>
            <w:r>
              <w:t>1.4</w:t>
            </w:r>
          </w:p>
        </w:tc>
        <w:tc>
          <w:tcPr>
            <w:tcW w:w="526" w:type="pct"/>
          </w:tcPr>
          <w:p w14:paraId="0CC0A391" w14:textId="2B1A910C" w:rsidR="00BD6A11" w:rsidRDefault="003D4DE4" w:rsidP="00BF422B">
            <w:pPr>
              <w:jc w:val="center"/>
            </w:pPr>
            <w:r>
              <w:t>1.3</w:t>
            </w:r>
          </w:p>
        </w:tc>
        <w:tc>
          <w:tcPr>
            <w:tcW w:w="526" w:type="pct"/>
          </w:tcPr>
          <w:p w14:paraId="554FAA52" w14:textId="5570D316" w:rsidR="00BD6A11" w:rsidRDefault="003D4DE4" w:rsidP="00BF422B">
            <w:pPr>
              <w:jc w:val="center"/>
            </w:pPr>
            <w:r>
              <w:t>1.7</w:t>
            </w:r>
          </w:p>
        </w:tc>
        <w:tc>
          <w:tcPr>
            <w:tcW w:w="525" w:type="pct"/>
          </w:tcPr>
          <w:p w14:paraId="6C45F1EA" w14:textId="051E187C" w:rsidR="00BD6A11" w:rsidRDefault="003D4DE4" w:rsidP="00BF422B">
            <w:pPr>
              <w:jc w:val="center"/>
            </w:pPr>
            <w:r>
              <w:t>1</w:t>
            </w:r>
          </w:p>
        </w:tc>
      </w:tr>
      <w:tr w:rsidR="00BD6A11" w14:paraId="6E1FA454" w14:textId="77777777" w:rsidTr="003775A2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04BB2A9A" w:rsidR="00BD6A11" w:rsidRDefault="003775A2" w:rsidP="00BF422B">
            <w:pPr>
              <w:jc w:val="center"/>
            </w:pPr>
            <w:r>
              <w:t>4.8</w:t>
            </w:r>
          </w:p>
        </w:tc>
        <w:tc>
          <w:tcPr>
            <w:tcW w:w="526" w:type="pct"/>
          </w:tcPr>
          <w:p w14:paraId="72EE28D7" w14:textId="70C928DA" w:rsidR="00BD6A11" w:rsidRDefault="003D4DE4" w:rsidP="00BF422B">
            <w:pPr>
              <w:jc w:val="center"/>
            </w:pPr>
            <w:r>
              <w:t>5.8</w:t>
            </w:r>
          </w:p>
        </w:tc>
        <w:tc>
          <w:tcPr>
            <w:tcW w:w="526" w:type="pct"/>
          </w:tcPr>
          <w:p w14:paraId="35A1B00D" w14:textId="15BBE0EE" w:rsidR="00BD6A11" w:rsidRDefault="003D4DE4" w:rsidP="00BF422B">
            <w:pPr>
              <w:jc w:val="center"/>
            </w:pPr>
            <w:r>
              <w:t>5.2</w:t>
            </w:r>
          </w:p>
        </w:tc>
        <w:tc>
          <w:tcPr>
            <w:tcW w:w="526" w:type="pct"/>
          </w:tcPr>
          <w:p w14:paraId="16EBA496" w14:textId="0E207498" w:rsidR="00BD6A11" w:rsidRDefault="003D4DE4" w:rsidP="00BF422B">
            <w:pPr>
              <w:jc w:val="center"/>
            </w:pPr>
            <w:r>
              <w:t>5.3</w:t>
            </w:r>
          </w:p>
        </w:tc>
        <w:tc>
          <w:tcPr>
            <w:tcW w:w="526" w:type="pct"/>
          </w:tcPr>
          <w:p w14:paraId="6915DB5E" w14:textId="44FEEAE7" w:rsidR="00BD6A11" w:rsidRDefault="003D4DE4" w:rsidP="00BF422B">
            <w:pPr>
              <w:jc w:val="center"/>
            </w:pPr>
            <w:r>
              <w:t>5.7</w:t>
            </w:r>
          </w:p>
        </w:tc>
        <w:tc>
          <w:tcPr>
            <w:tcW w:w="526" w:type="pct"/>
          </w:tcPr>
          <w:p w14:paraId="068D8CEE" w14:textId="1050CA80" w:rsidR="00BD6A11" w:rsidRDefault="003D4DE4" w:rsidP="00BF422B">
            <w:pPr>
              <w:jc w:val="center"/>
            </w:pPr>
            <w:r>
              <w:t>5.6</w:t>
            </w:r>
          </w:p>
        </w:tc>
        <w:tc>
          <w:tcPr>
            <w:tcW w:w="526" w:type="pct"/>
          </w:tcPr>
          <w:p w14:paraId="7F642986" w14:textId="1CEB2CB0" w:rsidR="00BD6A11" w:rsidRDefault="003D4DE4" w:rsidP="00BF422B">
            <w:pPr>
              <w:jc w:val="center"/>
            </w:pPr>
            <w:r>
              <w:t>4.9</w:t>
            </w:r>
          </w:p>
        </w:tc>
        <w:tc>
          <w:tcPr>
            <w:tcW w:w="525" w:type="pct"/>
          </w:tcPr>
          <w:p w14:paraId="4099FA2F" w14:textId="273E415B" w:rsidR="00BD6A11" w:rsidRDefault="003D4DE4" w:rsidP="00BF422B">
            <w:pPr>
              <w:jc w:val="center"/>
            </w:pPr>
            <w:r>
              <w:t>6.8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3D4DE4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5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3D4DE4" w14:paraId="484D046F" w14:textId="77777777" w:rsidTr="003D4DE4">
        <w:trPr>
          <w:trHeight w:val="633"/>
          <w:jc w:val="center"/>
        </w:trPr>
        <w:tc>
          <w:tcPr>
            <w:tcW w:w="1355" w:type="pct"/>
          </w:tcPr>
          <w:p w14:paraId="037D7E24" w14:textId="77777777" w:rsidR="003D4DE4" w:rsidRDefault="003D4DE4" w:rsidP="003D4DE4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0E25A7D7" w:rsidR="003D4DE4" w:rsidRDefault="003D4DE4" w:rsidP="003D4DE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04968D7D" w14:textId="56FBB694" w:rsidR="003D4DE4" w:rsidRDefault="003D4DE4" w:rsidP="003D4DE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 w:rsidRPr="00CD3F77"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1EBEA066" w14:textId="11982F33" w:rsidR="003D4DE4" w:rsidRDefault="003D4DE4" w:rsidP="003D4DE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 w:rsidRPr="00CD3F77"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121C1C72" w14:textId="16576C6E" w:rsidR="003D4DE4" w:rsidRDefault="003D4DE4" w:rsidP="003D4DE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 w:rsidRPr="00CD3F77"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5B7BF53A" w14:textId="32E77494" w:rsidR="003D4DE4" w:rsidRDefault="003D4DE4" w:rsidP="003D4DE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 w:rsidRPr="00CD3F77">
              <w:rPr>
                <w:sz w:val="24"/>
              </w:rPr>
              <w:t>-</w:t>
            </w:r>
          </w:p>
        </w:tc>
        <w:tc>
          <w:tcPr>
            <w:tcW w:w="605" w:type="pct"/>
          </w:tcPr>
          <w:p w14:paraId="3D7B8FEB" w14:textId="74702994" w:rsidR="003D4DE4" w:rsidRDefault="003D4DE4" w:rsidP="003D4DE4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 w:rsidRPr="00CD3F77">
              <w:rPr>
                <w:sz w:val="24"/>
              </w:rPr>
              <w:t>-</w:t>
            </w:r>
          </w:p>
        </w:tc>
      </w:tr>
      <w:tr w:rsidR="00BD6A11" w14:paraId="751AD33C" w14:textId="77777777" w:rsidTr="003D4DE4">
        <w:trPr>
          <w:trHeight w:val="633"/>
          <w:jc w:val="center"/>
        </w:trPr>
        <w:tc>
          <w:tcPr>
            <w:tcW w:w="1355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08" w:type="pct"/>
          </w:tcPr>
          <w:p w14:paraId="725E5510" w14:textId="1A269807" w:rsidR="00BD6A11" w:rsidRDefault="003D4DE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1.3</w:t>
            </w:r>
          </w:p>
        </w:tc>
        <w:tc>
          <w:tcPr>
            <w:tcW w:w="608" w:type="pct"/>
          </w:tcPr>
          <w:p w14:paraId="27F23230" w14:textId="55A2F82B" w:rsidR="00BD6A11" w:rsidRDefault="003D4DE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608" w:type="pct"/>
          </w:tcPr>
          <w:p w14:paraId="117C1A28" w14:textId="1C16249C" w:rsidR="00BD6A11" w:rsidRDefault="003D4DE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0.9</w:t>
            </w:r>
          </w:p>
        </w:tc>
        <w:tc>
          <w:tcPr>
            <w:tcW w:w="608" w:type="pct"/>
          </w:tcPr>
          <w:p w14:paraId="61042547" w14:textId="45C21CB1" w:rsidR="00BD6A11" w:rsidRDefault="003D4DE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0.9</w:t>
            </w:r>
          </w:p>
        </w:tc>
        <w:tc>
          <w:tcPr>
            <w:tcW w:w="608" w:type="pct"/>
          </w:tcPr>
          <w:p w14:paraId="77171032" w14:textId="42D39189" w:rsidR="00BD6A11" w:rsidRDefault="003D4DE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605" w:type="pct"/>
          </w:tcPr>
          <w:p w14:paraId="4AD55496" w14:textId="49830970" w:rsidR="00BD6A11" w:rsidRDefault="003D4DE4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tbl>
      <w:tblPr>
        <w:tblpPr w:leftFromText="180" w:rightFromText="180" w:vertAnchor="page" w:horzAnchor="margin" w:tblpXSpec="center" w:tblpY="1121"/>
        <w:tblW w:w="570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1"/>
        <w:gridCol w:w="1702"/>
        <w:gridCol w:w="1841"/>
        <w:gridCol w:w="1755"/>
        <w:gridCol w:w="1870"/>
      </w:tblGrid>
      <w:tr w:rsidR="008A3F6C" w14:paraId="12F32FB8" w14:textId="77777777" w:rsidTr="008A3F6C">
        <w:trPr>
          <w:trHeight w:val="485"/>
        </w:trPr>
        <w:tc>
          <w:tcPr>
            <w:tcW w:w="1936" w:type="pct"/>
            <w:shd w:val="clear" w:color="auto" w:fill="FFFFFF" w:themeFill="background1"/>
            <w:vAlign w:val="center"/>
          </w:tcPr>
          <w:p w14:paraId="13A290A2" w14:textId="77777777" w:rsidR="004A58F7" w:rsidRPr="0050224B" w:rsidRDefault="004A58F7" w:rsidP="004A58F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727" w:type="pct"/>
            <w:shd w:val="clear" w:color="auto" w:fill="FFFFFF" w:themeFill="background1"/>
            <w:vAlign w:val="center"/>
          </w:tcPr>
          <w:p w14:paraId="5E935AA9" w14:textId="77777777" w:rsidR="004A58F7" w:rsidRDefault="004A58F7" w:rsidP="004A58F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87" w:type="pct"/>
            <w:shd w:val="clear" w:color="auto" w:fill="FFFFFF" w:themeFill="background1"/>
            <w:vAlign w:val="center"/>
          </w:tcPr>
          <w:p w14:paraId="5609EDFE" w14:textId="77777777" w:rsidR="004A58F7" w:rsidRDefault="004A58F7" w:rsidP="004A58F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55FC18FE" w14:textId="77777777" w:rsidR="004A58F7" w:rsidRDefault="004A58F7" w:rsidP="004A58F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43579B72" w14:textId="77777777" w:rsidR="004A58F7" w:rsidRDefault="004A58F7" w:rsidP="004A58F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r>
              <w:rPr>
                <w:b/>
                <w:sz w:val="24"/>
              </w:rPr>
              <w:t>region</w:t>
            </w:r>
          </w:p>
        </w:tc>
      </w:tr>
      <w:tr w:rsidR="008A3F6C" w14:paraId="62C1228F" w14:textId="77777777" w:rsidTr="008A3F6C">
        <w:trPr>
          <w:trHeight w:val="567"/>
        </w:trPr>
        <w:tc>
          <w:tcPr>
            <w:tcW w:w="1936" w:type="pct"/>
            <w:shd w:val="clear" w:color="auto" w:fill="FFFFFF" w:themeFill="background1"/>
            <w:vAlign w:val="center"/>
          </w:tcPr>
          <w:p w14:paraId="167A6E61" w14:textId="77777777" w:rsidR="004A58F7" w:rsidRDefault="004A58F7" w:rsidP="004A58F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727" w:type="pct"/>
            <w:shd w:val="clear" w:color="auto" w:fill="FFFFFF" w:themeFill="background1"/>
            <w:vAlign w:val="center"/>
          </w:tcPr>
          <w:p w14:paraId="71E92C1E" w14:textId="2028C6A9" w:rsidR="004A58F7" w:rsidRDefault="003D4DE4" w:rsidP="004A58F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6.3</w:t>
            </w:r>
          </w:p>
        </w:tc>
        <w:tc>
          <w:tcPr>
            <w:tcW w:w="787" w:type="pct"/>
            <w:shd w:val="clear" w:color="auto" w:fill="FFFFFF" w:themeFill="background1"/>
            <w:vAlign w:val="center"/>
          </w:tcPr>
          <w:p w14:paraId="194E7389" w14:textId="71579901" w:rsidR="004A58F7" w:rsidRDefault="003D4DE4" w:rsidP="004A58F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71B31354" w14:textId="13C82900" w:rsidR="004A58F7" w:rsidRDefault="00CC47CB" w:rsidP="004A58F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7.2</w:t>
            </w: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7DF95F12" w14:textId="6046B954" w:rsidR="004A58F7" w:rsidRDefault="00CC47CB" w:rsidP="004A58F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</w:t>
            </w:r>
          </w:p>
        </w:tc>
      </w:tr>
      <w:tr w:rsidR="008A3F6C" w14:paraId="53B7C32A" w14:textId="77777777" w:rsidTr="008A3F6C">
        <w:trPr>
          <w:trHeight w:val="567"/>
        </w:trPr>
        <w:tc>
          <w:tcPr>
            <w:tcW w:w="1936" w:type="pct"/>
            <w:shd w:val="clear" w:color="auto" w:fill="FFFFFF" w:themeFill="background1"/>
            <w:vAlign w:val="center"/>
          </w:tcPr>
          <w:p w14:paraId="2657ACE1" w14:textId="77777777" w:rsidR="004A58F7" w:rsidRPr="000F2EB0" w:rsidRDefault="004A58F7" w:rsidP="004A58F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727" w:type="pct"/>
            <w:shd w:val="clear" w:color="auto" w:fill="FFFFFF" w:themeFill="background1"/>
            <w:vAlign w:val="center"/>
          </w:tcPr>
          <w:p w14:paraId="0C9000EB" w14:textId="0FF26AD3" w:rsidR="004A58F7" w:rsidRDefault="003D4DE4" w:rsidP="004A58F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7.1</w:t>
            </w:r>
          </w:p>
        </w:tc>
        <w:tc>
          <w:tcPr>
            <w:tcW w:w="787" w:type="pct"/>
            <w:shd w:val="clear" w:color="auto" w:fill="FFFFFF" w:themeFill="background1"/>
            <w:vAlign w:val="center"/>
          </w:tcPr>
          <w:p w14:paraId="0B7FEE4C" w14:textId="46FD3DF0" w:rsidR="004A58F7" w:rsidRDefault="003D4DE4" w:rsidP="004A58F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6.9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45E5928E" w14:textId="00D9A3DE" w:rsidR="004A58F7" w:rsidRDefault="00CC47CB" w:rsidP="004A58F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13342D3A" w14:textId="1440C6DA" w:rsidR="004A58F7" w:rsidRDefault="00CC47CB" w:rsidP="004A58F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</w:tr>
      <w:tr w:rsidR="008A3F6C" w14:paraId="3B969694" w14:textId="77777777" w:rsidTr="008A3F6C">
        <w:trPr>
          <w:trHeight w:val="567"/>
        </w:trPr>
        <w:tc>
          <w:tcPr>
            <w:tcW w:w="1936" w:type="pct"/>
            <w:shd w:val="clear" w:color="auto" w:fill="FFFFFF" w:themeFill="background1"/>
            <w:vAlign w:val="center"/>
          </w:tcPr>
          <w:p w14:paraId="4BC70BD5" w14:textId="77777777" w:rsidR="004A58F7" w:rsidRDefault="004A58F7" w:rsidP="004A58F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727" w:type="pct"/>
            <w:shd w:val="clear" w:color="auto" w:fill="FFFFFF" w:themeFill="background1"/>
            <w:vAlign w:val="center"/>
          </w:tcPr>
          <w:p w14:paraId="2E1DC199" w14:textId="0A0B5F67" w:rsidR="004A58F7" w:rsidRDefault="003D4DE4" w:rsidP="004A58F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12.4</w:t>
            </w:r>
          </w:p>
        </w:tc>
        <w:tc>
          <w:tcPr>
            <w:tcW w:w="787" w:type="pct"/>
            <w:shd w:val="clear" w:color="auto" w:fill="FFFFFF" w:themeFill="background1"/>
            <w:vAlign w:val="center"/>
          </w:tcPr>
          <w:p w14:paraId="4698CE8B" w14:textId="7416CB4D" w:rsidR="004A58F7" w:rsidRDefault="003D4DE4" w:rsidP="004A58F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13.2</w:t>
            </w:r>
          </w:p>
        </w:tc>
        <w:tc>
          <w:tcPr>
            <w:tcW w:w="750" w:type="pct"/>
            <w:shd w:val="clear" w:color="auto" w:fill="FFFFFF" w:themeFill="background1"/>
            <w:vAlign w:val="center"/>
          </w:tcPr>
          <w:p w14:paraId="6F387AAB" w14:textId="0BCA8C9A" w:rsidR="004A58F7" w:rsidRDefault="00CC47CB" w:rsidP="004A58F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12.8</w:t>
            </w:r>
          </w:p>
        </w:tc>
        <w:tc>
          <w:tcPr>
            <w:tcW w:w="799" w:type="pct"/>
            <w:shd w:val="clear" w:color="auto" w:fill="FFFFFF" w:themeFill="background1"/>
            <w:vAlign w:val="center"/>
          </w:tcPr>
          <w:p w14:paraId="64C6D998" w14:textId="1F5AF8EF" w:rsidR="004A58F7" w:rsidRDefault="00CC47CB" w:rsidP="004A58F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12.1</w:t>
            </w:r>
          </w:p>
        </w:tc>
      </w:tr>
    </w:tbl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3681"/>
        <w:tblW w:w="564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2"/>
        <w:gridCol w:w="1701"/>
        <w:gridCol w:w="1842"/>
        <w:gridCol w:w="1650"/>
        <w:gridCol w:w="1847"/>
      </w:tblGrid>
      <w:tr w:rsidR="008A3F6C" w14:paraId="24B84034" w14:textId="77777777" w:rsidTr="008A3F6C">
        <w:trPr>
          <w:trHeight w:val="435"/>
        </w:trPr>
        <w:tc>
          <w:tcPr>
            <w:tcW w:w="1958" w:type="pct"/>
            <w:vAlign w:val="center"/>
          </w:tcPr>
          <w:p w14:paraId="57B3E3D6" w14:textId="77777777" w:rsidR="008A3F6C" w:rsidRPr="0050224B" w:rsidRDefault="008A3F6C" w:rsidP="008A3F6C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735" w:type="pct"/>
            <w:vAlign w:val="center"/>
          </w:tcPr>
          <w:p w14:paraId="2B387265" w14:textId="77777777" w:rsidR="008A3F6C" w:rsidRDefault="008A3F6C" w:rsidP="008A3F6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96" w:type="pct"/>
            <w:vAlign w:val="center"/>
          </w:tcPr>
          <w:p w14:paraId="2F894484" w14:textId="77777777" w:rsidR="008A3F6C" w:rsidRDefault="008A3F6C" w:rsidP="008A3F6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13" w:type="pct"/>
            <w:vAlign w:val="center"/>
          </w:tcPr>
          <w:p w14:paraId="40163BCB" w14:textId="77777777" w:rsidR="008A3F6C" w:rsidRDefault="008A3F6C" w:rsidP="008A3F6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98" w:type="pct"/>
            <w:vAlign w:val="center"/>
          </w:tcPr>
          <w:p w14:paraId="3000AB4C" w14:textId="77777777" w:rsidR="008A3F6C" w:rsidRDefault="008A3F6C" w:rsidP="008A3F6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r>
              <w:rPr>
                <w:b/>
                <w:sz w:val="24"/>
              </w:rPr>
              <w:t>region</w:t>
            </w:r>
          </w:p>
        </w:tc>
      </w:tr>
      <w:tr w:rsidR="008A3F6C" w14:paraId="7721853E" w14:textId="77777777" w:rsidTr="008A3F6C">
        <w:trPr>
          <w:trHeight w:val="508"/>
        </w:trPr>
        <w:tc>
          <w:tcPr>
            <w:tcW w:w="1958" w:type="pct"/>
            <w:vAlign w:val="center"/>
          </w:tcPr>
          <w:p w14:paraId="4B83CA34" w14:textId="77777777" w:rsidR="008A3F6C" w:rsidRDefault="008A3F6C" w:rsidP="008A3F6C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735" w:type="pct"/>
            <w:vAlign w:val="center"/>
          </w:tcPr>
          <w:p w14:paraId="19F11964" w14:textId="0A6211C1" w:rsidR="008A3F6C" w:rsidRDefault="00802ABD" w:rsidP="008A3F6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796" w:type="pct"/>
            <w:vAlign w:val="center"/>
          </w:tcPr>
          <w:p w14:paraId="5167C567" w14:textId="13DA6C60" w:rsidR="008A3F6C" w:rsidRDefault="00802ABD" w:rsidP="008A3F6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5.7</w:t>
            </w:r>
          </w:p>
        </w:tc>
        <w:tc>
          <w:tcPr>
            <w:tcW w:w="713" w:type="pct"/>
            <w:vAlign w:val="center"/>
          </w:tcPr>
          <w:p w14:paraId="150CE37A" w14:textId="3754B198" w:rsidR="008A3F6C" w:rsidRDefault="00802ABD" w:rsidP="008A3F6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798" w:type="pct"/>
            <w:vAlign w:val="center"/>
          </w:tcPr>
          <w:p w14:paraId="2A7F77BE" w14:textId="28F60498" w:rsidR="008A3F6C" w:rsidRDefault="00802ABD" w:rsidP="008A3F6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8.3</w:t>
            </w:r>
          </w:p>
        </w:tc>
      </w:tr>
      <w:tr w:rsidR="008A3F6C" w14:paraId="1D7CF870" w14:textId="77777777" w:rsidTr="008A3F6C">
        <w:trPr>
          <w:trHeight w:val="508"/>
        </w:trPr>
        <w:tc>
          <w:tcPr>
            <w:tcW w:w="1958" w:type="pct"/>
            <w:vAlign w:val="center"/>
          </w:tcPr>
          <w:p w14:paraId="5C0197D4" w14:textId="77777777" w:rsidR="008A3F6C" w:rsidRPr="000F2EB0" w:rsidRDefault="008A3F6C" w:rsidP="008A3F6C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735" w:type="pct"/>
            <w:vAlign w:val="center"/>
          </w:tcPr>
          <w:p w14:paraId="442A870B" w14:textId="6CA8C0A4" w:rsidR="008A3F6C" w:rsidRDefault="00802ABD" w:rsidP="008A3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6.5</w:t>
            </w:r>
          </w:p>
        </w:tc>
        <w:tc>
          <w:tcPr>
            <w:tcW w:w="796" w:type="pct"/>
            <w:vAlign w:val="center"/>
          </w:tcPr>
          <w:p w14:paraId="2E8B8178" w14:textId="31D7EB03" w:rsidR="008A3F6C" w:rsidRDefault="00802ABD" w:rsidP="008A3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6.9</w:t>
            </w:r>
          </w:p>
        </w:tc>
        <w:tc>
          <w:tcPr>
            <w:tcW w:w="713" w:type="pct"/>
            <w:vAlign w:val="center"/>
          </w:tcPr>
          <w:p w14:paraId="38F2B595" w14:textId="1F7D04FF" w:rsidR="008A3F6C" w:rsidRDefault="00802ABD" w:rsidP="008A3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7.9</w:t>
            </w:r>
          </w:p>
        </w:tc>
        <w:tc>
          <w:tcPr>
            <w:tcW w:w="798" w:type="pct"/>
            <w:vAlign w:val="center"/>
          </w:tcPr>
          <w:p w14:paraId="522CD890" w14:textId="02954B90" w:rsidR="008A3F6C" w:rsidRDefault="00802ABD" w:rsidP="008A3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8.4</w:t>
            </w:r>
          </w:p>
        </w:tc>
      </w:tr>
      <w:tr w:rsidR="008A3F6C" w14:paraId="7E0F57BD" w14:textId="77777777" w:rsidTr="008A3F6C">
        <w:trPr>
          <w:trHeight w:val="508"/>
        </w:trPr>
        <w:tc>
          <w:tcPr>
            <w:tcW w:w="1958" w:type="pct"/>
            <w:vAlign w:val="center"/>
          </w:tcPr>
          <w:p w14:paraId="5E539848" w14:textId="77777777" w:rsidR="008A3F6C" w:rsidRDefault="008A3F6C" w:rsidP="008A3F6C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735" w:type="pct"/>
            <w:vAlign w:val="center"/>
          </w:tcPr>
          <w:p w14:paraId="4805F9D1" w14:textId="047A0D00" w:rsidR="008A3F6C" w:rsidRDefault="00802ABD" w:rsidP="008A3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11.3</w:t>
            </w:r>
          </w:p>
        </w:tc>
        <w:tc>
          <w:tcPr>
            <w:tcW w:w="796" w:type="pct"/>
            <w:vAlign w:val="center"/>
          </w:tcPr>
          <w:p w14:paraId="284DA3D7" w14:textId="30F4BF15" w:rsidR="008A3F6C" w:rsidRDefault="00802ABD" w:rsidP="008A3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12.6</w:t>
            </w:r>
          </w:p>
        </w:tc>
        <w:tc>
          <w:tcPr>
            <w:tcW w:w="713" w:type="pct"/>
            <w:vAlign w:val="center"/>
          </w:tcPr>
          <w:p w14:paraId="45932B93" w14:textId="7502F8A2" w:rsidR="008A3F6C" w:rsidRDefault="00802ABD" w:rsidP="008A3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11.5</w:t>
            </w:r>
          </w:p>
        </w:tc>
        <w:tc>
          <w:tcPr>
            <w:tcW w:w="798" w:type="pct"/>
            <w:vAlign w:val="center"/>
          </w:tcPr>
          <w:p w14:paraId="39FB7048" w14:textId="594EAA2D" w:rsidR="008A3F6C" w:rsidRDefault="00802ABD" w:rsidP="008A3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9.8</w:t>
            </w:r>
          </w:p>
        </w:tc>
      </w:tr>
    </w:tbl>
    <w:tbl>
      <w:tblPr>
        <w:tblpPr w:leftFromText="180" w:rightFromText="180" w:vertAnchor="page" w:horzAnchor="margin" w:tblpXSpec="center" w:tblpY="6267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91"/>
        <w:gridCol w:w="1843"/>
        <w:gridCol w:w="1700"/>
        <w:gridCol w:w="1840"/>
      </w:tblGrid>
      <w:tr w:rsidR="008A3F6C" w14:paraId="62059CD1" w14:textId="77777777" w:rsidTr="00BB2B69">
        <w:trPr>
          <w:trHeight w:val="359"/>
        </w:trPr>
        <w:tc>
          <w:tcPr>
            <w:tcW w:w="2654" w:type="pct"/>
            <w:vAlign w:val="center"/>
          </w:tcPr>
          <w:p w14:paraId="26350591" w14:textId="77777777" w:rsidR="008A3F6C" w:rsidRPr="0050224B" w:rsidRDefault="008A3F6C" w:rsidP="008A3F6C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5B234418" w14:textId="77777777" w:rsidR="008A3F6C" w:rsidRDefault="008A3F6C" w:rsidP="008A3F6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41" w:type="pct"/>
            <w:vAlign w:val="center"/>
          </w:tcPr>
          <w:p w14:paraId="72F8444D" w14:textId="77777777" w:rsidR="008A3F6C" w:rsidRDefault="008A3F6C" w:rsidP="008A3F6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2" w:type="pct"/>
            <w:vAlign w:val="center"/>
          </w:tcPr>
          <w:p w14:paraId="39613A48" w14:textId="77777777" w:rsidR="008A3F6C" w:rsidRDefault="008A3F6C" w:rsidP="008A3F6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</w:tr>
      <w:tr w:rsidR="008A3F6C" w14:paraId="3A66E584" w14:textId="77777777" w:rsidTr="00BB2B69">
        <w:trPr>
          <w:trHeight w:val="419"/>
        </w:trPr>
        <w:tc>
          <w:tcPr>
            <w:tcW w:w="2654" w:type="pct"/>
            <w:vAlign w:val="center"/>
          </w:tcPr>
          <w:p w14:paraId="0C5DF4C4" w14:textId="32009AEC" w:rsidR="008A3F6C" w:rsidRDefault="00556545" w:rsidP="008A3F6C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Mid</w:t>
            </w:r>
            <w:r w:rsidR="008A3F6C">
              <w:rPr>
                <w:sz w:val="24"/>
              </w:rPr>
              <w:t>-Crestal (in</w:t>
            </w:r>
            <w:r w:rsidR="008A3F6C">
              <w:rPr>
                <w:spacing w:val="-57"/>
                <w:sz w:val="24"/>
              </w:rPr>
              <w:t xml:space="preserve">                    </w:t>
            </w:r>
            <w:r w:rsidR="008A3F6C"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0B83B9D4" w14:textId="74DC0307" w:rsidR="008A3F6C" w:rsidRDefault="00CC47CB" w:rsidP="008A3F6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7.8</w:t>
            </w:r>
          </w:p>
        </w:tc>
        <w:tc>
          <w:tcPr>
            <w:tcW w:w="741" w:type="pct"/>
            <w:vAlign w:val="center"/>
          </w:tcPr>
          <w:p w14:paraId="577CBD73" w14:textId="31618A7B" w:rsidR="008A3F6C" w:rsidRDefault="00556545" w:rsidP="008A3F6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8.2</w:t>
            </w:r>
          </w:p>
        </w:tc>
        <w:tc>
          <w:tcPr>
            <w:tcW w:w="802" w:type="pct"/>
            <w:vAlign w:val="center"/>
          </w:tcPr>
          <w:p w14:paraId="677CD0E6" w14:textId="3E7550D3" w:rsidR="008A3F6C" w:rsidRDefault="004B36FB" w:rsidP="008A3F6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10.3</w:t>
            </w:r>
          </w:p>
        </w:tc>
      </w:tr>
      <w:tr w:rsidR="008A3F6C" w14:paraId="2F77D4F4" w14:textId="77777777" w:rsidTr="00BB2B69">
        <w:trPr>
          <w:trHeight w:val="419"/>
        </w:trPr>
        <w:tc>
          <w:tcPr>
            <w:tcW w:w="2654" w:type="pct"/>
            <w:vAlign w:val="center"/>
          </w:tcPr>
          <w:p w14:paraId="7146A189" w14:textId="77777777" w:rsidR="008A3F6C" w:rsidRDefault="008A3F6C" w:rsidP="008A3F6C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3DB00A5E" w14:textId="115F8197" w:rsidR="008A3F6C" w:rsidRDefault="00CC47CB" w:rsidP="008A3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11.7</w:t>
            </w:r>
          </w:p>
        </w:tc>
        <w:tc>
          <w:tcPr>
            <w:tcW w:w="741" w:type="pct"/>
            <w:vAlign w:val="center"/>
          </w:tcPr>
          <w:p w14:paraId="258A8CE5" w14:textId="1F3130BC" w:rsidR="008A3F6C" w:rsidRDefault="00556545" w:rsidP="008A3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11.1</w:t>
            </w:r>
          </w:p>
        </w:tc>
        <w:tc>
          <w:tcPr>
            <w:tcW w:w="802" w:type="pct"/>
            <w:vAlign w:val="center"/>
          </w:tcPr>
          <w:p w14:paraId="4F4BF160" w14:textId="4165735D" w:rsidR="008A3F6C" w:rsidRDefault="004B36FB" w:rsidP="008A3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9.6</w:t>
            </w:r>
          </w:p>
        </w:tc>
      </w:tr>
      <w:tr w:rsidR="008A3F6C" w14:paraId="44B14B64" w14:textId="77777777" w:rsidTr="00BB2B69">
        <w:trPr>
          <w:trHeight w:val="419"/>
        </w:trPr>
        <w:tc>
          <w:tcPr>
            <w:tcW w:w="2654" w:type="pct"/>
            <w:vAlign w:val="center"/>
          </w:tcPr>
          <w:p w14:paraId="23316FC1" w14:textId="324F2559" w:rsidR="008A3F6C" w:rsidRDefault="003C6DAA" w:rsidP="008A3F6C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Width </w:t>
            </w:r>
            <w:r w:rsidR="00556545">
              <w:rPr>
                <w:sz w:val="24"/>
              </w:rPr>
              <w:t>buccal</w:t>
            </w:r>
            <w:r>
              <w:rPr>
                <w:sz w:val="24"/>
              </w:rPr>
              <w:t xml:space="preserve"> to the Inferior alveolar nerve canal (in mm)</w:t>
            </w:r>
          </w:p>
        </w:tc>
        <w:tc>
          <w:tcPr>
            <w:tcW w:w="803" w:type="pct"/>
            <w:vAlign w:val="center"/>
          </w:tcPr>
          <w:p w14:paraId="3A991428" w14:textId="17FB27F8" w:rsidR="008A3F6C" w:rsidRDefault="00CC47CB" w:rsidP="008A3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741" w:type="pct"/>
            <w:vAlign w:val="center"/>
          </w:tcPr>
          <w:p w14:paraId="1DA72297" w14:textId="62F54EE5" w:rsidR="008A3F6C" w:rsidRDefault="00556545" w:rsidP="008A3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3.1</w:t>
            </w:r>
          </w:p>
        </w:tc>
        <w:tc>
          <w:tcPr>
            <w:tcW w:w="802" w:type="pct"/>
            <w:vAlign w:val="center"/>
          </w:tcPr>
          <w:p w14:paraId="2FE6CF73" w14:textId="7A947153" w:rsidR="008A3F6C" w:rsidRDefault="004B36FB" w:rsidP="008A3F6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4.2</w:t>
            </w:r>
          </w:p>
        </w:tc>
      </w:tr>
      <w:tr w:rsidR="00BB2B69" w14:paraId="16FBE2D2" w14:textId="77777777" w:rsidTr="00BB2B69">
        <w:trPr>
          <w:trHeight w:val="419"/>
        </w:trPr>
        <w:tc>
          <w:tcPr>
            <w:tcW w:w="2654" w:type="pct"/>
            <w:vAlign w:val="center"/>
          </w:tcPr>
          <w:p w14:paraId="60A60249" w14:textId="7B7C48D3" w:rsidR="00BB2B69" w:rsidRDefault="00BB2B69" w:rsidP="00BB2B6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Width </w:t>
            </w:r>
            <w:r w:rsidR="00556545">
              <w:rPr>
                <w:sz w:val="24"/>
              </w:rPr>
              <w:t>lingual</w:t>
            </w:r>
            <w:r>
              <w:rPr>
                <w:sz w:val="24"/>
              </w:rPr>
              <w:t xml:space="preserve"> to the Inferior alveolar nerve canal (in mm)</w:t>
            </w:r>
          </w:p>
        </w:tc>
        <w:tc>
          <w:tcPr>
            <w:tcW w:w="803" w:type="pct"/>
            <w:vAlign w:val="center"/>
          </w:tcPr>
          <w:p w14:paraId="5BB284E2" w14:textId="156B70EB" w:rsidR="00BB2B69" w:rsidRDefault="00CC47CB" w:rsidP="00BB2B6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2.5</w:t>
            </w:r>
          </w:p>
        </w:tc>
        <w:tc>
          <w:tcPr>
            <w:tcW w:w="741" w:type="pct"/>
            <w:vAlign w:val="center"/>
          </w:tcPr>
          <w:p w14:paraId="6AA0AE30" w14:textId="6DEFC8EE" w:rsidR="00BB2B69" w:rsidRDefault="00556545" w:rsidP="00BB2B6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4.2</w:t>
            </w:r>
          </w:p>
        </w:tc>
        <w:tc>
          <w:tcPr>
            <w:tcW w:w="802" w:type="pct"/>
            <w:vAlign w:val="center"/>
          </w:tcPr>
          <w:p w14:paraId="31474A58" w14:textId="6BD936B3" w:rsidR="00BB2B69" w:rsidRDefault="004B36FB" w:rsidP="00BB2B6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4.6</w:t>
            </w:r>
          </w:p>
        </w:tc>
      </w:tr>
    </w:tbl>
    <w:p w14:paraId="3A0FFF6B" w14:textId="77777777" w:rsidR="00BD6A11" w:rsidRDefault="00BD6A11" w:rsidP="00BD6A11"/>
    <w:p w14:paraId="6BD4BE4A" w14:textId="77777777" w:rsidR="00BD6A11" w:rsidRDefault="00BD6A11" w:rsidP="00BD6A11"/>
    <w:tbl>
      <w:tblPr>
        <w:tblpPr w:leftFromText="180" w:rightFromText="180" w:vertAnchor="page" w:horzAnchor="margin" w:tblpXSpec="center" w:tblpY="9814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91"/>
        <w:gridCol w:w="1843"/>
        <w:gridCol w:w="1700"/>
        <w:gridCol w:w="1840"/>
      </w:tblGrid>
      <w:tr w:rsidR="003C6DAA" w14:paraId="20D720DF" w14:textId="77777777" w:rsidTr="00BB2B69">
        <w:trPr>
          <w:trHeight w:val="359"/>
        </w:trPr>
        <w:tc>
          <w:tcPr>
            <w:tcW w:w="2654" w:type="pct"/>
            <w:vAlign w:val="center"/>
          </w:tcPr>
          <w:p w14:paraId="1A178E69" w14:textId="77777777" w:rsidR="003C6DAA" w:rsidRPr="0050224B" w:rsidRDefault="003C6DAA" w:rsidP="003C6DAA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14BF05FF" w14:textId="3650E466" w:rsidR="003C6DAA" w:rsidRDefault="003C6DAA" w:rsidP="003C6DAA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41" w:type="pct"/>
            <w:vAlign w:val="center"/>
          </w:tcPr>
          <w:p w14:paraId="7F55D5C9" w14:textId="1C52F4F8" w:rsidR="003C6DAA" w:rsidRDefault="003C6DAA" w:rsidP="003C6DAA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2" w:type="pct"/>
            <w:vAlign w:val="center"/>
          </w:tcPr>
          <w:p w14:paraId="1AF76B2B" w14:textId="6AEEC8BA" w:rsidR="003C6DAA" w:rsidRDefault="003C6DAA" w:rsidP="003C6DAA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4</w:t>
            </w:r>
            <w:r>
              <w:rPr>
                <w:b/>
                <w:spacing w:val="-1"/>
                <w:sz w:val="24"/>
              </w:rPr>
              <w:t xml:space="preserve">7 </w:t>
            </w:r>
            <w:r>
              <w:rPr>
                <w:b/>
                <w:sz w:val="24"/>
              </w:rPr>
              <w:t>region</w:t>
            </w:r>
          </w:p>
        </w:tc>
      </w:tr>
      <w:tr w:rsidR="003C6DAA" w14:paraId="53A4E35F" w14:textId="77777777" w:rsidTr="00BB2B69">
        <w:trPr>
          <w:trHeight w:val="419"/>
        </w:trPr>
        <w:tc>
          <w:tcPr>
            <w:tcW w:w="2654" w:type="pct"/>
            <w:vAlign w:val="center"/>
          </w:tcPr>
          <w:p w14:paraId="43904A34" w14:textId="77777777" w:rsidR="003C6DAA" w:rsidRPr="000F2EB0" w:rsidRDefault="003C6DAA" w:rsidP="003C6DAA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17B744D" w14:textId="0C9CABD7" w:rsidR="003C6DAA" w:rsidRDefault="00973A6A" w:rsidP="003C6DA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7.5</w:t>
            </w:r>
          </w:p>
        </w:tc>
        <w:tc>
          <w:tcPr>
            <w:tcW w:w="741" w:type="pct"/>
            <w:vAlign w:val="center"/>
          </w:tcPr>
          <w:p w14:paraId="4829656B" w14:textId="25AA391F" w:rsidR="003C6DAA" w:rsidRDefault="00973A6A" w:rsidP="003C6DA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8.3</w:t>
            </w:r>
          </w:p>
        </w:tc>
        <w:tc>
          <w:tcPr>
            <w:tcW w:w="802" w:type="pct"/>
            <w:vAlign w:val="center"/>
          </w:tcPr>
          <w:p w14:paraId="7724A398" w14:textId="3D00D4B5" w:rsidR="003C6DAA" w:rsidRDefault="00973A6A" w:rsidP="003C6DA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9.3</w:t>
            </w:r>
          </w:p>
        </w:tc>
      </w:tr>
      <w:tr w:rsidR="003C6DAA" w14:paraId="235E98B7" w14:textId="77777777" w:rsidTr="00BB2B69">
        <w:trPr>
          <w:trHeight w:val="419"/>
        </w:trPr>
        <w:tc>
          <w:tcPr>
            <w:tcW w:w="2654" w:type="pct"/>
            <w:vAlign w:val="center"/>
          </w:tcPr>
          <w:p w14:paraId="2AE5CF41" w14:textId="77777777" w:rsidR="003C6DAA" w:rsidRDefault="003C6DAA" w:rsidP="003C6DAA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D4CB612" w14:textId="51A6110B" w:rsidR="003C6DAA" w:rsidRDefault="00973A6A" w:rsidP="003C6DA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8.9</w:t>
            </w:r>
          </w:p>
        </w:tc>
        <w:tc>
          <w:tcPr>
            <w:tcW w:w="741" w:type="pct"/>
            <w:vAlign w:val="center"/>
          </w:tcPr>
          <w:p w14:paraId="12F1B8FE" w14:textId="78A3BEA5" w:rsidR="003C6DAA" w:rsidRDefault="00973A6A" w:rsidP="003C6DA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7.9</w:t>
            </w:r>
          </w:p>
        </w:tc>
        <w:tc>
          <w:tcPr>
            <w:tcW w:w="802" w:type="pct"/>
            <w:vAlign w:val="center"/>
          </w:tcPr>
          <w:p w14:paraId="5E52A3B1" w14:textId="10919DCE" w:rsidR="003C6DAA" w:rsidRDefault="00973A6A" w:rsidP="003C6DA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8.7</w:t>
            </w:r>
          </w:p>
        </w:tc>
      </w:tr>
      <w:tr w:rsidR="00BB2B69" w14:paraId="3E578218" w14:textId="77777777" w:rsidTr="00BB2B69">
        <w:trPr>
          <w:trHeight w:val="419"/>
        </w:trPr>
        <w:tc>
          <w:tcPr>
            <w:tcW w:w="2654" w:type="pct"/>
            <w:vAlign w:val="center"/>
          </w:tcPr>
          <w:p w14:paraId="7F156F08" w14:textId="5ADCD538" w:rsidR="00BB2B69" w:rsidRDefault="00BB2B69" w:rsidP="00BB2B6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Width </w:t>
            </w:r>
            <w:r w:rsidR="0069732F">
              <w:rPr>
                <w:sz w:val="24"/>
              </w:rPr>
              <w:t>buccal</w:t>
            </w:r>
            <w:r>
              <w:rPr>
                <w:sz w:val="24"/>
              </w:rPr>
              <w:t xml:space="preserve"> to the Inferior alveolar nerve canal (in mm)</w:t>
            </w:r>
          </w:p>
        </w:tc>
        <w:tc>
          <w:tcPr>
            <w:tcW w:w="803" w:type="pct"/>
            <w:vAlign w:val="center"/>
          </w:tcPr>
          <w:p w14:paraId="74517BD7" w14:textId="68D67D79" w:rsidR="00BB2B69" w:rsidRDefault="00973A6A" w:rsidP="00BB2B6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2.8</w:t>
            </w:r>
          </w:p>
        </w:tc>
        <w:tc>
          <w:tcPr>
            <w:tcW w:w="741" w:type="pct"/>
            <w:vAlign w:val="center"/>
          </w:tcPr>
          <w:p w14:paraId="7508E3B5" w14:textId="0CB332C2" w:rsidR="00BB2B69" w:rsidRDefault="00973A6A" w:rsidP="00BB2B6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4.6</w:t>
            </w:r>
          </w:p>
        </w:tc>
        <w:tc>
          <w:tcPr>
            <w:tcW w:w="802" w:type="pct"/>
            <w:vAlign w:val="center"/>
          </w:tcPr>
          <w:p w14:paraId="711499A7" w14:textId="1844789B" w:rsidR="00BB2B69" w:rsidRDefault="00973A6A" w:rsidP="00BB2B6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4.8</w:t>
            </w:r>
          </w:p>
        </w:tc>
      </w:tr>
      <w:tr w:rsidR="00BB2B69" w14:paraId="38BAD5F4" w14:textId="77777777" w:rsidTr="00BB2B69">
        <w:trPr>
          <w:trHeight w:val="419"/>
        </w:trPr>
        <w:tc>
          <w:tcPr>
            <w:tcW w:w="2654" w:type="pct"/>
            <w:vAlign w:val="center"/>
          </w:tcPr>
          <w:p w14:paraId="3E26B83F" w14:textId="39F35992" w:rsidR="00BB2B69" w:rsidRDefault="00BB2B69" w:rsidP="00BB2B6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Width </w:t>
            </w:r>
            <w:r w:rsidR="0069732F">
              <w:rPr>
                <w:sz w:val="24"/>
              </w:rPr>
              <w:t>lingual</w:t>
            </w:r>
            <w:r>
              <w:rPr>
                <w:sz w:val="24"/>
              </w:rPr>
              <w:t xml:space="preserve"> to the Inferior alveolar nerve canal (in mm)</w:t>
            </w:r>
          </w:p>
        </w:tc>
        <w:tc>
          <w:tcPr>
            <w:tcW w:w="803" w:type="pct"/>
            <w:vAlign w:val="center"/>
          </w:tcPr>
          <w:p w14:paraId="6E772772" w14:textId="7A347EF4" w:rsidR="00BB2B69" w:rsidRDefault="00973A6A" w:rsidP="00BB2B6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2.2</w:t>
            </w:r>
          </w:p>
        </w:tc>
        <w:tc>
          <w:tcPr>
            <w:tcW w:w="741" w:type="pct"/>
            <w:vAlign w:val="center"/>
          </w:tcPr>
          <w:p w14:paraId="6C312318" w14:textId="50332557" w:rsidR="00BB2B69" w:rsidRDefault="00973A6A" w:rsidP="00BB2B6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2.2</w:t>
            </w:r>
          </w:p>
        </w:tc>
        <w:tc>
          <w:tcPr>
            <w:tcW w:w="802" w:type="pct"/>
            <w:vAlign w:val="center"/>
          </w:tcPr>
          <w:p w14:paraId="341C321A" w14:textId="71C30143" w:rsidR="00BB2B69" w:rsidRDefault="00973A6A" w:rsidP="00BB2B6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2.2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288FACA4" w:rsidR="00BD6A11" w:rsidRPr="0073242E" w:rsidRDefault="00BD6A11" w:rsidP="0073242E">
      <w:pPr>
        <w:pStyle w:val="ListParagraph"/>
        <w:spacing w:line="600" w:lineRule="auto"/>
        <w:ind w:left="360"/>
        <w:rPr>
          <w:sz w:val="28"/>
        </w:rPr>
      </w:pPr>
      <w:r w:rsidRPr="0073242E">
        <w:rPr>
          <w:sz w:val="28"/>
        </w:rPr>
        <w:t>Partially edentulous maxillary and mandibular arch</w:t>
      </w:r>
      <w:r w:rsidR="0073242E" w:rsidRPr="0073242E">
        <w:rPr>
          <w:sz w:val="28"/>
        </w:rPr>
        <w:t xml:space="preserve"> with resorptive changes of alveolar ridges.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5F304BCB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2BF0EAAD" w:rsidR="00BD6A11" w:rsidRDefault="000477F6" w:rsidP="00BD6A11">
      <w:pPr>
        <w:tabs>
          <w:tab w:val="left" w:pos="10260"/>
        </w:tabs>
        <w:ind w:firstLine="450"/>
        <w:jc w:val="both"/>
      </w:pPr>
      <w:r w:rsidRPr="000477F6">
        <w:drawing>
          <wp:anchor distT="0" distB="0" distL="114300" distR="114300" simplePos="0" relativeHeight="251741696" behindDoc="1" locked="0" layoutInCell="1" allowOverlap="1" wp14:anchorId="70D4F8EF" wp14:editId="5467C46A">
            <wp:simplePos x="0" y="0"/>
            <wp:positionH relativeFrom="margin">
              <wp:align>left</wp:align>
            </wp:positionH>
            <wp:positionV relativeFrom="paragraph">
              <wp:posOffset>293370</wp:posOffset>
            </wp:positionV>
            <wp:extent cx="6335009" cy="2819794"/>
            <wp:effectExtent l="0" t="0" r="0" b="0"/>
            <wp:wrapTight wrapText="bothSides">
              <wp:wrapPolygon edited="0">
                <wp:start x="0" y="0"/>
                <wp:lineTo x="0" y="21454"/>
                <wp:lineTo x="21500" y="21454"/>
                <wp:lineTo x="21500" y="0"/>
                <wp:lineTo x="0" y="0"/>
              </wp:wrapPolygon>
            </wp:wrapTight>
            <wp:docPr id="139521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19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EF713" w14:textId="5F67CB58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29B151F3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66E7D9AE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43BDF10B" w:rsidR="00BD6A11" w:rsidRDefault="000477F6" w:rsidP="00BD6A11">
      <w:pPr>
        <w:tabs>
          <w:tab w:val="left" w:pos="10260"/>
        </w:tabs>
        <w:ind w:firstLine="450"/>
        <w:jc w:val="center"/>
        <w:rPr>
          <w:b/>
        </w:rPr>
      </w:pPr>
      <w:r w:rsidRPr="000477F6">
        <w:rPr>
          <w:b/>
        </w:rPr>
        <w:drawing>
          <wp:inline distT="0" distB="0" distL="0" distR="0" wp14:anchorId="68D4FA40" wp14:editId="4D915F7D">
            <wp:extent cx="3077004" cy="2943636"/>
            <wp:effectExtent l="0" t="0" r="0" b="9525"/>
            <wp:docPr id="66081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13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D7CF" w14:textId="775137C3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498CDC7A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4E6C534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081FB7C8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3CD1010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3C9B5860" w:rsidR="00BD6A11" w:rsidRDefault="000477F6" w:rsidP="00BD6A11">
      <w:pPr>
        <w:tabs>
          <w:tab w:val="left" w:pos="10260"/>
        </w:tabs>
        <w:ind w:firstLine="450"/>
        <w:jc w:val="center"/>
        <w:rPr>
          <w:b/>
        </w:rPr>
      </w:pPr>
      <w:r w:rsidRPr="000477F6">
        <w:rPr>
          <w:b/>
        </w:rPr>
        <w:drawing>
          <wp:anchor distT="0" distB="0" distL="114300" distR="114300" simplePos="0" relativeHeight="251742720" behindDoc="1" locked="0" layoutInCell="1" allowOverlap="1" wp14:anchorId="5F9369AC" wp14:editId="458714F7">
            <wp:simplePos x="0" y="0"/>
            <wp:positionH relativeFrom="column">
              <wp:posOffset>3455670</wp:posOffset>
            </wp:positionH>
            <wp:positionV relativeFrom="paragraph">
              <wp:posOffset>152400</wp:posOffset>
            </wp:positionV>
            <wp:extent cx="3235325" cy="2747010"/>
            <wp:effectExtent l="0" t="0" r="3175" b="0"/>
            <wp:wrapTight wrapText="bothSides">
              <wp:wrapPolygon edited="0">
                <wp:start x="0" y="0"/>
                <wp:lineTo x="0" y="21420"/>
                <wp:lineTo x="21494" y="21420"/>
                <wp:lineTo x="21494" y="0"/>
                <wp:lineTo x="0" y="0"/>
              </wp:wrapPolygon>
            </wp:wrapTight>
            <wp:docPr id="25004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41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D14834" w14:textId="04188B0E" w:rsidR="00BD6A11" w:rsidRDefault="00BD6A11" w:rsidP="00BD6A11">
      <w:pPr>
        <w:rPr>
          <w:b/>
        </w:rPr>
      </w:pPr>
      <w:r>
        <w:rPr>
          <w:b/>
        </w:rPr>
        <w:br w:type="page"/>
      </w:r>
      <w:r w:rsidR="000477F6" w:rsidRPr="000477F6">
        <w:rPr>
          <w:b/>
        </w:rPr>
        <w:drawing>
          <wp:anchor distT="0" distB="0" distL="114300" distR="114300" simplePos="0" relativeHeight="251743744" behindDoc="1" locked="0" layoutInCell="1" allowOverlap="1" wp14:anchorId="0188FC6B" wp14:editId="4C5F9416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3077004" cy="2762636"/>
            <wp:effectExtent l="0" t="0" r="0" b="0"/>
            <wp:wrapTight wrapText="bothSides">
              <wp:wrapPolygon edited="0">
                <wp:start x="0" y="0"/>
                <wp:lineTo x="0" y="21451"/>
                <wp:lineTo x="21399" y="21451"/>
                <wp:lineTo x="21399" y="0"/>
                <wp:lineTo x="0" y="0"/>
              </wp:wrapPolygon>
            </wp:wrapTight>
            <wp:docPr id="196847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77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F0E6C" w14:textId="77777777" w:rsidR="00DA188C" w:rsidRDefault="00DA188C" w:rsidP="00BD6A11">
      <w:pPr>
        <w:jc w:val="center"/>
        <w:rPr>
          <w:b/>
        </w:rPr>
      </w:pPr>
    </w:p>
    <w:p w14:paraId="7FCBC11D" w14:textId="77E34BC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376"/>
        <w:gridCol w:w="7026"/>
      </w:tblGrid>
      <w:tr w:rsidR="003D4FC9" w14:paraId="26DD9FD5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1 region</w:t>
            </w:r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7026" w:type="dxa"/>
            <w:shd w:val="clear" w:color="auto" w:fill="FFFFFF" w:themeFill="background1"/>
          </w:tcPr>
          <w:p w14:paraId="5CD9B410" w14:textId="661EE46F" w:rsidR="00BD6A11" w:rsidRDefault="002055A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055A0">
              <w:rPr>
                <w:b/>
              </w:rPr>
              <w:drawing>
                <wp:inline distT="0" distB="0" distL="0" distR="0" wp14:anchorId="4A2E74E1" wp14:editId="7346AD8F">
                  <wp:extent cx="4210638" cy="2514951"/>
                  <wp:effectExtent l="0" t="0" r="0" b="0"/>
                  <wp:docPr id="678460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46000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251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ECCEB85" w14:textId="77777777" w:rsidTr="002064FC">
        <w:trPr>
          <w:trHeight w:val="571"/>
        </w:trPr>
        <w:tc>
          <w:tcPr>
            <w:tcW w:w="3376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12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603E3D92" w14:textId="1A78946E" w:rsidR="00BD6A11" w:rsidRDefault="00A671F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671F0">
              <w:rPr>
                <w:b/>
              </w:rPr>
              <w:drawing>
                <wp:inline distT="0" distB="0" distL="0" distR="0" wp14:anchorId="1EE2EEF1" wp14:editId="02F5691F">
                  <wp:extent cx="4258269" cy="2400635"/>
                  <wp:effectExtent l="0" t="0" r="9525" b="0"/>
                  <wp:docPr id="1807926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92665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8269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1106BAE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13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52DDC661" w14:textId="65B64DBE" w:rsidR="00BD6A11" w:rsidRDefault="00A671F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671F0">
              <w:rPr>
                <w:b/>
              </w:rPr>
              <w:drawing>
                <wp:inline distT="0" distB="0" distL="0" distR="0" wp14:anchorId="1DD163D8" wp14:editId="04F00594">
                  <wp:extent cx="4096322" cy="2600688"/>
                  <wp:effectExtent l="0" t="0" r="0" b="9525"/>
                  <wp:docPr id="1465144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14408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2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125A8FA" w14:textId="77777777" w:rsidTr="002064FC">
        <w:trPr>
          <w:trHeight w:val="571"/>
        </w:trPr>
        <w:tc>
          <w:tcPr>
            <w:tcW w:w="3376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14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2510D0C4" w14:textId="1E264AD8" w:rsidR="00BD6A11" w:rsidRDefault="00A671F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671F0">
              <w:rPr>
                <w:b/>
              </w:rPr>
              <w:drawing>
                <wp:inline distT="0" distB="0" distL="0" distR="0" wp14:anchorId="3E1205DA" wp14:editId="54775DAD">
                  <wp:extent cx="3962953" cy="2524477"/>
                  <wp:effectExtent l="0" t="0" r="0" b="9525"/>
                  <wp:docPr id="2057267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26737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575AA1B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0A687C4F" w14:textId="7E59CEBA" w:rsidR="00BD6A11" w:rsidRDefault="00A671F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671F0">
              <w:rPr>
                <w:b/>
              </w:rPr>
              <w:drawing>
                <wp:inline distT="0" distB="0" distL="0" distR="0" wp14:anchorId="565CA164" wp14:editId="3AA861DB">
                  <wp:extent cx="3962953" cy="2400635"/>
                  <wp:effectExtent l="0" t="0" r="0" b="0"/>
                  <wp:docPr id="1834013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01332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F2EA87C" w14:textId="77777777" w:rsidTr="002064FC">
        <w:trPr>
          <w:trHeight w:val="571"/>
        </w:trPr>
        <w:tc>
          <w:tcPr>
            <w:tcW w:w="3376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50C3B61F" w14:textId="6833DB93" w:rsidR="00BD6A11" w:rsidRDefault="00A671F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671F0">
              <w:rPr>
                <w:b/>
              </w:rPr>
              <w:drawing>
                <wp:inline distT="0" distB="0" distL="0" distR="0" wp14:anchorId="287B8EE4" wp14:editId="2725774E">
                  <wp:extent cx="3896269" cy="2438740"/>
                  <wp:effectExtent l="0" t="0" r="9525" b="0"/>
                  <wp:docPr id="1380217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21725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95FBAB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17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4D9EF7D1" w14:textId="7E3A4991" w:rsidR="00BD6A11" w:rsidRDefault="00A671F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A671F0">
              <w:rPr>
                <w:b/>
              </w:rPr>
              <w:drawing>
                <wp:inline distT="0" distB="0" distL="0" distR="0" wp14:anchorId="1D254AAC" wp14:editId="3AAE59DD">
                  <wp:extent cx="3743847" cy="2495898"/>
                  <wp:effectExtent l="0" t="0" r="9525" b="0"/>
                  <wp:docPr id="423913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91370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1B45FF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21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3BDED843" w14:textId="3AEB8C33" w:rsidR="00BD6A11" w:rsidRDefault="00EB03E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B03E8">
              <w:rPr>
                <w:b/>
              </w:rPr>
              <w:drawing>
                <wp:inline distT="0" distB="0" distL="0" distR="0" wp14:anchorId="796E4130" wp14:editId="15C7C547">
                  <wp:extent cx="3991532" cy="2448267"/>
                  <wp:effectExtent l="0" t="0" r="0" b="9525"/>
                  <wp:docPr id="1375397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39755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36CFC39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22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70457381" w14:textId="6AB4D739" w:rsidR="00BD6A11" w:rsidRDefault="00956F8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56F81">
              <w:rPr>
                <w:b/>
              </w:rPr>
              <w:drawing>
                <wp:inline distT="0" distB="0" distL="0" distR="0" wp14:anchorId="36B1A4DC" wp14:editId="580E6F20">
                  <wp:extent cx="4191585" cy="2591162"/>
                  <wp:effectExtent l="0" t="0" r="0" b="0"/>
                  <wp:docPr id="96289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8973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5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1ABDB0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23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7707176E" w14:textId="6C4EA796" w:rsidR="00BD6A11" w:rsidRDefault="00956F8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56F81">
              <w:rPr>
                <w:b/>
              </w:rPr>
              <w:drawing>
                <wp:inline distT="0" distB="0" distL="0" distR="0" wp14:anchorId="20800CD2" wp14:editId="6B789A58">
                  <wp:extent cx="3848637" cy="2476846"/>
                  <wp:effectExtent l="0" t="0" r="0" b="0"/>
                  <wp:docPr id="444606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60685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956245F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2AEBE3F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24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3695BBE6" w14:textId="3CCC1C05" w:rsidR="00BD6A11" w:rsidRDefault="00956F8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56F81">
              <w:rPr>
                <w:b/>
              </w:rPr>
              <w:drawing>
                <wp:inline distT="0" distB="0" distL="0" distR="0" wp14:anchorId="7D5BC2A8" wp14:editId="444794E0">
                  <wp:extent cx="3934374" cy="2467319"/>
                  <wp:effectExtent l="0" t="0" r="9525" b="9525"/>
                  <wp:docPr id="154926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2614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6193FA11" w14:textId="2F247908" w:rsidR="00BD6A11" w:rsidRDefault="00956F8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56F81">
              <w:rPr>
                <w:b/>
              </w:rPr>
              <w:drawing>
                <wp:inline distT="0" distB="0" distL="0" distR="0" wp14:anchorId="2543E307" wp14:editId="38694315">
                  <wp:extent cx="3839111" cy="2438740"/>
                  <wp:effectExtent l="0" t="0" r="9525" b="0"/>
                  <wp:docPr id="1821230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23055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26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1DBFFF81" w14:textId="240C76ED" w:rsidR="00BD6A11" w:rsidRDefault="00956F8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56F81">
              <w:rPr>
                <w:b/>
              </w:rPr>
              <w:drawing>
                <wp:inline distT="0" distB="0" distL="0" distR="0" wp14:anchorId="0D3B19EC" wp14:editId="2F5E3293">
                  <wp:extent cx="3753374" cy="2419688"/>
                  <wp:effectExtent l="0" t="0" r="0" b="0"/>
                  <wp:docPr id="775746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74611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27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3A03C38E" w14:textId="61D43E3D" w:rsidR="00BD6A11" w:rsidRDefault="00956F8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56F81">
              <w:rPr>
                <w:b/>
              </w:rPr>
              <w:drawing>
                <wp:inline distT="0" distB="0" distL="0" distR="0" wp14:anchorId="26648EDE" wp14:editId="0FC547C8">
                  <wp:extent cx="3771319" cy="2302934"/>
                  <wp:effectExtent l="0" t="0" r="635" b="2540"/>
                  <wp:docPr id="492428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42888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5899" cy="2305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7206D8F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543B044A" w14:textId="49F84970" w:rsidR="00BD6A11" w:rsidRDefault="0081594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15945">
              <w:rPr>
                <w:b/>
              </w:rPr>
              <w:drawing>
                <wp:inline distT="0" distB="0" distL="0" distR="0" wp14:anchorId="552624C1" wp14:editId="335CDC80">
                  <wp:extent cx="3886742" cy="2210108"/>
                  <wp:effectExtent l="0" t="0" r="0" b="0"/>
                  <wp:docPr id="1446252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25246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210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E27B324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32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601C0639" w14:textId="678564AD" w:rsidR="00BD6A11" w:rsidRDefault="0081594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15945">
              <w:rPr>
                <w:b/>
              </w:rPr>
              <w:drawing>
                <wp:inline distT="0" distB="0" distL="0" distR="0" wp14:anchorId="037428ED" wp14:editId="1A52CB0A">
                  <wp:extent cx="3620005" cy="2143424"/>
                  <wp:effectExtent l="0" t="0" r="0" b="9525"/>
                  <wp:docPr id="1047632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63289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214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B80C08A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33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3E31E73C" w14:textId="185FEE70" w:rsidR="00BD6A11" w:rsidRDefault="0081594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15945">
              <w:rPr>
                <w:b/>
              </w:rPr>
              <w:drawing>
                <wp:inline distT="0" distB="0" distL="0" distR="0" wp14:anchorId="334AF1CA" wp14:editId="5D2AA793">
                  <wp:extent cx="4001058" cy="2248214"/>
                  <wp:effectExtent l="0" t="0" r="0" b="0"/>
                  <wp:docPr id="582906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90650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BC09B1C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34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548920EA" w14:textId="6219F9E1" w:rsidR="00BD6A11" w:rsidRDefault="00815945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15945">
              <w:rPr>
                <w:b/>
              </w:rPr>
              <w:drawing>
                <wp:inline distT="0" distB="0" distL="0" distR="0" wp14:anchorId="19940694" wp14:editId="5ECD2D70">
                  <wp:extent cx="4115374" cy="2324424"/>
                  <wp:effectExtent l="0" t="0" r="0" b="0"/>
                  <wp:docPr id="1382554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55417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74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5F475D8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35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251A8887" w14:textId="640BE8BC" w:rsidR="00BD6A11" w:rsidRDefault="00782F6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82F6C">
              <w:rPr>
                <w:b/>
              </w:rPr>
              <w:drawing>
                <wp:inline distT="0" distB="0" distL="0" distR="0" wp14:anchorId="37EC5C73" wp14:editId="01A36DB1">
                  <wp:extent cx="4324954" cy="2486372"/>
                  <wp:effectExtent l="0" t="0" r="0" b="9525"/>
                  <wp:docPr id="363794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79435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1BC09299" w14:textId="7D915EB6" w:rsidR="00BD6A11" w:rsidRDefault="00782F6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82F6C">
              <w:rPr>
                <w:b/>
              </w:rPr>
              <w:drawing>
                <wp:inline distT="0" distB="0" distL="0" distR="0" wp14:anchorId="4CEB5D8F" wp14:editId="7C712803">
                  <wp:extent cx="4086795" cy="2191056"/>
                  <wp:effectExtent l="0" t="0" r="0" b="0"/>
                  <wp:docPr id="619673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67314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21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1A78F907" w14:textId="7CE50B69" w:rsidR="00BD6A11" w:rsidRDefault="00782F6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82F6C">
              <w:rPr>
                <w:b/>
              </w:rPr>
              <w:drawing>
                <wp:inline distT="0" distB="0" distL="0" distR="0" wp14:anchorId="79F3B31A" wp14:editId="152AE54F">
                  <wp:extent cx="4134427" cy="2553056"/>
                  <wp:effectExtent l="0" t="0" r="0" b="0"/>
                  <wp:docPr id="1243908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90802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25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7CE2D" w14:textId="77777777" w:rsidR="002064FC" w:rsidRDefault="002064FC">
      <w:r>
        <w:br w:type="page"/>
      </w: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376"/>
        <w:gridCol w:w="7026"/>
      </w:tblGrid>
      <w:tr w:rsidR="003D4FC9" w14:paraId="6F266A56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5CC6AB2C" w14:textId="724D2596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1" w:name="_Hlk166444968"/>
            <w:r>
              <w:rPr>
                <w:b/>
                <w:bCs/>
                <w:sz w:val="28"/>
                <w:szCs w:val="28"/>
              </w:rPr>
              <w:lastRenderedPageBreak/>
              <w:t>41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4CA19D90" w14:textId="7B78AC14" w:rsidR="002064FC" w:rsidRPr="002064FC" w:rsidRDefault="002064FC" w:rsidP="002064FC">
            <w:pPr>
              <w:tabs>
                <w:tab w:val="left" w:pos="5493"/>
              </w:tabs>
              <w:jc w:val="center"/>
            </w:pPr>
            <w:r w:rsidRPr="002064FC">
              <w:drawing>
                <wp:inline distT="0" distB="0" distL="0" distR="0" wp14:anchorId="5F6E6404" wp14:editId="38FB081B">
                  <wp:extent cx="3810806" cy="2353733"/>
                  <wp:effectExtent l="0" t="0" r="0" b="8890"/>
                  <wp:docPr id="2071081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08162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390" cy="235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432548F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42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01102A45" w14:textId="228BF054" w:rsidR="00BD6A11" w:rsidRDefault="002064F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064FC">
              <w:rPr>
                <w:b/>
              </w:rPr>
              <w:drawing>
                <wp:inline distT="0" distB="0" distL="0" distR="0" wp14:anchorId="6D8F78A4" wp14:editId="32388EEE">
                  <wp:extent cx="3796844" cy="2023533"/>
                  <wp:effectExtent l="0" t="0" r="0" b="0"/>
                  <wp:docPr id="62124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24332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591" cy="2026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423A44D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79E2D45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43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0DF892C7" w14:textId="3A308121" w:rsidR="00BD6A11" w:rsidRDefault="002064F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064FC">
              <w:rPr>
                <w:b/>
              </w:rPr>
              <w:drawing>
                <wp:inline distT="0" distB="0" distL="0" distR="0" wp14:anchorId="71D69B90" wp14:editId="019A5DE8">
                  <wp:extent cx="3795059" cy="2032000"/>
                  <wp:effectExtent l="0" t="0" r="0" b="6350"/>
                  <wp:docPr id="339859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85921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9980" cy="203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63DCA01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44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0B3D3598" w14:textId="451B3EED" w:rsidR="00BD6A11" w:rsidRDefault="00FF4A0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F4A01">
              <w:rPr>
                <w:b/>
              </w:rPr>
              <w:drawing>
                <wp:inline distT="0" distB="0" distL="0" distR="0" wp14:anchorId="4149F6BE" wp14:editId="773363A6">
                  <wp:extent cx="3776874" cy="2311400"/>
                  <wp:effectExtent l="0" t="0" r="0" b="0"/>
                  <wp:docPr id="305597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597222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8418" cy="231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1AACCCD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5A3656BF" w14:textId="1F4C389E" w:rsidR="00BD6A11" w:rsidRDefault="00FF4A0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F4A01">
              <w:rPr>
                <w:b/>
              </w:rPr>
              <w:drawing>
                <wp:inline distT="0" distB="0" distL="0" distR="0" wp14:anchorId="4A24CA8F" wp14:editId="1D6D594A">
                  <wp:extent cx="3755207" cy="2336800"/>
                  <wp:effectExtent l="0" t="0" r="0" b="6350"/>
                  <wp:docPr id="1618979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97975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7469" cy="2338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46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03A15C14" w14:textId="20FF14B7" w:rsidR="00BD6A11" w:rsidRDefault="00FF4A0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F4A01">
              <w:rPr>
                <w:b/>
              </w:rPr>
              <w:drawing>
                <wp:inline distT="0" distB="0" distL="0" distR="0" wp14:anchorId="74CA7A5B" wp14:editId="180EA2D0">
                  <wp:extent cx="3701543" cy="2091267"/>
                  <wp:effectExtent l="0" t="0" r="0" b="4445"/>
                  <wp:docPr id="1577236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23642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6634" cy="2094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2064FC">
        <w:trPr>
          <w:trHeight w:val="629"/>
        </w:trPr>
        <w:tc>
          <w:tcPr>
            <w:tcW w:w="3376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47 region</w:t>
            </w:r>
          </w:p>
        </w:tc>
        <w:tc>
          <w:tcPr>
            <w:tcW w:w="7026" w:type="dxa"/>
            <w:shd w:val="clear" w:color="auto" w:fill="FFFFFF" w:themeFill="background1"/>
          </w:tcPr>
          <w:p w14:paraId="34061329" w14:textId="66F112C8" w:rsidR="00BD6A11" w:rsidRDefault="00FF4A0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F4A01">
              <w:rPr>
                <w:b/>
              </w:rPr>
              <w:drawing>
                <wp:inline distT="0" distB="0" distL="0" distR="0" wp14:anchorId="496A69AF" wp14:editId="12652F0D">
                  <wp:extent cx="3753374" cy="2124371"/>
                  <wp:effectExtent l="0" t="0" r="0" b="0"/>
                  <wp:docPr id="1564127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12789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47"/>
      <w:footerReference w:type="default" r:id="rId4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272C74" w14:textId="77777777" w:rsidR="00C17A20" w:rsidRDefault="00C17A20">
      <w:r>
        <w:separator/>
      </w:r>
    </w:p>
  </w:endnote>
  <w:endnote w:type="continuationSeparator" w:id="0">
    <w:p w14:paraId="22B2D47B" w14:textId="77777777" w:rsidR="00C17A20" w:rsidRDefault="00C17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E77B98" w14:textId="77777777" w:rsidR="00C17A20" w:rsidRDefault="00C17A20">
      <w:r>
        <w:separator/>
      </w:r>
    </w:p>
  </w:footnote>
  <w:footnote w:type="continuationSeparator" w:id="0">
    <w:p w14:paraId="02B40743" w14:textId="77777777" w:rsidR="00C17A20" w:rsidRDefault="00C17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AC1171B"/>
    <w:multiLevelType w:val="hybridMultilevel"/>
    <w:tmpl w:val="2690EC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8"/>
  </w:num>
  <w:num w:numId="9" w16cid:durableId="3706939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5F25"/>
    <w:rsid w:val="0003291E"/>
    <w:rsid w:val="000477F6"/>
    <w:rsid w:val="0005275C"/>
    <w:rsid w:val="000571FA"/>
    <w:rsid w:val="000653EE"/>
    <w:rsid w:val="000700BE"/>
    <w:rsid w:val="00082C64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6CA1"/>
    <w:rsid w:val="000C7B39"/>
    <w:rsid w:val="000D032F"/>
    <w:rsid w:val="00104F54"/>
    <w:rsid w:val="0010514A"/>
    <w:rsid w:val="00112B87"/>
    <w:rsid w:val="00113A6F"/>
    <w:rsid w:val="0013289A"/>
    <w:rsid w:val="001351ED"/>
    <w:rsid w:val="001359B6"/>
    <w:rsid w:val="00136BD2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5A0"/>
    <w:rsid w:val="0020576F"/>
    <w:rsid w:val="00205903"/>
    <w:rsid w:val="002064FC"/>
    <w:rsid w:val="002102C9"/>
    <w:rsid w:val="00216F23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55256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1B61"/>
    <w:rsid w:val="002C7FAA"/>
    <w:rsid w:val="002D2E2F"/>
    <w:rsid w:val="002D68AA"/>
    <w:rsid w:val="002E3EDC"/>
    <w:rsid w:val="002F648C"/>
    <w:rsid w:val="00300B6A"/>
    <w:rsid w:val="00302558"/>
    <w:rsid w:val="0030370F"/>
    <w:rsid w:val="00321111"/>
    <w:rsid w:val="0034376D"/>
    <w:rsid w:val="003775A2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C6DAA"/>
    <w:rsid w:val="003D4DE4"/>
    <w:rsid w:val="003D4FC9"/>
    <w:rsid w:val="003E46D9"/>
    <w:rsid w:val="003F320B"/>
    <w:rsid w:val="00404578"/>
    <w:rsid w:val="004060E8"/>
    <w:rsid w:val="0041151D"/>
    <w:rsid w:val="00412911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58F7"/>
    <w:rsid w:val="004A61C2"/>
    <w:rsid w:val="004A73BF"/>
    <w:rsid w:val="004B32C5"/>
    <w:rsid w:val="004B36FB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56545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877B6"/>
    <w:rsid w:val="0069732F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242E"/>
    <w:rsid w:val="00734513"/>
    <w:rsid w:val="007362D6"/>
    <w:rsid w:val="00736734"/>
    <w:rsid w:val="00751400"/>
    <w:rsid w:val="0076123B"/>
    <w:rsid w:val="007623B5"/>
    <w:rsid w:val="007665F6"/>
    <w:rsid w:val="00771302"/>
    <w:rsid w:val="007765FC"/>
    <w:rsid w:val="00782565"/>
    <w:rsid w:val="00782F6C"/>
    <w:rsid w:val="00785EF6"/>
    <w:rsid w:val="00786C53"/>
    <w:rsid w:val="00796281"/>
    <w:rsid w:val="007A1ED6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F6981"/>
    <w:rsid w:val="00802ABD"/>
    <w:rsid w:val="00815945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EFA"/>
    <w:rsid w:val="008854AD"/>
    <w:rsid w:val="0088740C"/>
    <w:rsid w:val="008946D5"/>
    <w:rsid w:val="008A29F7"/>
    <w:rsid w:val="008A3F6C"/>
    <w:rsid w:val="008B3849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81"/>
    <w:rsid w:val="00956FD3"/>
    <w:rsid w:val="00957114"/>
    <w:rsid w:val="00971CA2"/>
    <w:rsid w:val="0097289A"/>
    <w:rsid w:val="00973A6A"/>
    <w:rsid w:val="00983AE3"/>
    <w:rsid w:val="00983B8E"/>
    <w:rsid w:val="00994265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671F0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C35D3"/>
    <w:rsid w:val="00AF0D0A"/>
    <w:rsid w:val="00AF3BBF"/>
    <w:rsid w:val="00B0454E"/>
    <w:rsid w:val="00B11C41"/>
    <w:rsid w:val="00B17236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2B69"/>
    <w:rsid w:val="00BB7100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119FA"/>
    <w:rsid w:val="00C17A20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2FC0"/>
    <w:rsid w:val="00CA76DD"/>
    <w:rsid w:val="00CA7B07"/>
    <w:rsid w:val="00CB0577"/>
    <w:rsid w:val="00CB48F8"/>
    <w:rsid w:val="00CB5F47"/>
    <w:rsid w:val="00CC03B3"/>
    <w:rsid w:val="00CC47CB"/>
    <w:rsid w:val="00CD15E6"/>
    <w:rsid w:val="00CD72D8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21A6"/>
    <w:rsid w:val="00D72677"/>
    <w:rsid w:val="00D743D1"/>
    <w:rsid w:val="00D83470"/>
    <w:rsid w:val="00D84C9B"/>
    <w:rsid w:val="00D87847"/>
    <w:rsid w:val="00D90653"/>
    <w:rsid w:val="00D93B61"/>
    <w:rsid w:val="00DA082D"/>
    <w:rsid w:val="00DA188C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228D6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03E8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  <w:rsid w:val="00FF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56</TotalTime>
  <Pages>18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13</cp:revision>
  <cp:lastPrinted>2024-03-04T16:43:00Z</cp:lastPrinted>
  <dcterms:created xsi:type="dcterms:W3CDTF">2024-05-12T15:26:00Z</dcterms:created>
  <dcterms:modified xsi:type="dcterms:W3CDTF">2024-05-12T16:56:00Z</dcterms:modified>
</cp:coreProperties>
</file>