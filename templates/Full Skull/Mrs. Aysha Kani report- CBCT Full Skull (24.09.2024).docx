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36DD62A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61754">
              <w:rPr>
                <w:sz w:val="28"/>
              </w:rPr>
              <w:t xml:space="preserve">s. Aysha Kani </w:t>
            </w:r>
          </w:p>
        </w:tc>
        <w:tc>
          <w:tcPr>
            <w:tcW w:w="2568" w:type="pct"/>
          </w:tcPr>
          <w:p w14:paraId="112E52C6" w14:textId="78FB832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761754">
              <w:rPr>
                <w:sz w:val="28"/>
              </w:rPr>
              <w:t>24</w:t>
            </w:r>
            <w:r w:rsidR="00656B65">
              <w:rPr>
                <w:sz w:val="28"/>
              </w:rPr>
              <w:t>.09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42C3FF3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656B65">
              <w:rPr>
                <w:sz w:val="28"/>
              </w:rPr>
              <w:t>5</w:t>
            </w:r>
            <w:r w:rsidR="00761754">
              <w:rPr>
                <w:sz w:val="28"/>
              </w:rPr>
              <w:t>8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61754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485A951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761754">
              <w:rPr>
                <w:sz w:val="28"/>
              </w:rPr>
              <w:t>S. M. M. Moulvi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F45005B" w14:textId="778C303B" w:rsidR="00161AB6" w:rsidRDefault="00A07DD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17, 18, </w:t>
      </w:r>
      <w:r w:rsidR="00B42C09">
        <w:rPr>
          <w:sz w:val="28"/>
        </w:rPr>
        <w:t>28, 36, 38, 46, 47, 48</w:t>
      </w:r>
      <w:r w:rsidR="0074401D">
        <w:rPr>
          <w:sz w:val="28"/>
        </w:rPr>
        <w:t>.</w:t>
      </w:r>
    </w:p>
    <w:p w14:paraId="4B0E0537" w14:textId="260ED9D1" w:rsidR="00D4686C" w:rsidRDefault="00B42C0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edentulous ridge of 46 region, evidence of a </w:t>
      </w:r>
      <w:r w:rsidR="00896050">
        <w:rPr>
          <w:sz w:val="28"/>
        </w:rPr>
        <w:t xml:space="preserve">single, irregular, hyperdense region measuring </w:t>
      </w:r>
      <w:r w:rsidR="004A3CF4">
        <w:rPr>
          <w:sz w:val="28"/>
        </w:rPr>
        <w:t>7.79</w:t>
      </w:r>
      <w:r w:rsidR="00896050">
        <w:rPr>
          <w:sz w:val="28"/>
        </w:rPr>
        <w:t xml:space="preserve"> x </w:t>
      </w:r>
      <w:r w:rsidR="004A3CF4">
        <w:rPr>
          <w:sz w:val="28"/>
        </w:rPr>
        <w:t>7</w:t>
      </w:r>
      <w:r w:rsidR="00896050">
        <w:rPr>
          <w:sz w:val="28"/>
        </w:rPr>
        <w:t xml:space="preserve">.77 x 6.73 mm in </w:t>
      </w:r>
      <w:r w:rsidR="004A3CF4">
        <w:rPr>
          <w:sz w:val="28"/>
        </w:rPr>
        <w:t>dimension, located 5.1 mm from the alveolar ridge and at a distance of 3.1 mm from the apex of 45 is evident.</w:t>
      </w:r>
    </w:p>
    <w:p w14:paraId="34C6D100" w14:textId="7CF1E95E" w:rsidR="00C85701" w:rsidRDefault="00C85701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14, 26.</w:t>
      </w:r>
    </w:p>
    <w:p w14:paraId="1F76CD4F" w14:textId="77777777" w:rsidR="0099477D" w:rsidRDefault="0099477D" w:rsidP="00EB1A08">
      <w:pPr>
        <w:pStyle w:val="ListParagraph"/>
        <w:spacing w:line="600" w:lineRule="auto"/>
        <w:jc w:val="both"/>
        <w:rPr>
          <w:sz w:val="28"/>
        </w:rPr>
      </w:pP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068AA4F8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page" w:tblpX="3070" w:tblpY="83"/>
        <w:tblW w:w="3407" w:type="pct"/>
        <w:tblLook w:val="04A0" w:firstRow="1" w:lastRow="0" w:firstColumn="1" w:lastColumn="0" w:noHBand="0" w:noVBand="1"/>
      </w:tblPr>
      <w:tblGrid>
        <w:gridCol w:w="4197"/>
        <w:gridCol w:w="2787"/>
      </w:tblGrid>
      <w:tr w:rsidR="00C85701" w14:paraId="46908C3E" w14:textId="77777777" w:rsidTr="00C85701">
        <w:trPr>
          <w:trHeight w:val="561"/>
        </w:trPr>
        <w:tc>
          <w:tcPr>
            <w:tcW w:w="3005" w:type="pct"/>
          </w:tcPr>
          <w:p w14:paraId="27190FB5" w14:textId="77777777" w:rsidR="00C85701" w:rsidRDefault="00C85701" w:rsidP="00C85701">
            <w:pPr>
              <w:jc w:val="center"/>
            </w:pPr>
          </w:p>
        </w:tc>
        <w:tc>
          <w:tcPr>
            <w:tcW w:w="1995" w:type="pct"/>
          </w:tcPr>
          <w:p w14:paraId="077C4C87" w14:textId="77777777" w:rsidR="00C85701" w:rsidRDefault="00C85701" w:rsidP="00C85701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</w:tr>
      <w:tr w:rsidR="00C85701" w14:paraId="56B20CDC" w14:textId="77777777" w:rsidTr="00C85701">
        <w:trPr>
          <w:trHeight w:val="677"/>
        </w:trPr>
        <w:tc>
          <w:tcPr>
            <w:tcW w:w="3005" w:type="pct"/>
          </w:tcPr>
          <w:p w14:paraId="3260FF04" w14:textId="77777777" w:rsidR="00C85701" w:rsidRDefault="00C85701" w:rsidP="00C85701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4E2403C9" w14:textId="5270000B" w:rsidR="00C85701" w:rsidRDefault="00D12952" w:rsidP="00C85701">
            <w:pPr>
              <w:jc w:val="center"/>
            </w:pPr>
            <w:r>
              <w:t>8.5</w:t>
            </w:r>
          </w:p>
        </w:tc>
      </w:tr>
      <w:tr w:rsidR="00C85701" w14:paraId="0272E2CA" w14:textId="77777777" w:rsidTr="00C85701">
        <w:trPr>
          <w:trHeight w:val="565"/>
        </w:trPr>
        <w:tc>
          <w:tcPr>
            <w:tcW w:w="3005" w:type="pct"/>
          </w:tcPr>
          <w:p w14:paraId="07A441C5" w14:textId="77777777" w:rsidR="00C85701" w:rsidRDefault="00C85701" w:rsidP="00C85701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437BE0FB" w14:textId="1C5AE520" w:rsidR="00C85701" w:rsidRDefault="00D12952" w:rsidP="00C85701">
            <w:pPr>
              <w:jc w:val="center"/>
            </w:pPr>
            <w:r>
              <w:t>10.1</w:t>
            </w:r>
          </w:p>
        </w:tc>
      </w:tr>
      <w:tr w:rsidR="00C85701" w14:paraId="2227658C" w14:textId="77777777" w:rsidTr="00C85701">
        <w:trPr>
          <w:trHeight w:val="595"/>
        </w:trPr>
        <w:tc>
          <w:tcPr>
            <w:tcW w:w="3005" w:type="pct"/>
          </w:tcPr>
          <w:p w14:paraId="0C731E8D" w14:textId="77777777" w:rsidR="00C85701" w:rsidRPr="00867738" w:rsidRDefault="00C85701" w:rsidP="00C85701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3767BF6C" w14:textId="273DC913" w:rsidR="00C85701" w:rsidRDefault="00D12952" w:rsidP="00C85701">
            <w:pPr>
              <w:jc w:val="center"/>
            </w:pPr>
            <w:r>
              <w:t>7.4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p w14:paraId="3B07911E" w14:textId="77777777" w:rsidR="00C85701" w:rsidRDefault="00C85701" w:rsidP="00BD6A11"/>
    <w:p w14:paraId="2025451D" w14:textId="77777777" w:rsidR="00C85701" w:rsidRDefault="00C85701" w:rsidP="00BD6A11"/>
    <w:p w14:paraId="34C4C78E" w14:textId="77777777" w:rsidR="00C85701" w:rsidRDefault="00C85701" w:rsidP="00BD6A11"/>
    <w:p w14:paraId="34DD2E64" w14:textId="77777777" w:rsidR="00C85701" w:rsidRDefault="00C85701" w:rsidP="00BD6A11"/>
    <w:p w14:paraId="35E0904B" w14:textId="77777777" w:rsidR="00C85701" w:rsidRDefault="00C85701" w:rsidP="00BD6A11"/>
    <w:p w14:paraId="0B23E7F7" w14:textId="77777777" w:rsidR="00C85701" w:rsidRDefault="00C85701" w:rsidP="00BD6A11"/>
    <w:p w14:paraId="76F2B4F3" w14:textId="77777777" w:rsidR="00C85701" w:rsidRDefault="00C85701" w:rsidP="00BD6A11"/>
    <w:tbl>
      <w:tblPr>
        <w:tblW w:w="5506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3"/>
        <w:gridCol w:w="2158"/>
        <w:gridCol w:w="2158"/>
        <w:gridCol w:w="2158"/>
      </w:tblGrid>
      <w:tr w:rsidR="00363A01" w14:paraId="761AF6DD" w14:textId="77777777" w:rsidTr="00363A01">
        <w:trPr>
          <w:trHeight w:val="761"/>
          <w:jc w:val="center"/>
        </w:trPr>
        <w:tc>
          <w:tcPr>
            <w:tcW w:w="2132" w:type="pct"/>
          </w:tcPr>
          <w:p w14:paraId="3BA5B2FD" w14:textId="77777777" w:rsidR="00363A01" w:rsidRPr="0050224B" w:rsidRDefault="00363A01" w:rsidP="00363A01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</w:tcPr>
          <w:p w14:paraId="60AA8933" w14:textId="68D82A14" w:rsidR="00363A01" w:rsidRDefault="00363A01" w:rsidP="00363A0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</w:tcPr>
          <w:p w14:paraId="25A5A28F" w14:textId="1C040117" w:rsidR="00363A01" w:rsidRDefault="00363A01" w:rsidP="00363A0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</w:tcPr>
          <w:p w14:paraId="3D9F0FCE" w14:textId="77777777" w:rsidR="00363A01" w:rsidRDefault="00363A01" w:rsidP="00363A01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</w:tr>
      <w:tr w:rsidR="00363A01" w14:paraId="484D046F" w14:textId="77777777" w:rsidTr="00363A01">
        <w:trPr>
          <w:trHeight w:val="888"/>
          <w:jc w:val="center"/>
        </w:trPr>
        <w:tc>
          <w:tcPr>
            <w:tcW w:w="2132" w:type="pct"/>
          </w:tcPr>
          <w:p w14:paraId="037D7E24" w14:textId="77777777" w:rsidR="00363A01" w:rsidRDefault="00363A01" w:rsidP="00363A01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</w:tcPr>
          <w:p w14:paraId="0198AFD3" w14:textId="28D1B3C7" w:rsidR="00363A01" w:rsidRDefault="002729AC" w:rsidP="00363A0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10.2</w:t>
            </w:r>
          </w:p>
        </w:tc>
        <w:tc>
          <w:tcPr>
            <w:tcW w:w="956" w:type="pct"/>
          </w:tcPr>
          <w:p w14:paraId="1EBEA066" w14:textId="112B7259" w:rsidR="00363A01" w:rsidRDefault="002729AC" w:rsidP="00363A0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8.8</w:t>
            </w:r>
          </w:p>
        </w:tc>
        <w:tc>
          <w:tcPr>
            <w:tcW w:w="956" w:type="pct"/>
          </w:tcPr>
          <w:p w14:paraId="5B7BF53A" w14:textId="0D56D7FB" w:rsidR="00363A01" w:rsidRDefault="002729AC" w:rsidP="00363A0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</w:tr>
      <w:tr w:rsidR="00363A01" w14:paraId="35D1D35A" w14:textId="77777777" w:rsidTr="00363A01">
        <w:trPr>
          <w:trHeight w:val="888"/>
          <w:jc w:val="center"/>
        </w:trPr>
        <w:tc>
          <w:tcPr>
            <w:tcW w:w="2132" w:type="pct"/>
          </w:tcPr>
          <w:p w14:paraId="4DAFFCE7" w14:textId="77777777" w:rsidR="00363A01" w:rsidRPr="000F2EB0" w:rsidRDefault="00363A01" w:rsidP="00363A01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</w:tcPr>
          <w:p w14:paraId="16B453F6" w14:textId="1752C17F" w:rsidR="00363A01" w:rsidRDefault="002729AC" w:rsidP="00363A0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</w:t>
            </w:r>
          </w:p>
        </w:tc>
        <w:tc>
          <w:tcPr>
            <w:tcW w:w="956" w:type="pct"/>
          </w:tcPr>
          <w:p w14:paraId="6988FEF7" w14:textId="25555D94" w:rsidR="00363A01" w:rsidRDefault="002729AC" w:rsidP="00363A0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</w:t>
            </w:r>
          </w:p>
        </w:tc>
        <w:tc>
          <w:tcPr>
            <w:tcW w:w="956" w:type="pct"/>
          </w:tcPr>
          <w:p w14:paraId="6659DBBE" w14:textId="35DFED42" w:rsidR="00363A01" w:rsidRDefault="002729AC" w:rsidP="00363A0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</w:t>
            </w:r>
          </w:p>
        </w:tc>
      </w:tr>
      <w:tr w:rsidR="00363A01" w14:paraId="751AD33C" w14:textId="77777777" w:rsidTr="00363A01">
        <w:trPr>
          <w:trHeight w:val="888"/>
          <w:jc w:val="center"/>
        </w:trPr>
        <w:tc>
          <w:tcPr>
            <w:tcW w:w="2132" w:type="pct"/>
          </w:tcPr>
          <w:p w14:paraId="4DA5F2BF" w14:textId="77777777" w:rsidR="00363A01" w:rsidRDefault="00363A01" w:rsidP="00363A01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956" w:type="pct"/>
          </w:tcPr>
          <w:p w14:paraId="3B0B7864" w14:textId="094186C0" w:rsidR="00363A01" w:rsidRDefault="002729AC" w:rsidP="00363A0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</w:t>
            </w:r>
          </w:p>
        </w:tc>
        <w:tc>
          <w:tcPr>
            <w:tcW w:w="956" w:type="pct"/>
          </w:tcPr>
          <w:p w14:paraId="117C1A28" w14:textId="6C25A34A" w:rsidR="00363A01" w:rsidRDefault="002729AC" w:rsidP="00363A0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</w:t>
            </w:r>
          </w:p>
        </w:tc>
        <w:tc>
          <w:tcPr>
            <w:tcW w:w="956" w:type="pct"/>
          </w:tcPr>
          <w:p w14:paraId="77171032" w14:textId="457F02E2" w:rsidR="00363A01" w:rsidRDefault="002729AC" w:rsidP="00363A0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</w:tr>
    </w:tbl>
    <w:p w14:paraId="21268F59" w14:textId="77777777" w:rsidR="00BD6A11" w:rsidRDefault="00BD6A11" w:rsidP="00BD6A11"/>
    <w:tbl>
      <w:tblPr>
        <w:tblpPr w:leftFromText="180" w:rightFromText="180" w:vertAnchor="page" w:horzAnchor="margin" w:tblpY="975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0"/>
        <w:gridCol w:w="1419"/>
        <w:gridCol w:w="1417"/>
        <w:gridCol w:w="1417"/>
        <w:gridCol w:w="1417"/>
      </w:tblGrid>
      <w:tr w:rsidR="00A14C94" w14:paraId="5C9FF0A1" w14:textId="77777777" w:rsidTr="00A14C94">
        <w:trPr>
          <w:trHeight w:val="359"/>
        </w:trPr>
        <w:tc>
          <w:tcPr>
            <w:tcW w:w="2234" w:type="pct"/>
            <w:vAlign w:val="center"/>
          </w:tcPr>
          <w:p w14:paraId="60192CB5" w14:textId="77777777" w:rsidR="00A14C94" w:rsidRPr="0050224B" w:rsidRDefault="00A14C94" w:rsidP="00A14C94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92" w:type="pct"/>
            <w:vAlign w:val="center"/>
          </w:tcPr>
          <w:p w14:paraId="40D5069A" w14:textId="77777777" w:rsidR="00A14C94" w:rsidRDefault="00A14C94" w:rsidP="00A14C9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1" w:type="pct"/>
            <w:vAlign w:val="center"/>
          </w:tcPr>
          <w:p w14:paraId="476B1C89" w14:textId="77777777" w:rsidR="00A14C94" w:rsidRDefault="00A14C94" w:rsidP="00A14C9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1" w:type="pct"/>
            <w:vAlign w:val="center"/>
          </w:tcPr>
          <w:p w14:paraId="73327E65" w14:textId="77777777" w:rsidR="00A14C94" w:rsidRDefault="00A14C94" w:rsidP="00A14C9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1" w:type="pct"/>
            <w:vAlign w:val="center"/>
          </w:tcPr>
          <w:p w14:paraId="7327E598" w14:textId="77777777" w:rsidR="00A14C94" w:rsidRDefault="00A14C94" w:rsidP="00A14C9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A14C94" w14:paraId="1FF6DE0B" w14:textId="77777777" w:rsidTr="00A14C94">
        <w:trPr>
          <w:trHeight w:val="419"/>
        </w:trPr>
        <w:tc>
          <w:tcPr>
            <w:tcW w:w="2234" w:type="pct"/>
            <w:vAlign w:val="center"/>
          </w:tcPr>
          <w:p w14:paraId="7EDF266D" w14:textId="77777777" w:rsidR="00A14C94" w:rsidRDefault="00A14C94" w:rsidP="00A14C94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  <w:vAlign w:val="center"/>
          </w:tcPr>
          <w:p w14:paraId="51D230E9" w14:textId="18CA7085" w:rsidR="00A14C94" w:rsidRDefault="002729AC" w:rsidP="00A14C9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  <w:tc>
          <w:tcPr>
            <w:tcW w:w="691" w:type="pct"/>
            <w:vAlign w:val="center"/>
          </w:tcPr>
          <w:p w14:paraId="07AB4AAB" w14:textId="1B9F8C33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691" w:type="pct"/>
            <w:vAlign w:val="center"/>
          </w:tcPr>
          <w:p w14:paraId="515C2470" w14:textId="22464D45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9.5</w:t>
            </w:r>
          </w:p>
        </w:tc>
        <w:tc>
          <w:tcPr>
            <w:tcW w:w="691" w:type="pct"/>
            <w:vAlign w:val="center"/>
          </w:tcPr>
          <w:p w14:paraId="56EEBDDE" w14:textId="5ACDEAD6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</w:tr>
      <w:tr w:rsidR="00A14C94" w14:paraId="445901F2" w14:textId="77777777" w:rsidTr="00A14C94">
        <w:trPr>
          <w:trHeight w:val="419"/>
        </w:trPr>
        <w:tc>
          <w:tcPr>
            <w:tcW w:w="2234" w:type="pct"/>
            <w:vAlign w:val="center"/>
          </w:tcPr>
          <w:p w14:paraId="5CB11127" w14:textId="77777777" w:rsidR="00A14C94" w:rsidRPr="000F2EB0" w:rsidRDefault="00A14C94" w:rsidP="00A14C94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  <w:vAlign w:val="center"/>
          </w:tcPr>
          <w:p w14:paraId="0FEBF81C" w14:textId="31D56FE2" w:rsidR="00A14C94" w:rsidRDefault="002729AC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</w:t>
            </w:r>
          </w:p>
        </w:tc>
        <w:tc>
          <w:tcPr>
            <w:tcW w:w="691" w:type="pct"/>
            <w:vAlign w:val="center"/>
          </w:tcPr>
          <w:p w14:paraId="6A9A1612" w14:textId="18DD1F29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</w:t>
            </w:r>
          </w:p>
        </w:tc>
        <w:tc>
          <w:tcPr>
            <w:tcW w:w="691" w:type="pct"/>
            <w:vAlign w:val="center"/>
          </w:tcPr>
          <w:p w14:paraId="344DB0D1" w14:textId="22E207D5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</w:t>
            </w:r>
          </w:p>
        </w:tc>
        <w:tc>
          <w:tcPr>
            <w:tcW w:w="691" w:type="pct"/>
            <w:vAlign w:val="center"/>
          </w:tcPr>
          <w:p w14:paraId="23851A91" w14:textId="5A3DACBF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</w:t>
            </w:r>
          </w:p>
        </w:tc>
      </w:tr>
      <w:tr w:rsidR="00A14C94" w14:paraId="6C77E174" w14:textId="77777777" w:rsidTr="00A14C94">
        <w:trPr>
          <w:trHeight w:val="419"/>
        </w:trPr>
        <w:tc>
          <w:tcPr>
            <w:tcW w:w="2234" w:type="pct"/>
            <w:vAlign w:val="center"/>
          </w:tcPr>
          <w:p w14:paraId="25AC6F84" w14:textId="77777777" w:rsidR="00A14C94" w:rsidRDefault="00A14C94" w:rsidP="00A14C9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692" w:type="pct"/>
            <w:vAlign w:val="center"/>
          </w:tcPr>
          <w:p w14:paraId="633EE32F" w14:textId="3C2FCA9B" w:rsidR="00A14C94" w:rsidRDefault="002729AC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15.9</w:t>
            </w:r>
          </w:p>
        </w:tc>
        <w:tc>
          <w:tcPr>
            <w:tcW w:w="691" w:type="pct"/>
            <w:vAlign w:val="center"/>
          </w:tcPr>
          <w:p w14:paraId="7E9E5FCE" w14:textId="1DEE4A8A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</w:t>
            </w:r>
          </w:p>
        </w:tc>
        <w:tc>
          <w:tcPr>
            <w:tcW w:w="691" w:type="pct"/>
            <w:vAlign w:val="center"/>
          </w:tcPr>
          <w:p w14:paraId="1CCE6AF5" w14:textId="788BC073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13.9</w:t>
            </w:r>
          </w:p>
        </w:tc>
        <w:tc>
          <w:tcPr>
            <w:tcW w:w="691" w:type="pct"/>
            <w:vAlign w:val="center"/>
          </w:tcPr>
          <w:p w14:paraId="35E9FC11" w14:textId="2D3C721A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16.4</w:t>
            </w:r>
          </w:p>
        </w:tc>
      </w:tr>
      <w:tr w:rsidR="00A14C94" w14:paraId="69FABFBD" w14:textId="77777777" w:rsidTr="00A14C94">
        <w:trPr>
          <w:trHeight w:val="419"/>
        </w:trPr>
        <w:tc>
          <w:tcPr>
            <w:tcW w:w="2234" w:type="pct"/>
            <w:vAlign w:val="center"/>
          </w:tcPr>
          <w:p w14:paraId="4E1111B5" w14:textId="77777777" w:rsidR="00A14C94" w:rsidRDefault="00A14C94" w:rsidP="00A14C9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692" w:type="pct"/>
            <w:vAlign w:val="center"/>
          </w:tcPr>
          <w:p w14:paraId="7FE11C40" w14:textId="10725365" w:rsidR="00A14C94" w:rsidRDefault="002729AC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24.3</w:t>
            </w:r>
          </w:p>
        </w:tc>
        <w:tc>
          <w:tcPr>
            <w:tcW w:w="691" w:type="pct"/>
            <w:vAlign w:val="center"/>
          </w:tcPr>
          <w:p w14:paraId="7A05B8BC" w14:textId="568D35D0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19.4</w:t>
            </w:r>
          </w:p>
        </w:tc>
        <w:tc>
          <w:tcPr>
            <w:tcW w:w="691" w:type="pct"/>
            <w:vAlign w:val="center"/>
          </w:tcPr>
          <w:p w14:paraId="488CFD4E" w14:textId="3DC778CE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  <w:tc>
          <w:tcPr>
            <w:tcW w:w="691" w:type="pct"/>
            <w:vAlign w:val="center"/>
          </w:tcPr>
          <w:p w14:paraId="63DE80A9" w14:textId="40657C7A" w:rsidR="00A14C94" w:rsidRDefault="00CD56F7" w:rsidP="00A14C9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25.8</w:t>
            </w:r>
          </w:p>
        </w:tc>
      </w:tr>
    </w:tbl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035C0B8C" w:rsidR="00BD6A11" w:rsidRDefault="00EE754C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</w:t>
      </w:r>
      <w:r w:rsidR="00BD6A11">
        <w:rPr>
          <w:sz w:val="28"/>
        </w:rPr>
        <w:t>edentulous maxillary and mandibular arch.</w:t>
      </w:r>
    </w:p>
    <w:p w14:paraId="3D5AD22D" w14:textId="47960563" w:rsidR="00CD56F7" w:rsidRDefault="00CD56F7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14, 26</w:t>
      </w:r>
    </w:p>
    <w:p w14:paraId="4210EC1C" w14:textId="1EBC64CB" w:rsidR="00CD56F7" w:rsidRDefault="00CD56F7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Idiopathic osteosclerosis: 46 region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3D30CB48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4766A922" w:rsidR="00BD6A11" w:rsidRDefault="00A07DDB" w:rsidP="00BD6A11">
      <w:pPr>
        <w:tabs>
          <w:tab w:val="left" w:pos="10260"/>
        </w:tabs>
        <w:ind w:firstLine="450"/>
        <w:jc w:val="both"/>
      </w:pPr>
      <w:r w:rsidRPr="00A07DDB">
        <w:drawing>
          <wp:inline distT="0" distB="0" distL="0" distR="0" wp14:anchorId="487354DE" wp14:editId="5F65492B">
            <wp:extent cx="6199187" cy="2950029"/>
            <wp:effectExtent l="0" t="0" r="0" b="3175"/>
            <wp:docPr id="55439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9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9645" cy="295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F713" w14:textId="4743D5B6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4C5E9585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1600085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1FAEDEDE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12A8A881" w:rsidR="00BD6A11" w:rsidRDefault="00F10410" w:rsidP="00BD6A11">
      <w:pPr>
        <w:tabs>
          <w:tab w:val="left" w:pos="10260"/>
        </w:tabs>
        <w:ind w:firstLine="450"/>
        <w:jc w:val="center"/>
        <w:rPr>
          <w:b/>
        </w:rPr>
      </w:pPr>
      <w:r w:rsidRPr="00F10410">
        <w:rPr>
          <w:b/>
        </w:rPr>
        <w:drawing>
          <wp:anchor distT="0" distB="0" distL="114300" distR="114300" simplePos="0" relativeHeight="251741696" behindDoc="1" locked="0" layoutInCell="1" allowOverlap="1" wp14:anchorId="2A4181A4" wp14:editId="6B552162">
            <wp:simplePos x="0" y="0"/>
            <wp:positionH relativeFrom="margin">
              <wp:align>center</wp:align>
            </wp:positionH>
            <wp:positionV relativeFrom="paragraph">
              <wp:posOffset>42455</wp:posOffset>
            </wp:positionV>
            <wp:extent cx="3029373" cy="3134162"/>
            <wp:effectExtent l="0" t="0" r="0" b="0"/>
            <wp:wrapTight wrapText="bothSides">
              <wp:wrapPolygon edited="0">
                <wp:start x="0" y="0"/>
                <wp:lineTo x="0" y="21403"/>
                <wp:lineTo x="21464" y="21403"/>
                <wp:lineTo x="21464" y="0"/>
                <wp:lineTo x="0" y="0"/>
              </wp:wrapPolygon>
            </wp:wrapTight>
            <wp:docPr id="83347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6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5B0D78E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13062C29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3A3C484A" w:rsidR="00BD6A11" w:rsidRDefault="00D12952" w:rsidP="00BD6A11">
      <w:pPr>
        <w:rPr>
          <w:b/>
        </w:rPr>
      </w:pPr>
      <w:r w:rsidRPr="00D12952">
        <w:rPr>
          <w:b/>
        </w:rPr>
        <w:drawing>
          <wp:anchor distT="0" distB="0" distL="114300" distR="114300" simplePos="0" relativeHeight="251742720" behindDoc="1" locked="0" layoutInCell="1" allowOverlap="1" wp14:anchorId="4600611E" wp14:editId="6921F967">
            <wp:simplePos x="0" y="0"/>
            <wp:positionH relativeFrom="margin">
              <wp:posOffset>207010</wp:posOffset>
            </wp:positionH>
            <wp:positionV relativeFrom="paragraph">
              <wp:posOffset>2856865</wp:posOffset>
            </wp:positionV>
            <wp:extent cx="3051175" cy="2786380"/>
            <wp:effectExtent l="0" t="0" r="0" b="0"/>
            <wp:wrapTight wrapText="bothSides">
              <wp:wrapPolygon edited="0">
                <wp:start x="0" y="0"/>
                <wp:lineTo x="0" y="21413"/>
                <wp:lineTo x="21443" y="21413"/>
                <wp:lineTo x="21443" y="0"/>
                <wp:lineTo x="0" y="0"/>
              </wp:wrapPolygon>
            </wp:wrapTight>
            <wp:docPr id="7786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19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410">
        <w:rPr>
          <w:b/>
        </w:rPr>
        <w:drawing>
          <wp:anchor distT="0" distB="0" distL="114300" distR="114300" simplePos="0" relativeHeight="251743744" behindDoc="1" locked="0" layoutInCell="1" allowOverlap="1" wp14:anchorId="3AC5AB6C" wp14:editId="4DA29397">
            <wp:simplePos x="0" y="0"/>
            <wp:positionH relativeFrom="column">
              <wp:posOffset>3573055</wp:posOffset>
            </wp:positionH>
            <wp:positionV relativeFrom="paragraph">
              <wp:posOffset>2823845</wp:posOffset>
            </wp:positionV>
            <wp:extent cx="2857899" cy="2819794"/>
            <wp:effectExtent l="0" t="0" r="0" b="0"/>
            <wp:wrapTight wrapText="bothSides">
              <wp:wrapPolygon edited="0">
                <wp:start x="0" y="0"/>
                <wp:lineTo x="0" y="21454"/>
                <wp:lineTo x="21456" y="21454"/>
                <wp:lineTo x="21456" y="0"/>
                <wp:lineTo x="0" y="0"/>
              </wp:wrapPolygon>
            </wp:wrapTight>
            <wp:docPr id="18520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4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55"/>
        <w:gridCol w:w="7447"/>
      </w:tblGrid>
      <w:tr w:rsidR="005B7419" w14:paraId="21106BAE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26743339" w14:textId="66388C12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52DDC661" w14:textId="66A5319D" w:rsidR="005B7419" w:rsidRDefault="007C20C8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7C20C8">
              <w:rPr>
                <w:b/>
              </w:rPr>
              <w:drawing>
                <wp:inline distT="0" distB="0" distL="0" distR="0" wp14:anchorId="6A6D4134" wp14:editId="7C6B5AAD">
                  <wp:extent cx="4467849" cy="2362530"/>
                  <wp:effectExtent l="0" t="0" r="9525" b="0"/>
                  <wp:docPr id="1437770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7703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7F2EA87C" w14:textId="77777777" w:rsidTr="005B7419">
        <w:trPr>
          <w:trHeight w:val="571"/>
        </w:trPr>
        <w:tc>
          <w:tcPr>
            <w:tcW w:w="2955" w:type="dxa"/>
            <w:shd w:val="clear" w:color="auto" w:fill="FFFFFF" w:themeFill="background1"/>
          </w:tcPr>
          <w:p w14:paraId="6E0BAB9E" w14:textId="552FA866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50C3B61F" w14:textId="2A9EB004" w:rsidR="005B7419" w:rsidRDefault="007C20C8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7C20C8">
              <w:rPr>
                <w:b/>
              </w:rPr>
              <w:drawing>
                <wp:inline distT="0" distB="0" distL="0" distR="0" wp14:anchorId="24D34566" wp14:editId="581A1985">
                  <wp:extent cx="4105848" cy="2305372"/>
                  <wp:effectExtent l="0" t="0" r="9525" b="0"/>
                  <wp:docPr id="792893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937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695FBAB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3C02AC76" w14:textId="563DAA6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4D9EF7D1" w14:textId="2A5F35D2" w:rsidR="005B7419" w:rsidRDefault="00363A01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363A01">
              <w:rPr>
                <w:b/>
              </w:rPr>
              <w:drawing>
                <wp:inline distT="0" distB="0" distL="0" distR="0" wp14:anchorId="21A0795B" wp14:editId="245C5726">
                  <wp:extent cx="4363059" cy="2295845"/>
                  <wp:effectExtent l="0" t="0" r="0" b="9525"/>
                  <wp:docPr id="654604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6047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9B9A857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1BCCE027" w14:textId="1C603C03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1DBFFF81" w14:textId="02B02C39" w:rsidR="005B7419" w:rsidRDefault="007C20C8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7C20C8">
              <w:rPr>
                <w:b/>
              </w:rPr>
              <w:drawing>
                <wp:inline distT="0" distB="0" distL="0" distR="0" wp14:anchorId="3B9D39E2" wp14:editId="19C26F45">
                  <wp:extent cx="4267796" cy="2295845"/>
                  <wp:effectExtent l="0" t="0" r="0" b="0"/>
                  <wp:docPr id="1966209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2092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45C4C8F4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0E5987EF" w14:textId="5184F14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1BC09299" w14:textId="708CEF91" w:rsidR="005B7419" w:rsidRDefault="00BC62DF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BC62DF">
              <w:rPr>
                <w:b/>
              </w:rPr>
              <w:drawing>
                <wp:inline distT="0" distB="0" distL="0" distR="0" wp14:anchorId="69CF8615" wp14:editId="5957CFEF">
                  <wp:extent cx="4410691" cy="2543530"/>
                  <wp:effectExtent l="0" t="0" r="9525" b="9525"/>
                  <wp:docPr id="1077647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6472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6A7" w14:paraId="4901A47F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472D6FBB" w14:textId="4ADCEAB7" w:rsidR="000406A7" w:rsidRDefault="000406A7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35243492" w14:textId="68C66AE3" w:rsidR="000406A7" w:rsidRPr="00BC62DF" w:rsidRDefault="000406A7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0406A7">
              <w:rPr>
                <w:b/>
              </w:rPr>
              <w:drawing>
                <wp:inline distT="0" distB="0" distL="0" distR="0" wp14:anchorId="1EFF85C5" wp14:editId="4BBBA158">
                  <wp:extent cx="4220164" cy="2429214"/>
                  <wp:effectExtent l="0" t="0" r="9525" b="9525"/>
                  <wp:docPr id="35811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1128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05619DF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407FD87F" w14:textId="3D41C858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03A15C14" w14:textId="10B6BE33" w:rsidR="005B7419" w:rsidRDefault="00FE596D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FE596D">
              <w:rPr>
                <w:b/>
              </w:rPr>
              <w:drawing>
                <wp:inline distT="0" distB="0" distL="0" distR="0" wp14:anchorId="4DAB6A97" wp14:editId="4425084F">
                  <wp:extent cx="4353533" cy="2400635"/>
                  <wp:effectExtent l="0" t="0" r="9525" b="0"/>
                  <wp:docPr id="810991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9911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819E821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622B591A" w14:textId="6C23F8CF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34061329" w14:textId="10757065" w:rsidR="005B7419" w:rsidRDefault="00FE596D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FE596D">
              <w:rPr>
                <w:b/>
              </w:rPr>
              <w:drawing>
                <wp:inline distT="0" distB="0" distL="0" distR="0" wp14:anchorId="046593CF" wp14:editId="47E419C1">
                  <wp:extent cx="4248743" cy="2562583"/>
                  <wp:effectExtent l="0" t="0" r="0" b="9525"/>
                  <wp:docPr id="480779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77913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7"/>
      <w:footerReference w:type="default" r:id="rId2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CB29AE" w14:textId="77777777" w:rsidR="00E1648F" w:rsidRDefault="00E1648F">
      <w:r>
        <w:separator/>
      </w:r>
    </w:p>
  </w:endnote>
  <w:endnote w:type="continuationSeparator" w:id="0">
    <w:p w14:paraId="53879341" w14:textId="77777777" w:rsidR="00E1648F" w:rsidRDefault="00E16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4C4F5" w14:textId="77777777" w:rsidR="00E1648F" w:rsidRDefault="00E1648F">
      <w:r>
        <w:separator/>
      </w:r>
    </w:p>
  </w:footnote>
  <w:footnote w:type="continuationSeparator" w:id="0">
    <w:p w14:paraId="6F345379" w14:textId="77777777" w:rsidR="00E1648F" w:rsidRDefault="00E164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406A7"/>
    <w:rsid w:val="0004625B"/>
    <w:rsid w:val="0005275C"/>
    <w:rsid w:val="000571FA"/>
    <w:rsid w:val="0006215F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B6E29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C59AD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29AC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244B"/>
    <w:rsid w:val="002A4885"/>
    <w:rsid w:val="002B4007"/>
    <w:rsid w:val="002C7FAA"/>
    <w:rsid w:val="002D2E2F"/>
    <w:rsid w:val="002D537A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63A01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4D63"/>
    <w:rsid w:val="00415A1D"/>
    <w:rsid w:val="00416318"/>
    <w:rsid w:val="00416DBA"/>
    <w:rsid w:val="00417ED0"/>
    <w:rsid w:val="0043082C"/>
    <w:rsid w:val="004336DB"/>
    <w:rsid w:val="00433A9E"/>
    <w:rsid w:val="004413B9"/>
    <w:rsid w:val="00441E05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3CF4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B7419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56B65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37F1"/>
    <w:rsid w:val="00734513"/>
    <w:rsid w:val="007362D6"/>
    <w:rsid w:val="00736734"/>
    <w:rsid w:val="0074401D"/>
    <w:rsid w:val="00751400"/>
    <w:rsid w:val="0076123B"/>
    <w:rsid w:val="00761754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20C8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96050"/>
    <w:rsid w:val="008A093B"/>
    <w:rsid w:val="008A29F7"/>
    <w:rsid w:val="008B3849"/>
    <w:rsid w:val="008B4812"/>
    <w:rsid w:val="008B74F1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9477D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07DDB"/>
    <w:rsid w:val="00A123C9"/>
    <w:rsid w:val="00A13DC5"/>
    <w:rsid w:val="00A14C94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A4429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5B0D"/>
    <w:rsid w:val="00B3676B"/>
    <w:rsid w:val="00B4127A"/>
    <w:rsid w:val="00B42C09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C62DF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5701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56F7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2952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10E1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1648F"/>
    <w:rsid w:val="00E228D6"/>
    <w:rsid w:val="00E265E4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1A08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E754C"/>
    <w:rsid w:val="00EF22F1"/>
    <w:rsid w:val="00F0441F"/>
    <w:rsid w:val="00F10410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49DC"/>
    <w:rsid w:val="00FC6C37"/>
    <w:rsid w:val="00FD5515"/>
    <w:rsid w:val="00FD6427"/>
    <w:rsid w:val="00FD7487"/>
    <w:rsid w:val="00FE45F6"/>
    <w:rsid w:val="00FE506B"/>
    <w:rsid w:val="00FE596D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35</TotalTime>
  <Pages>10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2024-03-04T16:43:00Z</cp:lastPrinted>
  <dcterms:created xsi:type="dcterms:W3CDTF">2024-09-24T03:57:00Z</dcterms:created>
  <dcterms:modified xsi:type="dcterms:W3CDTF">2024-09-24T04:32:00Z</dcterms:modified>
</cp:coreProperties>
</file>