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261641A6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7E6CCD">
              <w:rPr>
                <w:sz w:val="28"/>
              </w:rPr>
              <w:t xml:space="preserve">. </w:t>
            </w:r>
            <w:r w:rsidR="00B65C01">
              <w:rPr>
                <w:sz w:val="28"/>
              </w:rPr>
              <w:t>Renin Martin</w:t>
            </w:r>
          </w:p>
        </w:tc>
        <w:tc>
          <w:tcPr>
            <w:tcW w:w="2568" w:type="pct"/>
          </w:tcPr>
          <w:p w14:paraId="112E52C6" w14:textId="7F4DC757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C72919">
              <w:rPr>
                <w:sz w:val="28"/>
              </w:rPr>
              <w:t>11.09</w:t>
            </w:r>
            <w:r w:rsidR="009E21AF">
              <w:rPr>
                <w:sz w:val="28"/>
              </w:rPr>
              <w:t>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21341CA5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B65C01">
              <w:rPr>
                <w:sz w:val="28"/>
              </w:rPr>
              <w:t>43</w:t>
            </w:r>
            <w:r w:rsidR="00BC2346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7E6CCD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4FFE7B0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>.</w:t>
            </w:r>
            <w:r w:rsidR="00C72919">
              <w:rPr>
                <w:sz w:val="28"/>
              </w:rPr>
              <w:t xml:space="preserve"> S M. M. Moulvi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517FE5B5" w14:textId="3E504CBB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 w:rsidP="00AC00DC">
      <w:pPr>
        <w:spacing w:line="360" w:lineRule="auto"/>
      </w:pPr>
    </w:p>
    <w:p w14:paraId="47DA2404" w14:textId="77777777" w:rsidR="006D3FEC" w:rsidRDefault="006D3FEC" w:rsidP="00AC00DC">
      <w:pPr>
        <w:spacing w:line="360" w:lineRule="auto"/>
      </w:pPr>
    </w:p>
    <w:p w14:paraId="44640BE9" w14:textId="3EEE7DC3" w:rsidR="00EE553B" w:rsidRDefault="00EE553B" w:rsidP="00AC00DC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CC6457">
        <w:rPr>
          <w:sz w:val="28"/>
        </w:rPr>
        <w:t xml:space="preserve">18, 28, </w:t>
      </w:r>
      <w:r w:rsidR="00771D8E">
        <w:rPr>
          <w:sz w:val="28"/>
        </w:rPr>
        <w:t>34, 36, 38, 44, 45, 48.</w:t>
      </w:r>
    </w:p>
    <w:p w14:paraId="0F45005B" w14:textId="0B1316BD" w:rsidR="00161AB6" w:rsidRDefault="00771D8E" w:rsidP="00AC00DC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Presence of hyperdense restorative material within the pulp canals of 35, </w:t>
      </w:r>
      <w:r w:rsidR="00544060">
        <w:rPr>
          <w:sz w:val="28"/>
        </w:rPr>
        <w:t>37, 43, 46 is evident.</w:t>
      </w:r>
    </w:p>
    <w:p w14:paraId="2F24E40C" w14:textId="236FD9C0" w:rsidR="00A22D04" w:rsidRDefault="00544060" w:rsidP="00AC00DC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Presence of hyperdense s</w:t>
      </w:r>
      <w:r w:rsidR="00CA4D94">
        <w:rPr>
          <w:sz w:val="28"/>
        </w:rPr>
        <w:t xml:space="preserve">crews (4 nos) and </w:t>
      </w:r>
      <w:r w:rsidR="00CD0A43">
        <w:rPr>
          <w:sz w:val="28"/>
        </w:rPr>
        <w:t>a straight surgical plate in the periapical region of 46, 47, 48 region is evident.</w:t>
      </w:r>
    </w:p>
    <w:p w14:paraId="201D4D6C" w14:textId="4432AE3B" w:rsidR="00101C0D" w:rsidRDefault="00101C0D" w:rsidP="00AC00DC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In 31, 41 region, presence of the canal of lingual artery running horizontally from buccal to lingual aspect at an </w:t>
      </w:r>
      <w:r w:rsidR="00B94C77">
        <w:rPr>
          <w:sz w:val="28"/>
        </w:rPr>
        <w:t>average</w:t>
      </w:r>
      <w:r>
        <w:rPr>
          <w:sz w:val="28"/>
        </w:rPr>
        <w:t xml:space="preserve"> distance </w:t>
      </w:r>
      <w:r w:rsidR="00B94C77">
        <w:rPr>
          <w:sz w:val="28"/>
        </w:rPr>
        <w:t xml:space="preserve">of 6 mm from the alveolar ridge </w:t>
      </w:r>
      <w:r>
        <w:rPr>
          <w:sz w:val="28"/>
        </w:rPr>
        <w:t>is evident.</w:t>
      </w:r>
    </w:p>
    <w:p w14:paraId="4B0E0537" w14:textId="34192A09" w:rsidR="00D4686C" w:rsidRDefault="006E015D" w:rsidP="00AC00DC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normal tra</w:t>
      </w:r>
      <w:r w:rsidR="00D05CCC">
        <w:rPr>
          <w:sz w:val="28"/>
        </w:rPr>
        <w:t>becular pattern</w:t>
      </w:r>
      <w:r w:rsidR="009302AD">
        <w:rPr>
          <w:sz w:val="28"/>
        </w:rPr>
        <w:t>.</w:t>
      </w:r>
    </w:p>
    <w:p w14:paraId="1A1118DB" w14:textId="0C3EFD34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3C91F0BC" w:rsidR="00CC03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1D245612" w14:textId="48F08B4B" w:rsidR="00114EA2" w:rsidRDefault="00114EA2" w:rsidP="00953CB3">
      <w:pPr>
        <w:pStyle w:val="ListParagraph"/>
        <w:spacing w:line="600" w:lineRule="auto"/>
        <w:jc w:val="both"/>
        <w:rPr>
          <w:sz w:val="28"/>
        </w:rPr>
      </w:pPr>
    </w:p>
    <w:p w14:paraId="19A669EB" w14:textId="77777777" w:rsidR="00114EA2" w:rsidRDefault="00114EA2" w:rsidP="00953CB3">
      <w:pPr>
        <w:pStyle w:val="ListParagraph"/>
        <w:spacing w:line="600" w:lineRule="auto"/>
        <w:jc w:val="both"/>
        <w:rPr>
          <w:sz w:val="28"/>
        </w:rPr>
      </w:pPr>
    </w:p>
    <w:p w14:paraId="70A0F0EE" w14:textId="30141FD7" w:rsidR="00114EA2" w:rsidRDefault="00114EA2" w:rsidP="00953CB3">
      <w:pPr>
        <w:pStyle w:val="ListParagraph"/>
        <w:spacing w:line="600" w:lineRule="auto"/>
        <w:jc w:val="both"/>
        <w:rPr>
          <w:sz w:val="28"/>
        </w:rPr>
      </w:pPr>
    </w:p>
    <w:p w14:paraId="022F9971" w14:textId="5474C1FE" w:rsidR="00114EA2" w:rsidRDefault="00114EA2" w:rsidP="00953CB3">
      <w:pPr>
        <w:pStyle w:val="ListParagraph"/>
        <w:spacing w:line="600" w:lineRule="auto"/>
        <w:jc w:val="both"/>
        <w:rPr>
          <w:sz w:val="28"/>
        </w:rPr>
      </w:pPr>
    </w:p>
    <w:p w14:paraId="5F6A0F04" w14:textId="77777777" w:rsidR="00114EA2" w:rsidRDefault="00114EA2" w:rsidP="00953CB3">
      <w:pPr>
        <w:pStyle w:val="ListParagraph"/>
        <w:spacing w:line="600" w:lineRule="auto"/>
        <w:jc w:val="both"/>
        <w:rPr>
          <w:sz w:val="28"/>
        </w:rPr>
      </w:pPr>
    </w:p>
    <w:p w14:paraId="124B481A" w14:textId="17FECA7B" w:rsidR="00BD6A11" w:rsidRDefault="00BD6A11" w:rsidP="00BD6A11"/>
    <w:p w14:paraId="0A6E8CCA" w14:textId="0E044A37" w:rsidR="00114EA2" w:rsidRDefault="00114EA2" w:rsidP="00BD6A11"/>
    <w:p w14:paraId="0FC312A5" w14:textId="4493215A" w:rsidR="00BD6A11" w:rsidRDefault="00BD6A11" w:rsidP="00BD6A11"/>
    <w:p w14:paraId="49AEEAFB" w14:textId="3AFB6150" w:rsidR="00BD6A11" w:rsidRDefault="0039136D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58D10EA8">
                <wp:simplePos x="0" y="0"/>
                <wp:positionH relativeFrom="margin">
                  <wp:align>center</wp:align>
                </wp:positionH>
                <wp:positionV relativeFrom="paragraph">
                  <wp:posOffset>61323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AA75E" id="Text Box 255" o:spid="_x0000_s1033" type="#_x0000_t202" style="position:absolute;margin-left:0;margin-top:4.85pt;width:350.3pt;height:37.6pt;z-index:251739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796B03" w14:textId="79985B70" w:rsidR="00BD6A11" w:rsidRDefault="00BD6A11" w:rsidP="00BD6A11"/>
    <w:p w14:paraId="4EF020C0" w14:textId="31439415" w:rsidR="00BD6A11" w:rsidRDefault="00BD6A11" w:rsidP="00BD6A11"/>
    <w:tbl>
      <w:tblPr>
        <w:tblpPr w:leftFromText="180" w:rightFromText="180" w:vertAnchor="page" w:horzAnchor="margin" w:tblpXSpec="center" w:tblpY="11058"/>
        <w:tblW w:w="559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0"/>
        <w:gridCol w:w="1841"/>
        <w:gridCol w:w="1986"/>
        <w:gridCol w:w="1701"/>
      </w:tblGrid>
      <w:tr w:rsidR="00114EA2" w14:paraId="4A2FBFF3" w14:textId="77777777" w:rsidTr="00114EA2">
        <w:trPr>
          <w:trHeight w:val="435"/>
        </w:trPr>
        <w:tc>
          <w:tcPr>
            <w:tcW w:w="2592" w:type="pct"/>
            <w:vAlign w:val="center"/>
          </w:tcPr>
          <w:p w14:paraId="79DC6C84" w14:textId="77777777" w:rsidR="00114EA2" w:rsidRPr="0050224B" w:rsidRDefault="00114EA2" w:rsidP="00114EA2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2" w:type="pct"/>
            <w:vAlign w:val="center"/>
          </w:tcPr>
          <w:p w14:paraId="183C0642" w14:textId="77777777" w:rsidR="00114EA2" w:rsidRDefault="00114EA2" w:rsidP="00114EA2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65" w:type="pct"/>
            <w:vAlign w:val="center"/>
          </w:tcPr>
          <w:p w14:paraId="51C8C0A8" w14:textId="77777777" w:rsidR="00114EA2" w:rsidRDefault="00114EA2" w:rsidP="00114EA2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41" w:type="pct"/>
            <w:vAlign w:val="center"/>
          </w:tcPr>
          <w:p w14:paraId="1D93CD17" w14:textId="77777777" w:rsidR="00114EA2" w:rsidRDefault="00114EA2" w:rsidP="00114EA2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r>
              <w:rPr>
                <w:b/>
                <w:sz w:val="24"/>
              </w:rPr>
              <w:t>region</w:t>
            </w:r>
          </w:p>
        </w:tc>
      </w:tr>
      <w:tr w:rsidR="00114EA2" w14:paraId="0E6BF0D9" w14:textId="77777777" w:rsidTr="00114EA2">
        <w:trPr>
          <w:trHeight w:val="507"/>
        </w:trPr>
        <w:tc>
          <w:tcPr>
            <w:tcW w:w="2592" w:type="pct"/>
            <w:vAlign w:val="center"/>
          </w:tcPr>
          <w:p w14:paraId="24E3A9E4" w14:textId="77777777" w:rsidR="00114EA2" w:rsidRDefault="00114EA2" w:rsidP="00114EA2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4CF956C9" w14:textId="10CF9E19" w:rsidR="00114EA2" w:rsidRDefault="004440F8" w:rsidP="00114EA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5.3</w:t>
            </w:r>
          </w:p>
        </w:tc>
        <w:tc>
          <w:tcPr>
            <w:tcW w:w="865" w:type="pct"/>
            <w:vAlign w:val="center"/>
          </w:tcPr>
          <w:p w14:paraId="14833763" w14:textId="196DA928" w:rsidR="00114EA2" w:rsidRDefault="004440F8" w:rsidP="00114EA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8.8</w:t>
            </w:r>
          </w:p>
        </w:tc>
        <w:tc>
          <w:tcPr>
            <w:tcW w:w="741" w:type="pct"/>
            <w:vAlign w:val="center"/>
          </w:tcPr>
          <w:p w14:paraId="08F086B1" w14:textId="166A18E0" w:rsidR="00114EA2" w:rsidRDefault="004440F8" w:rsidP="00114EA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12.2</w:t>
            </w:r>
          </w:p>
        </w:tc>
      </w:tr>
      <w:tr w:rsidR="00114EA2" w14:paraId="3E0F4BEA" w14:textId="77777777" w:rsidTr="00114EA2">
        <w:trPr>
          <w:trHeight w:val="507"/>
        </w:trPr>
        <w:tc>
          <w:tcPr>
            <w:tcW w:w="2592" w:type="pct"/>
            <w:vAlign w:val="center"/>
          </w:tcPr>
          <w:p w14:paraId="5E035F51" w14:textId="77777777" w:rsidR="00114EA2" w:rsidRPr="000F2EB0" w:rsidRDefault="00114EA2" w:rsidP="00114EA2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426C7FE4" w14:textId="498010E6" w:rsidR="00114EA2" w:rsidRDefault="004440F8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6.3</w:t>
            </w:r>
          </w:p>
        </w:tc>
        <w:tc>
          <w:tcPr>
            <w:tcW w:w="865" w:type="pct"/>
            <w:vAlign w:val="center"/>
          </w:tcPr>
          <w:p w14:paraId="57732305" w14:textId="1EFF1A3B" w:rsidR="00114EA2" w:rsidRDefault="004440F8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</w:t>
            </w:r>
          </w:p>
        </w:tc>
        <w:tc>
          <w:tcPr>
            <w:tcW w:w="741" w:type="pct"/>
            <w:vAlign w:val="center"/>
          </w:tcPr>
          <w:p w14:paraId="771364CF" w14:textId="5C0A117F" w:rsidR="00114EA2" w:rsidRDefault="004440F8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12.3</w:t>
            </w:r>
          </w:p>
        </w:tc>
      </w:tr>
      <w:tr w:rsidR="00114EA2" w14:paraId="7D81FD59" w14:textId="77777777" w:rsidTr="00114EA2">
        <w:trPr>
          <w:trHeight w:val="507"/>
        </w:trPr>
        <w:tc>
          <w:tcPr>
            <w:tcW w:w="2592" w:type="pct"/>
            <w:vAlign w:val="center"/>
          </w:tcPr>
          <w:p w14:paraId="6BE02D71" w14:textId="77777777" w:rsidR="00114EA2" w:rsidRDefault="00114EA2" w:rsidP="00114EA2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2" w:type="pct"/>
            <w:vAlign w:val="center"/>
          </w:tcPr>
          <w:p w14:paraId="123C354D" w14:textId="221B51DB" w:rsidR="00114EA2" w:rsidRDefault="004440F8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11.6</w:t>
            </w:r>
          </w:p>
        </w:tc>
        <w:tc>
          <w:tcPr>
            <w:tcW w:w="865" w:type="pct"/>
            <w:vAlign w:val="center"/>
          </w:tcPr>
          <w:p w14:paraId="2AD57828" w14:textId="3F1C1233" w:rsidR="00114EA2" w:rsidRDefault="004440F8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10.5</w:t>
            </w:r>
          </w:p>
        </w:tc>
        <w:tc>
          <w:tcPr>
            <w:tcW w:w="741" w:type="pct"/>
            <w:vAlign w:val="center"/>
          </w:tcPr>
          <w:p w14:paraId="5A6F5E50" w14:textId="635DAACB" w:rsidR="00114EA2" w:rsidRDefault="004440F8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11.2</w:t>
            </w:r>
          </w:p>
        </w:tc>
      </w:tr>
      <w:tr w:rsidR="00114EA2" w14:paraId="311AB631" w14:textId="77777777" w:rsidTr="00114EA2">
        <w:trPr>
          <w:trHeight w:val="507"/>
        </w:trPr>
        <w:tc>
          <w:tcPr>
            <w:tcW w:w="2592" w:type="pct"/>
            <w:vAlign w:val="center"/>
          </w:tcPr>
          <w:p w14:paraId="7EE13ACF" w14:textId="77777777" w:rsidR="00114EA2" w:rsidRDefault="00114EA2" w:rsidP="00114EA2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2" w:type="pct"/>
            <w:vAlign w:val="center"/>
          </w:tcPr>
          <w:p w14:paraId="219A2497" w14:textId="4D245A33" w:rsidR="00114EA2" w:rsidRDefault="004440F8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24.1</w:t>
            </w:r>
          </w:p>
        </w:tc>
        <w:tc>
          <w:tcPr>
            <w:tcW w:w="865" w:type="pct"/>
            <w:vAlign w:val="center"/>
          </w:tcPr>
          <w:p w14:paraId="317A8568" w14:textId="7D2E85FC" w:rsidR="00114EA2" w:rsidRDefault="004440F8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20.4</w:t>
            </w:r>
          </w:p>
        </w:tc>
        <w:tc>
          <w:tcPr>
            <w:tcW w:w="741" w:type="pct"/>
            <w:vAlign w:val="center"/>
          </w:tcPr>
          <w:p w14:paraId="445CA45F" w14:textId="675B748D" w:rsidR="00114EA2" w:rsidRDefault="004440F8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21.8</w:t>
            </w:r>
          </w:p>
        </w:tc>
      </w:tr>
    </w:tbl>
    <w:tbl>
      <w:tblPr>
        <w:tblpPr w:leftFromText="180" w:rightFromText="180" w:vertAnchor="page" w:horzAnchor="margin" w:tblpXSpec="center" w:tblpY="2589"/>
        <w:tblW w:w="55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2"/>
        <w:gridCol w:w="1839"/>
        <w:gridCol w:w="1839"/>
        <w:gridCol w:w="1839"/>
        <w:gridCol w:w="1830"/>
      </w:tblGrid>
      <w:tr w:rsidR="00114EA2" w14:paraId="2CC1278F" w14:textId="77777777" w:rsidTr="00114EA2">
        <w:trPr>
          <w:trHeight w:val="485"/>
        </w:trPr>
        <w:tc>
          <w:tcPr>
            <w:tcW w:w="1791" w:type="pct"/>
            <w:shd w:val="clear" w:color="auto" w:fill="FFFFFF" w:themeFill="background1"/>
            <w:vAlign w:val="center"/>
          </w:tcPr>
          <w:p w14:paraId="57CE6E75" w14:textId="36BDAB94" w:rsidR="00114EA2" w:rsidRPr="0050224B" w:rsidRDefault="00114EA2" w:rsidP="00114EA2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5705379" w14:textId="2941D363" w:rsidR="00114EA2" w:rsidRDefault="00114EA2" w:rsidP="00114EA2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13F220C" w14:textId="77777777" w:rsidR="00114EA2" w:rsidRDefault="00114EA2" w:rsidP="00114EA2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4E09FF13" w14:textId="77777777" w:rsidR="00114EA2" w:rsidRDefault="00114EA2" w:rsidP="00114EA2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99" w:type="pct"/>
            <w:shd w:val="clear" w:color="auto" w:fill="FFFFFF" w:themeFill="background1"/>
            <w:vAlign w:val="center"/>
          </w:tcPr>
          <w:p w14:paraId="708B5823" w14:textId="77777777" w:rsidR="00114EA2" w:rsidRDefault="00114EA2" w:rsidP="00114EA2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r>
              <w:rPr>
                <w:b/>
                <w:sz w:val="24"/>
              </w:rPr>
              <w:t>region</w:t>
            </w:r>
          </w:p>
        </w:tc>
      </w:tr>
      <w:tr w:rsidR="00114EA2" w14:paraId="5495FB6B" w14:textId="77777777" w:rsidTr="00114EA2">
        <w:trPr>
          <w:trHeight w:val="567"/>
        </w:trPr>
        <w:tc>
          <w:tcPr>
            <w:tcW w:w="1791" w:type="pct"/>
            <w:shd w:val="clear" w:color="auto" w:fill="FFFFFF" w:themeFill="background1"/>
            <w:vAlign w:val="center"/>
          </w:tcPr>
          <w:p w14:paraId="091761B5" w14:textId="77777777" w:rsidR="00114EA2" w:rsidRDefault="00114EA2" w:rsidP="00114EA2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10C1E8A" w14:textId="48D786F5" w:rsidR="00114EA2" w:rsidRDefault="004E11D2" w:rsidP="00114EA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6.8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8FC8068" w14:textId="5853E2CF" w:rsidR="00114EA2" w:rsidRDefault="004E11D2" w:rsidP="00114EA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9D6DB50" w14:textId="7BFAF1F3" w:rsidR="00114EA2" w:rsidRDefault="004E11D2" w:rsidP="00114EA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7.5</w:t>
            </w:r>
          </w:p>
        </w:tc>
        <w:tc>
          <w:tcPr>
            <w:tcW w:w="799" w:type="pct"/>
            <w:shd w:val="clear" w:color="auto" w:fill="FFFFFF" w:themeFill="background1"/>
            <w:vAlign w:val="center"/>
          </w:tcPr>
          <w:p w14:paraId="42A87B7B" w14:textId="0ECE4F39" w:rsidR="00114EA2" w:rsidRDefault="004E11D2" w:rsidP="00114EA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4.2</w:t>
            </w:r>
          </w:p>
        </w:tc>
      </w:tr>
      <w:tr w:rsidR="00114EA2" w14:paraId="286A1C5D" w14:textId="77777777" w:rsidTr="00114EA2">
        <w:trPr>
          <w:trHeight w:val="567"/>
        </w:trPr>
        <w:tc>
          <w:tcPr>
            <w:tcW w:w="1791" w:type="pct"/>
            <w:shd w:val="clear" w:color="auto" w:fill="FFFFFF" w:themeFill="background1"/>
            <w:vAlign w:val="center"/>
          </w:tcPr>
          <w:p w14:paraId="18DB1AA1" w14:textId="77777777" w:rsidR="00114EA2" w:rsidRPr="000F2EB0" w:rsidRDefault="00114EA2" w:rsidP="00114EA2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8995567" w14:textId="18E6F04B" w:rsidR="00114EA2" w:rsidRDefault="004E11D2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7.2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1D6E0BC3" w14:textId="43540DD6" w:rsidR="00114EA2" w:rsidRDefault="004E11D2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7.3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1C60C49" w14:textId="5629149A" w:rsidR="00114EA2" w:rsidRDefault="004E11D2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8.1</w:t>
            </w:r>
          </w:p>
        </w:tc>
        <w:tc>
          <w:tcPr>
            <w:tcW w:w="799" w:type="pct"/>
            <w:shd w:val="clear" w:color="auto" w:fill="FFFFFF" w:themeFill="background1"/>
            <w:vAlign w:val="center"/>
          </w:tcPr>
          <w:p w14:paraId="45D21B32" w14:textId="132BC8C6" w:rsidR="00114EA2" w:rsidRDefault="004E11D2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5.5</w:t>
            </w:r>
          </w:p>
        </w:tc>
      </w:tr>
      <w:tr w:rsidR="00114EA2" w14:paraId="27E6F148" w14:textId="77777777" w:rsidTr="00114EA2">
        <w:trPr>
          <w:trHeight w:val="567"/>
        </w:trPr>
        <w:tc>
          <w:tcPr>
            <w:tcW w:w="1791" w:type="pct"/>
            <w:shd w:val="clear" w:color="auto" w:fill="FFFFFF" w:themeFill="background1"/>
            <w:vAlign w:val="center"/>
          </w:tcPr>
          <w:p w14:paraId="09CEF567" w14:textId="77777777" w:rsidR="00114EA2" w:rsidRDefault="00114EA2" w:rsidP="00114EA2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3A92D2F" w14:textId="1763522A" w:rsidR="00114EA2" w:rsidRDefault="004E11D2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20.9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C3749D3" w14:textId="7710BA11" w:rsidR="00114EA2" w:rsidRDefault="004E11D2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16.9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018171E" w14:textId="525E00C4" w:rsidR="00114EA2" w:rsidRDefault="004E11D2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13.2</w:t>
            </w:r>
          </w:p>
        </w:tc>
        <w:tc>
          <w:tcPr>
            <w:tcW w:w="799" w:type="pct"/>
            <w:shd w:val="clear" w:color="auto" w:fill="FFFFFF" w:themeFill="background1"/>
            <w:vAlign w:val="center"/>
          </w:tcPr>
          <w:p w14:paraId="573BB04A" w14:textId="782A2BFC" w:rsidR="00114EA2" w:rsidRDefault="004E11D2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26.4</w:t>
            </w:r>
          </w:p>
        </w:tc>
      </w:tr>
    </w:tbl>
    <w:tbl>
      <w:tblPr>
        <w:tblpPr w:leftFromText="180" w:rightFromText="180" w:vertAnchor="page" w:horzAnchor="margin" w:tblpXSpec="center" w:tblpY="5280"/>
        <w:tblW w:w="557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1835"/>
        <w:gridCol w:w="1835"/>
        <w:gridCol w:w="1835"/>
        <w:gridCol w:w="1829"/>
      </w:tblGrid>
      <w:tr w:rsidR="00114EA2" w14:paraId="533B033F" w14:textId="77777777" w:rsidTr="00114EA2">
        <w:trPr>
          <w:trHeight w:val="416"/>
        </w:trPr>
        <w:tc>
          <w:tcPr>
            <w:tcW w:w="1791" w:type="pct"/>
            <w:vAlign w:val="center"/>
          </w:tcPr>
          <w:p w14:paraId="1F9745E0" w14:textId="77777777" w:rsidR="00114EA2" w:rsidRPr="0050224B" w:rsidRDefault="00114EA2" w:rsidP="00114EA2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096054F5" w14:textId="21F7D036" w:rsidR="00114EA2" w:rsidRDefault="00114EA2" w:rsidP="00114EA2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4FA7DF6B" w14:textId="77777777" w:rsidR="00114EA2" w:rsidRDefault="00114EA2" w:rsidP="00114EA2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7632F059" w14:textId="77777777" w:rsidR="00114EA2" w:rsidRDefault="00114EA2" w:rsidP="00114EA2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43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0" w:type="pct"/>
            <w:vAlign w:val="center"/>
          </w:tcPr>
          <w:p w14:paraId="1B3B766D" w14:textId="77777777" w:rsidR="00114EA2" w:rsidRDefault="00114EA2" w:rsidP="00114EA2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r>
              <w:rPr>
                <w:b/>
                <w:sz w:val="24"/>
              </w:rPr>
              <w:t>region</w:t>
            </w:r>
          </w:p>
        </w:tc>
      </w:tr>
      <w:tr w:rsidR="00114EA2" w14:paraId="1FAC432E" w14:textId="77777777" w:rsidTr="00114EA2">
        <w:trPr>
          <w:trHeight w:val="485"/>
        </w:trPr>
        <w:tc>
          <w:tcPr>
            <w:tcW w:w="1791" w:type="pct"/>
            <w:vAlign w:val="center"/>
          </w:tcPr>
          <w:p w14:paraId="19F864F3" w14:textId="409F58A6" w:rsidR="00114EA2" w:rsidRDefault="00114EA2" w:rsidP="00114EA2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694588AE" w14:textId="26527CDD" w:rsidR="00114EA2" w:rsidRDefault="004440F8" w:rsidP="00114EA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6.4</w:t>
            </w:r>
          </w:p>
        </w:tc>
        <w:tc>
          <w:tcPr>
            <w:tcW w:w="803" w:type="pct"/>
            <w:vAlign w:val="center"/>
          </w:tcPr>
          <w:p w14:paraId="2B996337" w14:textId="7FDD6FC6" w:rsidR="00114EA2" w:rsidRDefault="004440F8" w:rsidP="00114EA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6.5</w:t>
            </w:r>
          </w:p>
        </w:tc>
        <w:tc>
          <w:tcPr>
            <w:tcW w:w="803" w:type="pct"/>
            <w:vAlign w:val="center"/>
          </w:tcPr>
          <w:p w14:paraId="367FECF4" w14:textId="052060D2" w:rsidR="00114EA2" w:rsidRDefault="004440F8" w:rsidP="00114EA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7.8</w:t>
            </w:r>
          </w:p>
        </w:tc>
        <w:tc>
          <w:tcPr>
            <w:tcW w:w="800" w:type="pct"/>
            <w:vAlign w:val="center"/>
          </w:tcPr>
          <w:p w14:paraId="64B21A6A" w14:textId="74EEDDCB" w:rsidR="00114EA2" w:rsidRDefault="004440F8" w:rsidP="00114EA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5.1</w:t>
            </w:r>
          </w:p>
        </w:tc>
      </w:tr>
      <w:tr w:rsidR="00114EA2" w14:paraId="521469BF" w14:textId="77777777" w:rsidTr="00114EA2">
        <w:trPr>
          <w:trHeight w:val="485"/>
        </w:trPr>
        <w:tc>
          <w:tcPr>
            <w:tcW w:w="1791" w:type="pct"/>
            <w:vAlign w:val="center"/>
          </w:tcPr>
          <w:p w14:paraId="2E99FA0D" w14:textId="77777777" w:rsidR="00114EA2" w:rsidRPr="000F2EB0" w:rsidRDefault="00114EA2" w:rsidP="00114EA2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641AA35B" w14:textId="710F9D3D" w:rsidR="00114EA2" w:rsidRDefault="004440F8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7.2</w:t>
            </w:r>
          </w:p>
        </w:tc>
        <w:tc>
          <w:tcPr>
            <w:tcW w:w="803" w:type="pct"/>
            <w:vAlign w:val="center"/>
          </w:tcPr>
          <w:p w14:paraId="6CF9C3B4" w14:textId="531D1CAB" w:rsidR="00114EA2" w:rsidRDefault="004440F8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6.8</w:t>
            </w:r>
          </w:p>
        </w:tc>
        <w:tc>
          <w:tcPr>
            <w:tcW w:w="803" w:type="pct"/>
            <w:vAlign w:val="center"/>
          </w:tcPr>
          <w:p w14:paraId="44D5D4F0" w14:textId="414EA575" w:rsidR="00114EA2" w:rsidRDefault="004440F8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7.8</w:t>
            </w:r>
          </w:p>
        </w:tc>
        <w:tc>
          <w:tcPr>
            <w:tcW w:w="800" w:type="pct"/>
            <w:vAlign w:val="center"/>
          </w:tcPr>
          <w:p w14:paraId="5A56E177" w14:textId="2AB84B50" w:rsidR="00114EA2" w:rsidRDefault="004440F8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5.5</w:t>
            </w:r>
          </w:p>
        </w:tc>
      </w:tr>
      <w:tr w:rsidR="00114EA2" w14:paraId="5255FB83" w14:textId="77777777" w:rsidTr="00114EA2">
        <w:trPr>
          <w:trHeight w:val="485"/>
        </w:trPr>
        <w:tc>
          <w:tcPr>
            <w:tcW w:w="1791" w:type="pct"/>
            <w:vAlign w:val="center"/>
          </w:tcPr>
          <w:p w14:paraId="7429A438" w14:textId="77777777" w:rsidR="00114EA2" w:rsidRDefault="00114EA2" w:rsidP="00114EA2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7C8DDE65" w14:textId="1051340F" w:rsidR="00114EA2" w:rsidRDefault="004440F8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20.2</w:t>
            </w:r>
          </w:p>
        </w:tc>
        <w:tc>
          <w:tcPr>
            <w:tcW w:w="803" w:type="pct"/>
            <w:vAlign w:val="center"/>
          </w:tcPr>
          <w:p w14:paraId="6999B1D0" w14:textId="3F4B456A" w:rsidR="00114EA2" w:rsidRDefault="004440F8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19.5</w:t>
            </w:r>
          </w:p>
        </w:tc>
        <w:tc>
          <w:tcPr>
            <w:tcW w:w="803" w:type="pct"/>
            <w:vAlign w:val="center"/>
          </w:tcPr>
          <w:p w14:paraId="484772C5" w14:textId="1D639BA3" w:rsidR="00114EA2" w:rsidRDefault="004440F8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14.9</w:t>
            </w:r>
          </w:p>
        </w:tc>
        <w:tc>
          <w:tcPr>
            <w:tcW w:w="800" w:type="pct"/>
            <w:vAlign w:val="center"/>
          </w:tcPr>
          <w:p w14:paraId="780AD338" w14:textId="2D53C6E8" w:rsidR="00114EA2" w:rsidRDefault="004440F8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</w:t>
            </w:r>
          </w:p>
        </w:tc>
      </w:tr>
    </w:tbl>
    <w:p w14:paraId="5F560832" w14:textId="6B4680DF" w:rsidR="00BD6A11" w:rsidRDefault="00BD6A11" w:rsidP="00BD6A11"/>
    <w:tbl>
      <w:tblPr>
        <w:tblpPr w:leftFromText="180" w:rightFromText="180" w:vertAnchor="page" w:horzAnchor="margin" w:tblpXSpec="center" w:tblpY="8230"/>
        <w:tblW w:w="559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8"/>
        <w:gridCol w:w="1843"/>
        <w:gridCol w:w="1843"/>
        <w:gridCol w:w="1840"/>
      </w:tblGrid>
      <w:tr w:rsidR="00114EA2" w14:paraId="72F3D509" w14:textId="77777777" w:rsidTr="00114EA2">
        <w:trPr>
          <w:trHeight w:val="359"/>
        </w:trPr>
        <w:tc>
          <w:tcPr>
            <w:tcW w:w="2592" w:type="pct"/>
            <w:vAlign w:val="center"/>
          </w:tcPr>
          <w:p w14:paraId="7F03B03B" w14:textId="77777777" w:rsidR="00114EA2" w:rsidRPr="0050224B" w:rsidRDefault="00114EA2" w:rsidP="00114EA2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4B8CB667" w14:textId="77777777" w:rsidR="00114EA2" w:rsidRDefault="00114EA2" w:rsidP="00114EA2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703E67B4" w14:textId="77777777" w:rsidR="00114EA2" w:rsidRDefault="00114EA2" w:rsidP="00114EA2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2" w:type="pct"/>
            <w:vAlign w:val="center"/>
          </w:tcPr>
          <w:p w14:paraId="251D5FE0" w14:textId="77777777" w:rsidR="00114EA2" w:rsidRDefault="00114EA2" w:rsidP="00114EA2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r>
              <w:rPr>
                <w:b/>
                <w:sz w:val="24"/>
              </w:rPr>
              <w:t>region</w:t>
            </w:r>
          </w:p>
        </w:tc>
      </w:tr>
      <w:tr w:rsidR="00114EA2" w14:paraId="4CE2B1C3" w14:textId="77777777" w:rsidTr="00114EA2">
        <w:trPr>
          <w:trHeight w:val="419"/>
        </w:trPr>
        <w:tc>
          <w:tcPr>
            <w:tcW w:w="2592" w:type="pct"/>
            <w:vAlign w:val="center"/>
          </w:tcPr>
          <w:p w14:paraId="0F40B11C" w14:textId="4F71C07E" w:rsidR="00114EA2" w:rsidRDefault="00114EA2" w:rsidP="00114EA2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3FD735F2" w14:textId="335F29EC" w:rsidR="00114EA2" w:rsidRDefault="004E11D2" w:rsidP="00114EA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8.4</w:t>
            </w:r>
          </w:p>
        </w:tc>
        <w:tc>
          <w:tcPr>
            <w:tcW w:w="803" w:type="pct"/>
            <w:vAlign w:val="center"/>
          </w:tcPr>
          <w:p w14:paraId="3E3D5649" w14:textId="5C10EED3" w:rsidR="00114EA2" w:rsidRDefault="004E11D2" w:rsidP="00114EA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5.9</w:t>
            </w:r>
          </w:p>
        </w:tc>
        <w:tc>
          <w:tcPr>
            <w:tcW w:w="802" w:type="pct"/>
            <w:vAlign w:val="center"/>
          </w:tcPr>
          <w:p w14:paraId="52241266" w14:textId="253BFA85" w:rsidR="00114EA2" w:rsidRDefault="004E11D2" w:rsidP="00114EA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9.9</w:t>
            </w:r>
          </w:p>
        </w:tc>
      </w:tr>
      <w:tr w:rsidR="00114EA2" w14:paraId="0CCB2DEF" w14:textId="77777777" w:rsidTr="00114EA2">
        <w:trPr>
          <w:trHeight w:val="419"/>
        </w:trPr>
        <w:tc>
          <w:tcPr>
            <w:tcW w:w="2592" w:type="pct"/>
            <w:vAlign w:val="center"/>
          </w:tcPr>
          <w:p w14:paraId="2FCA7675" w14:textId="77777777" w:rsidR="00114EA2" w:rsidRPr="000F2EB0" w:rsidRDefault="00114EA2" w:rsidP="00114EA2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052F4092" w14:textId="746F4472" w:rsidR="00114EA2" w:rsidRDefault="004E11D2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7.9</w:t>
            </w:r>
          </w:p>
        </w:tc>
        <w:tc>
          <w:tcPr>
            <w:tcW w:w="803" w:type="pct"/>
            <w:vAlign w:val="center"/>
          </w:tcPr>
          <w:p w14:paraId="00CCE142" w14:textId="4578E9D5" w:rsidR="00114EA2" w:rsidRDefault="004E11D2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7.7</w:t>
            </w:r>
          </w:p>
        </w:tc>
        <w:tc>
          <w:tcPr>
            <w:tcW w:w="802" w:type="pct"/>
            <w:vAlign w:val="center"/>
          </w:tcPr>
          <w:p w14:paraId="4EEA47A4" w14:textId="55C95B73" w:rsidR="00114EA2" w:rsidRDefault="004E11D2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10.3</w:t>
            </w:r>
          </w:p>
        </w:tc>
      </w:tr>
      <w:tr w:rsidR="00114EA2" w14:paraId="54DBE49E" w14:textId="77777777" w:rsidTr="00114EA2">
        <w:trPr>
          <w:trHeight w:val="419"/>
        </w:trPr>
        <w:tc>
          <w:tcPr>
            <w:tcW w:w="2592" w:type="pct"/>
            <w:vAlign w:val="center"/>
          </w:tcPr>
          <w:p w14:paraId="69ADD01C" w14:textId="77777777" w:rsidR="00114EA2" w:rsidRDefault="00114EA2" w:rsidP="00114EA2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3" w:type="pct"/>
            <w:vAlign w:val="center"/>
          </w:tcPr>
          <w:p w14:paraId="4C15BB68" w14:textId="07BCE87B" w:rsidR="00114EA2" w:rsidRDefault="004E11D2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3.3</w:t>
            </w:r>
          </w:p>
        </w:tc>
        <w:tc>
          <w:tcPr>
            <w:tcW w:w="803" w:type="pct"/>
            <w:vAlign w:val="center"/>
          </w:tcPr>
          <w:p w14:paraId="78C35A92" w14:textId="71A045C5" w:rsidR="00114EA2" w:rsidRDefault="004E11D2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14.7</w:t>
            </w:r>
          </w:p>
        </w:tc>
        <w:tc>
          <w:tcPr>
            <w:tcW w:w="802" w:type="pct"/>
            <w:vAlign w:val="center"/>
          </w:tcPr>
          <w:p w14:paraId="7976926A" w14:textId="3D5996FB" w:rsidR="00114EA2" w:rsidRDefault="004E11D2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8.5</w:t>
            </w:r>
          </w:p>
        </w:tc>
      </w:tr>
      <w:tr w:rsidR="00114EA2" w14:paraId="03FF3EEB" w14:textId="77777777" w:rsidTr="00114EA2">
        <w:trPr>
          <w:trHeight w:val="419"/>
        </w:trPr>
        <w:tc>
          <w:tcPr>
            <w:tcW w:w="2592" w:type="pct"/>
            <w:vAlign w:val="center"/>
          </w:tcPr>
          <w:p w14:paraId="12DE61D6" w14:textId="77777777" w:rsidR="00114EA2" w:rsidRDefault="00114EA2" w:rsidP="00114EA2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785BF973" w14:textId="5BEF91DD" w:rsidR="00114EA2" w:rsidRDefault="004E11D2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15.2</w:t>
            </w:r>
          </w:p>
        </w:tc>
        <w:tc>
          <w:tcPr>
            <w:tcW w:w="803" w:type="pct"/>
            <w:vAlign w:val="center"/>
          </w:tcPr>
          <w:p w14:paraId="7B7D9F25" w14:textId="37AFDD46" w:rsidR="00114EA2" w:rsidRDefault="004E11D2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24.2</w:t>
            </w:r>
          </w:p>
        </w:tc>
        <w:tc>
          <w:tcPr>
            <w:tcW w:w="802" w:type="pct"/>
            <w:vAlign w:val="center"/>
          </w:tcPr>
          <w:p w14:paraId="1D4F3DB6" w14:textId="536349BB" w:rsidR="00114EA2" w:rsidRDefault="004E11D2" w:rsidP="00114EA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17.2</w:t>
            </w:r>
          </w:p>
        </w:tc>
      </w:tr>
    </w:tbl>
    <w:p w14:paraId="02854F38" w14:textId="77777777" w:rsidR="00BD6A11" w:rsidRDefault="00BD6A11" w:rsidP="00BD6A11"/>
    <w:p w14:paraId="4F3CBDC8" w14:textId="77777777" w:rsidR="00BD6A11" w:rsidRDefault="00BD6A11" w:rsidP="00BD6A11"/>
    <w:p w14:paraId="0BBD5064" w14:textId="52B1B746" w:rsidR="00BD6A11" w:rsidRDefault="00BD6A11" w:rsidP="00BD6A11"/>
    <w:p w14:paraId="78C1BA42" w14:textId="7ED67E76" w:rsidR="00BD6A11" w:rsidRDefault="00BD6A11" w:rsidP="00BD6A11"/>
    <w:p w14:paraId="3B135D14" w14:textId="31073BF6" w:rsidR="00BD6A11" w:rsidRDefault="00BD6A11" w:rsidP="00BD6A11"/>
    <w:p w14:paraId="70E69FB4" w14:textId="3102F192" w:rsidR="00BD6A11" w:rsidRDefault="00BD6A11" w:rsidP="00BD6A11"/>
    <w:p w14:paraId="225FA31C" w14:textId="1670677B" w:rsidR="0039136D" w:rsidRDefault="0039136D" w:rsidP="00BD6A11">
      <w:pPr>
        <w:tabs>
          <w:tab w:val="left" w:pos="10260"/>
        </w:tabs>
        <w:spacing w:line="600" w:lineRule="auto"/>
        <w:jc w:val="both"/>
        <w:rPr>
          <w:sz w:val="32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713E9134">
                <wp:simplePos x="0" y="0"/>
                <wp:positionH relativeFrom="margin">
                  <wp:align>center</wp:align>
                </wp:positionH>
                <wp:positionV relativeFrom="paragraph">
                  <wp:posOffset>77198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8B0AF" id="Text Box 213" o:spid="_x0000_s1034" type="#_x0000_t202" style="position:absolute;left:0;text-align:left;margin-left:0;margin-top:6.1pt;width:350.3pt;height:37.6pt;z-index:251737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PvJ7vDbAAAABgEAAA8AAABkcnMvZG93bnJldi54&#10;bWxMj8FOwzAQRO9I/IO1SNyog4VoCXEqhMQF0UNLhdSbGy9xVHsdYqcJf89yguPsrGbeVOs5eHHG&#10;IXWRNNwuChBITbQdtRr27y83KxApG7LGR0IN35hgXV9eVKa0caItnne5FRxCqTQaXM59KWVqHAaT&#10;FrFHYu8zDsFklkMr7WAmDg9eqqK4l8F0xA3O9PjssDntxqCB1OFr/Hh4PZz2kwtq49yb32y1vr6a&#10;nx5BZJzz3zP84jM61Mx0jCPZJLwGHpL5qhQIdpfcBeKoYbW8A1lX8j9+/QM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D7ye7w2wAAAAYBAAAPAAAAAAAAAAAAAAAAALsEAABkcnMvZG93&#10;bnJldi54bWxQSwUGAAAAAAQABADzAAAAwwUAAAAA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89BB9E" w14:textId="4083AC29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5B9BCF14" w:rsidR="00BD6A11" w:rsidRDefault="00BD6A1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648A3427" w14:textId="0B72D5E5" w:rsidR="00405478" w:rsidRDefault="006B215E" w:rsidP="00405478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canal treated: </w:t>
      </w:r>
      <w:r>
        <w:rPr>
          <w:sz w:val="28"/>
        </w:rPr>
        <w:t>35, 37, 43, 46</w:t>
      </w:r>
    </w:p>
    <w:p w14:paraId="6C5BA3C4" w14:textId="77C01545" w:rsidR="009A3B61" w:rsidRDefault="009A3B61" w:rsidP="00405478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Surgical plate and screws: right lower arch.</w:t>
      </w:r>
    </w:p>
    <w:p w14:paraId="57EF0366" w14:textId="179D6010" w:rsidR="00405478" w:rsidRDefault="00405478" w:rsidP="00405478">
      <w:pPr>
        <w:pStyle w:val="ListParagraph"/>
        <w:spacing w:line="600" w:lineRule="auto"/>
        <w:jc w:val="both"/>
        <w:rPr>
          <w:sz w:val="28"/>
        </w:rPr>
      </w:pPr>
    </w:p>
    <w:p w14:paraId="0106781B" w14:textId="77777777" w:rsidR="002D68AA" w:rsidRDefault="002D68AA" w:rsidP="002D68AA">
      <w:pPr>
        <w:pStyle w:val="ListParagraph"/>
        <w:spacing w:line="600" w:lineRule="auto"/>
        <w:jc w:val="both"/>
        <w:rPr>
          <w:sz w:val="28"/>
        </w:rPr>
      </w:pPr>
    </w:p>
    <w:p w14:paraId="79296BDC" w14:textId="1B509C9C" w:rsidR="00BD6A11" w:rsidRDefault="00BD6A11" w:rsidP="00BD6A11">
      <w:pPr>
        <w:pStyle w:val="ListParagraph"/>
        <w:spacing w:line="600" w:lineRule="auto"/>
        <w:jc w:val="both"/>
        <w:rPr>
          <w:sz w:val="28"/>
        </w:rPr>
      </w:pPr>
    </w:p>
    <w:p w14:paraId="451BDF24" w14:textId="77777777" w:rsidR="00BD6A11" w:rsidRDefault="00BD6A11" w:rsidP="00BD6A11">
      <w:pPr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171425B4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7AF71B17" w:rsidR="00BD6A11" w:rsidRDefault="006B215E" w:rsidP="00BD6A11">
      <w:pPr>
        <w:tabs>
          <w:tab w:val="left" w:pos="10260"/>
        </w:tabs>
        <w:ind w:firstLine="450"/>
        <w:jc w:val="both"/>
      </w:pPr>
      <w:r w:rsidRPr="006B215E">
        <w:drawing>
          <wp:anchor distT="0" distB="0" distL="114300" distR="114300" simplePos="0" relativeHeight="251741696" behindDoc="1" locked="0" layoutInCell="1" allowOverlap="1" wp14:anchorId="38293A6D" wp14:editId="50846F5F">
            <wp:simplePos x="0" y="0"/>
            <wp:positionH relativeFrom="column">
              <wp:posOffset>198664</wp:posOffset>
            </wp:positionH>
            <wp:positionV relativeFrom="paragraph">
              <wp:posOffset>243296</wp:posOffset>
            </wp:positionV>
            <wp:extent cx="6182588" cy="2667372"/>
            <wp:effectExtent l="0" t="0" r="8890" b="0"/>
            <wp:wrapTight wrapText="bothSides">
              <wp:wrapPolygon edited="0">
                <wp:start x="0" y="0"/>
                <wp:lineTo x="0" y="21446"/>
                <wp:lineTo x="21565" y="21446"/>
                <wp:lineTo x="21565" y="0"/>
                <wp:lineTo x="0" y="0"/>
              </wp:wrapPolygon>
            </wp:wrapTight>
            <wp:docPr id="34526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622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EF713" w14:textId="5795B42A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72F87448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6B215E">
      <w:pPr>
        <w:tabs>
          <w:tab w:val="left" w:pos="10260"/>
        </w:tabs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77777777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7E9C3720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12F1A429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4E3D279E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4DA3974" w14:textId="01D8C191" w:rsidR="00BD6A11" w:rsidRDefault="006B215E" w:rsidP="00BD6A11">
      <w:pPr>
        <w:tabs>
          <w:tab w:val="left" w:pos="10260"/>
        </w:tabs>
        <w:ind w:firstLine="450"/>
        <w:jc w:val="center"/>
        <w:rPr>
          <w:b/>
        </w:rPr>
      </w:pPr>
      <w:r w:rsidRPr="006B215E">
        <w:rPr>
          <w:b/>
        </w:rPr>
        <w:drawing>
          <wp:anchor distT="0" distB="0" distL="114300" distR="114300" simplePos="0" relativeHeight="251742720" behindDoc="1" locked="0" layoutInCell="1" allowOverlap="1" wp14:anchorId="270128CA" wp14:editId="7386853B">
            <wp:simplePos x="0" y="0"/>
            <wp:positionH relativeFrom="margin">
              <wp:align>center</wp:align>
            </wp:positionH>
            <wp:positionV relativeFrom="paragraph">
              <wp:posOffset>10069</wp:posOffset>
            </wp:positionV>
            <wp:extent cx="3286584" cy="2772162"/>
            <wp:effectExtent l="0" t="0" r="9525" b="9525"/>
            <wp:wrapTight wrapText="bothSides">
              <wp:wrapPolygon edited="0">
                <wp:start x="0" y="0"/>
                <wp:lineTo x="0" y="21526"/>
                <wp:lineTo x="21537" y="21526"/>
                <wp:lineTo x="21537" y="0"/>
                <wp:lineTo x="0" y="0"/>
              </wp:wrapPolygon>
            </wp:wrapTight>
            <wp:docPr id="20491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68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DAD7CF" w14:textId="01CFD732" w:rsidR="00BD6A11" w:rsidRDefault="00BD6A11" w:rsidP="00BD6A11">
      <w:pPr>
        <w:tabs>
          <w:tab w:val="left" w:pos="10260"/>
        </w:tabs>
        <w:ind w:firstLine="450"/>
        <w:rPr>
          <w:b/>
        </w:rPr>
      </w:pPr>
    </w:p>
    <w:p w14:paraId="7095CA4E" w14:textId="1E968304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D7F15B0" w14:textId="351A0A24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3FCC0240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7B44A19D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0A2435F0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5779D11" w14:textId="55D7B1C2" w:rsidR="00BD6A11" w:rsidRDefault="0091262C" w:rsidP="00BD6A11">
      <w:pPr>
        <w:rPr>
          <w:b/>
        </w:rPr>
      </w:pPr>
      <w:r w:rsidRPr="0091262C">
        <w:rPr>
          <w:b/>
        </w:rPr>
        <w:drawing>
          <wp:anchor distT="0" distB="0" distL="114300" distR="114300" simplePos="0" relativeHeight="251744768" behindDoc="1" locked="0" layoutInCell="1" allowOverlap="1" wp14:anchorId="7FE2A79A" wp14:editId="09CBBC93">
            <wp:simplePos x="0" y="0"/>
            <wp:positionH relativeFrom="column">
              <wp:posOffset>3387543</wp:posOffset>
            </wp:positionH>
            <wp:positionV relativeFrom="paragraph">
              <wp:posOffset>2473144</wp:posOffset>
            </wp:positionV>
            <wp:extent cx="3143689" cy="2800741"/>
            <wp:effectExtent l="0" t="0" r="0" b="0"/>
            <wp:wrapTight wrapText="bothSides">
              <wp:wrapPolygon edited="0">
                <wp:start x="0" y="0"/>
                <wp:lineTo x="0" y="21453"/>
                <wp:lineTo x="21469" y="21453"/>
                <wp:lineTo x="21469" y="0"/>
                <wp:lineTo x="0" y="0"/>
              </wp:wrapPolygon>
            </wp:wrapTight>
            <wp:docPr id="37798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82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262C">
        <w:rPr>
          <w:b/>
        </w:rPr>
        <w:drawing>
          <wp:anchor distT="0" distB="0" distL="114300" distR="114300" simplePos="0" relativeHeight="251743744" behindDoc="1" locked="0" layoutInCell="1" allowOverlap="1" wp14:anchorId="7E1E1735" wp14:editId="1F08574A">
            <wp:simplePos x="0" y="0"/>
            <wp:positionH relativeFrom="margin">
              <wp:align>left</wp:align>
            </wp:positionH>
            <wp:positionV relativeFrom="paragraph">
              <wp:posOffset>2494734</wp:posOffset>
            </wp:positionV>
            <wp:extent cx="3263900" cy="2706370"/>
            <wp:effectExtent l="0" t="0" r="0" b="0"/>
            <wp:wrapTight wrapText="bothSides">
              <wp:wrapPolygon edited="0">
                <wp:start x="0" y="0"/>
                <wp:lineTo x="0" y="21438"/>
                <wp:lineTo x="21432" y="21438"/>
                <wp:lineTo x="21432" y="0"/>
                <wp:lineTo x="0" y="0"/>
              </wp:wrapPolygon>
            </wp:wrapTight>
            <wp:docPr id="78603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328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6A11">
        <w:rPr>
          <w:b/>
        </w:rPr>
        <w:br w:type="page"/>
      </w:r>
    </w:p>
    <w:p w14:paraId="28D14834" w14:textId="77777777" w:rsidR="00BD6A11" w:rsidRDefault="00BD6A11" w:rsidP="00BD6A11">
      <w:pPr>
        <w:rPr>
          <w:b/>
        </w:rPr>
      </w:pP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610"/>
        <w:gridCol w:w="7792"/>
      </w:tblGrid>
      <w:tr w:rsidR="003D4FC9" w14:paraId="77206D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A178AF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31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43B044A" w14:textId="1990949E" w:rsidR="00BD6A11" w:rsidRDefault="00FA2FF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A2FF8">
              <w:rPr>
                <w:b/>
              </w:rPr>
              <w:drawing>
                <wp:inline distT="0" distB="0" distL="0" distR="0" wp14:anchorId="5AA23788" wp14:editId="1C3936D9">
                  <wp:extent cx="4525006" cy="2829320"/>
                  <wp:effectExtent l="0" t="0" r="0" b="9525"/>
                  <wp:docPr id="1203157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15734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282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E27B32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2180F9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01C0639" w14:textId="3B79D324" w:rsidR="00BD6A11" w:rsidRDefault="00FA2FF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A2FF8">
              <w:rPr>
                <w:b/>
              </w:rPr>
              <w:drawing>
                <wp:inline distT="0" distB="0" distL="0" distR="0" wp14:anchorId="4BA5EB76" wp14:editId="3746F079">
                  <wp:extent cx="4515480" cy="2848373"/>
                  <wp:effectExtent l="0" t="0" r="0" b="9525"/>
                  <wp:docPr id="2042888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88813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480" cy="2848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B80C08A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103E4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E31E73C" w14:textId="5D56C251" w:rsidR="00BD6A11" w:rsidRDefault="00925C1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25C1A">
              <w:rPr>
                <w:b/>
              </w:rPr>
              <w:drawing>
                <wp:inline distT="0" distB="0" distL="0" distR="0" wp14:anchorId="64698BDE" wp14:editId="24CD224D">
                  <wp:extent cx="4297136" cy="2403338"/>
                  <wp:effectExtent l="0" t="0" r="8255" b="0"/>
                  <wp:docPr id="1499224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22461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6713" cy="2408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BC09B1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5673C8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48920EA" w14:textId="4B35D884" w:rsidR="00BD6A11" w:rsidRDefault="00925C1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25C1A">
              <w:rPr>
                <w:b/>
              </w:rPr>
              <w:drawing>
                <wp:inline distT="0" distB="0" distL="0" distR="0" wp14:anchorId="6BC01A9D" wp14:editId="43C9F0FF">
                  <wp:extent cx="4382112" cy="2448267"/>
                  <wp:effectExtent l="0" t="0" r="0" b="9525"/>
                  <wp:docPr id="552036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03634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2" cy="244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5F475D8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70B3C71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51A8887" w14:textId="5EFE425F" w:rsidR="00BD6A11" w:rsidRDefault="00925C1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25C1A">
              <w:rPr>
                <w:b/>
              </w:rPr>
              <w:drawing>
                <wp:inline distT="0" distB="0" distL="0" distR="0" wp14:anchorId="5B451751" wp14:editId="42070E56">
                  <wp:extent cx="4346121" cy="2494995"/>
                  <wp:effectExtent l="0" t="0" r="0" b="635"/>
                  <wp:docPr id="546265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26549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116" cy="249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5C4C8F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E5987E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BC09299" w14:textId="023D8D8E" w:rsidR="00BD6A11" w:rsidRDefault="00925C1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25C1A">
              <w:rPr>
                <w:b/>
              </w:rPr>
              <w:drawing>
                <wp:inline distT="0" distB="0" distL="0" distR="0" wp14:anchorId="0E6C2D66" wp14:editId="5A92C9DF">
                  <wp:extent cx="4336005" cy="2558143"/>
                  <wp:effectExtent l="0" t="0" r="7620" b="0"/>
                  <wp:docPr id="459043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04311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0641" cy="2560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DF64BC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95E1C8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A78F907" w14:textId="4A1B950F" w:rsidR="00BD6A11" w:rsidRDefault="00925C1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25C1A">
              <w:rPr>
                <w:b/>
              </w:rPr>
              <w:drawing>
                <wp:inline distT="0" distB="0" distL="0" distR="0" wp14:anchorId="1F32387E" wp14:editId="64ADFDA8">
                  <wp:extent cx="4401164" cy="2467319"/>
                  <wp:effectExtent l="0" t="0" r="0" b="9525"/>
                  <wp:docPr id="1080391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39123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266A56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CC6AB2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41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4CA19D90" w14:textId="3EC23076" w:rsidR="00BD6A11" w:rsidRDefault="003B61B5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B61B5">
              <w:rPr>
                <w:b/>
              </w:rPr>
              <w:drawing>
                <wp:inline distT="0" distB="0" distL="0" distR="0" wp14:anchorId="3AC9F76F" wp14:editId="71262B9F">
                  <wp:extent cx="4639322" cy="2762636"/>
                  <wp:effectExtent l="0" t="0" r="0" b="0"/>
                  <wp:docPr id="1558262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26281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322" cy="2762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43254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FCA5A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1102A45" w14:textId="4573A007" w:rsidR="00BD6A11" w:rsidRDefault="003B61B5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B61B5">
              <w:rPr>
                <w:b/>
              </w:rPr>
              <w:drawing>
                <wp:inline distT="0" distB="0" distL="0" distR="0" wp14:anchorId="7FCF0EC5" wp14:editId="4576A0CA">
                  <wp:extent cx="4706007" cy="2791215"/>
                  <wp:effectExtent l="0" t="0" r="0" b="9525"/>
                  <wp:docPr id="1839459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45975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007" cy="279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423A44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9E2D45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DF892C7" w14:textId="5582713E" w:rsidR="00BD6A11" w:rsidRDefault="0024497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44970">
              <w:rPr>
                <w:b/>
              </w:rPr>
              <w:drawing>
                <wp:inline distT="0" distB="0" distL="0" distR="0" wp14:anchorId="083F3DF4" wp14:editId="7D3878BA">
                  <wp:extent cx="4382112" cy="2572109"/>
                  <wp:effectExtent l="0" t="0" r="0" b="0"/>
                  <wp:docPr id="1922683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6832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2" cy="2572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63DCA0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662E6C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B3D3598" w14:textId="44C1B1A4" w:rsidR="00BD6A11" w:rsidRDefault="0024497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44970">
              <w:rPr>
                <w:b/>
              </w:rPr>
              <w:drawing>
                <wp:inline distT="0" distB="0" distL="0" distR="0" wp14:anchorId="55C8B15A" wp14:editId="3F8ED4B6">
                  <wp:extent cx="4697432" cy="2667000"/>
                  <wp:effectExtent l="0" t="0" r="8255" b="0"/>
                  <wp:docPr id="1326503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50350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304" cy="2669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1AACCC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7B74A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A3656BF" w14:textId="0B50AE1E" w:rsidR="00BD6A11" w:rsidRDefault="0024497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44970">
              <w:rPr>
                <w:b/>
              </w:rPr>
              <w:drawing>
                <wp:inline distT="0" distB="0" distL="0" distR="0" wp14:anchorId="31345D36" wp14:editId="4D996487">
                  <wp:extent cx="4757817" cy="2732315"/>
                  <wp:effectExtent l="0" t="0" r="5080" b="0"/>
                  <wp:docPr id="551570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57042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7009" cy="2737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05619D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07FD87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3A15C14" w14:textId="37D4408B" w:rsidR="00BD6A11" w:rsidRDefault="0024497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44970">
              <w:rPr>
                <w:b/>
              </w:rPr>
              <w:drawing>
                <wp:inline distT="0" distB="0" distL="0" distR="0" wp14:anchorId="64BCF527" wp14:editId="4015BF25">
                  <wp:extent cx="4810796" cy="2829320"/>
                  <wp:effectExtent l="0" t="0" r="0" b="9525"/>
                  <wp:docPr id="1949958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95884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96" cy="282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819E82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22B591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4061329" w14:textId="155B4BAF" w:rsidR="00BD6A11" w:rsidRDefault="0024497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44970">
              <w:rPr>
                <w:b/>
              </w:rPr>
              <w:drawing>
                <wp:inline distT="0" distB="0" distL="0" distR="0" wp14:anchorId="6A733AA9" wp14:editId="619E472D">
                  <wp:extent cx="4648849" cy="2772162"/>
                  <wp:effectExtent l="0" t="0" r="0" b="9525"/>
                  <wp:docPr id="1178002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00262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849" cy="2772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33"/>
      <w:footerReference w:type="default" r:id="rId34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A08D71" w14:textId="77777777" w:rsidR="007046AD" w:rsidRDefault="007046AD">
      <w:r>
        <w:separator/>
      </w:r>
    </w:p>
  </w:endnote>
  <w:endnote w:type="continuationSeparator" w:id="0">
    <w:p w14:paraId="15D9078B" w14:textId="77777777" w:rsidR="007046AD" w:rsidRDefault="00704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D584C1" w14:textId="77777777" w:rsidR="007046AD" w:rsidRDefault="007046AD">
      <w:r>
        <w:separator/>
      </w:r>
    </w:p>
  </w:footnote>
  <w:footnote w:type="continuationSeparator" w:id="0">
    <w:p w14:paraId="6A81DEB3" w14:textId="77777777" w:rsidR="007046AD" w:rsidRDefault="00704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0359"/>
    <w:rsid w:val="00022AD6"/>
    <w:rsid w:val="00025F25"/>
    <w:rsid w:val="0003291E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C594D"/>
    <w:rsid w:val="000C6CA1"/>
    <w:rsid w:val="000C7B39"/>
    <w:rsid w:val="000D032F"/>
    <w:rsid w:val="00101C0D"/>
    <w:rsid w:val="00104F54"/>
    <w:rsid w:val="0010514A"/>
    <w:rsid w:val="00112B87"/>
    <w:rsid w:val="00113A6F"/>
    <w:rsid w:val="00114EA2"/>
    <w:rsid w:val="0013289A"/>
    <w:rsid w:val="001351ED"/>
    <w:rsid w:val="001359B6"/>
    <w:rsid w:val="00136BD2"/>
    <w:rsid w:val="00161AB6"/>
    <w:rsid w:val="00170756"/>
    <w:rsid w:val="00170787"/>
    <w:rsid w:val="00172736"/>
    <w:rsid w:val="001839DB"/>
    <w:rsid w:val="00183A64"/>
    <w:rsid w:val="0018526A"/>
    <w:rsid w:val="00190F61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E47FD"/>
    <w:rsid w:val="001F230C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7BF6"/>
    <w:rsid w:val="00240ACE"/>
    <w:rsid w:val="00244970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3EDC"/>
    <w:rsid w:val="002F2B66"/>
    <w:rsid w:val="002F648C"/>
    <w:rsid w:val="00300B6A"/>
    <w:rsid w:val="00302558"/>
    <w:rsid w:val="0030370F"/>
    <w:rsid w:val="00317C46"/>
    <w:rsid w:val="00317C96"/>
    <w:rsid w:val="00321111"/>
    <w:rsid w:val="0034376D"/>
    <w:rsid w:val="0038057F"/>
    <w:rsid w:val="00386F89"/>
    <w:rsid w:val="00387279"/>
    <w:rsid w:val="003875D7"/>
    <w:rsid w:val="00387FCB"/>
    <w:rsid w:val="0039136D"/>
    <w:rsid w:val="00395555"/>
    <w:rsid w:val="003A3D91"/>
    <w:rsid w:val="003A5360"/>
    <w:rsid w:val="003A7519"/>
    <w:rsid w:val="003A78C1"/>
    <w:rsid w:val="003A7A03"/>
    <w:rsid w:val="003B06ED"/>
    <w:rsid w:val="003B61B5"/>
    <w:rsid w:val="003D3F67"/>
    <w:rsid w:val="003D4FC9"/>
    <w:rsid w:val="003E46D9"/>
    <w:rsid w:val="003F320B"/>
    <w:rsid w:val="00404578"/>
    <w:rsid w:val="00405478"/>
    <w:rsid w:val="004060E8"/>
    <w:rsid w:val="0041151D"/>
    <w:rsid w:val="00412911"/>
    <w:rsid w:val="00415A1D"/>
    <w:rsid w:val="00416318"/>
    <w:rsid w:val="00416DBA"/>
    <w:rsid w:val="00417524"/>
    <w:rsid w:val="00417ED0"/>
    <w:rsid w:val="004212A1"/>
    <w:rsid w:val="0043082C"/>
    <w:rsid w:val="004336DB"/>
    <w:rsid w:val="00433A9E"/>
    <w:rsid w:val="004413B9"/>
    <w:rsid w:val="004440F8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61C2"/>
    <w:rsid w:val="004A73BF"/>
    <w:rsid w:val="004B32C5"/>
    <w:rsid w:val="004B5F1D"/>
    <w:rsid w:val="004B7C69"/>
    <w:rsid w:val="004C4F8E"/>
    <w:rsid w:val="004C5451"/>
    <w:rsid w:val="004D44B1"/>
    <w:rsid w:val="004D6D17"/>
    <w:rsid w:val="004D7965"/>
    <w:rsid w:val="004E11D2"/>
    <w:rsid w:val="004E18FD"/>
    <w:rsid w:val="004E77A8"/>
    <w:rsid w:val="004F0B10"/>
    <w:rsid w:val="004F35D5"/>
    <w:rsid w:val="004F6FD5"/>
    <w:rsid w:val="00504BA3"/>
    <w:rsid w:val="0051244E"/>
    <w:rsid w:val="0051759D"/>
    <w:rsid w:val="005219E3"/>
    <w:rsid w:val="005245F8"/>
    <w:rsid w:val="00527D32"/>
    <w:rsid w:val="005372FC"/>
    <w:rsid w:val="00544060"/>
    <w:rsid w:val="005521D8"/>
    <w:rsid w:val="0056063E"/>
    <w:rsid w:val="00561C3C"/>
    <w:rsid w:val="005659D2"/>
    <w:rsid w:val="00565CF2"/>
    <w:rsid w:val="005700FE"/>
    <w:rsid w:val="00580A29"/>
    <w:rsid w:val="005848C9"/>
    <w:rsid w:val="00592170"/>
    <w:rsid w:val="005A26D2"/>
    <w:rsid w:val="005B2FBF"/>
    <w:rsid w:val="005B397D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46800"/>
    <w:rsid w:val="006526C7"/>
    <w:rsid w:val="00652C74"/>
    <w:rsid w:val="0065314E"/>
    <w:rsid w:val="00655EED"/>
    <w:rsid w:val="00663050"/>
    <w:rsid w:val="00664743"/>
    <w:rsid w:val="0066658E"/>
    <w:rsid w:val="006744BD"/>
    <w:rsid w:val="006877B6"/>
    <w:rsid w:val="0069334C"/>
    <w:rsid w:val="006A2C9B"/>
    <w:rsid w:val="006B053E"/>
    <w:rsid w:val="006B215E"/>
    <w:rsid w:val="006B7E77"/>
    <w:rsid w:val="006C7324"/>
    <w:rsid w:val="006D03D8"/>
    <w:rsid w:val="006D1AD3"/>
    <w:rsid w:val="006D3317"/>
    <w:rsid w:val="006D3FEC"/>
    <w:rsid w:val="006D7D65"/>
    <w:rsid w:val="006E015D"/>
    <w:rsid w:val="006E6711"/>
    <w:rsid w:val="006F4158"/>
    <w:rsid w:val="006F5EC4"/>
    <w:rsid w:val="006F7203"/>
    <w:rsid w:val="00701D8A"/>
    <w:rsid w:val="007046AD"/>
    <w:rsid w:val="0071567B"/>
    <w:rsid w:val="00716637"/>
    <w:rsid w:val="00716DC1"/>
    <w:rsid w:val="0071799F"/>
    <w:rsid w:val="00722F6F"/>
    <w:rsid w:val="00734513"/>
    <w:rsid w:val="007362D6"/>
    <w:rsid w:val="00736734"/>
    <w:rsid w:val="00751400"/>
    <w:rsid w:val="0076123B"/>
    <w:rsid w:val="007665F6"/>
    <w:rsid w:val="00771302"/>
    <w:rsid w:val="00771D8E"/>
    <w:rsid w:val="007765FC"/>
    <w:rsid w:val="00782565"/>
    <w:rsid w:val="00785EF6"/>
    <w:rsid w:val="00786C53"/>
    <w:rsid w:val="00796281"/>
    <w:rsid w:val="007A1ED6"/>
    <w:rsid w:val="007A4792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E6CCD"/>
    <w:rsid w:val="007F6981"/>
    <w:rsid w:val="00815DCC"/>
    <w:rsid w:val="00824AB2"/>
    <w:rsid w:val="00827355"/>
    <w:rsid w:val="00830F1B"/>
    <w:rsid w:val="00831372"/>
    <w:rsid w:val="00832378"/>
    <w:rsid w:val="00833A90"/>
    <w:rsid w:val="008427A0"/>
    <w:rsid w:val="00850708"/>
    <w:rsid w:val="00861F16"/>
    <w:rsid w:val="008629CB"/>
    <w:rsid w:val="00867EFA"/>
    <w:rsid w:val="008854AD"/>
    <w:rsid w:val="0088740C"/>
    <w:rsid w:val="008946D5"/>
    <w:rsid w:val="008A29F7"/>
    <w:rsid w:val="008A5095"/>
    <w:rsid w:val="008B3849"/>
    <w:rsid w:val="008B4812"/>
    <w:rsid w:val="008C507E"/>
    <w:rsid w:val="008C7428"/>
    <w:rsid w:val="008D3BE5"/>
    <w:rsid w:val="008D5AE9"/>
    <w:rsid w:val="008E3332"/>
    <w:rsid w:val="008E522A"/>
    <w:rsid w:val="008F250D"/>
    <w:rsid w:val="008F3B12"/>
    <w:rsid w:val="008F5D7D"/>
    <w:rsid w:val="009065E7"/>
    <w:rsid w:val="00911927"/>
    <w:rsid w:val="0091262C"/>
    <w:rsid w:val="00916CC1"/>
    <w:rsid w:val="00923009"/>
    <w:rsid w:val="00925C1A"/>
    <w:rsid w:val="00925CAA"/>
    <w:rsid w:val="009302AD"/>
    <w:rsid w:val="0093292F"/>
    <w:rsid w:val="00935A4B"/>
    <w:rsid w:val="009475FE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A0EA9"/>
    <w:rsid w:val="009A3B61"/>
    <w:rsid w:val="009A5839"/>
    <w:rsid w:val="009B3B92"/>
    <w:rsid w:val="009C02E9"/>
    <w:rsid w:val="009D11EB"/>
    <w:rsid w:val="009D2477"/>
    <w:rsid w:val="009D2FF7"/>
    <w:rsid w:val="009D3274"/>
    <w:rsid w:val="009E21AF"/>
    <w:rsid w:val="009E3D6E"/>
    <w:rsid w:val="009F1CD1"/>
    <w:rsid w:val="009F282A"/>
    <w:rsid w:val="009F2DC1"/>
    <w:rsid w:val="00A041D5"/>
    <w:rsid w:val="00A057F1"/>
    <w:rsid w:val="00A123C9"/>
    <w:rsid w:val="00A13DC5"/>
    <w:rsid w:val="00A16C13"/>
    <w:rsid w:val="00A22D04"/>
    <w:rsid w:val="00A31738"/>
    <w:rsid w:val="00A3257C"/>
    <w:rsid w:val="00A37E8F"/>
    <w:rsid w:val="00A564F8"/>
    <w:rsid w:val="00A574CD"/>
    <w:rsid w:val="00A61293"/>
    <w:rsid w:val="00A62FE4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C00DC"/>
    <w:rsid w:val="00AD507F"/>
    <w:rsid w:val="00AE0E40"/>
    <w:rsid w:val="00AE7140"/>
    <w:rsid w:val="00AF0D0A"/>
    <w:rsid w:val="00AF3BBF"/>
    <w:rsid w:val="00B0454E"/>
    <w:rsid w:val="00B11C41"/>
    <w:rsid w:val="00B17236"/>
    <w:rsid w:val="00B1748C"/>
    <w:rsid w:val="00B20B3E"/>
    <w:rsid w:val="00B24CA3"/>
    <w:rsid w:val="00B267F5"/>
    <w:rsid w:val="00B26F9A"/>
    <w:rsid w:val="00B3059B"/>
    <w:rsid w:val="00B30707"/>
    <w:rsid w:val="00B30918"/>
    <w:rsid w:val="00B3676B"/>
    <w:rsid w:val="00B4127A"/>
    <w:rsid w:val="00B45382"/>
    <w:rsid w:val="00B47226"/>
    <w:rsid w:val="00B62F80"/>
    <w:rsid w:val="00B6419A"/>
    <w:rsid w:val="00B65C01"/>
    <w:rsid w:val="00B70876"/>
    <w:rsid w:val="00B73862"/>
    <w:rsid w:val="00B85D01"/>
    <w:rsid w:val="00B87990"/>
    <w:rsid w:val="00B911C0"/>
    <w:rsid w:val="00B923B3"/>
    <w:rsid w:val="00B94C77"/>
    <w:rsid w:val="00B9764F"/>
    <w:rsid w:val="00BA018F"/>
    <w:rsid w:val="00BA6C23"/>
    <w:rsid w:val="00BB7100"/>
    <w:rsid w:val="00BC2346"/>
    <w:rsid w:val="00BC3FE5"/>
    <w:rsid w:val="00BD055E"/>
    <w:rsid w:val="00BD0E53"/>
    <w:rsid w:val="00BD1006"/>
    <w:rsid w:val="00BD4E6B"/>
    <w:rsid w:val="00BD6627"/>
    <w:rsid w:val="00BD6A11"/>
    <w:rsid w:val="00BE328D"/>
    <w:rsid w:val="00BE34C5"/>
    <w:rsid w:val="00BF43E0"/>
    <w:rsid w:val="00BF6EF8"/>
    <w:rsid w:val="00C065C4"/>
    <w:rsid w:val="00C065D9"/>
    <w:rsid w:val="00C25407"/>
    <w:rsid w:val="00C3734D"/>
    <w:rsid w:val="00C5125F"/>
    <w:rsid w:val="00C643F8"/>
    <w:rsid w:val="00C67A52"/>
    <w:rsid w:val="00C72919"/>
    <w:rsid w:val="00C751CB"/>
    <w:rsid w:val="00C76C62"/>
    <w:rsid w:val="00C875D7"/>
    <w:rsid w:val="00C91E9E"/>
    <w:rsid w:val="00C9369F"/>
    <w:rsid w:val="00C95267"/>
    <w:rsid w:val="00CA064E"/>
    <w:rsid w:val="00CA4D94"/>
    <w:rsid w:val="00CA76DD"/>
    <w:rsid w:val="00CA7B07"/>
    <w:rsid w:val="00CB0139"/>
    <w:rsid w:val="00CB0577"/>
    <w:rsid w:val="00CB48F8"/>
    <w:rsid w:val="00CB5A1D"/>
    <w:rsid w:val="00CB5F47"/>
    <w:rsid w:val="00CC03B3"/>
    <w:rsid w:val="00CC6457"/>
    <w:rsid w:val="00CC6B6F"/>
    <w:rsid w:val="00CD0A43"/>
    <w:rsid w:val="00CD0FBE"/>
    <w:rsid w:val="00CD15E6"/>
    <w:rsid w:val="00CD72D8"/>
    <w:rsid w:val="00CE017E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78F8"/>
    <w:rsid w:val="00D3445C"/>
    <w:rsid w:val="00D348B0"/>
    <w:rsid w:val="00D36019"/>
    <w:rsid w:val="00D4686C"/>
    <w:rsid w:val="00D46A65"/>
    <w:rsid w:val="00D47363"/>
    <w:rsid w:val="00D51321"/>
    <w:rsid w:val="00D51A5C"/>
    <w:rsid w:val="00D54586"/>
    <w:rsid w:val="00D621A6"/>
    <w:rsid w:val="00D72677"/>
    <w:rsid w:val="00D743D1"/>
    <w:rsid w:val="00D83470"/>
    <w:rsid w:val="00D84C9B"/>
    <w:rsid w:val="00D90653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1590E"/>
    <w:rsid w:val="00E228D6"/>
    <w:rsid w:val="00E325F1"/>
    <w:rsid w:val="00E41C09"/>
    <w:rsid w:val="00E50A29"/>
    <w:rsid w:val="00E51191"/>
    <w:rsid w:val="00E54594"/>
    <w:rsid w:val="00E55666"/>
    <w:rsid w:val="00E62678"/>
    <w:rsid w:val="00E823AD"/>
    <w:rsid w:val="00E86C01"/>
    <w:rsid w:val="00E870D1"/>
    <w:rsid w:val="00E9456D"/>
    <w:rsid w:val="00EA03F2"/>
    <w:rsid w:val="00EA4886"/>
    <w:rsid w:val="00EA4A36"/>
    <w:rsid w:val="00EA64E4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F22F1"/>
    <w:rsid w:val="00F0441F"/>
    <w:rsid w:val="00F060CA"/>
    <w:rsid w:val="00F30135"/>
    <w:rsid w:val="00F33635"/>
    <w:rsid w:val="00F34524"/>
    <w:rsid w:val="00F360ED"/>
    <w:rsid w:val="00F406CE"/>
    <w:rsid w:val="00F56394"/>
    <w:rsid w:val="00F610A9"/>
    <w:rsid w:val="00F635DA"/>
    <w:rsid w:val="00F9296A"/>
    <w:rsid w:val="00FA2FF8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35</TotalTime>
  <Pages>13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10</cp:revision>
  <cp:lastPrinted>2024-03-04T16:43:00Z</cp:lastPrinted>
  <dcterms:created xsi:type="dcterms:W3CDTF">2024-09-11T16:23:00Z</dcterms:created>
  <dcterms:modified xsi:type="dcterms:W3CDTF">2024-09-11T16:58:00Z</dcterms:modified>
</cp:coreProperties>
</file>