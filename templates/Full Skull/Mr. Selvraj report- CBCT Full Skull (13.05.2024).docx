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35905CF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E21AF">
              <w:rPr>
                <w:sz w:val="28"/>
              </w:rPr>
              <w:t xml:space="preserve">. </w:t>
            </w:r>
            <w:r w:rsidR="00F57AA7">
              <w:rPr>
                <w:sz w:val="28"/>
              </w:rPr>
              <w:t>Selvaraj</w:t>
            </w:r>
          </w:p>
        </w:tc>
        <w:tc>
          <w:tcPr>
            <w:tcW w:w="2568" w:type="pct"/>
          </w:tcPr>
          <w:p w14:paraId="112E52C6" w14:textId="613EDCE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57AA7">
              <w:rPr>
                <w:sz w:val="28"/>
              </w:rPr>
              <w:t>13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8DEDA5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F57AA7">
              <w:rPr>
                <w:sz w:val="28"/>
              </w:rPr>
              <w:t>64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E21AF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1DC9DB5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F57AA7">
              <w:rPr>
                <w:sz w:val="28"/>
              </w:rPr>
              <w:t>Denplant Dental care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BD153E0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8F047B">
        <w:rPr>
          <w:sz w:val="28"/>
        </w:rPr>
        <w:t>18, 25, 26, 27, 28, 37, 47, 48.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68C8DD73" w14:textId="6931A0DB" w:rsidR="00DA3519" w:rsidRDefault="00DA351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36, hyperdense restorative material involving the crown, extending upto the apical third of the roots</w:t>
      </w:r>
      <w:r w:rsidR="009F246E">
        <w:rPr>
          <w:sz w:val="28"/>
        </w:rPr>
        <w:t xml:space="preserve"> with presence of furcal hypodensity.</w:t>
      </w:r>
    </w:p>
    <w:p w14:paraId="26D68380" w14:textId="3B99C9B5" w:rsidR="00F164C2" w:rsidRDefault="00F164C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bone loss extending upto the middle third of roots</w:t>
      </w:r>
      <w:r w:rsidR="000E005B">
        <w:rPr>
          <w:sz w:val="28"/>
        </w:rPr>
        <w:t xml:space="preserve"> is</w:t>
      </w:r>
      <w:r>
        <w:rPr>
          <w:sz w:val="28"/>
        </w:rPr>
        <w:t xml:space="preserve"> evident.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061A6E0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tbl>
      <w:tblPr>
        <w:tblpPr w:leftFromText="180" w:rightFromText="180" w:vertAnchor="text" w:horzAnchor="page" w:tblpX="494" w:tblpY="361"/>
        <w:tblW w:w="545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2"/>
        <w:gridCol w:w="2140"/>
        <w:gridCol w:w="2140"/>
        <w:gridCol w:w="2129"/>
      </w:tblGrid>
      <w:tr w:rsidR="008F047B" w14:paraId="3FB0A2E5" w14:textId="77777777" w:rsidTr="008F047B">
        <w:trPr>
          <w:trHeight w:val="672"/>
        </w:trPr>
        <w:tc>
          <w:tcPr>
            <w:tcW w:w="2134" w:type="pct"/>
          </w:tcPr>
          <w:p w14:paraId="09421D6F" w14:textId="77777777" w:rsidR="008F047B" w:rsidRPr="0050224B" w:rsidRDefault="008F047B" w:rsidP="008F04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486FE6AB" w14:textId="77777777" w:rsidR="008F047B" w:rsidRDefault="008F047B" w:rsidP="008F04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7" w:type="pct"/>
          </w:tcPr>
          <w:p w14:paraId="07F10292" w14:textId="77777777" w:rsidR="008F047B" w:rsidRDefault="008F047B" w:rsidP="008F04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2" w:type="pct"/>
          </w:tcPr>
          <w:p w14:paraId="43FC435A" w14:textId="77777777" w:rsidR="008F047B" w:rsidRDefault="008F047B" w:rsidP="008F047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8F047B" w14:paraId="15088604" w14:textId="77777777" w:rsidTr="008F047B">
        <w:trPr>
          <w:trHeight w:val="785"/>
        </w:trPr>
        <w:tc>
          <w:tcPr>
            <w:tcW w:w="2134" w:type="pct"/>
          </w:tcPr>
          <w:p w14:paraId="766604CD" w14:textId="77777777" w:rsidR="008F047B" w:rsidRDefault="008F047B" w:rsidP="008F047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2D335F7" w14:textId="31CBFABD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957" w:type="pct"/>
          </w:tcPr>
          <w:p w14:paraId="3BCA2A8F" w14:textId="4FB8C1BD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  <w:tc>
          <w:tcPr>
            <w:tcW w:w="952" w:type="pct"/>
          </w:tcPr>
          <w:p w14:paraId="55CF8405" w14:textId="6A029BD2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12.9</w:t>
            </w:r>
          </w:p>
        </w:tc>
      </w:tr>
      <w:tr w:rsidR="008F047B" w14:paraId="39324960" w14:textId="77777777" w:rsidTr="008F047B">
        <w:trPr>
          <w:trHeight w:val="785"/>
        </w:trPr>
        <w:tc>
          <w:tcPr>
            <w:tcW w:w="2134" w:type="pct"/>
          </w:tcPr>
          <w:p w14:paraId="030A04E6" w14:textId="77777777" w:rsidR="008F047B" w:rsidRPr="000F2EB0" w:rsidRDefault="008F047B" w:rsidP="008F04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326A9CEF" w14:textId="26F3FDA7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</w:t>
            </w:r>
          </w:p>
        </w:tc>
        <w:tc>
          <w:tcPr>
            <w:tcW w:w="957" w:type="pct"/>
          </w:tcPr>
          <w:p w14:paraId="3F134B34" w14:textId="2278D801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</w:t>
            </w:r>
          </w:p>
        </w:tc>
        <w:tc>
          <w:tcPr>
            <w:tcW w:w="952" w:type="pct"/>
          </w:tcPr>
          <w:p w14:paraId="6238D438" w14:textId="34CF3333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</w:t>
            </w:r>
          </w:p>
        </w:tc>
      </w:tr>
      <w:tr w:rsidR="008F047B" w14:paraId="4AC8D589" w14:textId="77777777" w:rsidTr="008F047B">
        <w:trPr>
          <w:trHeight w:val="785"/>
        </w:trPr>
        <w:tc>
          <w:tcPr>
            <w:tcW w:w="2134" w:type="pct"/>
          </w:tcPr>
          <w:p w14:paraId="5935CA54" w14:textId="77777777" w:rsidR="008F047B" w:rsidRDefault="008F047B" w:rsidP="008F04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957" w:type="pct"/>
          </w:tcPr>
          <w:p w14:paraId="7F9FEC47" w14:textId="3BC63419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14.8</w:t>
            </w:r>
          </w:p>
        </w:tc>
        <w:tc>
          <w:tcPr>
            <w:tcW w:w="957" w:type="pct"/>
          </w:tcPr>
          <w:p w14:paraId="353851FC" w14:textId="31EA49AB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</w:t>
            </w:r>
          </w:p>
        </w:tc>
        <w:tc>
          <w:tcPr>
            <w:tcW w:w="952" w:type="pct"/>
          </w:tcPr>
          <w:p w14:paraId="4CAE037E" w14:textId="758011BB" w:rsidR="008F047B" w:rsidRDefault="008E30B6" w:rsidP="008F04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</w:tr>
    </w:tbl>
    <w:p w14:paraId="56796B03" w14:textId="77777777" w:rsidR="00BD6A11" w:rsidRDefault="00BD6A11" w:rsidP="00BD6A11"/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p w14:paraId="21268F59" w14:textId="77777777" w:rsidR="00BD6A11" w:rsidRDefault="00BD6A11" w:rsidP="00BD6A11"/>
    <w:tbl>
      <w:tblPr>
        <w:tblpPr w:leftFromText="180" w:rightFromText="180" w:vertAnchor="page" w:horzAnchor="page" w:tblpX="501" w:tblpY="6821"/>
        <w:tblW w:w="54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7"/>
        <w:gridCol w:w="2138"/>
        <w:gridCol w:w="2133"/>
      </w:tblGrid>
      <w:tr w:rsidR="006608E9" w14:paraId="69F35511" w14:textId="77777777" w:rsidTr="006608E9">
        <w:trPr>
          <w:trHeight w:val="570"/>
        </w:trPr>
        <w:tc>
          <w:tcPr>
            <w:tcW w:w="3088" w:type="pct"/>
            <w:vAlign w:val="center"/>
          </w:tcPr>
          <w:p w14:paraId="2DF50E97" w14:textId="77777777" w:rsidR="006608E9" w:rsidRPr="0050224B" w:rsidRDefault="006608E9" w:rsidP="006608E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2D3D6F81" w14:textId="77777777" w:rsidR="006608E9" w:rsidRDefault="006608E9" w:rsidP="006608E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28EB67A1" w14:textId="77777777" w:rsidR="006608E9" w:rsidRDefault="006608E9" w:rsidP="006608E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6608E9" w14:paraId="23F84548" w14:textId="77777777" w:rsidTr="006608E9">
        <w:trPr>
          <w:trHeight w:val="665"/>
        </w:trPr>
        <w:tc>
          <w:tcPr>
            <w:tcW w:w="3088" w:type="pct"/>
            <w:vAlign w:val="center"/>
          </w:tcPr>
          <w:p w14:paraId="37135541" w14:textId="77777777" w:rsidR="006608E9" w:rsidRDefault="006608E9" w:rsidP="006608E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7BBA5D8D" w14:textId="466BD236" w:rsidR="006608E9" w:rsidRDefault="008E30B6" w:rsidP="006608E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  <w:tc>
          <w:tcPr>
            <w:tcW w:w="956" w:type="pct"/>
            <w:vAlign w:val="center"/>
          </w:tcPr>
          <w:p w14:paraId="37A3DA3E" w14:textId="61CA594B" w:rsidR="006608E9" w:rsidRDefault="005635A3" w:rsidP="006608E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</w:tr>
      <w:tr w:rsidR="006608E9" w14:paraId="33B26B7E" w14:textId="77777777" w:rsidTr="006608E9">
        <w:trPr>
          <w:trHeight w:val="665"/>
        </w:trPr>
        <w:tc>
          <w:tcPr>
            <w:tcW w:w="3088" w:type="pct"/>
            <w:vAlign w:val="center"/>
          </w:tcPr>
          <w:p w14:paraId="06869CF2" w14:textId="77777777" w:rsidR="006608E9" w:rsidRPr="000F2EB0" w:rsidRDefault="006608E9" w:rsidP="006608E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753FB5D2" w14:textId="05F0E044" w:rsidR="006608E9" w:rsidRDefault="008E30B6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  <w:tc>
          <w:tcPr>
            <w:tcW w:w="956" w:type="pct"/>
            <w:vAlign w:val="center"/>
          </w:tcPr>
          <w:p w14:paraId="282F2530" w14:textId="3E115C7B" w:rsidR="006608E9" w:rsidRDefault="005635A3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</w:tr>
      <w:tr w:rsidR="006608E9" w14:paraId="2CAFE302" w14:textId="77777777" w:rsidTr="006608E9">
        <w:trPr>
          <w:trHeight w:val="665"/>
        </w:trPr>
        <w:tc>
          <w:tcPr>
            <w:tcW w:w="3088" w:type="pct"/>
            <w:vAlign w:val="center"/>
          </w:tcPr>
          <w:p w14:paraId="5ED29E6F" w14:textId="77777777" w:rsidR="006608E9" w:rsidRDefault="006608E9" w:rsidP="006608E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5114E41C" w14:textId="286C69B7" w:rsidR="006608E9" w:rsidRDefault="008E30B6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956" w:type="pct"/>
            <w:vAlign w:val="center"/>
          </w:tcPr>
          <w:p w14:paraId="297FF392" w14:textId="7A8F49B3" w:rsidR="006608E9" w:rsidRDefault="005635A3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</w:tr>
      <w:tr w:rsidR="006608E9" w14:paraId="068FA23D" w14:textId="77777777" w:rsidTr="006608E9">
        <w:trPr>
          <w:trHeight w:val="665"/>
        </w:trPr>
        <w:tc>
          <w:tcPr>
            <w:tcW w:w="3088" w:type="pct"/>
            <w:vAlign w:val="center"/>
          </w:tcPr>
          <w:p w14:paraId="72A49BB1" w14:textId="77777777" w:rsidR="006608E9" w:rsidRDefault="006608E9" w:rsidP="006608E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2FF5B895" w14:textId="0830EEBB" w:rsidR="006608E9" w:rsidRDefault="008E30B6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27.6</w:t>
            </w:r>
          </w:p>
        </w:tc>
        <w:tc>
          <w:tcPr>
            <w:tcW w:w="956" w:type="pct"/>
            <w:vAlign w:val="center"/>
          </w:tcPr>
          <w:p w14:paraId="00B6F989" w14:textId="42BA01ED" w:rsidR="006608E9" w:rsidRDefault="005635A3" w:rsidP="006608E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27.6</w:t>
            </w:r>
          </w:p>
        </w:tc>
      </w:tr>
    </w:tbl>
    <w:p w14:paraId="5F560832" w14:textId="77777777" w:rsidR="00BD6A11" w:rsidRDefault="00BD6A11" w:rsidP="00BD6A11">
      <w:r>
        <w:br w:type="page"/>
      </w:r>
    </w:p>
    <w:p w14:paraId="78C1BA42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242918E" w:rsidR="00BD6A11" w:rsidRDefault="00442CD0" w:rsidP="00BD6A11">
      <w:pPr>
        <w:tabs>
          <w:tab w:val="left" w:pos="10260"/>
        </w:tabs>
        <w:ind w:firstLine="450"/>
        <w:jc w:val="both"/>
      </w:pPr>
      <w:r w:rsidRPr="00442CD0">
        <w:drawing>
          <wp:inline distT="0" distB="0" distL="0" distR="0" wp14:anchorId="0ED6C237" wp14:editId="573874A9">
            <wp:extent cx="6050280" cy="2819093"/>
            <wp:effectExtent l="0" t="0" r="7620" b="635"/>
            <wp:docPr id="5897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6419" cy="282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15924AC8" w:rsidR="00D54586" w:rsidRDefault="006644BB">
      <w:pPr>
        <w:rPr>
          <w:b/>
        </w:rPr>
      </w:pPr>
      <w:r>
        <w:rPr>
          <w:b/>
        </w:rPr>
        <w:t xml:space="preserve">    </w:t>
      </w:r>
      <w:r w:rsidR="00D54586"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5BE5761F" w:rsidR="00BD6A11" w:rsidRDefault="00442CD0" w:rsidP="00BD6A11">
      <w:pPr>
        <w:tabs>
          <w:tab w:val="left" w:pos="10260"/>
        </w:tabs>
        <w:ind w:firstLine="450"/>
        <w:jc w:val="center"/>
        <w:rPr>
          <w:b/>
        </w:rPr>
      </w:pPr>
      <w:r w:rsidRPr="00442CD0">
        <w:rPr>
          <w:b/>
        </w:rPr>
        <w:drawing>
          <wp:anchor distT="0" distB="0" distL="114300" distR="114300" simplePos="0" relativeHeight="251743744" behindDoc="1" locked="0" layoutInCell="1" allowOverlap="1" wp14:anchorId="1233B437" wp14:editId="140500A2">
            <wp:simplePos x="0" y="0"/>
            <wp:positionH relativeFrom="column">
              <wp:posOffset>1819275</wp:posOffset>
            </wp:positionH>
            <wp:positionV relativeFrom="paragraph">
              <wp:posOffset>173355</wp:posOffset>
            </wp:positionV>
            <wp:extent cx="2934109" cy="2772162"/>
            <wp:effectExtent l="0" t="0" r="0" b="9525"/>
            <wp:wrapTight wrapText="bothSides">
              <wp:wrapPolygon edited="0">
                <wp:start x="0" y="0"/>
                <wp:lineTo x="0" y="21526"/>
                <wp:lineTo x="21460" y="21526"/>
                <wp:lineTo x="21460" y="0"/>
                <wp:lineTo x="0" y="0"/>
              </wp:wrapPolygon>
            </wp:wrapTight>
            <wp:docPr id="15106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9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A3974" w14:textId="6B41F1C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378BD6AB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26421571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5EACBF29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2633CF42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0025E8D0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2CDED66E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38C16D02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10558CD6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11E692F2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7861D3FA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23DF26B9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3EDB9DD2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2E053A4B" w14:textId="77777777" w:rsidR="00442CD0" w:rsidRDefault="00442CD0" w:rsidP="00BD6A11">
      <w:pPr>
        <w:tabs>
          <w:tab w:val="left" w:pos="10260"/>
        </w:tabs>
        <w:ind w:firstLine="450"/>
        <w:rPr>
          <w:b/>
        </w:rPr>
      </w:pPr>
    </w:p>
    <w:p w14:paraId="7095CA4E" w14:textId="6A8C3AA0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0CC1947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31819DE4" w:rsidR="00BD6A11" w:rsidRDefault="00442CD0" w:rsidP="00BD6A11">
      <w:pPr>
        <w:tabs>
          <w:tab w:val="left" w:pos="10260"/>
        </w:tabs>
        <w:ind w:firstLine="450"/>
        <w:jc w:val="center"/>
        <w:rPr>
          <w:b/>
        </w:rPr>
      </w:pPr>
      <w:r w:rsidRPr="00442CD0">
        <w:rPr>
          <w:b/>
        </w:rPr>
        <w:drawing>
          <wp:anchor distT="0" distB="0" distL="114300" distR="114300" simplePos="0" relativeHeight="251742720" behindDoc="1" locked="0" layoutInCell="1" allowOverlap="1" wp14:anchorId="3E47F9AA" wp14:editId="3955358E">
            <wp:simplePos x="0" y="0"/>
            <wp:positionH relativeFrom="column">
              <wp:posOffset>3523615</wp:posOffset>
            </wp:positionH>
            <wp:positionV relativeFrom="paragraph">
              <wp:posOffset>310515</wp:posOffset>
            </wp:positionV>
            <wp:extent cx="3095625" cy="2364105"/>
            <wp:effectExtent l="0" t="0" r="9525" b="0"/>
            <wp:wrapTight wrapText="bothSides">
              <wp:wrapPolygon edited="0">
                <wp:start x="0" y="0"/>
                <wp:lineTo x="0" y="21409"/>
                <wp:lineTo x="21534" y="21409"/>
                <wp:lineTo x="21534" y="0"/>
                <wp:lineTo x="0" y="0"/>
              </wp:wrapPolygon>
            </wp:wrapTight>
            <wp:docPr id="16667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9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DFAB5" w14:textId="2CE6E8E7" w:rsidR="00BD6A11" w:rsidRDefault="00442CD0" w:rsidP="00BD6A11">
      <w:pPr>
        <w:tabs>
          <w:tab w:val="left" w:pos="10260"/>
        </w:tabs>
        <w:ind w:firstLine="450"/>
        <w:jc w:val="center"/>
        <w:rPr>
          <w:b/>
        </w:rPr>
      </w:pPr>
      <w:r w:rsidRPr="00442CD0">
        <w:rPr>
          <w:b/>
        </w:rPr>
        <w:drawing>
          <wp:anchor distT="0" distB="0" distL="114300" distR="114300" simplePos="0" relativeHeight="251741696" behindDoc="1" locked="0" layoutInCell="1" allowOverlap="1" wp14:anchorId="3AD613FC" wp14:editId="37203B39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3077004" cy="2343477"/>
            <wp:effectExtent l="0" t="0" r="9525" b="0"/>
            <wp:wrapTight wrapText="bothSides">
              <wp:wrapPolygon edited="0">
                <wp:start x="0" y="0"/>
                <wp:lineTo x="0" y="21424"/>
                <wp:lineTo x="21533" y="21424"/>
                <wp:lineTo x="21533" y="0"/>
                <wp:lineTo x="0" y="0"/>
              </wp:wrapPolygon>
            </wp:wrapTight>
            <wp:docPr id="7961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60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79D11" w14:textId="7EF10176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436"/>
        <w:gridCol w:w="6966"/>
      </w:tblGrid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58CAE4A7" w:rsidR="00BD6A11" w:rsidRDefault="00B35E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5EDA">
              <w:rPr>
                <w:b/>
              </w:rPr>
              <w:drawing>
                <wp:inline distT="0" distB="0" distL="0" distR="0" wp14:anchorId="7AB2CDFB" wp14:editId="06771BBB">
                  <wp:extent cx="3813810" cy="2467759"/>
                  <wp:effectExtent l="0" t="0" r="0" b="8890"/>
                  <wp:docPr id="7942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289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348" cy="247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01495B4D" w:rsidR="00BD6A11" w:rsidRDefault="00B35E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5EDA">
              <w:rPr>
                <w:b/>
              </w:rPr>
              <w:drawing>
                <wp:inline distT="0" distB="0" distL="0" distR="0" wp14:anchorId="76404F11" wp14:editId="16F74847">
                  <wp:extent cx="3761676" cy="2166790"/>
                  <wp:effectExtent l="0" t="0" r="0" b="5080"/>
                  <wp:docPr id="1057318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3187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506" cy="217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0ACFB8F8" w:rsidR="00BD6A11" w:rsidRDefault="00B35E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5EDA">
              <w:rPr>
                <w:b/>
              </w:rPr>
              <w:drawing>
                <wp:inline distT="0" distB="0" distL="0" distR="0" wp14:anchorId="00A429F2" wp14:editId="4ACE0460">
                  <wp:extent cx="3607435" cy="2256826"/>
                  <wp:effectExtent l="0" t="0" r="0" b="0"/>
                  <wp:docPr id="35473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735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320" cy="226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41AA68FA" w:rsidR="00BD6A11" w:rsidRDefault="005B004D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</w:t>
            </w:r>
            <w:r w:rsidR="001E2CCD">
              <w:rPr>
                <w:b/>
                <w:bCs/>
                <w:sz w:val="28"/>
                <w:szCs w:val="28"/>
              </w:rPr>
              <w:t>6</w:t>
            </w:r>
            <w:r w:rsidR="00BD6A11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5080380F" w:rsidR="00BD6A11" w:rsidRDefault="005B004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B004D">
              <w:rPr>
                <w:b/>
              </w:rPr>
              <w:drawing>
                <wp:inline distT="0" distB="0" distL="0" distR="0" wp14:anchorId="61F37FAC" wp14:editId="5575DCB9">
                  <wp:extent cx="4229690" cy="2753109"/>
                  <wp:effectExtent l="0" t="0" r="0" b="9525"/>
                  <wp:docPr id="128746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4601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5647FF15" w:rsidR="00BD6A11" w:rsidRDefault="00BC7F0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C7F08">
              <w:rPr>
                <w:b/>
              </w:rPr>
              <w:drawing>
                <wp:inline distT="0" distB="0" distL="0" distR="0" wp14:anchorId="23119AAD" wp14:editId="7567B4B6">
                  <wp:extent cx="4286848" cy="2819794"/>
                  <wp:effectExtent l="0" t="0" r="0" b="0"/>
                  <wp:docPr id="1640868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686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9D8D9" w14:textId="77777777" w:rsidR="00FD43A6" w:rsidRDefault="00FD43A6">
      <w:r>
        <w:separator/>
      </w:r>
    </w:p>
  </w:endnote>
  <w:endnote w:type="continuationSeparator" w:id="0">
    <w:p w14:paraId="2597EA55" w14:textId="77777777" w:rsidR="00FD43A6" w:rsidRDefault="00FD4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62760" w14:textId="77777777" w:rsidR="00FD43A6" w:rsidRDefault="00FD43A6">
      <w:r>
        <w:separator/>
      </w:r>
    </w:p>
  </w:footnote>
  <w:footnote w:type="continuationSeparator" w:id="0">
    <w:p w14:paraId="2AB0E73B" w14:textId="77777777" w:rsidR="00FD43A6" w:rsidRDefault="00FD4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0E005B"/>
    <w:rsid w:val="00104F54"/>
    <w:rsid w:val="0010514A"/>
    <w:rsid w:val="0010521E"/>
    <w:rsid w:val="00112B87"/>
    <w:rsid w:val="00113A6F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CCD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2CD0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35A3"/>
    <w:rsid w:val="005659D2"/>
    <w:rsid w:val="00565CF2"/>
    <w:rsid w:val="005700FE"/>
    <w:rsid w:val="00580A29"/>
    <w:rsid w:val="00592170"/>
    <w:rsid w:val="005A26D2"/>
    <w:rsid w:val="005B004D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08E9"/>
    <w:rsid w:val="00663050"/>
    <w:rsid w:val="006644BB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0420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71937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30B6"/>
    <w:rsid w:val="008E522A"/>
    <w:rsid w:val="008F047B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46E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5EDA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C7F08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A3519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1BD5"/>
    <w:rsid w:val="00EF22F1"/>
    <w:rsid w:val="00F0441F"/>
    <w:rsid w:val="00F164C2"/>
    <w:rsid w:val="00F30135"/>
    <w:rsid w:val="00F33635"/>
    <w:rsid w:val="00F34524"/>
    <w:rsid w:val="00F360ED"/>
    <w:rsid w:val="00F406CE"/>
    <w:rsid w:val="00F56394"/>
    <w:rsid w:val="00F57AA7"/>
    <w:rsid w:val="00F610A9"/>
    <w:rsid w:val="00F635DA"/>
    <w:rsid w:val="00F9296A"/>
    <w:rsid w:val="00FA42E4"/>
    <w:rsid w:val="00FB40E4"/>
    <w:rsid w:val="00FB435D"/>
    <w:rsid w:val="00FC6C37"/>
    <w:rsid w:val="00FD43A6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9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2024-03-04T16:43:00Z</cp:lastPrinted>
  <dcterms:created xsi:type="dcterms:W3CDTF">2024-05-13T17:45:00Z</dcterms:created>
  <dcterms:modified xsi:type="dcterms:W3CDTF">2024-05-13T18:02:00Z</dcterms:modified>
</cp:coreProperties>
</file>