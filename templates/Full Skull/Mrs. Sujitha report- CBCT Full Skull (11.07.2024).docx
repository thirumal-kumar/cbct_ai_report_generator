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6090ED3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1E538A">
              <w:rPr>
                <w:sz w:val="28"/>
              </w:rPr>
              <w:t>s. Sujitha</w:t>
            </w:r>
          </w:p>
        </w:tc>
        <w:tc>
          <w:tcPr>
            <w:tcW w:w="2414" w:type="pct"/>
          </w:tcPr>
          <w:p w14:paraId="112E52C6" w14:textId="437D198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E538A">
              <w:rPr>
                <w:sz w:val="28"/>
              </w:rPr>
              <w:t>11.07.2024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1A88481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E538A">
              <w:rPr>
                <w:sz w:val="28"/>
              </w:rPr>
              <w:t>28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0EF5FE4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1E538A">
              <w:rPr>
                <w:sz w:val="28"/>
              </w:rPr>
              <w:t>Vanitha Mullan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60E8185A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EE118C">
        <w:rPr>
          <w:sz w:val="28"/>
        </w:rPr>
        <w:t>13, 14, 23, 36, 37, 46, 47.</w:t>
      </w:r>
    </w:p>
    <w:p w14:paraId="676357D0" w14:textId="795AD45B" w:rsidR="00A574CD" w:rsidRDefault="00A574C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beyond the apical third of all teeth </w:t>
      </w:r>
      <w:r w:rsidR="002D22E9">
        <w:rPr>
          <w:sz w:val="28"/>
        </w:rPr>
        <w:t>that are present</w:t>
      </w:r>
      <w:r>
        <w:rPr>
          <w:sz w:val="28"/>
        </w:rPr>
        <w:t>.</w:t>
      </w:r>
    </w:p>
    <w:p w14:paraId="32D0BF45" w14:textId="09B362D4" w:rsidR="008C2626" w:rsidRPr="00A574CD" w:rsidRDefault="008C262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 w:rsidR="00EE118C">
        <w:rPr>
          <w:sz w:val="28"/>
        </w:rPr>
        <w:t>11, 21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tbl>
      <w:tblPr>
        <w:tblStyle w:val="TableGrid"/>
        <w:tblpPr w:leftFromText="180" w:rightFromText="180" w:vertAnchor="text" w:horzAnchor="margin" w:tblpY="140"/>
        <w:tblW w:w="5000" w:type="pct"/>
        <w:tblLook w:val="04A0" w:firstRow="1" w:lastRow="0" w:firstColumn="1" w:lastColumn="0" w:noHBand="0" w:noVBand="1"/>
      </w:tblPr>
      <w:tblGrid>
        <w:gridCol w:w="3492"/>
        <w:gridCol w:w="2189"/>
        <w:gridCol w:w="2189"/>
        <w:gridCol w:w="2380"/>
      </w:tblGrid>
      <w:tr w:rsidR="006850AA" w:rsidRPr="00806B95" w14:paraId="03F3D55C" w14:textId="77777777" w:rsidTr="00405DF4">
        <w:trPr>
          <w:trHeight w:val="644"/>
        </w:trPr>
        <w:tc>
          <w:tcPr>
            <w:tcW w:w="1703" w:type="pct"/>
          </w:tcPr>
          <w:p w14:paraId="375ACF2F" w14:textId="77777777" w:rsidR="006850AA" w:rsidRPr="00806B95" w:rsidRDefault="006850AA" w:rsidP="006850AA">
            <w:pPr>
              <w:jc w:val="center"/>
            </w:pPr>
          </w:p>
        </w:tc>
        <w:tc>
          <w:tcPr>
            <w:tcW w:w="1068" w:type="pct"/>
          </w:tcPr>
          <w:p w14:paraId="31CB0867" w14:textId="77777777" w:rsidR="006850AA" w:rsidRPr="00806B95" w:rsidRDefault="006850AA" w:rsidP="006850AA">
            <w:pPr>
              <w:jc w:val="center"/>
              <w:rPr>
                <w:b/>
              </w:rPr>
            </w:pPr>
            <w:r w:rsidRPr="00806B95">
              <w:rPr>
                <w:b/>
              </w:rPr>
              <w:t>13 region</w:t>
            </w:r>
          </w:p>
        </w:tc>
        <w:tc>
          <w:tcPr>
            <w:tcW w:w="1068" w:type="pct"/>
          </w:tcPr>
          <w:p w14:paraId="550E3873" w14:textId="77777777" w:rsidR="006850AA" w:rsidRPr="00806B95" w:rsidRDefault="006850AA" w:rsidP="006850AA">
            <w:pPr>
              <w:jc w:val="center"/>
              <w:rPr>
                <w:b/>
              </w:rPr>
            </w:pPr>
            <w:r w:rsidRPr="00806B95">
              <w:rPr>
                <w:b/>
              </w:rPr>
              <w:t>14 region</w:t>
            </w:r>
          </w:p>
        </w:tc>
        <w:tc>
          <w:tcPr>
            <w:tcW w:w="1161" w:type="pct"/>
          </w:tcPr>
          <w:p w14:paraId="1D98763C" w14:textId="77777777" w:rsidR="006850AA" w:rsidRPr="00806B95" w:rsidRDefault="006850AA" w:rsidP="006850AA">
            <w:pPr>
              <w:jc w:val="center"/>
              <w:rPr>
                <w:b/>
              </w:rPr>
            </w:pPr>
            <w:r w:rsidRPr="00806B95">
              <w:rPr>
                <w:b/>
              </w:rPr>
              <w:t>23 region</w:t>
            </w:r>
          </w:p>
        </w:tc>
      </w:tr>
      <w:tr w:rsidR="006850AA" w:rsidRPr="00806B95" w14:paraId="4554A96F" w14:textId="77777777" w:rsidTr="00405DF4">
        <w:trPr>
          <w:trHeight w:val="777"/>
        </w:trPr>
        <w:tc>
          <w:tcPr>
            <w:tcW w:w="1703" w:type="pct"/>
          </w:tcPr>
          <w:p w14:paraId="3C4CD701" w14:textId="77777777" w:rsidR="006850AA" w:rsidRPr="00806B95" w:rsidRDefault="006850AA" w:rsidP="006850AA">
            <w:pPr>
              <w:jc w:val="center"/>
            </w:pPr>
            <w:r w:rsidRPr="00806B95">
              <w:t>Sub-Crestal</w:t>
            </w:r>
          </w:p>
        </w:tc>
        <w:tc>
          <w:tcPr>
            <w:tcW w:w="1068" w:type="pct"/>
          </w:tcPr>
          <w:p w14:paraId="6AE11E1F" w14:textId="329E43E1" w:rsidR="006850AA" w:rsidRPr="00806B95" w:rsidRDefault="00595CD8" w:rsidP="006850AA">
            <w:pPr>
              <w:jc w:val="center"/>
            </w:pPr>
            <w:r>
              <w:t>4.5</w:t>
            </w:r>
          </w:p>
        </w:tc>
        <w:tc>
          <w:tcPr>
            <w:tcW w:w="1068" w:type="pct"/>
          </w:tcPr>
          <w:p w14:paraId="594D8684" w14:textId="572BF530" w:rsidR="006850AA" w:rsidRPr="00806B95" w:rsidRDefault="00595CD8" w:rsidP="006850AA">
            <w:pPr>
              <w:jc w:val="center"/>
            </w:pPr>
            <w:r>
              <w:t>6.5</w:t>
            </w:r>
          </w:p>
        </w:tc>
        <w:tc>
          <w:tcPr>
            <w:tcW w:w="1161" w:type="pct"/>
          </w:tcPr>
          <w:p w14:paraId="0E2E6E84" w14:textId="34C909B8" w:rsidR="006850AA" w:rsidRPr="00806B95" w:rsidRDefault="00595CD8" w:rsidP="006850AA">
            <w:pPr>
              <w:jc w:val="center"/>
            </w:pPr>
            <w:r>
              <w:t>4.6</w:t>
            </w:r>
          </w:p>
        </w:tc>
      </w:tr>
      <w:tr w:rsidR="006850AA" w:rsidRPr="00806B95" w14:paraId="43D94434" w14:textId="77777777" w:rsidTr="00405DF4">
        <w:trPr>
          <w:trHeight w:val="649"/>
        </w:trPr>
        <w:tc>
          <w:tcPr>
            <w:tcW w:w="1703" w:type="pct"/>
          </w:tcPr>
          <w:p w14:paraId="5BF4D5B3" w14:textId="77777777" w:rsidR="006850AA" w:rsidRPr="00806B95" w:rsidRDefault="006850AA" w:rsidP="006850AA">
            <w:pPr>
              <w:jc w:val="center"/>
            </w:pPr>
            <w:r w:rsidRPr="00806B95">
              <w:t>Mid- Crestal</w:t>
            </w:r>
          </w:p>
        </w:tc>
        <w:tc>
          <w:tcPr>
            <w:tcW w:w="1068" w:type="pct"/>
          </w:tcPr>
          <w:p w14:paraId="5AB70DB7" w14:textId="00FC7A09" w:rsidR="006850AA" w:rsidRPr="00806B95" w:rsidRDefault="00595CD8" w:rsidP="006850AA">
            <w:pPr>
              <w:jc w:val="center"/>
            </w:pPr>
            <w:r>
              <w:t>4.4</w:t>
            </w:r>
          </w:p>
        </w:tc>
        <w:tc>
          <w:tcPr>
            <w:tcW w:w="1068" w:type="pct"/>
          </w:tcPr>
          <w:p w14:paraId="3B960F94" w14:textId="35C32D0C" w:rsidR="006850AA" w:rsidRPr="00806B95" w:rsidRDefault="00595CD8" w:rsidP="006850AA">
            <w:pPr>
              <w:jc w:val="center"/>
            </w:pPr>
            <w:r>
              <w:t>6.5</w:t>
            </w:r>
          </w:p>
        </w:tc>
        <w:tc>
          <w:tcPr>
            <w:tcW w:w="1161" w:type="pct"/>
          </w:tcPr>
          <w:p w14:paraId="06E08267" w14:textId="1C3FF902" w:rsidR="006850AA" w:rsidRPr="00806B95" w:rsidRDefault="00595CD8" w:rsidP="006850AA">
            <w:pPr>
              <w:jc w:val="center"/>
            </w:pPr>
            <w:r>
              <w:t>5.5</w:t>
            </w:r>
          </w:p>
        </w:tc>
      </w:tr>
      <w:tr w:rsidR="006850AA" w:rsidRPr="00806B95" w14:paraId="23C68F35" w14:textId="77777777" w:rsidTr="00405DF4">
        <w:trPr>
          <w:trHeight w:val="682"/>
        </w:trPr>
        <w:tc>
          <w:tcPr>
            <w:tcW w:w="1703" w:type="pct"/>
          </w:tcPr>
          <w:p w14:paraId="011A4DCB" w14:textId="77777777" w:rsidR="006850AA" w:rsidRPr="00806B95" w:rsidRDefault="006850AA" w:rsidP="006850AA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1068" w:type="pct"/>
          </w:tcPr>
          <w:p w14:paraId="6927227C" w14:textId="66006115" w:rsidR="006850AA" w:rsidRPr="00806B95" w:rsidRDefault="00595CD8" w:rsidP="006850AA">
            <w:pPr>
              <w:jc w:val="center"/>
            </w:pPr>
            <w:r>
              <w:t>13.4</w:t>
            </w:r>
          </w:p>
        </w:tc>
        <w:tc>
          <w:tcPr>
            <w:tcW w:w="1068" w:type="pct"/>
          </w:tcPr>
          <w:p w14:paraId="1D62E2AA" w14:textId="61BF84F9" w:rsidR="006850AA" w:rsidRPr="00806B95" w:rsidRDefault="00595CD8" w:rsidP="006850AA">
            <w:pPr>
              <w:jc w:val="center"/>
            </w:pPr>
            <w:r>
              <w:t>5.4</w:t>
            </w:r>
          </w:p>
        </w:tc>
        <w:tc>
          <w:tcPr>
            <w:tcW w:w="1161" w:type="pct"/>
          </w:tcPr>
          <w:p w14:paraId="759E5D1C" w14:textId="64DCBAB4" w:rsidR="006850AA" w:rsidRPr="00806B95" w:rsidRDefault="00595CD8" w:rsidP="006850AA">
            <w:pPr>
              <w:jc w:val="center"/>
            </w:pPr>
            <w:r>
              <w:t>12.5</w:t>
            </w:r>
          </w:p>
        </w:tc>
      </w:tr>
    </w:tbl>
    <w:p w14:paraId="0C3D68A5" w14:textId="77777777" w:rsidR="00B9369A" w:rsidRDefault="00B9369A"/>
    <w:p w14:paraId="11F023E1" w14:textId="77777777" w:rsidR="00B9369A" w:rsidRDefault="00B9369A"/>
    <w:p w14:paraId="7142B029" w14:textId="77777777" w:rsidR="00B9369A" w:rsidRPr="00806B95" w:rsidRDefault="00B9369A"/>
    <w:p w14:paraId="40E65C61" w14:textId="77777777" w:rsidR="00B9369A" w:rsidRPr="00806B95" w:rsidRDefault="00B9369A"/>
    <w:tbl>
      <w:tblPr>
        <w:tblW w:w="498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8"/>
        <w:gridCol w:w="1583"/>
        <w:gridCol w:w="1583"/>
        <w:gridCol w:w="1583"/>
        <w:gridCol w:w="1576"/>
      </w:tblGrid>
      <w:tr w:rsidR="00405DF4" w:rsidRPr="00806B95" w14:paraId="01F1DC00" w14:textId="77777777" w:rsidTr="00405DF4">
        <w:trPr>
          <w:trHeight w:val="483"/>
          <w:jc w:val="center"/>
        </w:trPr>
        <w:tc>
          <w:tcPr>
            <w:tcW w:w="1906" w:type="pct"/>
          </w:tcPr>
          <w:p w14:paraId="2E49CF01" w14:textId="34C6F463" w:rsidR="00405DF4" w:rsidRPr="00806B95" w:rsidRDefault="00405DF4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74" w:type="pct"/>
          </w:tcPr>
          <w:p w14:paraId="205B28AE" w14:textId="77777777" w:rsidR="00405DF4" w:rsidRPr="00806B95" w:rsidRDefault="00405DF4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774" w:type="pct"/>
          </w:tcPr>
          <w:p w14:paraId="64346E14" w14:textId="77777777" w:rsidR="00405DF4" w:rsidRPr="00806B95" w:rsidRDefault="00405DF4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774" w:type="pct"/>
          </w:tcPr>
          <w:p w14:paraId="438D9540" w14:textId="77777777" w:rsidR="00405DF4" w:rsidRPr="00806B95" w:rsidRDefault="00405DF4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  <w:tc>
          <w:tcPr>
            <w:tcW w:w="771" w:type="pct"/>
          </w:tcPr>
          <w:p w14:paraId="29A38A00" w14:textId="77777777" w:rsidR="00405DF4" w:rsidRPr="00806B95" w:rsidRDefault="00405DF4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47 </w:t>
            </w:r>
            <w:r w:rsidRPr="00806B95">
              <w:rPr>
                <w:b/>
                <w:sz w:val="24"/>
                <w:szCs w:val="24"/>
              </w:rPr>
              <w:t>region</w:t>
            </w:r>
          </w:p>
        </w:tc>
      </w:tr>
      <w:tr w:rsidR="00405DF4" w:rsidRPr="00806B95" w14:paraId="4ADF4AD7" w14:textId="77777777" w:rsidTr="00405DF4">
        <w:trPr>
          <w:trHeight w:val="563"/>
          <w:jc w:val="center"/>
        </w:trPr>
        <w:tc>
          <w:tcPr>
            <w:tcW w:w="1906" w:type="pct"/>
          </w:tcPr>
          <w:p w14:paraId="36918FBE" w14:textId="77777777" w:rsidR="00405DF4" w:rsidRPr="00806B95" w:rsidRDefault="00405DF4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774" w:type="pct"/>
          </w:tcPr>
          <w:p w14:paraId="192B0FA1" w14:textId="50C32DAD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</w:t>
            </w:r>
          </w:p>
        </w:tc>
        <w:tc>
          <w:tcPr>
            <w:tcW w:w="774" w:type="pct"/>
          </w:tcPr>
          <w:p w14:paraId="240356B3" w14:textId="5DAA3966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</w:t>
            </w:r>
          </w:p>
        </w:tc>
        <w:tc>
          <w:tcPr>
            <w:tcW w:w="774" w:type="pct"/>
          </w:tcPr>
          <w:p w14:paraId="42D77CD9" w14:textId="16E5F3E5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771" w:type="pct"/>
          </w:tcPr>
          <w:p w14:paraId="5FDD6101" w14:textId="56E3F76F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9.9</w:t>
            </w:r>
          </w:p>
        </w:tc>
      </w:tr>
      <w:tr w:rsidR="00405DF4" w:rsidRPr="00806B95" w14:paraId="056A42B2" w14:textId="77777777" w:rsidTr="00405DF4">
        <w:trPr>
          <w:trHeight w:val="563"/>
          <w:jc w:val="center"/>
        </w:trPr>
        <w:tc>
          <w:tcPr>
            <w:tcW w:w="1906" w:type="pct"/>
          </w:tcPr>
          <w:p w14:paraId="7346EE06" w14:textId="77777777" w:rsidR="00405DF4" w:rsidRPr="00806B95" w:rsidRDefault="00405DF4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774" w:type="pct"/>
          </w:tcPr>
          <w:p w14:paraId="6E771297" w14:textId="2184FF59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13.7</w:t>
            </w:r>
          </w:p>
        </w:tc>
        <w:tc>
          <w:tcPr>
            <w:tcW w:w="774" w:type="pct"/>
          </w:tcPr>
          <w:p w14:paraId="69112F2E" w14:textId="5E08A724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10.9</w:t>
            </w:r>
          </w:p>
        </w:tc>
        <w:tc>
          <w:tcPr>
            <w:tcW w:w="774" w:type="pct"/>
          </w:tcPr>
          <w:p w14:paraId="20E086CF" w14:textId="62D055B3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8.7</w:t>
            </w:r>
          </w:p>
        </w:tc>
        <w:tc>
          <w:tcPr>
            <w:tcW w:w="771" w:type="pct"/>
          </w:tcPr>
          <w:p w14:paraId="60A06C5E" w14:textId="57744779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13.6</w:t>
            </w:r>
          </w:p>
        </w:tc>
      </w:tr>
      <w:tr w:rsidR="00405DF4" w:rsidRPr="00806B95" w14:paraId="2ED6E348" w14:textId="77777777" w:rsidTr="00405DF4">
        <w:trPr>
          <w:trHeight w:val="563"/>
          <w:jc w:val="center"/>
        </w:trPr>
        <w:tc>
          <w:tcPr>
            <w:tcW w:w="1906" w:type="pct"/>
          </w:tcPr>
          <w:p w14:paraId="588D5365" w14:textId="77777777" w:rsidR="00405DF4" w:rsidRPr="00806B95" w:rsidRDefault="00405DF4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774" w:type="pct"/>
          </w:tcPr>
          <w:p w14:paraId="6877ACFA" w14:textId="1F4B3CDB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9.1</w:t>
            </w:r>
          </w:p>
        </w:tc>
        <w:tc>
          <w:tcPr>
            <w:tcW w:w="774" w:type="pct"/>
          </w:tcPr>
          <w:p w14:paraId="5233EC0E" w14:textId="3A1A1E0A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11.5</w:t>
            </w:r>
          </w:p>
        </w:tc>
        <w:tc>
          <w:tcPr>
            <w:tcW w:w="774" w:type="pct"/>
          </w:tcPr>
          <w:p w14:paraId="1AEF52C1" w14:textId="7EE0229F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15.3</w:t>
            </w:r>
          </w:p>
        </w:tc>
        <w:tc>
          <w:tcPr>
            <w:tcW w:w="771" w:type="pct"/>
          </w:tcPr>
          <w:p w14:paraId="6A4687DC" w14:textId="1CE8AB02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13.4</w:t>
            </w:r>
          </w:p>
        </w:tc>
      </w:tr>
      <w:tr w:rsidR="00405DF4" w:rsidRPr="00806B95" w14:paraId="4C6D7345" w14:textId="77777777" w:rsidTr="00405DF4">
        <w:trPr>
          <w:trHeight w:val="563"/>
          <w:jc w:val="center"/>
        </w:trPr>
        <w:tc>
          <w:tcPr>
            <w:tcW w:w="1906" w:type="pct"/>
          </w:tcPr>
          <w:p w14:paraId="283ABB83" w14:textId="2D5E66BF" w:rsidR="00405DF4" w:rsidRPr="00806B95" w:rsidRDefault="00405DF4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774" w:type="pct"/>
          </w:tcPr>
          <w:p w14:paraId="3A4E99A3" w14:textId="03485328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16.9</w:t>
            </w:r>
          </w:p>
        </w:tc>
        <w:tc>
          <w:tcPr>
            <w:tcW w:w="774" w:type="pct"/>
          </w:tcPr>
          <w:p w14:paraId="7468CF50" w14:textId="6EC52CB9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20.2</w:t>
            </w:r>
          </w:p>
        </w:tc>
        <w:tc>
          <w:tcPr>
            <w:tcW w:w="774" w:type="pct"/>
          </w:tcPr>
          <w:p w14:paraId="604F5874" w14:textId="60B793FB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23</w:t>
            </w:r>
          </w:p>
        </w:tc>
        <w:tc>
          <w:tcPr>
            <w:tcW w:w="771" w:type="pct"/>
          </w:tcPr>
          <w:p w14:paraId="5F01357A" w14:textId="2DEEBEFE" w:rsidR="00405DF4" w:rsidRPr="00806B95" w:rsidRDefault="00595CD8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20.5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1BF3864F" w14:textId="48E04507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7777777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570F0131">
                <wp:simplePos x="0" y="0"/>
                <wp:positionH relativeFrom="column">
                  <wp:posOffset>1133475</wp:posOffset>
                </wp:positionH>
                <wp:positionV relativeFrom="paragraph">
                  <wp:posOffset>15240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9.25pt;margin-top:1.2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N4AFR7eAAAACAEAAA8AAABkcnMvZG93bnJldi54&#10;bWxMj8FOwzAQRO9I/IO1SNyo0wiaNMSpEBIXRA8tFVJvbrzEUeN1iJ0m/D3LCY6jGc28KTez68QF&#10;h9B6UrBcJCCQam9aahQc3l/uchAhajK684QKvjHAprq+KnVh/EQ7vOxjI7iEQqEV2Bj7QspQW3Q6&#10;LHyPxN6nH5yOLIdGmkFPXO46mSbJSjrdEi9Y3eOzxfq8H50CSo9f48f69Xg+TNalW2vfuu1Oqdub&#10;+ekRRMQ5/oXhF5/RoWKmkx/JBNGxzvIHjipI70Gwn2frJYiTgixbgaxK+f9A9QM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DeABUe3gAAAAg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C0A409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7C8158F" w:rsidR="00205903" w:rsidRDefault="003F6050" w:rsidP="003F6050">
      <w:pPr>
        <w:tabs>
          <w:tab w:val="left" w:pos="10260"/>
        </w:tabs>
        <w:ind w:firstLine="450"/>
        <w:jc w:val="center"/>
        <w:rPr>
          <w:b/>
          <w:bCs/>
        </w:rPr>
      </w:pPr>
      <w:r w:rsidRPr="003F6050">
        <w:rPr>
          <w:b/>
          <w:bCs/>
        </w:rPr>
        <w:t>RECONSTRUCTED PANORAMIC VIEW</w:t>
      </w:r>
    </w:p>
    <w:p w14:paraId="70931EBD" w14:textId="77777777" w:rsidR="003F6050" w:rsidRPr="003F6050" w:rsidRDefault="003F6050" w:rsidP="003F605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2B0B4554" w14:textId="1FAAE2F2" w:rsidR="003F6050" w:rsidRDefault="003F6050" w:rsidP="00B923B3">
      <w:pPr>
        <w:tabs>
          <w:tab w:val="left" w:pos="10260"/>
        </w:tabs>
        <w:ind w:firstLine="450"/>
        <w:jc w:val="both"/>
      </w:pPr>
      <w:r w:rsidRPr="003F6050">
        <w:drawing>
          <wp:inline distT="0" distB="0" distL="0" distR="0" wp14:anchorId="79D132E1" wp14:editId="6999E130">
            <wp:extent cx="6268325" cy="3038899"/>
            <wp:effectExtent l="0" t="0" r="0" b="9525"/>
            <wp:docPr id="141785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1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F02" w14:textId="745C07A6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633AE77C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1EE25E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181DF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586E8771" w:rsidR="00084093" w:rsidRDefault="003F6050" w:rsidP="00412911">
      <w:pPr>
        <w:tabs>
          <w:tab w:val="left" w:pos="10260"/>
        </w:tabs>
        <w:ind w:firstLine="450"/>
        <w:jc w:val="center"/>
        <w:rPr>
          <w:b/>
        </w:rPr>
      </w:pPr>
      <w:r w:rsidRPr="003F6050">
        <w:rPr>
          <w:b/>
        </w:rPr>
        <w:drawing>
          <wp:inline distT="0" distB="0" distL="0" distR="0" wp14:anchorId="130E1DAB" wp14:editId="2137EE1B">
            <wp:extent cx="3383418" cy="2657475"/>
            <wp:effectExtent l="0" t="0" r="7620" b="0"/>
            <wp:docPr id="9837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6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8604" cy="266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600A40A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024879A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E8D685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39DB16E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570FAB6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004AE08" w:rsidR="00084093" w:rsidRDefault="00435706" w:rsidP="00412911">
      <w:pPr>
        <w:tabs>
          <w:tab w:val="left" w:pos="10260"/>
        </w:tabs>
        <w:ind w:firstLine="450"/>
        <w:jc w:val="center"/>
        <w:rPr>
          <w:b/>
        </w:rPr>
      </w:pPr>
      <w:r w:rsidRPr="00435706">
        <w:rPr>
          <w:b/>
        </w:rPr>
        <w:drawing>
          <wp:anchor distT="0" distB="0" distL="114300" distR="114300" simplePos="0" relativeHeight="251753984" behindDoc="1" locked="0" layoutInCell="1" allowOverlap="1" wp14:anchorId="749BCFC7" wp14:editId="4D04015F">
            <wp:simplePos x="0" y="0"/>
            <wp:positionH relativeFrom="column">
              <wp:posOffset>-92710</wp:posOffset>
            </wp:positionH>
            <wp:positionV relativeFrom="paragraph">
              <wp:posOffset>187960</wp:posOffset>
            </wp:positionV>
            <wp:extent cx="3378200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438" y="21515"/>
                <wp:lineTo x="21438" y="0"/>
                <wp:lineTo x="0" y="0"/>
              </wp:wrapPolygon>
            </wp:wrapTight>
            <wp:docPr id="20043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5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B9F28" w14:textId="0C360905" w:rsidR="00084093" w:rsidRDefault="003F6050" w:rsidP="00CC07BD">
      <w:pPr>
        <w:rPr>
          <w:b/>
        </w:rPr>
      </w:pPr>
      <w:r w:rsidRPr="003F6050">
        <w:rPr>
          <w:b/>
        </w:rPr>
        <w:drawing>
          <wp:anchor distT="0" distB="0" distL="114300" distR="114300" simplePos="0" relativeHeight="251752960" behindDoc="1" locked="0" layoutInCell="1" allowOverlap="1" wp14:anchorId="18F9937B" wp14:editId="70FAA6E3">
            <wp:simplePos x="0" y="0"/>
            <wp:positionH relativeFrom="margin">
              <wp:posOffset>3446780</wp:posOffset>
            </wp:positionH>
            <wp:positionV relativeFrom="paragraph">
              <wp:posOffset>13335</wp:posOffset>
            </wp:positionV>
            <wp:extent cx="3362325" cy="2437130"/>
            <wp:effectExtent l="0" t="0" r="9525" b="1270"/>
            <wp:wrapTight wrapText="bothSides">
              <wp:wrapPolygon edited="0">
                <wp:start x="0" y="0"/>
                <wp:lineTo x="0" y="21442"/>
                <wp:lineTo x="21539" y="21442"/>
                <wp:lineTo x="21539" y="0"/>
                <wp:lineTo x="0" y="0"/>
              </wp:wrapPolygon>
            </wp:wrapTight>
            <wp:docPr id="57612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3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07"/>
        <w:gridCol w:w="8895"/>
      </w:tblGrid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1A302D" w14:textId="6B80E69D" w:rsidR="00824AB2" w:rsidRDefault="00445CD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45CD5">
              <w:rPr>
                <w:b/>
              </w:rPr>
              <w:drawing>
                <wp:inline distT="0" distB="0" distL="0" distR="0" wp14:anchorId="4B1BF937" wp14:editId="74B60CAB">
                  <wp:extent cx="5083394" cy="2933700"/>
                  <wp:effectExtent l="0" t="0" r="3175" b="0"/>
                  <wp:docPr id="1916586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5862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438" cy="293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018672" w14:textId="432EDC68" w:rsidR="00824AB2" w:rsidRDefault="00101AD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01ADD">
              <w:rPr>
                <w:b/>
              </w:rPr>
              <w:drawing>
                <wp:inline distT="0" distB="0" distL="0" distR="0" wp14:anchorId="77CA4D61" wp14:editId="5C6A9BFD">
                  <wp:extent cx="4993259" cy="2876550"/>
                  <wp:effectExtent l="0" t="0" r="0" b="0"/>
                  <wp:docPr id="36679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7969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261" cy="287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101" w14:paraId="0618239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63CBC4D" w14:textId="77777777" w:rsidR="007F1101" w:rsidRDefault="007F110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310C9BD" w14:textId="048649F9" w:rsidR="007F1101" w:rsidRDefault="00F90B3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0B39">
              <w:rPr>
                <w:b/>
              </w:rPr>
              <w:drawing>
                <wp:inline distT="0" distB="0" distL="0" distR="0" wp14:anchorId="2ED08FD4" wp14:editId="1AF73597">
                  <wp:extent cx="5382491" cy="3200400"/>
                  <wp:effectExtent l="0" t="0" r="8890" b="0"/>
                  <wp:docPr id="31303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343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126" cy="320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4C4B212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444608" w14:textId="77197C50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02FFEB5" w14:textId="55E18BE2" w:rsidR="00824AB2" w:rsidRDefault="00856F2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6F25">
              <w:rPr>
                <w:b/>
              </w:rPr>
              <w:drawing>
                <wp:inline distT="0" distB="0" distL="0" distR="0" wp14:anchorId="48C052D0" wp14:editId="5B727866">
                  <wp:extent cx="5361949" cy="3124200"/>
                  <wp:effectExtent l="0" t="0" r="0" b="0"/>
                  <wp:docPr id="889487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4874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73" cy="3126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EBCEE7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96CC716" w14:textId="27C3079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198D1FE" w14:textId="73081A14" w:rsidR="00824AB2" w:rsidRDefault="00856F2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6F25">
              <w:rPr>
                <w:b/>
              </w:rPr>
              <w:drawing>
                <wp:inline distT="0" distB="0" distL="0" distR="0" wp14:anchorId="18DD6FD2" wp14:editId="65C19C52">
                  <wp:extent cx="5511689" cy="3295650"/>
                  <wp:effectExtent l="0" t="0" r="0" b="0"/>
                  <wp:docPr id="1642033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332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840" cy="329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12D3D5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A8A5A2" w14:textId="2067377F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78A56B6" w14:textId="4243037F" w:rsidR="00824AB2" w:rsidRDefault="00595CD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95CD8">
              <w:rPr>
                <w:b/>
              </w:rPr>
              <w:drawing>
                <wp:inline distT="0" distB="0" distL="0" distR="0" wp14:anchorId="1FE9FB27" wp14:editId="27936553">
                  <wp:extent cx="5472703" cy="3295650"/>
                  <wp:effectExtent l="0" t="0" r="0" b="0"/>
                  <wp:docPr id="91634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439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317" cy="329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FBA312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748745D" w14:textId="32C8D4B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1F644CD" w14:textId="445D3ACE" w:rsidR="00824AB2" w:rsidRDefault="00F94D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4D40">
              <w:rPr>
                <w:b/>
              </w:rPr>
              <w:drawing>
                <wp:inline distT="0" distB="0" distL="0" distR="0" wp14:anchorId="47A5D444" wp14:editId="6002FA96">
                  <wp:extent cx="5282421" cy="3076575"/>
                  <wp:effectExtent l="0" t="0" r="0" b="0"/>
                  <wp:docPr id="457607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6071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491" cy="30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DD2CD" w14:textId="77777777" w:rsidR="00B462B1" w:rsidRDefault="00B462B1">
      <w:r>
        <w:separator/>
      </w:r>
    </w:p>
  </w:endnote>
  <w:endnote w:type="continuationSeparator" w:id="0">
    <w:p w14:paraId="0E037790" w14:textId="77777777" w:rsidR="00B462B1" w:rsidRDefault="00B46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19445" w14:textId="77777777" w:rsidR="00B462B1" w:rsidRDefault="00B462B1">
      <w:r>
        <w:separator/>
      </w:r>
    </w:p>
  </w:footnote>
  <w:footnote w:type="continuationSeparator" w:id="0">
    <w:p w14:paraId="0FC887C7" w14:textId="77777777" w:rsidR="00B462B1" w:rsidRDefault="00B46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5275C"/>
    <w:rsid w:val="000571F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1ADD"/>
    <w:rsid w:val="00104F54"/>
    <w:rsid w:val="0010514A"/>
    <w:rsid w:val="00112B87"/>
    <w:rsid w:val="00113A6F"/>
    <w:rsid w:val="0013289A"/>
    <w:rsid w:val="001351ED"/>
    <w:rsid w:val="00136BD2"/>
    <w:rsid w:val="00170756"/>
    <w:rsid w:val="00171E8D"/>
    <w:rsid w:val="00183A64"/>
    <w:rsid w:val="001955E9"/>
    <w:rsid w:val="001A17BC"/>
    <w:rsid w:val="001C0A4C"/>
    <w:rsid w:val="001C2B99"/>
    <w:rsid w:val="001C3E2F"/>
    <w:rsid w:val="001D4728"/>
    <w:rsid w:val="001D5764"/>
    <w:rsid w:val="001E0398"/>
    <w:rsid w:val="001E2F23"/>
    <w:rsid w:val="001E538A"/>
    <w:rsid w:val="001F230C"/>
    <w:rsid w:val="001F7F01"/>
    <w:rsid w:val="00205903"/>
    <w:rsid w:val="002208D0"/>
    <w:rsid w:val="00220A22"/>
    <w:rsid w:val="002238EA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4376D"/>
    <w:rsid w:val="0038057F"/>
    <w:rsid w:val="00386F89"/>
    <w:rsid w:val="00395555"/>
    <w:rsid w:val="003A78C1"/>
    <w:rsid w:val="003A7A03"/>
    <w:rsid w:val="003B06ED"/>
    <w:rsid w:val="003D10A3"/>
    <w:rsid w:val="003E46D9"/>
    <w:rsid w:val="003F320B"/>
    <w:rsid w:val="003F6050"/>
    <w:rsid w:val="00405DF4"/>
    <w:rsid w:val="004060E8"/>
    <w:rsid w:val="0041151D"/>
    <w:rsid w:val="00412911"/>
    <w:rsid w:val="00415D5D"/>
    <w:rsid w:val="00416318"/>
    <w:rsid w:val="00417ED0"/>
    <w:rsid w:val="004336DB"/>
    <w:rsid w:val="00435706"/>
    <w:rsid w:val="004413B9"/>
    <w:rsid w:val="00445CD5"/>
    <w:rsid w:val="004478A2"/>
    <w:rsid w:val="004556E3"/>
    <w:rsid w:val="004569BD"/>
    <w:rsid w:val="00456B8A"/>
    <w:rsid w:val="004730D8"/>
    <w:rsid w:val="0047690D"/>
    <w:rsid w:val="00477C96"/>
    <w:rsid w:val="00477CC7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CD8"/>
    <w:rsid w:val="005B2FBF"/>
    <w:rsid w:val="005B397D"/>
    <w:rsid w:val="005D4644"/>
    <w:rsid w:val="005D5995"/>
    <w:rsid w:val="005E3BF5"/>
    <w:rsid w:val="005E56AF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50AA"/>
    <w:rsid w:val="006877B6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7F1101"/>
    <w:rsid w:val="00806B95"/>
    <w:rsid w:val="00815DCC"/>
    <w:rsid w:val="00824AB2"/>
    <w:rsid w:val="00827355"/>
    <w:rsid w:val="00832378"/>
    <w:rsid w:val="00850708"/>
    <w:rsid w:val="00856F25"/>
    <w:rsid w:val="00861F16"/>
    <w:rsid w:val="0088740C"/>
    <w:rsid w:val="008946D5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A0EA9"/>
    <w:rsid w:val="009A5839"/>
    <w:rsid w:val="009D2477"/>
    <w:rsid w:val="009D3274"/>
    <w:rsid w:val="009F1CD1"/>
    <w:rsid w:val="009F2DC1"/>
    <w:rsid w:val="00A041D5"/>
    <w:rsid w:val="00A057F1"/>
    <w:rsid w:val="00A11E11"/>
    <w:rsid w:val="00A123C9"/>
    <w:rsid w:val="00A13DC5"/>
    <w:rsid w:val="00A25A85"/>
    <w:rsid w:val="00A31738"/>
    <w:rsid w:val="00A3257C"/>
    <w:rsid w:val="00A37E8F"/>
    <w:rsid w:val="00A410A0"/>
    <w:rsid w:val="00A478C1"/>
    <w:rsid w:val="00A574CD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D11A5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62B1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C0466A"/>
    <w:rsid w:val="00C065D9"/>
    <w:rsid w:val="00C25407"/>
    <w:rsid w:val="00C3734D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6B3F"/>
    <w:rsid w:val="00D0612B"/>
    <w:rsid w:val="00D2346D"/>
    <w:rsid w:val="00D278F8"/>
    <w:rsid w:val="00D3445C"/>
    <w:rsid w:val="00D348B0"/>
    <w:rsid w:val="00D51321"/>
    <w:rsid w:val="00D51A5C"/>
    <w:rsid w:val="00D72677"/>
    <w:rsid w:val="00D743D1"/>
    <w:rsid w:val="00D83470"/>
    <w:rsid w:val="00DA082D"/>
    <w:rsid w:val="00DB4667"/>
    <w:rsid w:val="00DC216E"/>
    <w:rsid w:val="00DD04C0"/>
    <w:rsid w:val="00DD6337"/>
    <w:rsid w:val="00DE1645"/>
    <w:rsid w:val="00DE678B"/>
    <w:rsid w:val="00E053FE"/>
    <w:rsid w:val="00E05802"/>
    <w:rsid w:val="00E06F59"/>
    <w:rsid w:val="00E228D6"/>
    <w:rsid w:val="00E325F1"/>
    <w:rsid w:val="00E41C09"/>
    <w:rsid w:val="00E50A29"/>
    <w:rsid w:val="00E50CB2"/>
    <w:rsid w:val="00E55666"/>
    <w:rsid w:val="00E62678"/>
    <w:rsid w:val="00E838F3"/>
    <w:rsid w:val="00E9456D"/>
    <w:rsid w:val="00EA03F2"/>
    <w:rsid w:val="00EA4A36"/>
    <w:rsid w:val="00EA64E4"/>
    <w:rsid w:val="00EB51BE"/>
    <w:rsid w:val="00EB593B"/>
    <w:rsid w:val="00ED3AF2"/>
    <w:rsid w:val="00ED79E9"/>
    <w:rsid w:val="00EE118C"/>
    <w:rsid w:val="00EE6C78"/>
    <w:rsid w:val="00F0441F"/>
    <w:rsid w:val="00F33635"/>
    <w:rsid w:val="00F34524"/>
    <w:rsid w:val="00F360ED"/>
    <w:rsid w:val="00F406CE"/>
    <w:rsid w:val="00F56394"/>
    <w:rsid w:val="00F635DA"/>
    <w:rsid w:val="00F678A0"/>
    <w:rsid w:val="00F90B39"/>
    <w:rsid w:val="00F9296A"/>
    <w:rsid w:val="00F94D40"/>
    <w:rsid w:val="00FA42E4"/>
    <w:rsid w:val="00FB2E76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110</TotalTime>
  <Pages>11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2023-06-04T09:02:00Z</cp:lastPrinted>
  <dcterms:created xsi:type="dcterms:W3CDTF">2024-07-11T06:28:00Z</dcterms:created>
  <dcterms:modified xsi:type="dcterms:W3CDTF">2024-07-11T08:17:00Z</dcterms:modified>
</cp:coreProperties>
</file>