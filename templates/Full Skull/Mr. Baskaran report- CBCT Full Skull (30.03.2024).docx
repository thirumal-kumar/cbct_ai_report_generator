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152" w:tblpY="1415"/>
        <w:tblW w:w="5186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526"/>
        <w:gridCol w:w="5105"/>
      </w:tblGrid>
      <w:tr w:rsidR="001F7F01" w:rsidRPr="004730D8" w14:paraId="392A2775" w14:textId="77777777" w:rsidTr="005230DF">
        <w:trPr>
          <w:trHeight w:val="553"/>
        </w:trPr>
        <w:tc>
          <w:tcPr>
            <w:tcW w:w="2599" w:type="pct"/>
          </w:tcPr>
          <w:p w14:paraId="4D354F41" w14:textId="3382331B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C24E45">
              <w:rPr>
                <w:sz w:val="28"/>
              </w:rPr>
              <w:t>s. Meena. A</w:t>
            </w:r>
          </w:p>
        </w:tc>
        <w:tc>
          <w:tcPr>
            <w:tcW w:w="2401" w:type="pct"/>
          </w:tcPr>
          <w:p w14:paraId="112E52C6" w14:textId="17DC0A2C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C24E45">
              <w:rPr>
                <w:sz w:val="28"/>
              </w:rPr>
              <w:t>25.04.</w:t>
            </w:r>
            <w:r w:rsidR="00003E31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5230DF">
        <w:trPr>
          <w:trHeight w:val="553"/>
        </w:trPr>
        <w:tc>
          <w:tcPr>
            <w:tcW w:w="2599" w:type="pct"/>
          </w:tcPr>
          <w:p w14:paraId="21388FD1" w14:textId="66EDCAB4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C24E45">
              <w:rPr>
                <w:sz w:val="28"/>
              </w:rPr>
              <w:t>40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C24E45">
              <w:rPr>
                <w:bCs/>
                <w:sz w:val="28"/>
              </w:rPr>
              <w:t>Fema</w:t>
            </w:r>
            <w:r w:rsidRPr="004730D8">
              <w:rPr>
                <w:sz w:val="28"/>
              </w:rPr>
              <w:t>le</w:t>
            </w:r>
          </w:p>
        </w:tc>
        <w:tc>
          <w:tcPr>
            <w:tcW w:w="2401" w:type="pct"/>
          </w:tcPr>
          <w:p w14:paraId="11F21660" w14:textId="7CE91D0F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CB1666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5230DF">
        <w:trPr>
          <w:trHeight w:val="553"/>
        </w:trPr>
        <w:tc>
          <w:tcPr>
            <w:tcW w:w="2599" w:type="pct"/>
          </w:tcPr>
          <w:p w14:paraId="37131503" w14:textId="2FF670BD" w:rsidR="00C24E45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C24E45">
              <w:rPr>
                <w:sz w:val="28"/>
              </w:rPr>
              <w:t xml:space="preserve">B. Naveen </w:t>
            </w:r>
            <w:r w:rsidR="005230DF">
              <w:rPr>
                <w:sz w:val="28"/>
              </w:rPr>
              <w:t>K</w:t>
            </w:r>
            <w:r w:rsidR="00C24E45">
              <w:rPr>
                <w:noProof/>
                <w:sz w:val="28"/>
              </w:rPr>
              <w:t>umar</w:t>
            </w:r>
          </w:p>
        </w:tc>
        <w:tc>
          <w:tcPr>
            <w:tcW w:w="2401" w:type="pct"/>
          </w:tcPr>
          <w:p w14:paraId="7219DEB7" w14:textId="77777777" w:rsidR="001F7F01" w:rsidRPr="004730D8" w:rsidRDefault="001F7F01" w:rsidP="005230D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230DF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230D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E127A3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CB1666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E127A3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CB1666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66E8285D" w14:textId="177A4B11" w:rsidR="00194221" w:rsidRDefault="00194221" w:rsidP="00893A4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No of teeth present in the maxillary and mandibular arch: </w:t>
      </w:r>
      <w:r w:rsidR="00F64A4E">
        <w:rPr>
          <w:sz w:val="28"/>
        </w:rPr>
        <w:t>31; Missing tooth: 11.</w:t>
      </w:r>
    </w:p>
    <w:p w14:paraId="0A5E7457" w14:textId="6FC297E7" w:rsidR="00CD5F0F" w:rsidRDefault="00CD5F0F" w:rsidP="00893A4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Horizontally placed t</w:t>
      </w:r>
      <w:r w:rsidR="006441BA">
        <w:rPr>
          <w:sz w:val="28"/>
        </w:rPr>
        <w:t>eeth: 31, 41, 42.</w:t>
      </w:r>
    </w:p>
    <w:p w14:paraId="1E353619" w14:textId="7E29AD80" w:rsidR="006441BA" w:rsidRDefault="006441BA" w:rsidP="00893A4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Presence of a</w:t>
      </w:r>
      <w:r w:rsidR="0079528B">
        <w:rPr>
          <w:sz w:val="28"/>
        </w:rPr>
        <w:t xml:space="preserve"> single, </w:t>
      </w:r>
      <w:r>
        <w:rPr>
          <w:sz w:val="28"/>
        </w:rPr>
        <w:t>irregular</w:t>
      </w:r>
      <w:r w:rsidR="0079528B">
        <w:rPr>
          <w:sz w:val="28"/>
        </w:rPr>
        <w:t>,</w:t>
      </w:r>
      <w:r>
        <w:rPr>
          <w:sz w:val="28"/>
        </w:rPr>
        <w:t xml:space="preserve"> hyperdense </w:t>
      </w:r>
      <w:r w:rsidR="0079528B">
        <w:rPr>
          <w:sz w:val="28"/>
        </w:rPr>
        <w:t xml:space="preserve">structure evident lingual to the teeth 31,32,41,42 </w:t>
      </w:r>
      <w:r w:rsidR="00B85423">
        <w:rPr>
          <w:sz w:val="28"/>
        </w:rPr>
        <w:t>positioned without contacting and above the alveolar ridge</w:t>
      </w:r>
      <w:r w:rsidR="00885B60">
        <w:rPr>
          <w:sz w:val="28"/>
        </w:rPr>
        <w:t xml:space="preserve"> and measures 20 x 19.8 x 14.2 mm in dimension</w:t>
      </w:r>
      <w:r w:rsidR="00B85423">
        <w:rPr>
          <w:sz w:val="28"/>
        </w:rPr>
        <w:t>. The radicular portion of 31, 41, 42 are present only within the above irregular structure</w:t>
      </w:r>
      <w:r w:rsidR="00893A44">
        <w:rPr>
          <w:sz w:val="28"/>
        </w:rPr>
        <w:t xml:space="preserve"> and are completely detached from the alveolar ridge.</w:t>
      </w:r>
    </w:p>
    <w:p w14:paraId="0A2DBBAA" w14:textId="57399C8D" w:rsidR="00893A44" w:rsidRDefault="00893A44" w:rsidP="00893A4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The teeth 32, 33 and 43 are present such that the apical third of their radicular portions are within the alveolar bone.</w:t>
      </w:r>
    </w:p>
    <w:p w14:paraId="2396814B" w14:textId="102949CC" w:rsidR="009E6CF5" w:rsidRDefault="009E6CF5" w:rsidP="00893A4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The maxillary</w:t>
      </w:r>
      <w:r w:rsidR="00893A44">
        <w:rPr>
          <w:sz w:val="28"/>
        </w:rPr>
        <w:t xml:space="preserve"> and mandibular </w:t>
      </w:r>
      <w:r>
        <w:rPr>
          <w:sz w:val="28"/>
        </w:rPr>
        <w:t xml:space="preserve">alveolar ridge </w:t>
      </w:r>
      <w:r w:rsidR="00893A44">
        <w:rPr>
          <w:sz w:val="28"/>
        </w:rPr>
        <w:t>are</w:t>
      </w:r>
      <w:r>
        <w:rPr>
          <w:sz w:val="28"/>
        </w:rPr>
        <w:t xml:space="preserve"> present with normal trabecular pattern.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Style w:val="TableGrid"/>
        <w:tblpPr w:leftFromText="180" w:rightFromText="180" w:vertAnchor="text" w:horzAnchor="margin" w:tblpX="-162" w:tblpY="188"/>
        <w:tblW w:w="5000" w:type="pct"/>
        <w:tblLook w:val="04A0" w:firstRow="1" w:lastRow="0" w:firstColumn="1" w:lastColumn="0" w:noHBand="0" w:noVBand="1"/>
      </w:tblPr>
      <w:tblGrid>
        <w:gridCol w:w="6160"/>
        <w:gridCol w:w="4090"/>
      </w:tblGrid>
      <w:tr w:rsidR="00064B86" w14:paraId="3475BBE5" w14:textId="77777777" w:rsidTr="00064B86">
        <w:trPr>
          <w:trHeight w:val="612"/>
        </w:trPr>
        <w:tc>
          <w:tcPr>
            <w:tcW w:w="3005" w:type="pct"/>
          </w:tcPr>
          <w:p w14:paraId="6FE1D43E" w14:textId="77777777" w:rsidR="00064B86" w:rsidRDefault="00064B86" w:rsidP="00663050">
            <w:pPr>
              <w:jc w:val="center"/>
            </w:pPr>
          </w:p>
        </w:tc>
        <w:tc>
          <w:tcPr>
            <w:tcW w:w="1995" w:type="pct"/>
          </w:tcPr>
          <w:p w14:paraId="459854DF" w14:textId="77777777" w:rsidR="00064B86" w:rsidRDefault="00064B86" w:rsidP="00663050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region</w:t>
            </w:r>
          </w:p>
        </w:tc>
      </w:tr>
      <w:tr w:rsidR="00064B86" w14:paraId="38D0E478" w14:textId="77777777" w:rsidTr="00064B86">
        <w:trPr>
          <w:trHeight w:val="739"/>
        </w:trPr>
        <w:tc>
          <w:tcPr>
            <w:tcW w:w="3005" w:type="pct"/>
          </w:tcPr>
          <w:p w14:paraId="23B61876" w14:textId="77777777" w:rsidR="00064B86" w:rsidRDefault="00064B86" w:rsidP="00663050">
            <w:pPr>
              <w:jc w:val="center"/>
            </w:pPr>
            <w:r w:rsidRPr="00867738">
              <w:t>Sub-Crestal</w:t>
            </w:r>
          </w:p>
        </w:tc>
        <w:tc>
          <w:tcPr>
            <w:tcW w:w="1995" w:type="pct"/>
          </w:tcPr>
          <w:p w14:paraId="1BD5194C" w14:textId="4FD8FED3" w:rsidR="00064B86" w:rsidRDefault="00064B86" w:rsidP="00663050">
            <w:pPr>
              <w:jc w:val="center"/>
            </w:pPr>
          </w:p>
        </w:tc>
      </w:tr>
      <w:tr w:rsidR="00064B86" w14:paraId="139B55C6" w14:textId="77777777" w:rsidTr="00064B86">
        <w:trPr>
          <w:trHeight w:val="617"/>
        </w:trPr>
        <w:tc>
          <w:tcPr>
            <w:tcW w:w="3005" w:type="pct"/>
          </w:tcPr>
          <w:p w14:paraId="40D9ACE1" w14:textId="77777777" w:rsidR="00064B86" w:rsidRDefault="00064B86" w:rsidP="00663050">
            <w:pPr>
              <w:jc w:val="center"/>
            </w:pPr>
            <w:r>
              <w:t>Mid- Crestal</w:t>
            </w:r>
          </w:p>
        </w:tc>
        <w:tc>
          <w:tcPr>
            <w:tcW w:w="1995" w:type="pct"/>
          </w:tcPr>
          <w:p w14:paraId="79CA130B" w14:textId="52B4C6E2" w:rsidR="00064B86" w:rsidRDefault="00064B86" w:rsidP="00663050">
            <w:pPr>
              <w:jc w:val="center"/>
            </w:pPr>
          </w:p>
        </w:tc>
      </w:tr>
      <w:tr w:rsidR="00064B86" w14:paraId="21CE38C6" w14:textId="77777777" w:rsidTr="00064B86">
        <w:trPr>
          <w:trHeight w:val="649"/>
        </w:trPr>
        <w:tc>
          <w:tcPr>
            <w:tcW w:w="3005" w:type="pct"/>
          </w:tcPr>
          <w:p w14:paraId="49363B76" w14:textId="77777777" w:rsidR="00064B86" w:rsidRPr="00867738" w:rsidRDefault="00064B86" w:rsidP="00663050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1995" w:type="pct"/>
          </w:tcPr>
          <w:p w14:paraId="4093EFFD" w14:textId="7C3EAAF5" w:rsidR="00064B86" w:rsidRDefault="00064B86" w:rsidP="00663050">
            <w:pPr>
              <w:jc w:val="center"/>
            </w:pPr>
          </w:p>
        </w:tc>
      </w:tr>
    </w:tbl>
    <w:p w14:paraId="1149542C" w14:textId="77777777" w:rsidR="0076123B" w:rsidRDefault="0076123B"/>
    <w:p w14:paraId="21BF5207" w14:textId="77777777" w:rsidR="008A5CF5" w:rsidRDefault="008A5CF5"/>
    <w:tbl>
      <w:tblPr>
        <w:tblpPr w:leftFromText="180" w:rightFromText="180" w:vertAnchor="page" w:horzAnchor="margin" w:tblpXSpec="center" w:tblpY="9772"/>
        <w:tblW w:w="557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1835"/>
        <w:gridCol w:w="1835"/>
        <w:gridCol w:w="1835"/>
        <w:gridCol w:w="1829"/>
      </w:tblGrid>
      <w:tr w:rsidR="00064B86" w14:paraId="5A52ED2A" w14:textId="77777777" w:rsidTr="00064B86">
        <w:trPr>
          <w:trHeight w:val="416"/>
        </w:trPr>
        <w:tc>
          <w:tcPr>
            <w:tcW w:w="1791" w:type="pct"/>
            <w:vAlign w:val="center"/>
          </w:tcPr>
          <w:p w14:paraId="2B40F384" w14:textId="77777777" w:rsidR="00064B86" w:rsidRPr="0050224B" w:rsidRDefault="00064B86" w:rsidP="00064B86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75CAE318" w14:textId="77777777" w:rsidR="00064B86" w:rsidRDefault="00064B86" w:rsidP="00064B8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03770F40" w14:textId="77777777" w:rsidR="00064B86" w:rsidRDefault="00064B86" w:rsidP="00064B8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0990C3B9" w14:textId="77777777" w:rsidR="00064B86" w:rsidRDefault="00064B86" w:rsidP="00064B8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43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0" w:type="pct"/>
            <w:vAlign w:val="center"/>
          </w:tcPr>
          <w:p w14:paraId="11B14FE6" w14:textId="77777777" w:rsidR="00064B86" w:rsidRDefault="00064B86" w:rsidP="00064B8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r>
              <w:rPr>
                <w:b/>
                <w:sz w:val="24"/>
              </w:rPr>
              <w:t>region</w:t>
            </w:r>
          </w:p>
        </w:tc>
      </w:tr>
      <w:tr w:rsidR="00064B86" w14:paraId="2AD8D63B" w14:textId="77777777" w:rsidTr="00064B86">
        <w:trPr>
          <w:trHeight w:val="485"/>
        </w:trPr>
        <w:tc>
          <w:tcPr>
            <w:tcW w:w="1791" w:type="pct"/>
            <w:vAlign w:val="center"/>
          </w:tcPr>
          <w:p w14:paraId="3A615074" w14:textId="77777777" w:rsidR="00064B86" w:rsidRDefault="00064B86" w:rsidP="00064B86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42585712" w14:textId="6E201B50" w:rsidR="00064B86" w:rsidRDefault="00064B86" w:rsidP="00064B8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803" w:type="pct"/>
            <w:vAlign w:val="center"/>
          </w:tcPr>
          <w:p w14:paraId="52111AB7" w14:textId="7BB872FC" w:rsidR="00064B86" w:rsidRDefault="00064B86" w:rsidP="00064B8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803" w:type="pct"/>
            <w:vAlign w:val="center"/>
          </w:tcPr>
          <w:p w14:paraId="753ABBC3" w14:textId="42636F7A" w:rsidR="00064B86" w:rsidRDefault="00064B86" w:rsidP="00064B8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800" w:type="pct"/>
            <w:vAlign w:val="center"/>
          </w:tcPr>
          <w:p w14:paraId="69422D82" w14:textId="3F6936AD" w:rsidR="00064B86" w:rsidRDefault="00064B86" w:rsidP="00064B8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</w:tr>
      <w:tr w:rsidR="00064B86" w14:paraId="16B12AB3" w14:textId="77777777" w:rsidTr="00064B86">
        <w:trPr>
          <w:trHeight w:val="485"/>
        </w:trPr>
        <w:tc>
          <w:tcPr>
            <w:tcW w:w="1791" w:type="pct"/>
            <w:vAlign w:val="center"/>
          </w:tcPr>
          <w:p w14:paraId="5B9F4E87" w14:textId="77777777" w:rsidR="00064B86" w:rsidRPr="000F2EB0" w:rsidRDefault="00064B86" w:rsidP="00064B86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09947A9F" w14:textId="2605ADC5" w:rsidR="00064B86" w:rsidRDefault="00064B86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3" w:type="pct"/>
            <w:vAlign w:val="center"/>
          </w:tcPr>
          <w:p w14:paraId="2030D69E" w14:textId="18C0583C" w:rsidR="00064B86" w:rsidRDefault="00064B86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3" w:type="pct"/>
            <w:vAlign w:val="center"/>
          </w:tcPr>
          <w:p w14:paraId="0CA62F5D" w14:textId="79785777" w:rsidR="00064B86" w:rsidRDefault="00064B86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0" w:type="pct"/>
            <w:vAlign w:val="center"/>
          </w:tcPr>
          <w:p w14:paraId="5E73AC98" w14:textId="60C4D04F" w:rsidR="00064B86" w:rsidRDefault="00064B86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  <w:tr w:rsidR="00064B86" w14:paraId="5846AAD2" w14:textId="77777777" w:rsidTr="00064B86">
        <w:trPr>
          <w:trHeight w:val="485"/>
        </w:trPr>
        <w:tc>
          <w:tcPr>
            <w:tcW w:w="1791" w:type="pct"/>
            <w:vAlign w:val="center"/>
          </w:tcPr>
          <w:p w14:paraId="25BFC296" w14:textId="77777777" w:rsidR="00064B86" w:rsidRDefault="00064B86" w:rsidP="00064B86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4898B8C0" w14:textId="5B8124FC" w:rsidR="00064B86" w:rsidRDefault="00064B86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3" w:type="pct"/>
            <w:vAlign w:val="center"/>
          </w:tcPr>
          <w:p w14:paraId="25F489CC" w14:textId="131D0623" w:rsidR="00064B86" w:rsidRDefault="00064B86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3" w:type="pct"/>
            <w:vAlign w:val="center"/>
          </w:tcPr>
          <w:p w14:paraId="31572E1A" w14:textId="5FF9F446" w:rsidR="00064B86" w:rsidRDefault="00064B86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0" w:type="pct"/>
            <w:vAlign w:val="center"/>
          </w:tcPr>
          <w:p w14:paraId="789070DC" w14:textId="42E82C58" w:rsidR="00064B86" w:rsidRDefault="00064B86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</w:tbl>
    <w:tbl>
      <w:tblPr>
        <w:tblpPr w:leftFromText="180" w:rightFromText="180" w:vertAnchor="page" w:horzAnchor="margin" w:tblpXSpec="center" w:tblpY="6584"/>
        <w:tblW w:w="55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2"/>
        <w:gridCol w:w="1839"/>
        <w:gridCol w:w="1839"/>
        <w:gridCol w:w="1839"/>
        <w:gridCol w:w="1830"/>
      </w:tblGrid>
      <w:tr w:rsidR="00064B86" w14:paraId="40485285" w14:textId="77777777" w:rsidTr="00064B86">
        <w:trPr>
          <w:trHeight w:val="485"/>
        </w:trPr>
        <w:tc>
          <w:tcPr>
            <w:tcW w:w="1791" w:type="pct"/>
            <w:shd w:val="clear" w:color="auto" w:fill="FFFFFF" w:themeFill="background1"/>
            <w:vAlign w:val="center"/>
          </w:tcPr>
          <w:p w14:paraId="2A89B1DC" w14:textId="77777777" w:rsidR="00064B86" w:rsidRPr="0050224B" w:rsidRDefault="00064B86" w:rsidP="00064B86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F791731" w14:textId="77777777" w:rsidR="00064B86" w:rsidRDefault="00064B86" w:rsidP="00064B8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37B9D92" w14:textId="77777777" w:rsidR="00064B86" w:rsidRDefault="00064B86" w:rsidP="00064B8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1858E41A" w14:textId="77777777" w:rsidR="00064B86" w:rsidRDefault="00064B86" w:rsidP="00064B8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99" w:type="pct"/>
            <w:shd w:val="clear" w:color="auto" w:fill="FFFFFF" w:themeFill="background1"/>
            <w:vAlign w:val="center"/>
          </w:tcPr>
          <w:p w14:paraId="253368CD" w14:textId="77777777" w:rsidR="00064B86" w:rsidRDefault="00064B86" w:rsidP="00064B8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r>
              <w:rPr>
                <w:b/>
                <w:sz w:val="24"/>
              </w:rPr>
              <w:t>region</w:t>
            </w:r>
          </w:p>
        </w:tc>
      </w:tr>
      <w:tr w:rsidR="00064B86" w14:paraId="6769A9F0" w14:textId="77777777" w:rsidTr="00064B86">
        <w:trPr>
          <w:trHeight w:val="567"/>
        </w:trPr>
        <w:tc>
          <w:tcPr>
            <w:tcW w:w="1791" w:type="pct"/>
            <w:shd w:val="clear" w:color="auto" w:fill="FFFFFF" w:themeFill="background1"/>
            <w:vAlign w:val="center"/>
          </w:tcPr>
          <w:p w14:paraId="31928E2F" w14:textId="77777777" w:rsidR="00064B86" w:rsidRDefault="00064B86" w:rsidP="00064B86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5E65810E" w14:textId="3D3C8711" w:rsidR="00064B86" w:rsidRDefault="00064B86" w:rsidP="00064B8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714EA12" w14:textId="23A99EC4" w:rsidR="00064B86" w:rsidRDefault="00064B86" w:rsidP="00064B8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864BBA2" w14:textId="03C47ADA" w:rsidR="00064B86" w:rsidRDefault="00064B86" w:rsidP="00064B8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799" w:type="pct"/>
            <w:shd w:val="clear" w:color="auto" w:fill="FFFFFF" w:themeFill="background1"/>
            <w:vAlign w:val="center"/>
          </w:tcPr>
          <w:p w14:paraId="4B7F22DF" w14:textId="0B317790" w:rsidR="00064B86" w:rsidRDefault="00064B86" w:rsidP="00064B8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</w:tr>
      <w:tr w:rsidR="00064B86" w14:paraId="7D78A243" w14:textId="77777777" w:rsidTr="00064B86">
        <w:trPr>
          <w:trHeight w:val="567"/>
        </w:trPr>
        <w:tc>
          <w:tcPr>
            <w:tcW w:w="1791" w:type="pct"/>
            <w:shd w:val="clear" w:color="auto" w:fill="FFFFFF" w:themeFill="background1"/>
            <w:vAlign w:val="center"/>
          </w:tcPr>
          <w:p w14:paraId="5BA94FBA" w14:textId="77777777" w:rsidR="00064B86" w:rsidRPr="000F2EB0" w:rsidRDefault="00064B86" w:rsidP="00064B86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09646FDC" w14:textId="28A25D9A" w:rsidR="00064B86" w:rsidRDefault="00064B86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D2403DD" w14:textId="5F49ADEE" w:rsidR="00064B86" w:rsidRDefault="00064B86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19B5374A" w14:textId="34092E80" w:rsidR="00064B86" w:rsidRDefault="00064B86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799" w:type="pct"/>
            <w:shd w:val="clear" w:color="auto" w:fill="FFFFFF" w:themeFill="background1"/>
            <w:vAlign w:val="center"/>
          </w:tcPr>
          <w:p w14:paraId="5816CB0D" w14:textId="5616640D" w:rsidR="00064B86" w:rsidRDefault="00064B86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  <w:tr w:rsidR="00064B86" w14:paraId="53FDEF7A" w14:textId="77777777" w:rsidTr="00064B86">
        <w:trPr>
          <w:trHeight w:val="567"/>
        </w:trPr>
        <w:tc>
          <w:tcPr>
            <w:tcW w:w="1791" w:type="pct"/>
            <w:shd w:val="clear" w:color="auto" w:fill="FFFFFF" w:themeFill="background1"/>
            <w:vAlign w:val="center"/>
          </w:tcPr>
          <w:p w14:paraId="17F5DDCD" w14:textId="77777777" w:rsidR="00064B86" w:rsidRDefault="00064B86" w:rsidP="00064B86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4E4AC5E2" w14:textId="4312B2FC" w:rsidR="00064B86" w:rsidRDefault="00064B86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59642B9" w14:textId="09E576FE" w:rsidR="00064B86" w:rsidRDefault="00064B86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108A81F6" w14:textId="72BE4EE4" w:rsidR="00064B86" w:rsidRDefault="00064B86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799" w:type="pct"/>
            <w:shd w:val="clear" w:color="auto" w:fill="FFFFFF" w:themeFill="background1"/>
            <w:vAlign w:val="center"/>
          </w:tcPr>
          <w:p w14:paraId="2CA86A2C" w14:textId="77EDA420" w:rsidR="00064B86" w:rsidRDefault="00064B86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</w:tbl>
    <w:p w14:paraId="6705AB36" w14:textId="77777777" w:rsidR="008A5CF5" w:rsidRDefault="008A5CF5"/>
    <w:p w14:paraId="29E9DC4C" w14:textId="06C49EEC" w:rsidR="003E1909" w:rsidRDefault="003E1909"/>
    <w:p w14:paraId="0BB51C31" w14:textId="77777777" w:rsidR="003E1909" w:rsidRDefault="003E1909" w:rsidP="003E1909"/>
    <w:p w14:paraId="3E072957" w14:textId="77777777" w:rsidR="003E1909" w:rsidRDefault="003E1909" w:rsidP="003E1909"/>
    <w:p w14:paraId="33C9C885" w14:textId="77777777" w:rsidR="003E1909" w:rsidRDefault="003E1909" w:rsidP="003E1909"/>
    <w:p w14:paraId="5F1E6EF4" w14:textId="77777777" w:rsidR="003E1909" w:rsidRDefault="003E1909" w:rsidP="003E1909"/>
    <w:p w14:paraId="16B4C642" w14:textId="77777777" w:rsidR="003E1909" w:rsidRDefault="003E1909" w:rsidP="003E1909"/>
    <w:p w14:paraId="078002E0" w14:textId="0B35A147" w:rsidR="00663050" w:rsidRDefault="003E1909">
      <w:r>
        <w:br w:type="page"/>
      </w:r>
    </w:p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60E7C7F4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</w:t>
      </w:r>
      <w:r w:rsidR="00A8335E">
        <w:rPr>
          <w:sz w:val="28"/>
        </w:rPr>
        <w:t xml:space="preserve"> </w:t>
      </w:r>
      <w:r w:rsidR="00953CB3">
        <w:rPr>
          <w:sz w:val="28"/>
        </w:rPr>
        <w:t>arch.</w:t>
      </w:r>
    </w:p>
    <w:p w14:paraId="774C9013" w14:textId="392C0647" w:rsidR="00A8335E" w:rsidRDefault="006955AC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Generalized Chronic periodontitis.</w:t>
      </w:r>
    </w:p>
    <w:p w14:paraId="4EE96420" w14:textId="37355950" w:rsidR="006955AC" w:rsidRDefault="006955AC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Avulsed teeth: 31, 41, 42.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06845150" w:rsidR="00205903" w:rsidRDefault="00205903" w:rsidP="00B923B3">
      <w:pPr>
        <w:tabs>
          <w:tab w:val="left" w:pos="10260"/>
        </w:tabs>
        <w:ind w:firstLine="450"/>
        <w:jc w:val="both"/>
      </w:pPr>
    </w:p>
    <w:p w14:paraId="2E6E3DDE" w14:textId="77777777" w:rsidR="00906EC7" w:rsidRDefault="00906EC7" w:rsidP="00B923B3">
      <w:pPr>
        <w:tabs>
          <w:tab w:val="left" w:pos="10260"/>
        </w:tabs>
        <w:ind w:firstLine="450"/>
        <w:jc w:val="both"/>
      </w:pPr>
    </w:p>
    <w:p w14:paraId="4410154F" w14:textId="563D2815" w:rsidR="00205903" w:rsidRDefault="007E3542" w:rsidP="007E3542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2E7DF17D" w14:textId="77777777" w:rsidR="00906EC7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6DAB4361" w14:textId="77777777" w:rsidR="00906EC7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31B441C" w14:textId="77777777" w:rsidR="00906EC7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5019E485" w14:textId="77777777" w:rsidR="00906EC7" w:rsidRPr="007E3542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380E5044" w14:textId="4A51948E" w:rsidR="00205903" w:rsidRPr="007E3542" w:rsidRDefault="00205903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82A0F02" w14:textId="5D8006D8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564F795A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01F031A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906EC7">
      <w:pPr>
        <w:tabs>
          <w:tab w:val="left" w:pos="10260"/>
        </w:tabs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056336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527C1C3" w:rsidR="00412911" w:rsidRDefault="00DD5917" w:rsidP="00412911">
      <w:pPr>
        <w:tabs>
          <w:tab w:val="left" w:pos="10260"/>
        </w:tabs>
        <w:ind w:firstLine="450"/>
        <w:jc w:val="center"/>
        <w:rPr>
          <w:b/>
        </w:rPr>
      </w:pPr>
      <w:r w:rsidRPr="00DD5917">
        <w:rPr>
          <w:b/>
          <w:noProof/>
        </w:rPr>
        <w:drawing>
          <wp:inline distT="0" distB="0" distL="0" distR="0" wp14:anchorId="51413513" wp14:editId="4D9DEE92">
            <wp:extent cx="3086531" cy="3210373"/>
            <wp:effectExtent l="0" t="0" r="0" b="9525"/>
            <wp:docPr id="65157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79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494C" w14:textId="2658F39B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6263CEC5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70C50255" w:rsidR="00084093" w:rsidRDefault="00DD5917" w:rsidP="00412911">
      <w:pPr>
        <w:tabs>
          <w:tab w:val="left" w:pos="10260"/>
        </w:tabs>
        <w:ind w:firstLine="450"/>
        <w:jc w:val="center"/>
        <w:rPr>
          <w:b/>
        </w:rPr>
      </w:pPr>
      <w:r w:rsidRPr="00DD5917">
        <w:rPr>
          <w:b/>
          <w:noProof/>
        </w:rPr>
        <w:drawing>
          <wp:anchor distT="0" distB="0" distL="114300" distR="114300" simplePos="0" relativeHeight="251753984" behindDoc="1" locked="0" layoutInCell="1" allowOverlap="1" wp14:anchorId="00A5119E" wp14:editId="28DDD5AB">
            <wp:simplePos x="0" y="0"/>
            <wp:positionH relativeFrom="column">
              <wp:posOffset>-247650</wp:posOffset>
            </wp:positionH>
            <wp:positionV relativeFrom="paragraph">
              <wp:posOffset>262890</wp:posOffset>
            </wp:positionV>
            <wp:extent cx="3372321" cy="3172268"/>
            <wp:effectExtent l="0" t="0" r="0" b="9525"/>
            <wp:wrapTight wrapText="bothSides">
              <wp:wrapPolygon edited="0">
                <wp:start x="0" y="0"/>
                <wp:lineTo x="0" y="21535"/>
                <wp:lineTo x="21478" y="21535"/>
                <wp:lineTo x="21478" y="0"/>
                <wp:lineTo x="0" y="0"/>
              </wp:wrapPolygon>
            </wp:wrapTight>
            <wp:docPr id="160499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91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0FC2B" w14:textId="09F81C36" w:rsidR="00084093" w:rsidRDefault="00DD5917" w:rsidP="00412911">
      <w:pPr>
        <w:tabs>
          <w:tab w:val="left" w:pos="10260"/>
        </w:tabs>
        <w:ind w:firstLine="450"/>
        <w:jc w:val="center"/>
        <w:rPr>
          <w:b/>
        </w:rPr>
      </w:pPr>
      <w:r w:rsidRPr="00DD5917">
        <w:rPr>
          <w:b/>
          <w:noProof/>
        </w:rPr>
        <w:drawing>
          <wp:anchor distT="0" distB="0" distL="114300" distR="114300" simplePos="0" relativeHeight="251752960" behindDoc="1" locked="0" layoutInCell="1" allowOverlap="1" wp14:anchorId="4865EB84" wp14:editId="267A8A42">
            <wp:simplePos x="0" y="0"/>
            <wp:positionH relativeFrom="column">
              <wp:posOffset>3423920</wp:posOffset>
            </wp:positionH>
            <wp:positionV relativeFrom="paragraph">
              <wp:posOffset>85725</wp:posOffset>
            </wp:positionV>
            <wp:extent cx="3372321" cy="3096057"/>
            <wp:effectExtent l="0" t="0" r="0" b="9525"/>
            <wp:wrapTight wrapText="bothSides">
              <wp:wrapPolygon edited="0">
                <wp:start x="0" y="0"/>
                <wp:lineTo x="0" y="21534"/>
                <wp:lineTo x="21478" y="21534"/>
                <wp:lineTo x="21478" y="0"/>
                <wp:lineTo x="0" y="0"/>
              </wp:wrapPolygon>
            </wp:wrapTight>
            <wp:docPr id="36266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637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6B391" w14:textId="4247097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58A9461A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75C063E3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633DEB48" w:rsidR="005D6EFF" w:rsidRDefault="00084093" w:rsidP="005D6EFF">
      <w:pPr>
        <w:rPr>
          <w:b/>
        </w:rPr>
      </w:pPr>
      <w:r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766"/>
        <w:gridCol w:w="6636"/>
      </w:tblGrid>
      <w:tr w:rsidR="00824AB2" w14:paraId="27CFB504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2E59AA0B" w14:textId="1EB3D2D8" w:rsidR="00824AB2" w:rsidRDefault="00824AB2" w:rsidP="00824AB2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>1 region</w:t>
            </w:r>
          </w:p>
          <w:p w14:paraId="38C3DBE8" w14:textId="7777777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636" w:type="dxa"/>
            <w:shd w:val="clear" w:color="auto" w:fill="FFFFFF" w:themeFill="background1"/>
          </w:tcPr>
          <w:p w14:paraId="0E066EA7" w14:textId="4F2D40FE" w:rsidR="00824AB2" w:rsidRDefault="007A156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7A1565">
              <w:rPr>
                <w:b/>
                <w:noProof/>
              </w:rPr>
              <w:drawing>
                <wp:inline distT="0" distB="0" distL="0" distR="0" wp14:anchorId="162323D2" wp14:editId="5D21F712">
                  <wp:extent cx="3915321" cy="2267266"/>
                  <wp:effectExtent l="0" t="0" r="9525" b="0"/>
                  <wp:docPr id="1547395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39502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226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FB7F181" w14:textId="77777777" w:rsidTr="00076F66">
        <w:trPr>
          <w:trHeight w:val="571"/>
        </w:trPr>
        <w:tc>
          <w:tcPr>
            <w:tcW w:w="3766" w:type="dxa"/>
            <w:shd w:val="clear" w:color="auto" w:fill="FFFFFF" w:themeFill="background1"/>
          </w:tcPr>
          <w:p w14:paraId="19ACEDF1" w14:textId="40DD2E4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12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116D0DD2" w14:textId="2BF5B88A" w:rsidR="00824AB2" w:rsidRDefault="006E7E1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6E7E11">
              <w:rPr>
                <w:b/>
                <w:noProof/>
              </w:rPr>
              <w:drawing>
                <wp:inline distT="0" distB="0" distL="0" distR="0" wp14:anchorId="0CB54527" wp14:editId="212A936E">
                  <wp:extent cx="3467584" cy="2038635"/>
                  <wp:effectExtent l="0" t="0" r="0" b="0"/>
                  <wp:docPr id="68187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8738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584" cy="203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DB715FA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610AA629" w14:textId="0045422C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13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3E1A302D" w14:textId="1C1859FD" w:rsidR="00824AB2" w:rsidRDefault="006E7E1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6E7E11">
              <w:rPr>
                <w:b/>
                <w:noProof/>
              </w:rPr>
              <w:drawing>
                <wp:inline distT="0" distB="0" distL="0" distR="0" wp14:anchorId="6D40F814" wp14:editId="707A07CE">
                  <wp:extent cx="3734321" cy="2095792"/>
                  <wp:effectExtent l="0" t="0" r="0" b="0"/>
                  <wp:docPr id="102290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9074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321" cy="209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778F89D8" w14:textId="77777777" w:rsidTr="00076F66">
        <w:trPr>
          <w:trHeight w:val="571"/>
        </w:trPr>
        <w:tc>
          <w:tcPr>
            <w:tcW w:w="3766" w:type="dxa"/>
            <w:shd w:val="clear" w:color="auto" w:fill="FFFFFF" w:themeFill="background1"/>
          </w:tcPr>
          <w:p w14:paraId="3005DC69" w14:textId="7C08466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14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0A018672" w14:textId="6B798DF9" w:rsidR="00824AB2" w:rsidRDefault="006E7E1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6E7E11">
              <w:rPr>
                <w:b/>
                <w:noProof/>
              </w:rPr>
              <w:drawing>
                <wp:inline distT="0" distB="0" distL="0" distR="0" wp14:anchorId="31487940" wp14:editId="44606664">
                  <wp:extent cx="3715268" cy="2333951"/>
                  <wp:effectExtent l="0" t="0" r="0" b="9525"/>
                  <wp:docPr id="1536165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16548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8" cy="233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136D13A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5DE97B87" w14:textId="6482EFD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15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43F1E04D" w14:textId="378EEE16" w:rsidR="00824AB2" w:rsidRDefault="006E7E11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6E7E11">
              <w:rPr>
                <w:b/>
                <w:noProof/>
              </w:rPr>
              <w:drawing>
                <wp:inline distT="0" distB="0" distL="0" distR="0" wp14:anchorId="01508E6C" wp14:editId="0A748334">
                  <wp:extent cx="3677163" cy="2105319"/>
                  <wp:effectExtent l="0" t="0" r="0" b="9525"/>
                  <wp:docPr id="517819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81975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163" cy="2105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805A2F6" w14:textId="77777777" w:rsidTr="00076F66">
        <w:trPr>
          <w:trHeight w:val="571"/>
        </w:trPr>
        <w:tc>
          <w:tcPr>
            <w:tcW w:w="3766" w:type="dxa"/>
            <w:shd w:val="clear" w:color="auto" w:fill="FFFFFF" w:themeFill="background1"/>
          </w:tcPr>
          <w:p w14:paraId="4478D6AA" w14:textId="0E38A39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16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2BD0E59E" w14:textId="690B46D3" w:rsidR="00824AB2" w:rsidRDefault="006E7E1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6E7E11">
              <w:rPr>
                <w:b/>
                <w:noProof/>
              </w:rPr>
              <w:drawing>
                <wp:inline distT="0" distB="0" distL="0" distR="0" wp14:anchorId="70A90A87" wp14:editId="6540018C">
                  <wp:extent cx="4004473" cy="2122715"/>
                  <wp:effectExtent l="0" t="0" r="0" b="0"/>
                  <wp:docPr id="1713698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69835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119" cy="2125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2BF6A7C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55447E6D" w14:textId="2A0842B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21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62F8180C" w14:textId="2ADA8091" w:rsidR="00824AB2" w:rsidRDefault="00635E5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635E55">
              <w:rPr>
                <w:b/>
                <w:noProof/>
              </w:rPr>
              <w:drawing>
                <wp:inline distT="0" distB="0" distL="0" distR="0" wp14:anchorId="1B830502" wp14:editId="0C63D866">
                  <wp:extent cx="3801005" cy="2181529"/>
                  <wp:effectExtent l="0" t="0" r="9525" b="9525"/>
                  <wp:docPr id="1158554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55468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05" cy="2181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A6E4BD9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51840414" w14:textId="19F4C82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22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12C9FFFD" w14:textId="3D872E90" w:rsidR="00824AB2" w:rsidRDefault="00635E5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367D1">
              <w:rPr>
                <w:b/>
                <w:noProof/>
              </w:rPr>
              <w:drawing>
                <wp:inline distT="0" distB="0" distL="0" distR="0" wp14:anchorId="061210F9" wp14:editId="7E21DEF2">
                  <wp:extent cx="3781953" cy="2152950"/>
                  <wp:effectExtent l="0" t="0" r="9525" b="0"/>
                  <wp:docPr id="1901034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03423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953" cy="21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AD6C48F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4163EB49" w14:textId="5EAFD0F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23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2CE07AE1" w14:textId="3520C785" w:rsidR="00824AB2" w:rsidRDefault="00635E5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367D1">
              <w:rPr>
                <w:b/>
                <w:noProof/>
              </w:rPr>
              <w:drawing>
                <wp:inline distT="0" distB="0" distL="0" distR="0" wp14:anchorId="459303A6" wp14:editId="33FFC8FA">
                  <wp:extent cx="4029637" cy="2219635"/>
                  <wp:effectExtent l="0" t="0" r="0" b="9525"/>
                  <wp:docPr id="1843147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14787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637" cy="221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BBD998D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6C4E78D9" w14:textId="19F18308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24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081E4159" w14:textId="0CD3B4EA" w:rsidR="00824AB2" w:rsidRDefault="00635E5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367D1">
              <w:rPr>
                <w:b/>
                <w:noProof/>
              </w:rPr>
              <w:drawing>
                <wp:inline distT="0" distB="0" distL="0" distR="0" wp14:anchorId="30D01ED2" wp14:editId="3B3B1F67">
                  <wp:extent cx="3715268" cy="2067213"/>
                  <wp:effectExtent l="0" t="0" r="0" b="9525"/>
                  <wp:docPr id="716356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35620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8" cy="206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240CC1C1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3C6175D4" w14:textId="613C8CD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25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52A521C1" w14:textId="4202C5C7" w:rsidR="00824AB2" w:rsidRDefault="00635E5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076F66">
              <w:rPr>
                <w:b/>
                <w:noProof/>
              </w:rPr>
              <w:drawing>
                <wp:inline distT="0" distB="0" distL="0" distR="0" wp14:anchorId="7F6A29CC" wp14:editId="26D27464">
                  <wp:extent cx="3829584" cy="2143424"/>
                  <wp:effectExtent l="0" t="0" r="0" b="9525"/>
                  <wp:docPr id="2105826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82641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584" cy="214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D12A71E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3EDCDBD4" w14:textId="6AF30FA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26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636D2433" w14:textId="6B339AE1" w:rsidR="00824AB2" w:rsidRDefault="00635E5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076F66">
              <w:rPr>
                <w:b/>
                <w:noProof/>
              </w:rPr>
              <w:drawing>
                <wp:inline distT="0" distB="0" distL="0" distR="0" wp14:anchorId="35C9A7C5" wp14:editId="1435F820">
                  <wp:extent cx="3705742" cy="2038635"/>
                  <wp:effectExtent l="0" t="0" r="0" b="0"/>
                  <wp:docPr id="1390300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30086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742" cy="203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4F8DA955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4AE29615" w14:textId="7099A007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31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71A484F5" w14:textId="6014F5BF" w:rsidR="00A8335E" w:rsidRDefault="002F6D9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F6D9C">
              <w:rPr>
                <w:b/>
                <w:noProof/>
              </w:rPr>
              <w:drawing>
                <wp:inline distT="0" distB="0" distL="0" distR="0" wp14:anchorId="1F249893" wp14:editId="64074587">
                  <wp:extent cx="3759264" cy="2219325"/>
                  <wp:effectExtent l="0" t="0" r="0" b="0"/>
                  <wp:docPr id="1461106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10695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1486" cy="2220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11DADDCE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7E058C63" w14:textId="323029B8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32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35E79F66" w14:textId="0279523E" w:rsidR="00A8335E" w:rsidRDefault="002F6D9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F6D9C">
              <w:rPr>
                <w:b/>
                <w:noProof/>
              </w:rPr>
              <w:drawing>
                <wp:inline distT="0" distB="0" distL="0" distR="0" wp14:anchorId="0354B772" wp14:editId="5EA210D3">
                  <wp:extent cx="3899018" cy="2286000"/>
                  <wp:effectExtent l="0" t="0" r="6350" b="0"/>
                  <wp:docPr id="2118730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73030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3988" cy="2288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0158BC1E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069BCB2E" w14:textId="6FADD7A1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33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21CE45CE" w14:textId="7B1F6DA9" w:rsidR="004E1B7D" w:rsidRPr="002F6D9C" w:rsidRDefault="002F6D9C" w:rsidP="002F6D9C">
            <w:pPr>
              <w:tabs>
                <w:tab w:val="left" w:pos="10260"/>
              </w:tabs>
              <w:jc w:val="center"/>
              <w:rPr>
                <w:b/>
              </w:rPr>
            </w:pPr>
            <w:r w:rsidRPr="002F6D9C">
              <w:rPr>
                <w:b/>
                <w:noProof/>
              </w:rPr>
              <w:drawing>
                <wp:inline distT="0" distB="0" distL="0" distR="0" wp14:anchorId="61FC3A99" wp14:editId="2460EE1A">
                  <wp:extent cx="3801005" cy="2457793"/>
                  <wp:effectExtent l="0" t="0" r="9525" b="0"/>
                  <wp:docPr id="530572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57228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05" cy="245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0907B160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3B1AAABE" w14:textId="6E933F0B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34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0915165D" w14:textId="470894F6" w:rsidR="00A8335E" w:rsidRDefault="004E1B7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4E1B7D">
              <w:rPr>
                <w:b/>
                <w:noProof/>
              </w:rPr>
              <w:drawing>
                <wp:inline distT="0" distB="0" distL="0" distR="0" wp14:anchorId="2F47882C" wp14:editId="663FBB8D">
                  <wp:extent cx="3781953" cy="2381582"/>
                  <wp:effectExtent l="0" t="0" r="9525" b="0"/>
                  <wp:docPr id="2013448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44832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953" cy="2381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4045A4EB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4CA01581" w14:textId="1934F50A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35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3465CBBB" w14:textId="6DCF62C9" w:rsidR="00A8335E" w:rsidRDefault="004E1B7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4E1B7D">
              <w:rPr>
                <w:b/>
                <w:noProof/>
              </w:rPr>
              <w:drawing>
                <wp:inline distT="0" distB="0" distL="0" distR="0" wp14:anchorId="480D9D20" wp14:editId="4D51A1E0">
                  <wp:extent cx="3915321" cy="2495898"/>
                  <wp:effectExtent l="0" t="0" r="9525" b="0"/>
                  <wp:docPr id="2014125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12582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5FBEC8A3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2F37B618" w14:textId="3C59351C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36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0751949C" w14:textId="18B0C370" w:rsidR="00A8335E" w:rsidRDefault="004E1B7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4E1B7D">
              <w:rPr>
                <w:b/>
                <w:noProof/>
              </w:rPr>
              <w:drawing>
                <wp:inline distT="0" distB="0" distL="0" distR="0" wp14:anchorId="50465915" wp14:editId="35D459B7">
                  <wp:extent cx="3829584" cy="2467319"/>
                  <wp:effectExtent l="0" t="0" r="0" b="9525"/>
                  <wp:docPr id="229861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86136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584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17210C27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3788F42C" w14:textId="763B3921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41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1C0C18D3" w14:textId="1DC927FA" w:rsidR="00A8335E" w:rsidRDefault="00906EC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906EC7">
              <w:rPr>
                <w:b/>
                <w:noProof/>
              </w:rPr>
              <w:drawing>
                <wp:inline distT="0" distB="0" distL="0" distR="0" wp14:anchorId="490F6EEC" wp14:editId="701F2A0D">
                  <wp:extent cx="3791479" cy="2400635"/>
                  <wp:effectExtent l="0" t="0" r="0" b="0"/>
                  <wp:docPr id="1294932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93293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240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262A7BAB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47FC6AD8" w14:textId="77777777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42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399BB98F" w14:textId="19DE63DC" w:rsidR="00A8335E" w:rsidRDefault="00AC08E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C08E1">
              <w:rPr>
                <w:b/>
                <w:noProof/>
              </w:rPr>
              <w:drawing>
                <wp:inline distT="0" distB="0" distL="0" distR="0" wp14:anchorId="03A9B236" wp14:editId="20267971">
                  <wp:extent cx="3391373" cy="2133898"/>
                  <wp:effectExtent l="0" t="0" r="0" b="0"/>
                  <wp:docPr id="1382540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54002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373" cy="2133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6724F52C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1BA59BDD" w14:textId="2E90164A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43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3B592D20" w14:textId="03D0FBB4" w:rsidR="00A8335E" w:rsidRDefault="00AC08E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C08E1">
              <w:rPr>
                <w:b/>
                <w:noProof/>
              </w:rPr>
              <w:drawing>
                <wp:inline distT="0" distB="0" distL="0" distR="0" wp14:anchorId="0354D520" wp14:editId="6880F0F5">
                  <wp:extent cx="4048690" cy="2543530"/>
                  <wp:effectExtent l="0" t="0" r="9525" b="9525"/>
                  <wp:docPr id="823768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76840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90" cy="25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3B89C4CA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19AF368A" w14:textId="6C0CD713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44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71CC0932" w14:textId="6A28332F" w:rsidR="00A8335E" w:rsidRDefault="00AC08E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C08E1">
              <w:rPr>
                <w:b/>
                <w:noProof/>
              </w:rPr>
              <w:drawing>
                <wp:inline distT="0" distB="0" distL="0" distR="0" wp14:anchorId="234085D7" wp14:editId="7D5B54EE">
                  <wp:extent cx="3762900" cy="2381582"/>
                  <wp:effectExtent l="0" t="0" r="9525" b="0"/>
                  <wp:docPr id="664780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780496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2381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3C1B80FD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2A304412" w14:textId="211CA264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45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18B03CDC" w14:textId="435B1295" w:rsidR="00A8335E" w:rsidRDefault="00AC08E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C08E1">
              <w:rPr>
                <w:b/>
                <w:noProof/>
              </w:rPr>
              <w:drawing>
                <wp:inline distT="0" distB="0" distL="0" distR="0" wp14:anchorId="17E4A4DD" wp14:editId="399577BF">
                  <wp:extent cx="4077269" cy="2676899"/>
                  <wp:effectExtent l="0" t="0" r="0" b="9525"/>
                  <wp:docPr id="1931915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91538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267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6EEDDA75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4F385A8C" w14:textId="11431706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46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3FF68234" w14:textId="14B3910A" w:rsidR="00A8335E" w:rsidRDefault="00906EC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906EC7">
              <w:rPr>
                <w:b/>
                <w:noProof/>
              </w:rPr>
              <w:drawing>
                <wp:inline distT="0" distB="0" distL="0" distR="0" wp14:anchorId="47CFE906" wp14:editId="0E2B7475">
                  <wp:extent cx="3867690" cy="2467319"/>
                  <wp:effectExtent l="0" t="0" r="0" b="9525"/>
                  <wp:docPr id="208767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67717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lastRenderedPageBreak/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C927CD">
      <w:headerReference w:type="default" r:id="rId42"/>
      <w:footerReference w:type="default" r:id="rId43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D2427" w14:textId="77777777" w:rsidR="00C927CD" w:rsidRDefault="00C927CD">
      <w:r>
        <w:separator/>
      </w:r>
    </w:p>
  </w:endnote>
  <w:endnote w:type="continuationSeparator" w:id="0">
    <w:p w14:paraId="60ADAC1F" w14:textId="77777777" w:rsidR="00C927CD" w:rsidRDefault="00C92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FFA5B" w14:textId="77777777" w:rsidR="00C927CD" w:rsidRDefault="00C927CD">
      <w:r>
        <w:separator/>
      </w:r>
    </w:p>
  </w:footnote>
  <w:footnote w:type="continuationSeparator" w:id="0">
    <w:p w14:paraId="22E73DB1" w14:textId="77777777" w:rsidR="00C927CD" w:rsidRDefault="00C927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4B86"/>
    <w:rsid w:val="00067B10"/>
    <w:rsid w:val="000700BE"/>
    <w:rsid w:val="00076F66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B501D"/>
    <w:rsid w:val="000C0BD2"/>
    <w:rsid w:val="000C6CA1"/>
    <w:rsid w:val="000C7B39"/>
    <w:rsid w:val="000E36C7"/>
    <w:rsid w:val="000F175B"/>
    <w:rsid w:val="000F4C98"/>
    <w:rsid w:val="00104657"/>
    <w:rsid w:val="00104F54"/>
    <w:rsid w:val="0010514A"/>
    <w:rsid w:val="00112B87"/>
    <w:rsid w:val="00113A6F"/>
    <w:rsid w:val="00113BDD"/>
    <w:rsid w:val="00116057"/>
    <w:rsid w:val="0013289A"/>
    <w:rsid w:val="001351ED"/>
    <w:rsid w:val="00136BD2"/>
    <w:rsid w:val="00170756"/>
    <w:rsid w:val="00172FED"/>
    <w:rsid w:val="00183A64"/>
    <w:rsid w:val="0018668E"/>
    <w:rsid w:val="00194221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486A"/>
    <w:rsid w:val="002774EA"/>
    <w:rsid w:val="00277ADB"/>
    <w:rsid w:val="00282151"/>
    <w:rsid w:val="002824AE"/>
    <w:rsid w:val="00284CD0"/>
    <w:rsid w:val="00290938"/>
    <w:rsid w:val="002B4007"/>
    <w:rsid w:val="002B6280"/>
    <w:rsid w:val="002B7BA4"/>
    <w:rsid w:val="002C1430"/>
    <w:rsid w:val="002C2142"/>
    <w:rsid w:val="002C5F79"/>
    <w:rsid w:val="002C7445"/>
    <w:rsid w:val="002C7FAA"/>
    <w:rsid w:val="002D2E2F"/>
    <w:rsid w:val="002D72BA"/>
    <w:rsid w:val="002E4B93"/>
    <w:rsid w:val="002F2F31"/>
    <w:rsid w:val="002F6D9C"/>
    <w:rsid w:val="00321111"/>
    <w:rsid w:val="00323F62"/>
    <w:rsid w:val="00340754"/>
    <w:rsid w:val="0034376D"/>
    <w:rsid w:val="00363A8B"/>
    <w:rsid w:val="0038057F"/>
    <w:rsid w:val="00386F89"/>
    <w:rsid w:val="00395555"/>
    <w:rsid w:val="003A78C1"/>
    <w:rsid w:val="003A7A03"/>
    <w:rsid w:val="003B06ED"/>
    <w:rsid w:val="003C6F48"/>
    <w:rsid w:val="003D2915"/>
    <w:rsid w:val="003E1909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661C6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A76B6"/>
    <w:rsid w:val="004B32C5"/>
    <w:rsid w:val="004B5F1D"/>
    <w:rsid w:val="004B7C69"/>
    <w:rsid w:val="004D0FED"/>
    <w:rsid w:val="004D6D17"/>
    <w:rsid w:val="004E18FD"/>
    <w:rsid w:val="004E1B7D"/>
    <w:rsid w:val="004E77A8"/>
    <w:rsid w:val="004F1F63"/>
    <w:rsid w:val="004F35D5"/>
    <w:rsid w:val="004F6FD5"/>
    <w:rsid w:val="00500E26"/>
    <w:rsid w:val="00501081"/>
    <w:rsid w:val="00510C05"/>
    <w:rsid w:val="005230DF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73EEB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35E55"/>
    <w:rsid w:val="006441BA"/>
    <w:rsid w:val="006526C7"/>
    <w:rsid w:val="00652C74"/>
    <w:rsid w:val="0065314E"/>
    <w:rsid w:val="00663050"/>
    <w:rsid w:val="00664743"/>
    <w:rsid w:val="0066658E"/>
    <w:rsid w:val="00677A09"/>
    <w:rsid w:val="006877B6"/>
    <w:rsid w:val="006955AC"/>
    <w:rsid w:val="006B053E"/>
    <w:rsid w:val="006B2387"/>
    <w:rsid w:val="006B3C62"/>
    <w:rsid w:val="006C7324"/>
    <w:rsid w:val="006D1AD3"/>
    <w:rsid w:val="006D2C61"/>
    <w:rsid w:val="006D3317"/>
    <w:rsid w:val="006D3FEC"/>
    <w:rsid w:val="006D43F2"/>
    <w:rsid w:val="006D65C6"/>
    <w:rsid w:val="006D7D65"/>
    <w:rsid w:val="006E5574"/>
    <w:rsid w:val="006E6711"/>
    <w:rsid w:val="006E7E11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528B"/>
    <w:rsid w:val="0079715F"/>
    <w:rsid w:val="007A0369"/>
    <w:rsid w:val="007A1565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3542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5B60"/>
    <w:rsid w:val="0088740C"/>
    <w:rsid w:val="00890E43"/>
    <w:rsid w:val="00893A44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E469E"/>
    <w:rsid w:val="008F3B12"/>
    <w:rsid w:val="008F5D7D"/>
    <w:rsid w:val="009065E7"/>
    <w:rsid w:val="00906EC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6513C"/>
    <w:rsid w:val="00970CA9"/>
    <w:rsid w:val="00970D4F"/>
    <w:rsid w:val="009715D4"/>
    <w:rsid w:val="009716F3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043"/>
    <w:rsid w:val="00A057F1"/>
    <w:rsid w:val="00A0691C"/>
    <w:rsid w:val="00A123C9"/>
    <w:rsid w:val="00A13DC5"/>
    <w:rsid w:val="00A23836"/>
    <w:rsid w:val="00A27EAD"/>
    <w:rsid w:val="00A31738"/>
    <w:rsid w:val="00A3257C"/>
    <w:rsid w:val="00A367D1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335E"/>
    <w:rsid w:val="00A87BD2"/>
    <w:rsid w:val="00A87CEC"/>
    <w:rsid w:val="00A92C90"/>
    <w:rsid w:val="00A93039"/>
    <w:rsid w:val="00AC08E1"/>
    <w:rsid w:val="00AD7901"/>
    <w:rsid w:val="00AF0D0A"/>
    <w:rsid w:val="00AF3BBF"/>
    <w:rsid w:val="00B112D4"/>
    <w:rsid w:val="00B112F1"/>
    <w:rsid w:val="00B11ACB"/>
    <w:rsid w:val="00B11C41"/>
    <w:rsid w:val="00B165A3"/>
    <w:rsid w:val="00B17236"/>
    <w:rsid w:val="00B20B3E"/>
    <w:rsid w:val="00B24CA3"/>
    <w:rsid w:val="00B2663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423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0053"/>
    <w:rsid w:val="00BC3FE5"/>
    <w:rsid w:val="00BC74C3"/>
    <w:rsid w:val="00BD00E6"/>
    <w:rsid w:val="00BD0E53"/>
    <w:rsid w:val="00BD1006"/>
    <w:rsid w:val="00BD6627"/>
    <w:rsid w:val="00BE020C"/>
    <w:rsid w:val="00BE34C5"/>
    <w:rsid w:val="00BE5DC6"/>
    <w:rsid w:val="00C065D9"/>
    <w:rsid w:val="00C24E45"/>
    <w:rsid w:val="00C25407"/>
    <w:rsid w:val="00C3734D"/>
    <w:rsid w:val="00C628D6"/>
    <w:rsid w:val="00C668AF"/>
    <w:rsid w:val="00C751CB"/>
    <w:rsid w:val="00C827A7"/>
    <w:rsid w:val="00C875D7"/>
    <w:rsid w:val="00C91E9E"/>
    <w:rsid w:val="00C927CD"/>
    <w:rsid w:val="00CA1581"/>
    <w:rsid w:val="00CA7B07"/>
    <w:rsid w:val="00CB0577"/>
    <w:rsid w:val="00CB1666"/>
    <w:rsid w:val="00CB48F8"/>
    <w:rsid w:val="00CB5F47"/>
    <w:rsid w:val="00CC03B3"/>
    <w:rsid w:val="00CD15E6"/>
    <w:rsid w:val="00CD5F0F"/>
    <w:rsid w:val="00CD72D8"/>
    <w:rsid w:val="00CE2EFF"/>
    <w:rsid w:val="00CF32F1"/>
    <w:rsid w:val="00CF6B3F"/>
    <w:rsid w:val="00D03173"/>
    <w:rsid w:val="00D11B96"/>
    <w:rsid w:val="00D278F8"/>
    <w:rsid w:val="00D3445C"/>
    <w:rsid w:val="00D348B0"/>
    <w:rsid w:val="00D4202B"/>
    <w:rsid w:val="00D51321"/>
    <w:rsid w:val="00D51A5C"/>
    <w:rsid w:val="00D61153"/>
    <w:rsid w:val="00D72677"/>
    <w:rsid w:val="00D743D1"/>
    <w:rsid w:val="00D81AAF"/>
    <w:rsid w:val="00D83470"/>
    <w:rsid w:val="00DA082D"/>
    <w:rsid w:val="00DB1300"/>
    <w:rsid w:val="00DB4667"/>
    <w:rsid w:val="00DC1789"/>
    <w:rsid w:val="00DC216E"/>
    <w:rsid w:val="00DC634F"/>
    <w:rsid w:val="00DD04C0"/>
    <w:rsid w:val="00DD4305"/>
    <w:rsid w:val="00DD5917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449BE"/>
    <w:rsid w:val="00E50A29"/>
    <w:rsid w:val="00E54377"/>
    <w:rsid w:val="00E55666"/>
    <w:rsid w:val="00E55693"/>
    <w:rsid w:val="00E57C4F"/>
    <w:rsid w:val="00E62678"/>
    <w:rsid w:val="00E6625C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0731D"/>
    <w:rsid w:val="00F2347C"/>
    <w:rsid w:val="00F33635"/>
    <w:rsid w:val="00F34524"/>
    <w:rsid w:val="00F360ED"/>
    <w:rsid w:val="00F406CE"/>
    <w:rsid w:val="00F557AD"/>
    <w:rsid w:val="00F56394"/>
    <w:rsid w:val="00F57A2A"/>
    <w:rsid w:val="00F635DA"/>
    <w:rsid w:val="00F64A4E"/>
    <w:rsid w:val="00F70D2B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96</TotalTime>
  <Pages>16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13</cp:revision>
  <cp:lastPrinted>2023-06-04T09:02:00Z</cp:lastPrinted>
  <dcterms:created xsi:type="dcterms:W3CDTF">2024-03-30T03:11:00Z</dcterms:created>
  <dcterms:modified xsi:type="dcterms:W3CDTF">2024-04-25T16:18:00Z</dcterms:modified>
</cp:coreProperties>
</file>