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4A2BB2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63455">
              <w:rPr>
                <w:sz w:val="28"/>
              </w:rPr>
              <w:t xml:space="preserve">s. </w:t>
            </w:r>
            <w:r w:rsidR="00115474">
              <w:rPr>
                <w:sz w:val="28"/>
              </w:rPr>
              <w:t>Parimala</w:t>
            </w:r>
          </w:p>
        </w:tc>
        <w:tc>
          <w:tcPr>
            <w:tcW w:w="2568" w:type="pct"/>
          </w:tcPr>
          <w:p w14:paraId="112E52C6" w14:textId="68D2592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B63455">
              <w:rPr>
                <w:sz w:val="28"/>
              </w:rPr>
              <w:t>15.10.2025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97B677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64C55">
              <w:rPr>
                <w:sz w:val="28"/>
              </w:rPr>
              <w:t>53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63455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2DFFA4F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B63455">
              <w:rPr>
                <w:sz w:val="28"/>
              </w:rPr>
              <w:t>Selvaganesh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1BDCFAE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</w:t>
      </w:r>
      <w:r w:rsidR="00255F4A">
        <w:rPr>
          <w:sz w:val="28"/>
        </w:rPr>
        <w:t xml:space="preserve"> 18, 26, 28, 36, 38, 46, 47, 48.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694081E9" w14:textId="48083639" w:rsidR="00255F4A" w:rsidRDefault="00255F4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Increased interdental spacing present in the lower anterior region.</w:t>
      </w:r>
    </w:p>
    <w:p w14:paraId="64449EFE" w14:textId="07EEF6AE" w:rsidR="00E95389" w:rsidRDefault="00E9538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</w:t>
      </w:r>
      <w:r w:rsidR="00C86092">
        <w:rPr>
          <w:sz w:val="28"/>
        </w:rPr>
        <w:t xml:space="preserve"> restorative material within the root canals, extending upto the apical third of the roots and hyperdense</w:t>
      </w:r>
      <w:r>
        <w:rPr>
          <w:sz w:val="28"/>
        </w:rPr>
        <w:t xml:space="preserve"> crown structure present in relation to </w:t>
      </w:r>
      <w:r w:rsidR="00255F4A">
        <w:rPr>
          <w:sz w:val="28"/>
        </w:rPr>
        <w:t>16.</w:t>
      </w:r>
    </w:p>
    <w:p w14:paraId="5CC19A81" w14:textId="32C05F32" w:rsidR="00632B73" w:rsidRDefault="00632B73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Mucosal thickening evident in relation to the left maxillary sinus.</w:t>
      </w:r>
    </w:p>
    <w:p w14:paraId="1A1118DB" w14:textId="52E0AE66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0BE046BF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67D352C1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p w14:paraId="4EF020C0" w14:textId="77777777" w:rsidR="00BD6A11" w:rsidRDefault="00BD6A11" w:rsidP="00BD6A11"/>
    <w:tbl>
      <w:tblPr>
        <w:tblW w:w="386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6"/>
        <w:gridCol w:w="2449"/>
      </w:tblGrid>
      <w:tr w:rsidR="00CB52F6" w14:paraId="47A8602D" w14:textId="77777777" w:rsidTr="00CB52F6">
        <w:trPr>
          <w:trHeight w:val="929"/>
          <w:jc w:val="center"/>
        </w:trPr>
        <w:tc>
          <w:tcPr>
            <w:tcW w:w="3453" w:type="pct"/>
          </w:tcPr>
          <w:p w14:paraId="1A50D09A" w14:textId="77777777" w:rsidR="00CB52F6" w:rsidRPr="0050224B" w:rsidRDefault="00CB52F6" w:rsidP="0095582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7" w:type="pct"/>
          </w:tcPr>
          <w:p w14:paraId="4D2D536D" w14:textId="77777777" w:rsidR="00CB52F6" w:rsidRDefault="00CB52F6" w:rsidP="0095582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</w:tr>
      <w:tr w:rsidR="00CB52F6" w14:paraId="26E4D612" w14:textId="77777777" w:rsidTr="00CB52F6">
        <w:trPr>
          <w:trHeight w:val="1084"/>
          <w:jc w:val="center"/>
        </w:trPr>
        <w:tc>
          <w:tcPr>
            <w:tcW w:w="3453" w:type="pct"/>
          </w:tcPr>
          <w:p w14:paraId="217E745E" w14:textId="77777777" w:rsidR="00CB52F6" w:rsidRDefault="00CB52F6" w:rsidP="0095582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</w:tcPr>
          <w:p w14:paraId="24A54224" w14:textId="48E9B0B3" w:rsidR="00CB52F6" w:rsidRDefault="00EE31AC" w:rsidP="0095582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</w:tr>
      <w:tr w:rsidR="00CB52F6" w14:paraId="7981C7DD" w14:textId="77777777" w:rsidTr="00CB52F6">
        <w:trPr>
          <w:trHeight w:val="1084"/>
          <w:jc w:val="center"/>
        </w:trPr>
        <w:tc>
          <w:tcPr>
            <w:tcW w:w="3453" w:type="pct"/>
          </w:tcPr>
          <w:p w14:paraId="33F52537" w14:textId="77777777" w:rsidR="00CB52F6" w:rsidRPr="000F2EB0" w:rsidRDefault="00CB52F6" w:rsidP="0095582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</w:tcPr>
          <w:p w14:paraId="74476643" w14:textId="6F95A9F2" w:rsidR="00CB52F6" w:rsidRDefault="00EE31AC" w:rsidP="0095582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</w:tr>
      <w:tr w:rsidR="00CB52F6" w14:paraId="587B561F" w14:textId="77777777" w:rsidTr="00CB52F6">
        <w:trPr>
          <w:trHeight w:val="1084"/>
          <w:jc w:val="center"/>
        </w:trPr>
        <w:tc>
          <w:tcPr>
            <w:tcW w:w="3453" w:type="pct"/>
          </w:tcPr>
          <w:p w14:paraId="02DD6B4A" w14:textId="77777777" w:rsidR="00CB52F6" w:rsidRDefault="00CB52F6" w:rsidP="0095582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547" w:type="pct"/>
          </w:tcPr>
          <w:p w14:paraId="086D7645" w14:textId="03A589DD" w:rsidR="00CB52F6" w:rsidRDefault="00EE31AC" w:rsidP="0095582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2.8</w:t>
            </w:r>
          </w:p>
        </w:tc>
      </w:tr>
    </w:tbl>
    <w:p w14:paraId="6D2557DD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margin" w:tblpY="7585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1"/>
        <w:gridCol w:w="1586"/>
        <w:gridCol w:w="1708"/>
        <w:gridCol w:w="1726"/>
      </w:tblGrid>
      <w:tr w:rsidR="00764DD1" w14:paraId="716A5D26" w14:textId="77777777" w:rsidTr="00764DD1">
        <w:trPr>
          <w:trHeight w:val="980"/>
        </w:trPr>
        <w:tc>
          <w:tcPr>
            <w:tcW w:w="2525" w:type="pct"/>
            <w:vAlign w:val="center"/>
          </w:tcPr>
          <w:p w14:paraId="26955229" w14:textId="77777777" w:rsidR="00764DD1" w:rsidRPr="0050224B" w:rsidRDefault="00764DD1" w:rsidP="00CB52F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782" w:type="pct"/>
            <w:vAlign w:val="center"/>
          </w:tcPr>
          <w:p w14:paraId="497DA943" w14:textId="0C655D8C" w:rsidR="00764DD1" w:rsidRDefault="00764DD1" w:rsidP="00CB52F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42" w:type="pct"/>
            <w:vAlign w:val="center"/>
          </w:tcPr>
          <w:p w14:paraId="6B883A67" w14:textId="77777777" w:rsidR="00764DD1" w:rsidRDefault="00764DD1" w:rsidP="00CB52F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51" w:type="pct"/>
            <w:vAlign w:val="center"/>
          </w:tcPr>
          <w:p w14:paraId="6435722F" w14:textId="77777777" w:rsidR="00764DD1" w:rsidRDefault="00764DD1" w:rsidP="00CB52F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764DD1" w14:paraId="704B7A71" w14:textId="77777777" w:rsidTr="00764DD1">
        <w:trPr>
          <w:trHeight w:val="1145"/>
        </w:trPr>
        <w:tc>
          <w:tcPr>
            <w:tcW w:w="2525" w:type="pct"/>
            <w:vAlign w:val="center"/>
          </w:tcPr>
          <w:p w14:paraId="1884601C" w14:textId="77777777" w:rsidR="00764DD1" w:rsidRDefault="00764DD1" w:rsidP="00CB52F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82" w:type="pct"/>
            <w:vAlign w:val="center"/>
          </w:tcPr>
          <w:p w14:paraId="2967DBD4" w14:textId="59858A8B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42" w:type="pct"/>
            <w:vAlign w:val="center"/>
          </w:tcPr>
          <w:p w14:paraId="2B7EB9D9" w14:textId="47E3DB33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51" w:type="pct"/>
            <w:vAlign w:val="center"/>
          </w:tcPr>
          <w:p w14:paraId="37AC83DD" w14:textId="3D539697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4.9</w:t>
            </w:r>
          </w:p>
        </w:tc>
      </w:tr>
      <w:tr w:rsidR="00764DD1" w14:paraId="3E036659" w14:textId="77777777" w:rsidTr="00764DD1">
        <w:trPr>
          <w:trHeight w:val="1145"/>
        </w:trPr>
        <w:tc>
          <w:tcPr>
            <w:tcW w:w="2525" w:type="pct"/>
            <w:vAlign w:val="center"/>
          </w:tcPr>
          <w:p w14:paraId="1AA533FE" w14:textId="77777777" w:rsidR="00764DD1" w:rsidRPr="000F2EB0" w:rsidRDefault="00764DD1" w:rsidP="00CB52F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82" w:type="pct"/>
            <w:vAlign w:val="center"/>
          </w:tcPr>
          <w:p w14:paraId="4EC86353" w14:textId="0AA6D598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  <w:tc>
          <w:tcPr>
            <w:tcW w:w="842" w:type="pct"/>
            <w:vAlign w:val="center"/>
          </w:tcPr>
          <w:p w14:paraId="5FBEA9C2" w14:textId="0CB1AE2F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851" w:type="pct"/>
            <w:vAlign w:val="center"/>
          </w:tcPr>
          <w:p w14:paraId="308373EF" w14:textId="4AC4F998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764DD1" w14:paraId="7297EA85" w14:textId="77777777" w:rsidTr="00764DD1">
        <w:trPr>
          <w:trHeight w:val="1145"/>
        </w:trPr>
        <w:tc>
          <w:tcPr>
            <w:tcW w:w="2525" w:type="pct"/>
            <w:vAlign w:val="center"/>
          </w:tcPr>
          <w:p w14:paraId="237A4BF6" w14:textId="77777777" w:rsidR="00764DD1" w:rsidRDefault="00764DD1" w:rsidP="00CB52F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782" w:type="pct"/>
            <w:vAlign w:val="center"/>
          </w:tcPr>
          <w:p w14:paraId="25C0D7DD" w14:textId="2609B0CA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842" w:type="pct"/>
            <w:vAlign w:val="center"/>
          </w:tcPr>
          <w:p w14:paraId="354077C5" w14:textId="1F33BB5F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11.4</w:t>
            </w:r>
          </w:p>
        </w:tc>
        <w:tc>
          <w:tcPr>
            <w:tcW w:w="851" w:type="pct"/>
            <w:vAlign w:val="center"/>
          </w:tcPr>
          <w:p w14:paraId="053F9085" w14:textId="59FD19F2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</w:tr>
      <w:tr w:rsidR="00764DD1" w14:paraId="17599D76" w14:textId="77777777" w:rsidTr="00764DD1">
        <w:trPr>
          <w:trHeight w:val="1145"/>
        </w:trPr>
        <w:tc>
          <w:tcPr>
            <w:tcW w:w="2525" w:type="pct"/>
            <w:vAlign w:val="center"/>
          </w:tcPr>
          <w:p w14:paraId="490CF6F6" w14:textId="77777777" w:rsidR="00764DD1" w:rsidRDefault="00764DD1" w:rsidP="00CB52F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782" w:type="pct"/>
            <w:vAlign w:val="center"/>
          </w:tcPr>
          <w:p w14:paraId="116B24F2" w14:textId="1BEC3416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22.6</w:t>
            </w:r>
          </w:p>
        </w:tc>
        <w:tc>
          <w:tcPr>
            <w:tcW w:w="842" w:type="pct"/>
            <w:vAlign w:val="center"/>
          </w:tcPr>
          <w:p w14:paraId="62DE3186" w14:textId="61B92096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21.5</w:t>
            </w:r>
          </w:p>
        </w:tc>
        <w:tc>
          <w:tcPr>
            <w:tcW w:w="851" w:type="pct"/>
            <w:vAlign w:val="center"/>
          </w:tcPr>
          <w:p w14:paraId="011ED838" w14:textId="104C1038" w:rsidR="00764DD1" w:rsidRDefault="00EE31AC" w:rsidP="00CB52F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21.3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1AD5254" w14:textId="192D2795" w:rsidR="002342A9" w:rsidRDefault="00632B73" w:rsidP="002342A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with crown</w:t>
      </w:r>
      <w:r w:rsidR="002342A9">
        <w:rPr>
          <w:sz w:val="28"/>
        </w:rPr>
        <w:t xml:space="preserve"> in relation to </w:t>
      </w:r>
      <w:r w:rsidR="00C86092">
        <w:rPr>
          <w:sz w:val="28"/>
        </w:rPr>
        <w:t>16.</w:t>
      </w:r>
    </w:p>
    <w:p w14:paraId="32225B6A" w14:textId="57B39A1A" w:rsidR="00632B73" w:rsidRDefault="00632B73" w:rsidP="002342A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Left maxillary sinusitis.</w:t>
      </w:r>
    </w:p>
    <w:p w14:paraId="65F7FC77" w14:textId="713C1051" w:rsidR="002342A9" w:rsidRDefault="002342A9" w:rsidP="002342A9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Pr="000B5B85" w:rsidRDefault="00BD6A11" w:rsidP="00BD6A11">
      <w:pPr>
        <w:spacing w:line="600" w:lineRule="auto"/>
        <w:jc w:val="both"/>
        <w:rPr>
          <w:sz w:val="28"/>
          <w:lang w:val="en-IN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108F5D2B" w:rsidR="00BD6A11" w:rsidRDefault="0021064A" w:rsidP="00BD6A11">
      <w:pPr>
        <w:tabs>
          <w:tab w:val="left" w:pos="10260"/>
        </w:tabs>
        <w:ind w:firstLine="450"/>
        <w:jc w:val="both"/>
      </w:pPr>
      <w:r w:rsidRPr="00255F4A">
        <w:rPr>
          <w:sz w:val="28"/>
        </w:rPr>
        <w:drawing>
          <wp:inline distT="0" distB="0" distL="0" distR="0" wp14:anchorId="66F5F37D" wp14:editId="593E8CA2">
            <wp:extent cx="6052457" cy="2792737"/>
            <wp:effectExtent l="0" t="0" r="5715" b="7620"/>
            <wp:docPr id="112480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4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008" cy="27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0E512A15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0FCA150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6E3ECCDE" w:rsidR="00BD6A11" w:rsidRDefault="0021064A" w:rsidP="00BD6A11">
      <w:pPr>
        <w:tabs>
          <w:tab w:val="left" w:pos="10260"/>
        </w:tabs>
        <w:ind w:firstLine="450"/>
        <w:rPr>
          <w:b/>
        </w:rPr>
      </w:pPr>
      <w:r w:rsidRPr="0021064A">
        <w:rPr>
          <w:b/>
        </w:rPr>
        <w:drawing>
          <wp:anchor distT="0" distB="0" distL="114300" distR="114300" simplePos="0" relativeHeight="251742720" behindDoc="1" locked="0" layoutInCell="1" allowOverlap="1" wp14:anchorId="34F0B077" wp14:editId="0A4F6989">
            <wp:simplePos x="0" y="0"/>
            <wp:positionH relativeFrom="column">
              <wp:posOffset>1690007</wp:posOffset>
            </wp:positionH>
            <wp:positionV relativeFrom="paragraph">
              <wp:posOffset>118564</wp:posOffset>
            </wp:positionV>
            <wp:extent cx="3019846" cy="2800741"/>
            <wp:effectExtent l="0" t="0" r="0" b="0"/>
            <wp:wrapTight wrapText="bothSides">
              <wp:wrapPolygon edited="0">
                <wp:start x="0" y="0"/>
                <wp:lineTo x="0" y="21453"/>
                <wp:lineTo x="21396" y="21453"/>
                <wp:lineTo x="21396" y="0"/>
                <wp:lineTo x="0" y="0"/>
              </wp:wrapPolygon>
            </wp:wrapTight>
            <wp:docPr id="6298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00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516EA8D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2F8C464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349607E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64288D96" w:rsidR="00BD6A11" w:rsidRDefault="0021064A" w:rsidP="00BD6A11">
      <w:pPr>
        <w:rPr>
          <w:b/>
        </w:rPr>
      </w:pPr>
      <w:r w:rsidRPr="0021064A">
        <w:rPr>
          <w:b/>
        </w:rPr>
        <w:drawing>
          <wp:anchor distT="0" distB="0" distL="114300" distR="114300" simplePos="0" relativeHeight="251743744" behindDoc="1" locked="0" layoutInCell="1" allowOverlap="1" wp14:anchorId="4EAFE52E" wp14:editId="5C622000">
            <wp:simplePos x="0" y="0"/>
            <wp:positionH relativeFrom="column">
              <wp:posOffset>3278958</wp:posOffset>
            </wp:positionH>
            <wp:positionV relativeFrom="paragraph">
              <wp:posOffset>2919730</wp:posOffset>
            </wp:positionV>
            <wp:extent cx="3273425" cy="3000375"/>
            <wp:effectExtent l="0" t="0" r="3175" b="9525"/>
            <wp:wrapTight wrapText="bothSides">
              <wp:wrapPolygon edited="0">
                <wp:start x="0" y="0"/>
                <wp:lineTo x="0" y="21531"/>
                <wp:lineTo x="21495" y="21531"/>
                <wp:lineTo x="21495" y="0"/>
                <wp:lineTo x="0" y="0"/>
              </wp:wrapPolygon>
            </wp:wrapTight>
            <wp:docPr id="6962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7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64A">
        <w:rPr>
          <w:b/>
        </w:rPr>
        <w:drawing>
          <wp:anchor distT="0" distB="0" distL="114300" distR="114300" simplePos="0" relativeHeight="251741696" behindDoc="1" locked="0" layoutInCell="1" allowOverlap="1" wp14:anchorId="7D1F6781" wp14:editId="4B490551">
            <wp:simplePos x="0" y="0"/>
            <wp:positionH relativeFrom="column">
              <wp:posOffset>-207011</wp:posOffset>
            </wp:positionH>
            <wp:positionV relativeFrom="paragraph">
              <wp:posOffset>2924992</wp:posOffset>
            </wp:positionV>
            <wp:extent cx="3277057" cy="3000794"/>
            <wp:effectExtent l="0" t="0" r="0" b="9525"/>
            <wp:wrapTight wrapText="bothSides">
              <wp:wrapPolygon edited="0">
                <wp:start x="0" y="0"/>
                <wp:lineTo x="0" y="21531"/>
                <wp:lineTo x="21474" y="21531"/>
                <wp:lineTo x="21474" y="0"/>
                <wp:lineTo x="0" y="0"/>
              </wp:wrapPolygon>
            </wp:wrapTight>
            <wp:docPr id="3073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4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265"/>
        <w:gridCol w:w="8137"/>
      </w:tblGrid>
      <w:tr w:rsidR="00CB52F6" w14:paraId="00A17990" w14:textId="77777777" w:rsidTr="00745F28">
        <w:trPr>
          <w:trHeight w:val="629"/>
        </w:trPr>
        <w:tc>
          <w:tcPr>
            <w:tcW w:w="2595" w:type="dxa"/>
            <w:shd w:val="clear" w:color="auto" w:fill="FFFFFF" w:themeFill="background1"/>
          </w:tcPr>
          <w:p w14:paraId="3952A302" w14:textId="77777777" w:rsidR="00CB52F6" w:rsidRDefault="00CB52F6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7807" w:type="dxa"/>
            <w:shd w:val="clear" w:color="auto" w:fill="FFFFFF" w:themeFill="background1"/>
          </w:tcPr>
          <w:p w14:paraId="32444896" w14:textId="77777777" w:rsidR="00CB52F6" w:rsidRDefault="00CB52F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B52F6">
              <w:rPr>
                <w:b/>
              </w:rPr>
              <w:drawing>
                <wp:inline distT="0" distB="0" distL="0" distR="0" wp14:anchorId="3091D879" wp14:editId="662A645C">
                  <wp:extent cx="4820323" cy="2724530"/>
                  <wp:effectExtent l="0" t="0" r="0" b="0"/>
                  <wp:docPr id="453659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4522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745F28">
        <w:trPr>
          <w:trHeight w:val="629"/>
        </w:trPr>
        <w:tc>
          <w:tcPr>
            <w:tcW w:w="2595" w:type="dxa"/>
            <w:shd w:val="clear" w:color="auto" w:fill="FFFFFF" w:themeFill="background1"/>
          </w:tcPr>
          <w:p w14:paraId="295E1C86" w14:textId="6234BDCC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340787"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807" w:type="dxa"/>
            <w:shd w:val="clear" w:color="auto" w:fill="FFFFFF" w:themeFill="background1"/>
          </w:tcPr>
          <w:p w14:paraId="1A78F907" w14:textId="0F34F139" w:rsidR="00BD6A11" w:rsidRDefault="0034078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40787">
              <w:rPr>
                <w:b/>
              </w:rPr>
              <w:drawing>
                <wp:inline distT="0" distB="0" distL="0" distR="0" wp14:anchorId="7D16C2C0" wp14:editId="6D3A3A4B">
                  <wp:extent cx="4439270" cy="2753109"/>
                  <wp:effectExtent l="0" t="0" r="0" b="0"/>
                  <wp:docPr id="1909178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780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745F28">
        <w:trPr>
          <w:trHeight w:val="629"/>
        </w:trPr>
        <w:tc>
          <w:tcPr>
            <w:tcW w:w="2595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807" w:type="dxa"/>
            <w:shd w:val="clear" w:color="auto" w:fill="FFFFFF" w:themeFill="background1"/>
          </w:tcPr>
          <w:p w14:paraId="03A15C14" w14:textId="215E7A16" w:rsidR="00BD6A11" w:rsidRDefault="00745F2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5F28">
              <w:rPr>
                <w:b/>
              </w:rPr>
              <w:drawing>
                <wp:inline distT="0" distB="0" distL="0" distR="0" wp14:anchorId="407E6673" wp14:editId="4C2D160E">
                  <wp:extent cx="5029902" cy="2810267"/>
                  <wp:effectExtent l="0" t="0" r="0" b="9525"/>
                  <wp:docPr id="156875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7520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745F28">
        <w:trPr>
          <w:trHeight w:val="629"/>
        </w:trPr>
        <w:tc>
          <w:tcPr>
            <w:tcW w:w="2595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807" w:type="dxa"/>
            <w:shd w:val="clear" w:color="auto" w:fill="FFFFFF" w:themeFill="background1"/>
          </w:tcPr>
          <w:p w14:paraId="34061329" w14:textId="7E378B82" w:rsidR="00BD6A11" w:rsidRDefault="00EE31A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E31AC">
              <w:rPr>
                <w:b/>
              </w:rPr>
              <w:drawing>
                <wp:inline distT="0" distB="0" distL="0" distR="0" wp14:anchorId="33EFE53A" wp14:editId="1539A43C">
                  <wp:extent cx="4667901" cy="2505425"/>
                  <wp:effectExtent l="0" t="0" r="0" b="9525"/>
                  <wp:docPr id="913225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2587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9EAF8" w14:textId="77777777" w:rsidR="005B44E4" w:rsidRDefault="005B44E4">
      <w:r>
        <w:separator/>
      </w:r>
    </w:p>
  </w:endnote>
  <w:endnote w:type="continuationSeparator" w:id="0">
    <w:p w14:paraId="026180D6" w14:textId="77777777" w:rsidR="005B44E4" w:rsidRDefault="005B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29137" w14:textId="77777777" w:rsidR="005B44E4" w:rsidRDefault="005B44E4">
      <w:r>
        <w:separator/>
      </w:r>
    </w:p>
  </w:footnote>
  <w:footnote w:type="continuationSeparator" w:id="0">
    <w:p w14:paraId="3CE1CDBD" w14:textId="77777777" w:rsidR="005B44E4" w:rsidRDefault="005B4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5B85"/>
    <w:rsid w:val="000C594D"/>
    <w:rsid w:val="000C6CA1"/>
    <w:rsid w:val="000C7B39"/>
    <w:rsid w:val="000D032F"/>
    <w:rsid w:val="00104F54"/>
    <w:rsid w:val="0010514A"/>
    <w:rsid w:val="00112B87"/>
    <w:rsid w:val="00113A6F"/>
    <w:rsid w:val="00115474"/>
    <w:rsid w:val="0013289A"/>
    <w:rsid w:val="001351ED"/>
    <w:rsid w:val="001359B6"/>
    <w:rsid w:val="00136BD2"/>
    <w:rsid w:val="00161AB6"/>
    <w:rsid w:val="00164C55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1064A"/>
    <w:rsid w:val="002208D0"/>
    <w:rsid w:val="00220A22"/>
    <w:rsid w:val="002218C4"/>
    <w:rsid w:val="002238EA"/>
    <w:rsid w:val="00223A0A"/>
    <w:rsid w:val="002342A9"/>
    <w:rsid w:val="00237BF6"/>
    <w:rsid w:val="00240ACE"/>
    <w:rsid w:val="00250CA9"/>
    <w:rsid w:val="00251B35"/>
    <w:rsid w:val="00251FCD"/>
    <w:rsid w:val="00252EBF"/>
    <w:rsid w:val="00253233"/>
    <w:rsid w:val="00255F4A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0787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7ADF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376A"/>
    <w:rsid w:val="005372FC"/>
    <w:rsid w:val="005521D8"/>
    <w:rsid w:val="0056063E"/>
    <w:rsid w:val="00561C3C"/>
    <w:rsid w:val="005659D2"/>
    <w:rsid w:val="00565CF2"/>
    <w:rsid w:val="005700FE"/>
    <w:rsid w:val="005757BE"/>
    <w:rsid w:val="00580A29"/>
    <w:rsid w:val="00592170"/>
    <w:rsid w:val="005A26D2"/>
    <w:rsid w:val="005B2FBF"/>
    <w:rsid w:val="005B397D"/>
    <w:rsid w:val="005B44E4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2B73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74D1F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2654B"/>
    <w:rsid w:val="00734513"/>
    <w:rsid w:val="007362D6"/>
    <w:rsid w:val="00736734"/>
    <w:rsid w:val="00745F28"/>
    <w:rsid w:val="00751400"/>
    <w:rsid w:val="0076123B"/>
    <w:rsid w:val="00764DD1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21B7"/>
    <w:rsid w:val="008946D5"/>
    <w:rsid w:val="00894F7E"/>
    <w:rsid w:val="008A29F7"/>
    <w:rsid w:val="008B3849"/>
    <w:rsid w:val="008B3AF0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B55A3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77212"/>
    <w:rsid w:val="00A80198"/>
    <w:rsid w:val="00A826FE"/>
    <w:rsid w:val="00A847D5"/>
    <w:rsid w:val="00A87BD2"/>
    <w:rsid w:val="00A87CEC"/>
    <w:rsid w:val="00A92C90"/>
    <w:rsid w:val="00A93039"/>
    <w:rsid w:val="00AA3A33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2FC6"/>
    <w:rsid w:val="00B45382"/>
    <w:rsid w:val="00B62F80"/>
    <w:rsid w:val="00B63455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6092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2F6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334C"/>
    <w:rsid w:val="00D3445C"/>
    <w:rsid w:val="00D348B0"/>
    <w:rsid w:val="00D4686C"/>
    <w:rsid w:val="00D46A65"/>
    <w:rsid w:val="00D47363"/>
    <w:rsid w:val="00D511CB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1E79"/>
    <w:rsid w:val="00E325F1"/>
    <w:rsid w:val="00E41C09"/>
    <w:rsid w:val="00E50A29"/>
    <w:rsid w:val="00E51191"/>
    <w:rsid w:val="00E55666"/>
    <w:rsid w:val="00E62678"/>
    <w:rsid w:val="00E70258"/>
    <w:rsid w:val="00E823AD"/>
    <w:rsid w:val="00E86C01"/>
    <w:rsid w:val="00E870D1"/>
    <w:rsid w:val="00E9456D"/>
    <w:rsid w:val="00E95389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31AC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9758F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30</TotalTime>
  <Pages>9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2025-10-16T01:30:00Z</cp:lastPrinted>
  <dcterms:created xsi:type="dcterms:W3CDTF">2025-10-16T10:31:00Z</dcterms:created>
  <dcterms:modified xsi:type="dcterms:W3CDTF">2025-10-16T11:01:00Z</dcterms:modified>
</cp:coreProperties>
</file>