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5AEFDF4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1F3459">
              <w:rPr>
                <w:sz w:val="28"/>
              </w:rPr>
              <w:t>r</w:t>
            </w:r>
            <w:r w:rsidR="00D4166E">
              <w:rPr>
                <w:sz w:val="28"/>
              </w:rPr>
              <w:t>. Prashant</w:t>
            </w:r>
          </w:p>
        </w:tc>
        <w:tc>
          <w:tcPr>
            <w:tcW w:w="2568" w:type="pct"/>
          </w:tcPr>
          <w:p w14:paraId="112E52C6" w14:textId="23FC910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E6643">
              <w:rPr>
                <w:sz w:val="28"/>
              </w:rPr>
              <w:t>29.06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7CA7F4F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4166E">
              <w:rPr>
                <w:sz w:val="28"/>
              </w:rPr>
              <w:t>46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4166E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0A2CAF8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D4166E">
              <w:rPr>
                <w:sz w:val="28"/>
              </w:rPr>
              <w:t>Siva Subramania</w:t>
            </w:r>
            <w:r w:rsidR="001E6643">
              <w:rPr>
                <w:sz w:val="28"/>
              </w:rPr>
              <w:t>n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838EAF8" w14:textId="327A5B57" w:rsidR="006D4F49" w:rsidRDefault="006D4F49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18, </w:t>
      </w:r>
      <w:r w:rsidR="007A4D3B">
        <w:rPr>
          <w:sz w:val="28"/>
        </w:rPr>
        <w:t>26, 28, 36, 37, 38, 46, 48.</w:t>
      </w:r>
    </w:p>
    <w:p w14:paraId="233F7E39" w14:textId="6544C154" w:rsidR="005F33EC" w:rsidRDefault="005F33E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 w:rsidR="007A4D3B">
        <w:rPr>
          <w:sz w:val="28"/>
        </w:rPr>
        <w:t>15</w:t>
      </w:r>
    </w:p>
    <w:p w14:paraId="4B0E0537" w14:textId="5E737B31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</w:t>
      </w:r>
      <w:r w:rsidR="005D36E6">
        <w:rPr>
          <w:sz w:val="28"/>
        </w:rPr>
        <w:t>are</w:t>
      </w:r>
      <w:r>
        <w:rPr>
          <w:sz w:val="28"/>
        </w:rPr>
        <w:t xml:space="preserve">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423002A6" w14:textId="3D99F82F" w:rsidR="00CA5812" w:rsidRDefault="00CA5812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Hyperdense crown structure is evident in relation to </w:t>
      </w:r>
      <w:r w:rsidR="00E40CB5">
        <w:rPr>
          <w:sz w:val="28"/>
        </w:rPr>
        <w:t>14</w:t>
      </w:r>
      <w:r w:rsidR="000D04DA">
        <w:rPr>
          <w:sz w:val="28"/>
        </w:rPr>
        <w:t>.</w:t>
      </w:r>
    </w:p>
    <w:p w14:paraId="750FC7C4" w14:textId="5D18BCD0" w:rsidR="00E40CB5" w:rsidRDefault="00E40CB5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hyperdense </w:t>
      </w:r>
      <w:r w:rsidR="00F1469A">
        <w:rPr>
          <w:sz w:val="28"/>
        </w:rPr>
        <w:t>screw like structure in relation to 12 is evident.</w:t>
      </w:r>
    </w:p>
    <w:p w14:paraId="11220FA6" w14:textId="3066734F" w:rsidR="008F7F31" w:rsidRDefault="008F7F31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Restored: 24.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pPr w:leftFromText="180" w:rightFromText="180" w:vertAnchor="text" w:horzAnchor="margin" w:tblpY="3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6"/>
        <w:gridCol w:w="1962"/>
        <w:gridCol w:w="1962"/>
        <w:gridCol w:w="1950"/>
      </w:tblGrid>
      <w:tr w:rsidR="009C4127" w14:paraId="41F9140B" w14:textId="77777777" w:rsidTr="009C4127">
        <w:trPr>
          <w:trHeight w:val="800"/>
        </w:trPr>
        <w:tc>
          <w:tcPr>
            <w:tcW w:w="2135" w:type="pct"/>
          </w:tcPr>
          <w:p w14:paraId="012EDA19" w14:textId="77777777" w:rsidR="009C4127" w:rsidRPr="0050224B" w:rsidRDefault="009C4127" w:rsidP="009C412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7D71A3A8" w14:textId="77777777" w:rsidR="009C4127" w:rsidRDefault="009C4127" w:rsidP="009C412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7" w:type="pct"/>
          </w:tcPr>
          <w:p w14:paraId="0BA0552D" w14:textId="77777777" w:rsidR="009C4127" w:rsidRDefault="009C4127" w:rsidP="009C412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1" w:type="pct"/>
          </w:tcPr>
          <w:p w14:paraId="20F06901" w14:textId="77777777" w:rsidR="009C4127" w:rsidRDefault="009C4127" w:rsidP="009C4127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9C4127" w14:paraId="2233BCB9" w14:textId="77777777" w:rsidTr="009C4127">
        <w:trPr>
          <w:trHeight w:val="935"/>
        </w:trPr>
        <w:tc>
          <w:tcPr>
            <w:tcW w:w="2135" w:type="pct"/>
          </w:tcPr>
          <w:p w14:paraId="0B82CB2E" w14:textId="77777777" w:rsidR="009C4127" w:rsidRDefault="009C4127" w:rsidP="009C412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33B96DBE" w14:textId="2E0F912E" w:rsidR="009C4127" w:rsidRDefault="00435F13" w:rsidP="009C412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57" w:type="pct"/>
          </w:tcPr>
          <w:p w14:paraId="6BB3D72E" w14:textId="1992046F" w:rsidR="009C4127" w:rsidRDefault="00435F13" w:rsidP="009C412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51" w:type="pct"/>
          </w:tcPr>
          <w:p w14:paraId="6D52F2A6" w14:textId="3577B63A" w:rsidR="009C4127" w:rsidRDefault="00435F13" w:rsidP="009C412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14.6</w:t>
            </w:r>
          </w:p>
        </w:tc>
      </w:tr>
      <w:tr w:rsidR="009C4127" w14:paraId="3382A7F1" w14:textId="77777777" w:rsidTr="009C4127">
        <w:trPr>
          <w:trHeight w:val="935"/>
        </w:trPr>
        <w:tc>
          <w:tcPr>
            <w:tcW w:w="2135" w:type="pct"/>
          </w:tcPr>
          <w:p w14:paraId="35DBC6C5" w14:textId="77777777" w:rsidR="009C4127" w:rsidRPr="000F2EB0" w:rsidRDefault="009C4127" w:rsidP="009C412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4B654AEF" w14:textId="26416A0E" w:rsidR="009C4127" w:rsidRDefault="00435F13" w:rsidP="009C412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957" w:type="pct"/>
          </w:tcPr>
          <w:p w14:paraId="07F884B9" w14:textId="11C0D86A" w:rsidR="009C4127" w:rsidRDefault="00435F13" w:rsidP="009C412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951" w:type="pct"/>
          </w:tcPr>
          <w:p w14:paraId="64087523" w14:textId="4C96B100" w:rsidR="009C4127" w:rsidRDefault="00435F13" w:rsidP="009C412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9C4127" w14:paraId="2F3E9381" w14:textId="77777777" w:rsidTr="009C4127">
        <w:trPr>
          <w:trHeight w:val="935"/>
        </w:trPr>
        <w:tc>
          <w:tcPr>
            <w:tcW w:w="2135" w:type="pct"/>
          </w:tcPr>
          <w:p w14:paraId="3671956E" w14:textId="77777777" w:rsidR="009C4127" w:rsidRDefault="009C4127" w:rsidP="009C412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3E7E5E60" w14:textId="30BB394D" w:rsidR="009C4127" w:rsidRDefault="00435F13" w:rsidP="009C412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2.1</w:t>
            </w:r>
          </w:p>
        </w:tc>
        <w:tc>
          <w:tcPr>
            <w:tcW w:w="957" w:type="pct"/>
          </w:tcPr>
          <w:p w14:paraId="10F7524F" w14:textId="3FB16C25" w:rsidR="009C4127" w:rsidRDefault="00435F13" w:rsidP="009C412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2.4</w:t>
            </w:r>
          </w:p>
        </w:tc>
        <w:tc>
          <w:tcPr>
            <w:tcW w:w="951" w:type="pct"/>
          </w:tcPr>
          <w:p w14:paraId="7B1D5479" w14:textId="4C113659" w:rsidR="009C4127" w:rsidRDefault="00435F13" w:rsidP="009C412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</w:tr>
    </w:tbl>
    <w:p w14:paraId="4EF020C0" w14:textId="77777777" w:rsidR="00BD6A11" w:rsidRDefault="00BD6A11" w:rsidP="00BD6A11"/>
    <w:tbl>
      <w:tblPr>
        <w:tblpPr w:leftFromText="180" w:rightFromText="180" w:vertAnchor="page" w:horzAnchor="margin" w:tblpY="6466"/>
        <w:tblW w:w="500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38"/>
        <w:gridCol w:w="1964"/>
        <w:gridCol w:w="1960"/>
      </w:tblGrid>
      <w:tr w:rsidR="00AF52A4" w14:paraId="6E8181EB" w14:textId="77777777" w:rsidTr="00AF52A4">
        <w:trPr>
          <w:trHeight w:val="592"/>
        </w:trPr>
        <w:tc>
          <w:tcPr>
            <w:tcW w:w="3088" w:type="pct"/>
            <w:vAlign w:val="center"/>
          </w:tcPr>
          <w:p w14:paraId="1E00657E" w14:textId="77777777" w:rsidR="00AF52A4" w:rsidRPr="0050224B" w:rsidRDefault="00AF52A4" w:rsidP="00AF52A4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  <w:vAlign w:val="center"/>
          </w:tcPr>
          <w:p w14:paraId="10424714" w14:textId="77777777" w:rsidR="00AF52A4" w:rsidRDefault="00AF52A4" w:rsidP="00AF52A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  <w:vAlign w:val="center"/>
          </w:tcPr>
          <w:p w14:paraId="59AD757F" w14:textId="77777777" w:rsidR="00AF52A4" w:rsidRDefault="00AF52A4" w:rsidP="00AF52A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F52A4" w14:paraId="52CD6FF5" w14:textId="77777777" w:rsidTr="00AF52A4">
        <w:trPr>
          <w:trHeight w:val="691"/>
        </w:trPr>
        <w:tc>
          <w:tcPr>
            <w:tcW w:w="3088" w:type="pct"/>
            <w:vAlign w:val="center"/>
          </w:tcPr>
          <w:p w14:paraId="79620D14" w14:textId="77777777" w:rsidR="00AF52A4" w:rsidRDefault="00AF52A4" w:rsidP="00AF52A4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419CAA15" w14:textId="1B0F616E" w:rsidR="00AF52A4" w:rsidRDefault="00673CA0" w:rsidP="00AF52A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</w:t>
            </w:r>
          </w:p>
        </w:tc>
        <w:tc>
          <w:tcPr>
            <w:tcW w:w="955" w:type="pct"/>
            <w:vAlign w:val="center"/>
          </w:tcPr>
          <w:p w14:paraId="3235BE2C" w14:textId="5782D3DB" w:rsidR="00AF52A4" w:rsidRDefault="00673CA0" w:rsidP="00AF52A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</w:tr>
      <w:tr w:rsidR="00AF52A4" w14:paraId="5930B137" w14:textId="77777777" w:rsidTr="00AF52A4">
        <w:trPr>
          <w:trHeight w:val="691"/>
        </w:trPr>
        <w:tc>
          <w:tcPr>
            <w:tcW w:w="3088" w:type="pct"/>
            <w:vAlign w:val="center"/>
          </w:tcPr>
          <w:p w14:paraId="2E4CD8E8" w14:textId="77777777" w:rsidR="00AF52A4" w:rsidRPr="000F2EB0" w:rsidRDefault="00AF52A4" w:rsidP="00AF52A4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5529FA05" w14:textId="381969DA" w:rsidR="00AF52A4" w:rsidRDefault="00673CA0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955" w:type="pct"/>
            <w:vAlign w:val="center"/>
          </w:tcPr>
          <w:p w14:paraId="4669856E" w14:textId="717F99C8" w:rsidR="00AF52A4" w:rsidRDefault="00673CA0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</w:t>
            </w:r>
          </w:p>
        </w:tc>
      </w:tr>
      <w:tr w:rsidR="00AF52A4" w14:paraId="159DE75B" w14:textId="77777777" w:rsidTr="00AF52A4">
        <w:trPr>
          <w:trHeight w:val="691"/>
        </w:trPr>
        <w:tc>
          <w:tcPr>
            <w:tcW w:w="3088" w:type="pct"/>
            <w:vAlign w:val="center"/>
          </w:tcPr>
          <w:p w14:paraId="3C0B662B" w14:textId="77777777" w:rsidR="00AF52A4" w:rsidRDefault="00AF52A4" w:rsidP="00AF52A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7" w:type="pct"/>
            <w:vAlign w:val="center"/>
          </w:tcPr>
          <w:p w14:paraId="1C5B5BA3" w14:textId="51E6AAF5" w:rsidR="00AF52A4" w:rsidRDefault="00673CA0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17.3</w:t>
            </w:r>
          </w:p>
        </w:tc>
        <w:tc>
          <w:tcPr>
            <w:tcW w:w="955" w:type="pct"/>
            <w:vAlign w:val="center"/>
          </w:tcPr>
          <w:p w14:paraId="77D731C9" w14:textId="2B3AAF37" w:rsidR="00AF52A4" w:rsidRDefault="00673CA0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17.7</w:t>
            </w:r>
          </w:p>
        </w:tc>
      </w:tr>
      <w:tr w:rsidR="00AF52A4" w14:paraId="23AF09A8" w14:textId="77777777" w:rsidTr="00AF52A4">
        <w:trPr>
          <w:trHeight w:val="691"/>
        </w:trPr>
        <w:tc>
          <w:tcPr>
            <w:tcW w:w="3088" w:type="pct"/>
            <w:vAlign w:val="center"/>
          </w:tcPr>
          <w:p w14:paraId="65C140EF" w14:textId="77777777" w:rsidR="00AF52A4" w:rsidRDefault="00AF52A4" w:rsidP="00AF52A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7" w:type="pct"/>
            <w:vAlign w:val="center"/>
          </w:tcPr>
          <w:p w14:paraId="41E4F77A" w14:textId="66671EC2" w:rsidR="00AF52A4" w:rsidRDefault="00673CA0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30.2</w:t>
            </w:r>
          </w:p>
        </w:tc>
        <w:tc>
          <w:tcPr>
            <w:tcW w:w="955" w:type="pct"/>
            <w:vAlign w:val="center"/>
          </w:tcPr>
          <w:p w14:paraId="07F6D752" w14:textId="575A9710" w:rsidR="00AF52A4" w:rsidRDefault="00673CA0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28.3</w:t>
            </w:r>
          </w:p>
        </w:tc>
      </w:tr>
    </w:tbl>
    <w:p w14:paraId="6D2557DD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Y="1015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92"/>
        <w:gridCol w:w="2358"/>
      </w:tblGrid>
      <w:tr w:rsidR="0053408D" w14:paraId="3A12EC8E" w14:textId="77777777" w:rsidTr="0053408D">
        <w:trPr>
          <w:trHeight w:val="568"/>
        </w:trPr>
        <w:tc>
          <w:tcPr>
            <w:tcW w:w="3850" w:type="pct"/>
            <w:vAlign w:val="center"/>
          </w:tcPr>
          <w:p w14:paraId="15FFC959" w14:textId="77777777" w:rsidR="0053408D" w:rsidRPr="0050224B" w:rsidRDefault="0053408D" w:rsidP="00AF52A4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50" w:type="pct"/>
            <w:vAlign w:val="center"/>
          </w:tcPr>
          <w:p w14:paraId="6841A990" w14:textId="77777777" w:rsidR="0053408D" w:rsidRDefault="0053408D" w:rsidP="00AF52A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53408D" w14:paraId="0404ABA2" w14:textId="77777777" w:rsidTr="0053408D">
        <w:trPr>
          <w:trHeight w:val="663"/>
        </w:trPr>
        <w:tc>
          <w:tcPr>
            <w:tcW w:w="3850" w:type="pct"/>
            <w:vAlign w:val="center"/>
          </w:tcPr>
          <w:p w14:paraId="0309C501" w14:textId="77777777" w:rsidR="0053408D" w:rsidRDefault="0053408D" w:rsidP="00AF52A4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50" w:type="pct"/>
            <w:vAlign w:val="center"/>
          </w:tcPr>
          <w:p w14:paraId="68B5081A" w14:textId="1D825E36" w:rsidR="0053408D" w:rsidRDefault="00673CA0" w:rsidP="00AF52A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10.6</w:t>
            </w:r>
          </w:p>
        </w:tc>
      </w:tr>
      <w:tr w:rsidR="0053408D" w14:paraId="2D800BB3" w14:textId="77777777" w:rsidTr="0053408D">
        <w:trPr>
          <w:trHeight w:val="663"/>
        </w:trPr>
        <w:tc>
          <w:tcPr>
            <w:tcW w:w="3850" w:type="pct"/>
            <w:vAlign w:val="center"/>
          </w:tcPr>
          <w:p w14:paraId="423925B1" w14:textId="77777777" w:rsidR="0053408D" w:rsidRPr="000F2EB0" w:rsidRDefault="0053408D" w:rsidP="00AF52A4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50" w:type="pct"/>
            <w:vAlign w:val="center"/>
          </w:tcPr>
          <w:p w14:paraId="196AB3CA" w14:textId="7EA6E9CE" w:rsidR="0053408D" w:rsidRDefault="00673CA0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11.2</w:t>
            </w:r>
          </w:p>
        </w:tc>
      </w:tr>
      <w:tr w:rsidR="0053408D" w14:paraId="668AA19B" w14:textId="77777777" w:rsidTr="0053408D">
        <w:trPr>
          <w:trHeight w:val="663"/>
        </w:trPr>
        <w:tc>
          <w:tcPr>
            <w:tcW w:w="3850" w:type="pct"/>
            <w:vAlign w:val="center"/>
          </w:tcPr>
          <w:p w14:paraId="244D982A" w14:textId="77777777" w:rsidR="0053408D" w:rsidRDefault="0053408D" w:rsidP="00AF52A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50" w:type="pct"/>
            <w:vAlign w:val="center"/>
          </w:tcPr>
          <w:p w14:paraId="74FE9AEE" w14:textId="3AA82E20" w:rsidR="0053408D" w:rsidRDefault="00E24385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20.1</w:t>
            </w:r>
          </w:p>
        </w:tc>
      </w:tr>
      <w:tr w:rsidR="0053408D" w14:paraId="2F8A720B" w14:textId="77777777" w:rsidTr="0053408D">
        <w:trPr>
          <w:trHeight w:val="663"/>
        </w:trPr>
        <w:tc>
          <w:tcPr>
            <w:tcW w:w="3850" w:type="pct"/>
            <w:vAlign w:val="center"/>
          </w:tcPr>
          <w:p w14:paraId="6F66AEF7" w14:textId="77777777" w:rsidR="0053408D" w:rsidRDefault="0053408D" w:rsidP="00AF52A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50" w:type="pct"/>
            <w:vAlign w:val="center"/>
          </w:tcPr>
          <w:p w14:paraId="01583233" w14:textId="037C1631" w:rsidR="0053408D" w:rsidRDefault="00E24385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32.4</w:t>
            </w:r>
          </w:p>
        </w:tc>
      </w:tr>
    </w:tbl>
    <w:p w14:paraId="6BD4BE4A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344D19EC" w14:textId="77777777" w:rsidR="008F7F31" w:rsidRDefault="008F7F31" w:rsidP="008F7F3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Implant in relation to 12.</w:t>
      </w:r>
    </w:p>
    <w:p w14:paraId="238BC756" w14:textId="099CE855" w:rsidR="00DA74A6" w:rsidRDefault="00DA74A6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Crown: 14</w:t>
      </w:r>
    </w:p>
    <w:p w14:paraId="211D8F46" w14:textId="1D1F8364" w:rsidR="00032CB1" w:rsidRDefault="00032CB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 w:rsidR="00815C9A">
        <w:rPr>
          <w:sz w:val="28"/>
        </w:rPr>
        <w:t>15.</w:t>
      </w: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078ECC50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03EDAECF" w:rsidR="00BD6A11" w:rsidRDefault="00A74136" w:rsidP="00BD6A11">
      <w:pPr>
        <w:tabs>
          <w:tab w:val="left" w:pos="10260"/>
        </w:tabs>
        <w:ind w:firstLine="450"/>
        <w:jc w:val="both"/>
      </w:pPr>
      <w:r w:rsidRPr="00A74136">
        <w:drawing>
          <wp:anchor distT="0" distB="0" distL="114300" distR="114300" simplePos="0" relativeHeight="251741696" behindDoc="1" locked="0" layoutInCell="1" allowOverlap="1" wp14:anchorId="5A1073BA" wp14:editId="5057FF75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5163271" cy="2762636"/>
            <wp:effectExtent l="0" t="0" r="0" b="0"/>
            <wp:wrapTight wrapText="bothSides">
              <wp:wrapPolygon edited="0">
                <wp:start x="0" y="0"/>
                <wp:lineTo x="0" y="21451"/>
                <wp:lineTo x="21518" y="21451"/>
                <wp:lineTo x="21518" y="0"/>
                <wp:lineTo x="0" y="0"/>
              </wp:wrapPolygon>
            </wp:wrapTight>
            <wp:docPr id="10513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4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EF713" w14:textId="76AA723E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29B151F3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4148975F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73504DD2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05C8C698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714730E8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532C18AF" w:rsidR="00BD6A11" w:rsidRDefault="00250BFF" w:rsidP="00BD6A11">
      <w:pPr>
        <w:tabs>
          <w:tab w:val="left" w:pos="10260"/>
        </w:tabs>
        <w:ind w:firstLine="450"/>
        <w:jc w:val="center"/>
        <w:rPr>
          <w:b/>
        </w:rPr>
      </w:pPr>
      <w:r w:rsidRPr="00250BFF">
        <w:rPr>
          <w:b/>
        </w:rPr>
        <w:drawing>
          <wp:anchor distT="0" distB="0" distL="114300" distR="114300" simplePos="0" relativeHeight="251742720" behindDoc="1" locked="0" layoutInCell="1" allowOverlap="1" wp14:anchorId="27F59D05" wp14:editId="5B008C5C">
            <wp:simplePos x="0" y="0"/>
            <wp:positionH relativeFrom="column">
              <wp:posOffset>1885950</wp:posOffset>
            </wp:positionH>
            <wp:positionV relativeFrom="paragraph">
              <wp:posOffset>156210</wp:posOffset>
            </wp:positionV>
            <wp:extent cx="2724530" cy="2210108"/>
            <wp:effectExtent l="0" t="0" r="0" b="0"/>
            <wp:wrapTight wrapText="bothSides">
              <wp:wrapPolygon edited="0">
                <wp:start x="0" y="0"/>
                <wp:lineTo x="0" y="21414"/>
                <wp:lineTo x="21449" y="21414"/>
                <wp:lineTo x="21449" y="0"/>
                <wp:lineTo x="0" y="0"/>
              </wp:wrapPolygon>
            </wp:wrapTight>
            <wp:docPr id="154420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3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F15B0" w14:textId="0B86646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07EBB9D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4E7E622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1EBEABFF" w:rsidR="00BD6A11" w:rsidRDefault="00250BFF" w:rsidP="00BD6A11">
      <w:pPr>
        <w:rPr>
          <w:b/>
        </w:rPr>
      </w:pPr>
      <w:r w:rsidRPr="00250BFF">
        <w:rPr>
          <w:b/>
        </w:rPr>
        <w:drawing>
          <wp:anchor distT="0" distB="0" distL="114300" distR="114300" simplePos="0" relativeHeight="251744768" behindDoc="1" locked="0" layoutInCell="1" allowOverlap="1" wp14:anchorId="6954D75B" wp14:editId="35628692">
            <wp:simplePos x="0" y="0"/>
            <wp:positionH relativeFrom="margin">
              <wp:posOffset>-161925</wp:posOffset>
            </wp:positionH>
            <wp:positionV relativeFrom="paragraph">
              <wp:posOffset>2442210</wp:posOffset>
            </wp:positionV>
            <wp:extent cx="3361055" cy="2628900"/>
            <wp:effectExtent l="0" t="0" r="0" b="0"/>
            <wp:wrapTight wrapText="bothSides">
              <wp:wrapPolygon edited="0">
                <wp:start x="0" y="0"/>
                <wp:lineTo x="0" y="21443"/>
                <wp:lineTo x="21425" y="21443"/>
                <wp:lineTo x="21425" y="0"/>
                <wp:lineTo x="0" y="0"/>
              </wp:wrapPolygon>
            </wp:wrapTight>
            <wp:docPr id="137702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3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0BFF">
        <w:rPr>
          <w:b/>
        </w:rPr>
        <w:drawing>
          <wp:anchor distT="0" distB="0" distL="114300" distR="114300" simplePos="0" relativeHeight="251743744" behindDoc="1" locked="0" layoutInCell="1" allowOverlap="1" wp14:anchorId="4CAB20B7" wp14:editId="008ECA78">
            <wp:simplePos x="0" y="0"/>
            <wp:positionH relativeFrom="margin">
              <wp:posOffset>3305175</wp:posOffset>
            </wp:positionH>
            <wp:positionV relativeFrom="paragraph">
              <wp:posOffset>2451735</wp:posOffset>
            </wp:positionV>
            <wp:extent cx="3427095" cy="2609850"/>
            <wp:effectExtent l="0" t="0" r="1905" b="0"/>
            <wp:wrapTight wrapText="bothSides">
              <wp:wrapPolygon edited="0">
                <wp:start x="0" y="0"/>
                <wp:lineTo x="0" y="21442"/>
                <wp:lineTo x="21492" y="21442"/>
                <wp:lineTo x="21492" y="0"/>
                <wp:lineTo x="0" y="0"/>
              </wp:wrapPolygon>
            </wp:wrapTight>
            <wp:docPr id="77637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73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10"/>
        <w:gridCol w:w="7492"/>
      </w:tblGrid>
      <w:tr w:rsidR="00DA74A6" w14:paraId="26C7791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CAE0CA" w14:textId="77777777" w:rsidR="00DA74A6" w:rsidRDefault="00DA74A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C1E7050" w14:textId="78F6D7F3" w:rsidR="00DA74A6" w:rsidRDefault="008D728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D7281">
              <w:rPr>
                <w:b/>
              </w:rPr>
              <w:drawing>
                <wp:inline distT="0" distB="0" distL="0" distR="0" wp14:anchorId="30C772D3" wp14:editId="6E8CD1B4">
                  <wp:extent cx="4486901" cy="2686425"/>
                  <wp:effectExtent l="0" t="0" r="9525" b="0"/>
                  <wp:docPr id="1588299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2993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BFFF81" w14:textId="2912C201" w:rsidR="00BD6A11" w:rsidRDefault="00B514E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514ED">
              <w:rPr>
                <w:b/>
              </w:rPr>
              <w:drawing>
                <wp:inline distT="0" distB="0" distL="0" distR="0" wp14:anchorId="4FA96FA3" wp14:editId="0408666C">
                  <wp:extent cx="4532585" cy="2628900"/>
                  <wp:effectExtent l="0" t="0" r="1905" b="0"/>
                  <wp:docPr id="1140774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7744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830" cy="2632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03C38E" w14:textId="0BE15B53" w:rsidR="00BD6A11" w:rsidRDefault="0000425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0425F">
              <w:rPr>
                <w:b/>
              </w:rPr>
              <w:drawing>
                <wp:inline distT="0" distB="0" distL="0" distR="0" wp14:anchorId="5F793F11" wp14:editId="497546B1">
                  <wp:extent cx="4620270" cy="2676899"/>
                  <wp:effectExtent l="0" t="0" r="0" b="9525"/>
                  <wp:docPr id="426259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25914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60C05991" w:rsidR="00BD6A11" w:rsidRDefault="00EC075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C075B">
              <w:rPr>
                <w:b/>
              </w:rPr>
              <w:drawing>
                <wp:inline distT="0" distB="0" distL="0" distR="0" wp14:anchorId="4E38FFB1" wp14:editId="7BB61857">
                  <wp:extent cx="4458322" cy="2848373"/>
                  <wp:effectExtent l="0" t="0" r="0" b="9525"/>
                  <wp:docPr id="137349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494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78F907" w14:textId="7241272C" w:rsidR="00BD6A11" w:rsidRDefault="00EC075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C075B">
              <w:rPr>
                <w:b/>
              </w:rPr>
              <w:drawing>
                <wp:inline distT="0" distB="0" distL="0" distR="0" wp14:anchorId="4888C0CA" wp14:editId="4158DE53">
                  <wp:extent cx="4363059" cy="2896004"/>
                  <wp:effectExtent l="0" t="0" r="0" b="0"/>
                  <wp:docPr id="327875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87534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4061329" w14:textId="03CA188A" w:rsidR="00BD6A11" w:rsidRDefault="00435F1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5F13">
              <w:rPr>
                <w:b/>
              </w:rPr>
              <w:drawing>
                <wp:inline distT="0" distB="0" distL="0" distR="0" wp14:anchorId="7B1C0766" wp14:editId="7D54C6C4">
                  <wp:extent cx="4477375" cy="3000794"/>
                  <wp:effectExtent l="0" t="0" r="0" b="9525"/>
                  <wp:docPr id="884787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7873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25"/>
      <w:footerReference w:type="default" r:id="rId26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C87342" w14:textId="77777777" w:rsidR="00494276" w:rsidRDefault="00494276">
      <w:r>
        <w:separator/>
      </w:r>
    </w:p>
  </w:endnote>
  <w:endnote w:type="continuationSeparator" w:id="0">
    <w:p w14:paraId="0E87B3FF" w14:textId="77777777" w:rsidR="00494276" w:rsidRDefault="00494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C079B7" w14:textId="77777777" w:rsidR="00494276" w:rsidRDefault="00494276">
      <w:r>
        <w:separator/>
      </w:r>
    </w:p>
  </w:footnote>
  <w:footnote w:type="continuationSeparator" w:id="0">
    <w:p w14:paraId="3A49D438" w14:textId="77777777" w:rsidR="00494276" w:rsidRDefault="00494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425F"/>
    <w:rsid w:val="000058F1"/>
    <w:rsid w:val="00007BD1"/>
    <w:rsid w:val="00025F25"/>
    <w:rsid w:val="0003291E"/>
    <w:rsid w:val="00032CB1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0D032F"/>
    <w:rsid w:val="000D04DA"/>
    <w:rsid w:val="00104F54"/>
    <w:rsid w:val="0010514A"/>
    <w:rsid w:val="00112B87"/>
    <w:rsid w:val="00113A6F"/>
    <w:rsid w:val="001235CB"/>
    <w:rsid w:val="0013289A"/>
    <w:rsid w:val="001351ED"/>
    <w:rsid w:val="001359B6"/>
    <w:rsid w:val="00136BD2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E6643"/>
    <w:rsid w:val="001F230C"/>
    <w:rsid w:val="001F3459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BFF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0BDF"/>
    <w:rsid w:val="00302558"/>
    <w:rsid w:val="0030370F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B45AF"/>
    <w:rsid w:val="003D4FC9"/>
    <w:rsid w:val="003E1FE6"/>
    <w:rsid w:val="003E46D9"/>
    <w:rsid w:val="003F320B"/>
    <w:rsid w:val="00404578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35F13"/>
    <w:rsid w:val="004413B9"/>
    <w:rsid w:val="004443CA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4276"/>
    <w:rsid w:val="00497BED"/>
    <w:rsid w:val="004A2231"/>
    <w:rsid w:val="004A61C2"/>
    <w:rsid w:val="004A73BF"/>
    <w:rsid w:val="004B32C5"/>
    <w:rsid w:val="004B5F1D"/>
    <w:rsid w:val="004B7C69"/>
    <w:rsid w:val="004C4F8E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408D"/>
    <w:rsid w:val="005372FC"/>
    <w:rsid w:val="005521D8"/>
    <w:rsid w:val="00554A4D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36E6"/>
    <w:rsid w:val="005D4644"/>
    <w:rsid w:val="005D5995"/>
    <w:rsid w:val="005E3BF5"/>
    <w:rsid w:val="005F33EC"/>
    <w:rsid w:val="005F5AE4"/>
    <w:rsid w:val="006001D2"/>
    <w:rsid w:val="006104B1"/>
    <w:rsid w:val="006128A9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3CA0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4F49"/>
    <w:rsid w:val="006D6872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D3B"/>
    <w:rsid w:val="007A4F1D"/>
    <w:rsid w:val="007B037A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F6981"/>
    <w:rsid w:val="00815C9A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6EB1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11A8"/>
    <w:rsid w:val="008D3BE5"/>
    <w:rsid w:val="008D5AE9"/>
    <w:rsid w:val="008D7281"/>
    <w:rsid w:val="008E522A"/>
    <w:rsid w:val="008F250D"/>
    <w:rsid w:val="008F3B12"/>
    <w:rsid w:val="008F5D7D"/>
    <w:rsid w:val="008F7F31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C4127"/>
    <w:rsid w:val="009D11EB"/>
    <w:rsid w:val="009D2477"/>
    <w:rsid w:val="009D2FF7"/>
    <w:rsid w:val="009D3274"/>
    <w:rsid w:val="009E21AF"/>
    <w:rsid w:val="009E3D6E"/>
    <w:rsid w:val="009F1B0F"/>
    <w:rsid w:val="009F1CD1"/>
    <w:rsid w:val="009F282A"/>
    <w:rsid w:val="009F2DC1"/>
    <w:rsid w:val="00A041D5"/>
    <w:rsid w:val="00A057F1"/>
    <w:rsid w:val="00A123C9"/>
    <w:rsid w:val="00A1340E"/>
    <w:rsid w:val="00A13DC5"/>
    <w:rsid w:val="00A16C13"/>
    <w:rsid w:val="00A31738"/>
    <w:rsid w:val="00A3257C"/>
    <w:rsid w:val="00A37E8F"/>
    <w:rsid w:val="00A47A61"/>
    <w:rsid w:val="00A564F8"/>
    <w:rsid w:val="00A574CD"/>
    <w:rsid w:val="00A61293"/>
    <w:rsid w:val="00A62FE4"/>
    <w:rsid w:val="00A700D4"/>
    <w:rsid w:val="00A73731"/>
    <w:rsid w:val="00A74136"/>
    <w:rsid w:val="00A74C20"/>
    <w:rsid w:val="00A80198"/>
    <w:rsid w:val="00A826FE"/>
    <w:rsid w:val="00A847D5"/>
    <w:rsid w:val="00A87BD2"/>
    <w:rsid w:val="00A87CEC"/>
    <w:rsid w:val="00A92C90"/>
    <w:rsid w:val="00A93039"/>
    <w:rsid w:val="00AE40B7"/>
    <w:rsid w:val="00AF0D0A"/>
    <w:rsid w:val="00AF3BBF"/>
    <w:rsid w:val="00AF52A4"/>
    <w:rsid w:val="00B0454E"/>
    <w:rsid w:val="00B11C41"/>
    <w:rsid w:val="00B17236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514ED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C8D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5812"/>
    <w:rsid w:val="00CA76DD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166E"/>
    <w:rsid w:val="00D44C61"/>
    <w:rsid w:val="00D460C5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A74A6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24385"/>
    <w:rsid w:val="00E325F1"/>
    <w:rsid w:val="00E40CB5"/>
    <w:rsid w:val="00E41C09"/>
    <w:rsid w:val="00E50A29"/>
    <w:rsid w:val="00E51191"/>
    <w:rsid w:val="00E55666"/>
    <w:rsid w:val="00E62678"/>
    <w:rsid w:val="00E74DBB"/>
    <w:rsid w:val="00E823AD"/>
    <w:rsid w:val="00E86C01"/>
    <w:rsid w:val="00E870D1"/>
    <w:rsid w:val="00E9456D"/>
    <w:rsid w:val="00E974F7"/>
    <w:rsid w:val="00EA03F2"/>
    <w:rsid w:val="00EA4886"/>
    <w:rsid w:val="00EA4A36"/>
    <w:rsid w:val="00EA64E4"/>
    <w:rsid w:val="00EB51BE"/>
    <w:rsid w:val="00EB593B"/>
    <w:rsid w:val="00EB6E26"/>
    <w:rsid w:val="00EC075B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1469A"/>
    <w:rsid w:val="00F30135"/>
    <w:rsid w:val="00F33635"/>
    <w:rsid w:val="00F34524"/>
    <w:rsid w:val="00F360ED"/>
    <w:rsid w:val="00F3676D"/>
    <w:rsid w:val="00F406CE"/>
    <w:rsid w:val="00F56394"/>
    <w:rsid w:val="00F610A9"/>
    <w:rsid w:val="00F635DA"/>
    <w:rsid w:val="00F9296A"/>
    <w:rsid w:val="00F973F3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28</TotalTime>
  <Pages>10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2024-03-04T16:43:00Z</cp:lastPrinted>
  <dcterms:created xsi:type="dcterms:W3CDTF">2024-06-29T09:11:00Z</dcterms:created>
  <dcterms:modified xsi:type="dcterms:W3CDTF">2024-06-29T09:39:00Z</dcterms:modified>
</cp:coreProperties>
</file>