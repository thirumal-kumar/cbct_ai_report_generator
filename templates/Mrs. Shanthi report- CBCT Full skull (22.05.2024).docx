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0192" behindDoc="0" locked="0" layoutInCell="1" allowOverlap="1" wp14:anchorId="094F34CA" wp14:editId="3CC8927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2A6E77" id="Group 14" o:spid="_x0000_s1026" style="position:absolute;margin-left:0;margin-top:0;width:620.05pt;height:128.9pt;z-index:251720192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D46E17" wp14:editId="716EA54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14A397BC" wp14:editId="31B3FD58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6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2240" behindDoc="1" locked="0" layoutInCell="1" allowOverlap="1" wp14:anchorId="30DB8F24" wp14:editId="5150DFF1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4C20345C" wp14:editId="26AC0E79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1216" behindDoc="0" locked="0" layoutInCell="1" allowOverlap="1" wp14:anchorId="430CBFB2" wp14:editId="75A836F2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152" w:tblpY="1415"/>
        <w:tblW w:w="518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526"/>
        <w:gridCol w:w="5105"/>
      </w:tblGrid>
      <w:tr w:rsidR="001F7F01" w:rsidRPr="004730D8" w14:paraId="392A2775" w14:textId="77777777" w:rsidTr="005230DF">
        <w:trPr>
          <w:trHeight w:val="553"/>
        </w:trPr>
        <w:tc>
          <w:tcPr>
            <w:tcW w:w="2599" w:type="pct"/>
          </w:tcPr>
          <w:p w14:paraId="4D354F41" w14:textId="530652C5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C24E45">
              <w:rPr>
                <w:sz w:val="28"/>
              </w:rPr>
              <w:t xml:space="preserve">s. </w:t>
            </w:r>
            <w:r w:rsidR="00264773">
              <w:rPr>
                <w:sz w:val="28"/>
              </w:rPr>
              <w:t>Shanthi</w:t>
            </w:r>
          </w:p>
        </w:tc>
        <w:tc>
          <w:tcPr>
            <w:tcW w:w="2401" w:type="pct"/>
          </w:tcPr>
          <w:p w14:paraId="112E52C6" w14:textId="53B3A19C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C24E45">
              <w:rPr>
                <w:sz w:val="28"/>
              </w:rPr>
              <w:t>2</w:t>
            </w:r>
            <w:r w:rsidR="00264773">
              <w:rPr>
                <w:sz w:val="28"/>
              </w:rPr>
              <w:t>2.05</w:t>
            </w:r>
            <w:r w:rsidR="00C24E45">
              <w:rPr>
                <w:sz w:val="28"/>
              </w:rPr>
              <w:t>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5230DF">
        <w:trPr>
          <w:trHeight w:val="553"/>
        </w:trPr>
        <w:tc>
          <w:tcPr>
            <w:tcW w:w="2599" w:type="pct"/>
          </w:tcPr>
          <w:p w14:paraId="21388FD1" w14:textId="3AFECC54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264773">
              <w:rPr>
                <w:sz w:val="28"/>
              </w:rPr>
              <w:t>59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24E45">
              <w:rPr>
                <w:bCs/>
                <w:sz w:val="28"/>
              </w:rPr>
              <w:t>Fema</w:t>
            </w:r>
            <w:r w:rsidRPr="004730D8">
              <w:rPr>
                <w:sz w:val="28"/>
              </w:rPr>
              <w:t>le</w:t>
            </w:r>
          </w:p>
        </w:tc>
        <w:tc>
          <w:tcPr>
            <w:tcW w:w="2401" w:type="pct"/>
          </w:tcPr>
          <w:p w14:paraId="11F21660" w14:textId="7CE91D0F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CB166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230DF">
        <w:trPr>
          <w:trHeight w:val="553"/>
        </w:trPr>
        <w:tc>
          <w:tcPr>
            <w:tcW w:w="2599" w:type="pct"/>
          </w:tcPr>
          <w:p w14:paraId="37131503" w14:textId="2ABCC4D2" w:rsidR="00C24E45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264773">
              <w:rPr>
                <w:sz w:val="28"/>
              </w:rPr>
              <w:t>I. Porkodi</w:t>
            </w:r>
          </w:p>
        </w:tc>
        <w:tc>
          <w:tcPr>
            <w:tcW w:w="2401" w:type="pct"/>
          </w:tcPr>
          <w:p w14:paraId="7219DEB7" w14:textId="77777777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230DF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674D758C" wp14:editId="610AD416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29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1648D598" wp14:editId="335B6D3B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6ABF4B86" wp14:editId="777735E4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1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5BC50FEB" wp14:editId="557A3E95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4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66E8285D" w14:textId="024DE27F" w:rsidR="00194221" w:rsidRDefault="00194221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No of teeth present in the maxillary and mandibular arch: </w:t>
      </w:r>
      <w:r w:rsidR="001B2F22">
        <w:rPr>
          <w:sz w:val="28"/>
        </w:rPr>
        <w:t>24</w:t>
      </w:r>
      <w:r w:rsidR="00F64A4E">
        <w:rPr>
          <w:sz w:val="28"/>
        </w:rPr>
        <w:t>; Missing tooth: 1</w:t>
      </w:r>
      <w:r w:rsidR="002E7290">
        <w:rPr>
          <w:sz w:val="28"/>
        </w:rPr>
        <w:t xml:space="preserve">7, 18, 24, </w:t>
      </w:r>
      <w:r w:rsidR="00226342">
        <w:rPr>
          <w:sz w:val="28"/>
        </w:rPr>
        <w:t>26, 28, 38, 47, 48.</w:t>
      </w:r>
    </w:p>
    <w:p w14:paraId="0A5E7457" w14:textId="0D6E9F9A" w:rsidR="00CD5F0F" w:rsidRDefault="002E7290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Root stumps: 13, 14, 15, 22, 23</w:t>
      </w:r>
      <w:r w:rsidR="00226342">
        <w:rPr>
          <w:sz w:val="28"/>
        </w:rPr>
        <w:t>, 31, 46.</w:t>
      </w:r>
    </w:p>
    <w:p w14:paraId="2396814B" w14:textId="2D44FEEC" w:rsidR="009E6CF5" w:rsidRDefault="009E6CF5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>The maxillary</w:t>
      </w:r>
      <w:r w:rsidR="00893A44">
        <w:rPr>
          <w:sz w:val="28"/>
        </w:rPr>
        <w:t xml:space="preserve"> and mandibular </w:t>
      </w:r>
      <w:r>
        <w:rPr>
          <w:sz w:val="28"/>
        </w:rPr>
        <w:t>alveolar ridge</w:t>
      </w:r>
      <w:r w:rsidR="00B708D3">
        <w:rPr>
          <w:sz w:val="28"/>
        </w:rPr>
        <w:t>s</w:t>
      </w:r>
      <w:r>
        <w:rPr>
          <w:sz w:val="28"/>
        </w:rPr>
        <w:t xml:space="preserve"> </w:t>
      </w:r>
      <w:r w:rsidR="00893A44">
        <w:rPr>
          <w:sz w:val="28"/>
        </w:rPr>
        <w:t>are</w:t>
      </w:r>
      <w:r>
        <w:rPr>
          <w:sz w:val="28"/>
        </w:rPr>
        <w:t xml:space="preserve"> present with normal trabecular pattern.</w:t>
      </w:r>
    </w:p>
    <w:p w14:paraId="1F99EA2B" w14:textId="0B2F63A3" w:rsidR="001B2F22" w:rsidRDefault="001B2F22" w:rsidP="00893A44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Hyperdense crown structure in relation to 32, 33, 34, 35, 36, 37, </w:t>
      </w:r>
      <w:r w:rsidR="00A95A2A">
        <w:rPr>
          <w:sz w:val="28"/>
        </w:rPr>
        <w:t>42, 43, 44, 45.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5980B5EB" wp14:editId="08C87F57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8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593" w:tblpY="188"/>
        <w:tblW w:w="5597" w:type="pct"/>
        <w:tblLook w:val="04A0" w:firstRow="1" w:lastRow="0" w:firstColumn="1" w:lastColumn="0" w:noHBand="0" w:noVBand="1"/>
      </w:tblPr>
      <w:tblGrid>
        <w:gridCol w:w="2188"/>
        <w:gridCol w:w="1161"/>
        <w:gridCol w:w="1161"/>
        <w:gridCol w:w="1161"/>
        <w:gridCol w:w="1161"/>
        <w:gridCol w:w="1161"/>
        <w:gridCol w:w="1161"/>
        <w:gridCol w:w="1161"/>
        <w:gridCol w:w="1159"/>
      </w:tblGrid>
      <w:tr w:rsidR="00DB54BD" w14:paraId="26B6FFFF" w14:textId="77777777" w:rsidTr="00492417">
        <w:trPr>
          <w:trHeight w:val="681"/>
        </w:trPr>
        <w:tc>
          <w:tcPr>
            <w:tcW w:w="953" w:type="pct"/>
          </w:tcPr>
          <w:p w14:paraId="603910F5" w14:textId="77777777" w:rsidR="00DB54BD" w:rsidRDefault="00DB54BD" w:rsidP="00492417">
            <w:pPr>
              <w:jc w:val="center"/>
            </w:pPr>
          </w:p>
        </w:tc>
        <w:tc>
          <w:tcPr>
            <w:tcW w:w="506" w:type="pct"/>
          </w:tcPr>
          <w:p w14:paraId="084C7899" w14:textId="77777777" w:rsidR="00DB54BD" w:rsidRDefault="00DB54BD" w:rsidP="00492417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06" w:type="pct"/>
          </w:tcPr>
          <w:p w14:paraId="78BB4724" w14:textId="77777777" w:rsidR="00DB54BD" w:rsidRDefault="00DB54BD" w:rsidP="00492417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06" w:type="pct"/>
          </w:tcPr>
          <w:p w14:paraId="43A52DCF" w14:textId="77777777" w:rsidR="00DB54BD" w:rsidRDefault="00DB54BD" w:rsidP="00492417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  <w:tc>
          <w:tcPr>
            <w:tcW w:w="506" w:type="pct"/>
          </w:tcPr>
          <w:p w14:paraId="32DB303F" w14:textId="77777777" w:rsidR="00DB54BD" w:rsidRDefault="00DB54BD" w:rsidP="00492417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06" w:type="pct"/>
          </w:tcPr>
          <w:p w14:paraId="1DD6B6C2" w14:textId="77777777" w:rsidR="00DB54BD" w:rsidRDefault="00DB54BD" w:rsidP="00492417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06" w:type="pct"/>
          </w:tcPr>
          <w:p w14:paraId="512DEA18" w14:textId="77777777" w:rsidR="00DB54BD" w:rsidRDefault="00DB54BD" w:rsidP="00492417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06" w:type="pct"/>
          </w:tcPr>
          <w:p w14:paraId="697A8EB5" w14:textId="77777777" w:rsidR="00DB54BD" w:rsidRDefault="00DB54BD" w:rsidP="00492417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  <w:tc>
          <w:tcPr>
            <w:tcW w:w="505" w:type="pct"/>
          </w:tcPr>
          <w:p w14:paraId="1DC1967D" w14:textId="77777777" w:rsidR="00DB54BD" w:rsidRDefault="00DB54BD" w:rsidP="00492417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 w:rsidRPr="00930BA6">
              <w:rPr>
                <w:b/>
              </w:rPr>
              <w:t>region</w:t>
            </w:r>
          </w:p>
        </w:tc>
      </w:tr>
      <w:tr w:rsidR="00CC6C28" w14:paraId="58739582" w14:textId="77777777" w:rsidTr="00492417">
        <w:trPr>
          <w:trHeight w:val="821"/>
        </w:trPr>
        <w:tc>
          <w:tcPr>
            <w:tcW w:w="953" w:type="pct"/>
          </w:tcPr>
          <w:p w14:paraId="55879128" w14:textId="77777777" w:rsidR="00CC6C28" w:rsidRDefault="00CC6C28" w:rsidP="00CC6C28">
            <w:pPr>
              <w:jc w:val="center"/>
            </w:pPr>
            <w:r w:rsidRPr="00867738">
              <w:t>Sub-Crestal</w:t>
            </w:r>
          </w:p>
        </w:tc>
        <w:tc>
          <w:tcPr>
            <w:tcW w:w="506" w:type="pct"/>
          </w:tcPr>
          <w:p w14:paraId="4CD89C39" w14:textId="59703420" w:rsidR="00CC6C28" w:rsidRDefault="00CC6C28" w:rsidP="00CC6C28">
            <w:pPr>
              <w:jc w:val="center"/>
            </w:pPr>
            <w:r>
              <w:t>5.1</w:t>
            </w:r>
          </w:p>
        </w:tc>
        <w:tc>
          <w:tcPr>
            <w:tcW w:w="506" w:type="pct"/>
          </w:tcPr>
          <w:p w14:paraId="2CEE17BE" w14:textId="38C9AB0B" w:rsidR="00CC6C28" w:rsidRDefault="00CC6C28" w:rsidP="00CC6C28">
            <w:pPr>
              <w:jc w:val="center"/>
            </w:pPr>
            <w:r>
              <w:t>6</w:t>
            </w:r>
          </w:p>
        </w:tc>
        <w:tc>
          <w:tcPr>
            <w:tcW w:w="506" w:type="pct"/>
          </w:tcPr>
          <w:p w14:paraId="4511901E" w14:textId="71FC7DE4" w:rsidR="00CC6C28" w:rsidRDefault="00CC6C28" w:rsidP="00CC6C28">
            <w:pPr>
              <w:jc w:val="center"/>
            </w:pPr>
            <w:r>
              <w:t>6.1</w:t>
            </w:r>
          </w:p>
        </w:tc>
        <w:tc>
          <w:tcPr>
            <w:tcW w:w="506" w:type="pct"/>
          </w:tcPr>
          <w:p w14:paraId="4DD29C4D" w14:textId="3774C548" w:rsidR="00CC6C28" w:rsidRDefault="00CC6C28" w:rsidP="00CC6C28">
            <w:pPr>
              <w:jc w:val="center"/>
            </w:pPr>
            <w:r>
              <w:t>4.7</w:t>
            </w:r>
          </w:p>
        </w:tc>
        <w:tc>
          <w:tcPr>
            <w:tcW w:w="506" w:type="pct"/>
          </w:tcPr>
          <w:p w14:paraId="23C301CD" w14:textId="2B914564" w:rsidR="00CC6C28" w:rsidRDefault="00CC6C28" w:rsidP="00CC6C28">
            <w:pPr>
              <w:jc w:val="center"/>
            </w:pPr>
            <w:r>
              <w:t>5.3</w:t>
            </w:r>
          </w:p>
        </w:tc>
        <w:tc>
          <w:tcPr>
            <w:tcW w:w="506" w:type="pct"/>
          </w:tcPr>
          <w:p w14:paraId="0B28E86C" w14:textId="5F8037B8" w:rsidR="00CC6C28" w:rsidRDefault="00CC6C28" w:rsidP="00CC6C28">
            <w:pPr>
              <w:jc w:val="center"/>
            </w:pPr>
            <w:r>
              <w:t>4.6</w:t>
            </w:r>
          </w:p>
        </w:tc>
        <w:tc>
          <w:tcPr>
            <w:tcW w:w="506" w:type="pct"/>
          </w:tcPr>
          <w:p w14:paraId="3B692DA2" w14:textId="47C069D9" w:rsidR="00CC6C28" w:rsidRDefault="00CC6C28" w:rsidP="00CC6C28">
            <w:pPr>
              <w:jc w:val="center"/>
            </w:pPr>
            <w:r>
              <w:t>5.5</w:t>
            </w:r>
          </w:p>
        </w:tc>
        <w:tc>
          <w:tcPr>
            <w:tcW w:w="505" w:type="pct"/>
          </w:tcPr>
          <w:p w14:paraId="4D0874BF" w14:textId="25C212F6" w:rsidR="00CC6C28" w:rsidRDefault="00CC6C28" w:rsidP="00CC6C28">
            <w:pPr>
              <w:jc w:val="center"/>
            </w:pPr>
            <w:r>
              <w:t>5.8</w:t>
            </w:r>
          </w:p>
        </w:tc>
      </w:tr>
      <w:tr w:rsidR="00CC6C28" w14:paraId="6D140611" w14:textId="77777777" w:rsidTr="00492417">
        <w:trPr>
          <w:trHeight w:val="686"/>
        </w:trPr>
        <w:tc>
          <w:tcPr>
            <w:tcW w:w="953" w:type="pct"/>
          </w:tcPr>
          <w:p w14:paraId="653B7910" w14:textId="77777777" w:rsidR="00CC6C28" w:rsidRDefault="00CC6C28" w:rsidP="00CC6C28">
            <w:pPr>
              <w:jc w:val="center"/>
            </w:pPr>
            <w:r>
              <w:t>Mid- Crestal</w:t>
            </w:r>
          </w:p>
        </w:tc>
        <w:tc>
          <w:tcPr>
            <w:tcW w:w="506" w:type="pct"/>
          </w:tcPr>
          <w:p w14:paraId="35A036AD" w14:textId="2E3624DD" w:rsidR="00CC6C28" w:rsidRDefault="00CC6C28" w:rsidP="00CC6C28">
            <w:pPr>
              <w:jc w:val="center"/>
            </w:pPr>
            <w:r>
              <w:t>5.3</w:t>
            </w:r>
          </w:p>
        </w:tc>
        <w:tc>
          <w:tcPr>
            <w:tcW w:w="506" w:type="pct"/>
          </w:tcPr>
          <w:p w14:paraId="5E5E58D9" w14:textId="09F331D8" w:rsidR="00CC6C28" w:rsidRDefault="00CC6C28" w:rsidP="00CC6C28">
            <w:pPr>
              <w:jc w:val="center"/>
            </w:pPr>
            <w:r>
              <w:t>4.5</w:t>
            </w:r>
          </w:p>
        </w:tc>
        <w:tc>
          <w:tcPr>
            <w:tcW w:w="506" w:type="pct"/>
          </w:tcPr>
          <w:p w14:paraId="64835A0A" w14:textId="523B58E3" w:rsidR="00CC6C28" w:rsidRDefault="00CC6C28" w:rsidP="00CC6C28">
            <w:pPr>
              <w:jc w:val="center"/>
            </w:pPr>
            <w:r>
              <w:t>5.8</w:t>
            </w:r>
          </w:p>
        </w:tc>
        <w:tc>
          <w:tcPr>
            <w:tcW w:w="506" w:type="pct"/>
          </w:tcPr>
          <w:p w14:paraId="1E223057" w14:textId="3D4E7EB7" w:rsidR="00CC6C28" w:rsidRDefault="00CC6C28" w:rsidP="00CC6C28">
            <w:pPr>
              <w:jc w:val="center"/>
            </w:pPr>
            <w:r>
              <w:t>5.2</w:t>
            </w:r>
          </w:p>
        </w:tc>
        <w:tc>
          <w:tcPr>
            <w:tcW w:w="506" w:type="pct"/>
          </w:tcPr>
          <w:p w14:paraId="20A53301" w14:textId="3D7522D7" w:rsidR="00CC6C28" w:rsidRDefault="00CC6C28" w:rsidP="00CC6C28">
            <w:pPr>
              <w:jc w:val="center"/>
            </w:pPr>
            <w:r>
              <w:t>4.8</w:t>
            </w:r>
          </w:p>
        </w:tc>
        <w:tc>
          <w:tcPr>
            <w:tcW w:w="506" w:type="pct"/>
          </w:tcPr>
          <w:p w14:paraId="7CA26615" w14:textId="54E66B81" w:rsidR="00CC6C28" w:rsidRDefault="00CC6C28" w:rsidP="00CC6C28">
            <w:pPr>
              <w:jc w:val="center"/>
            </w:pPr>
            <w:r>
              <w:t>4.3</w:t>
            </w:r>
          </w:p>
        </w:tc>
        <w:tc>
          <w:tcPr>
            <w:tcW w:w="506" w:type="pct"/>
          </w:tcPr>
          <w:p w14:paraId="7D3320B9" w14:textId="3BA98FBC" w:rsidR="00CC6C28" w:rsidRDefault="00CC6C28" w:rsidP="00CC6C28">
            <w:pPr>
              <w:jc w:val="center"/>
            </w:pPr>
            <w:r>
              <w:t>5</w:t>
            </w:r>
          </w:p>
        </w:tc>
        <w:tc>
          <w:tcPr>
            <w:tcW w:w="505" w:type="pct"/>
          </w:tcPr>
          <w:p w14:paraId="2D7B4508" w14:textId="1CB0E44C" w:rsidR="00CC6C28" w:rsidRDefault="00CC6C28" w:rsidP="00CC6C28">
            <w:pPr>
              <w:jc w:val="center"/>
            </w:pPr>
            <w:r>
              <w:t>5.9</w:t>
            </w:r>
          </w:p>
        </w:tc>
      </w:tr>
      <w:tr w:rsidR="00CC6C28" w14:paraId="237272ED" w14:textId="77777777" w:rsidTr="00492417">
        <w:trPr>
          <w:trHeight w:val="721"/>
        </w:trPr>
        <w:tc>
          <w:tcPr>
            <w:tcW w:w="953" w:type="pct"/>
          </w:tcPr>
          <w:p w14:paraId="3439A2ED" w14:textId="77777777" w:rsidR="00CC6C28" w:rsidRPr="00867738" w:rsidRDefault="00CC6C28" w:rsidP="00CC6C28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06" w:type="pct"/>
          </w:tcPr>
          <w:p w14:paraId="222C358B" w14:textId="4A805856" w:rsidR="00CC6C28" w:rsidRDefault="00CC6C28" w:rsidP="00CC6C28">
            <w:pPr>
              <w:jc w:val="center"/>
            </w:pPr>
            <w:r>
              <w:t>15.8</w:t>
            </w:r>
          </w:p>
        </w:tc>
        <w:tc>
          <w:tcPr>
            <w:tcW w:w="506" w:type="pct"/>
          </w:tcPr>
          <w:p w14:paraId="150EC800" w14:textId="5EA8FF6E" w:rsidR="00CC6C28" w:rsidRDefault="00CC6C28" w:rsidP="00CC6C28">
            <w:pPr>
              <w:jc w:val="center"/>
            </w:pPr>
            <w:r>
              <w:t>17.3</w:t>
            </w:r>
          </w:p>
        </w:tc>
        <w:tc>
          <w:tcPr>
            <w:tcW w:w="506" w:type="pct"/>
          </w:tcPr>
          <w:p w14:paraId="731B6BCF" w14:textId="556D895F" w:rsidR="00CC6C28" w:rsidRDefault="00CC6C28" w:rsidP="00CC6C28">
            <w:pPr>
              <w:jc w:val="center"/>
            </w:pPr>
            <w:r>
              <w:t>20.6</w:t>
            </w:r>
          </w:p>
        </w:tc>
        <w:tc>
          <w:tcPr>
            <w:tcW w:w="506" w:type="pct"/>
          </w:tcPr>
          <w:p w14:paraId="7E03CCCC" w14:textId="79496170" w:rsidR="00CC6C28" w:rsidRDefault="00CC6C28" w:rsidP="00CC6C28">
            <w:pPr>
              <w:jc w:val="center"/>
            </w:pPr>
            <w:r>
              <w:t>10.6</w:t>
            </w:r>
          </w:p>
        </w:tc>
        <w:tc>
          <w:tcPr>
            <w:tcW w:w="506" w:type="pct"/>
          </w:tcPr>
          <w:p w14:paraId="72D49DD3" w14:textId="31E61919" w:rsidR="00CC6C28" w:rsidRDefault="00CC6C28" w:rsidP="00CC6C28">
            <w:pPr>
              <w:jc w:val="center"/>
            </w:pPr>
            <w:r>
              <w:t>18.6</w:t>
            </w:r>
          </w:p>
        </w:tc>
        <w:tc>
          <w:tcPr>
            <w:tcW w:w="506" w:type="pct"/>
          </w:tcPr>
          <w:p w14:paraId="61B7A142" w14:textId="26B70FA7" w:rsidR="00CC6C28" w:rsidRDefault="00CC6C28" w:rsidP="00CC6C28">
            <w:pPr>
              <w:jc w:val="center"/>
            </w:pPr>
            <w:r>
              <w:t>18</w:t>
            </w:r>
          </w:p>
        </w:tc>
        <w:tc>
          <w:tcPr>
            <w:tcW w:w="506" w:type="pct"/>
          </w:tcPr>
          <w:p w14:paraId="5CB259AF" w14:textId="47BF8351" w:rsidR="00CC6C28" w:rsidRDefault="00CC6C28" w:rsidP="00CC6C28">
            <w:pPr>
              <w:jc w:val="center"/>
            </w:pPr>
            <w:r>
              <w:t>13</w:t>
            </w:r>
          </w:p>
        </w:tc>
        <w:tc>
          <w:tcPr>
            <w:tcW w:w="505" w:type="pct"/>
          </w:tcPr>
          <w:p w14:paraId="41278051" w14:textId="78925CF6" w:rsidR="00CC6C28" w:rsidRDefault="00CC6C28" w:rsidP="00CC6C28">
            <w:pPr>
              <w:jc w:val="center"/>
            </w:pPr>
            <w:r>
              <w:t>13.6</w:t>
            </w:r>
          </w:p>
        </w:tc>
      </w:tr>
    </w:tbl>
    <w:p w14:paraId="21BF5207" w14:textId="77777777" w:rsidR="008A5CF5" w:rsidRDefault="008A5CF5"/>
    <w:tbl>
      <w:tblPr>
        <w:tblW w:w="555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1"/>
        <w:gridCol w:w="1318"/>
        <w:gridCol w:w="1317"/>
        <w:gridCol w:w="1317"/>
        <w:gridCol w:w="1317"/>
        <w:gridCol w:w="1317"/>
        <w:gridCol w:w="1299"/>
      </w:tblGrid>
      <w:tr w:rsidR="00B52F61" w14:paraId="4F4AB0AB" w14:textId="77777777" w:rsidTr="00492417">
        <w:trPr>
          <w:trHeight w:val="786"/>
          <w:jc w:val="center"/>
        </w:trPr>
        <w:tc>
          <w:tcPr>
            <w:tcW w:w="1540" w:type="pct"/>
          </w:tcPr>
          <w:p w14:paraId="5ABF184E" w14:textId="77777777" w:rsidR="00B52F61" w:rsidRPr="0050224B" w:rsidRDefault="00B52F61" w:rsidP="00492417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578" w:type="pct"/>
          </w:tcPr>
          <w:p w14:paraId="70145175" w14:textId="77777777" w:rsidR="00B52F61" w:rsidRDefault="00B52F61" w:rsidP="0049241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578" w:type="pct"/>
          </w:tcPr>
          <w:p w14:paraId="5685EFA3" w14:textId="77777777" w:rsidR="00B52F61" w:rsidRDefault="00B52F61" w:rsidP="0049241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578" w:type="pct"/>
          </w:tcPr>
          <w:p w14:paraId="6B471D0C" w14:textId="77777777" w:rsidR="00B52F61" w:rsidRDefault="00B52F61" w:rsidP="0049241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578" w:type="pct"/>
          </w:tcPr>
          <w:p w14:paraId="22325796" w14:textId="77777777" w:rsidR="00B52F61" w:rsidRDefault="00B52F61" w:rsidP="0049241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578" w:type="pct"/>
          </w:tcPr>
          <w:p w14:paraId="0056E3A6" w14:textId="77777777" w:rsidR="00B52F61" w:rsidRDefault="00B52F61" w:rsidP="00492417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570" w:type="pct"/>
          </w:tcPr>
          <w:p w14:paraId="2067F5BA" w14:textId="77777777" w:rsidR="00B52F61" w:rsidRDefault="00B52F61" w:rsidP="00492417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B52F61" w14:paraId="13CEDAF6" w14:textId="77777777" w:rsidTr="00492417">
        <w:trPr>
          <w:trHeight w:val="913"/>
          <w:jc w:val="center"/>
        </w:trPr>
        <w:tc>
          <w:tcPr>
            <w:tcW w:w="1540" w:type="pct"/>
          </w:tcPr>
          <w:p w14:paraId="7F687F03" w14:textId="77777777" w:rsidR="00B52F61" w:rsidRDefault="00B52F61" w:rsidP="00492417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578" w:type="pct"/>
          </w:tcPr>
          <w:p w14:paraId="66DD8FB2" w14:textId="758671C6" w:rsidR="00B52F61" w:rsidRDefault="0072044E" w:rsidP="0049241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8.6</w:t>
            </w:r>
          </w:p>
        </w:tc>
        <w:tc>
          <w:tcPr>
            <w:tcW w:w="578" w:type="pct"/>
          </w:tcPr>
          <w:p w14:paraId="5CDE985F" w14:textId="3CF25C0B" w:rsidR="00B52F61" w:rsidRDefault="0072044E" w:rsidP="0049241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12.8</w:t>
            </w:r>
          </w:p>
        </w:tc>
        <w:tc>
          <w:tcPr>
            <w:tcW w:w="578" w:type="pct"/>
          </w:tcPr>
          <w:p w14:paraId="62886640" w14:textId="755638DC" w:rsidR="00B52F61" w:rsidRDefault="00CC6C28" w:rsidP="0049241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10.4</w:t>
            </w:r>
          </w:p>
        </w:tc>
        <w:tc>
          <w:tcPr>
            <w:tcW w:w="578" w:type="pct"/>
          </w:tcPr>
          <w:p w14:paraId="25C79B1D" w14:textId="6A34A4F6" w:rsidR="00B52F61" w:rsidRDefault="00CC6C28" w:rsidP="0049241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  <w:tc>
          <w:tcPr>
            <w:tcW w:w="578" w:type="pct"/>
          </w:tcPr>
          <w:p w14:paraId="759676A8" w14:textId="768D7156" w:rsidR="00B52F61" w:rsidRDefault="00CC6C28" w:rsidP="0049241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6.9</w:t>
            </w:r>
          </w:p>
        </w:tc>
        <w:tc>
          <w:tcPr>
            <w:tcW w:w="570" w:type="pct"/>
          </w:tcPr>
          <w:p w14:paraId="2853040B" w14:textId="6AAF2909" w:rsidR="00B52F61" w:rsidRDefault="00C704EB" w:rsidP="00492417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B52F61" w14:paraId="7903594D" w14:textId="77777777" w:rsidTr="00492417">
        <w:trPr>
          <w:trHeight w:val="913"/>
          <w:jc w:val="center"/>
        </w:trPr>
        <w:tc>
          <w:tcPr>
            <w:tcW w:w="1540" w:type="pct"/>
          </w:tcPr>
          <w:p w14:paraId="01B2D55B" w14:textId="77777777" w:rsidR="00B52F61" w:rsidRPr="000F2EB0" w:rsidRDefault="00B52F61" w:rsidP="00492417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578" w:type="pct"/>
          </w:tcPr>
          <w:p w14:paraId="44AFAA32" w14:textId="514141D9" w:rsidR="00B52F61" w:rsidRDefault="0072044E" w:rsidP="004924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9.1</w:t>
            </w:r>
          </w:p>
        </w:tc>
        <w:tc>
          <w:tcPr>
            <w:tcW w:w="578" w:type="pct"/>
          </w:tcPr>
          <w:p w14:paraId="22212B77" w14:textId="38C1E684" w:rsidR="00B52F61" w:rsidRDefault="0072044E" w:rsidP="004924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78" w:type="pct"/>
          </w:tcPr>
          <w:p w14:paraId="6D8D42E7" w14:textId="07D04C3B" w:rsidR="00B52F61" w:rsidRDefault="00CC6C28" w:rsidP="004924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78" w:type="pct"/>
          </w:tcPr>
          <w:p w14:paraId="5F4C8D7B" w14:textId="551451B7" w:rsidR="00B52F61" w:rsidRDefault="00CC6C28" w:rsidP="004924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5.2</w:t>
            </w:r>
          </w:p>
        </w:tc>
        <w:tc>
          <w:tcPr>
            <w:tcW w:w="578" w:type="pct"/>
          </w:tcPr>
          <w:p w14:paraId="16DC8160" w14:textId="2B41D8EB" w:rsidR="00B52F61" w:rsidRDefault="00CC6C28" w:rsidP="004924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570" w:type="pct"/>
          </w:tcPr>
          <w:p w14:paraId="245C039D" w14:textId="5CC62BF7" w:rsidR="00B52F61" w:rsidRDefault="00C704EB" w:rsidP="004924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B52F61" w14:paraId="75ED29C6" w14:textId="77777777" w:rsidTr="00492417">
        <w:trPr>
          <w:trHeight w:val="913"/>
          <w:jc w:val="center"/>
        </w:trPr>
        <w:tc>
          <w:tcPr>
            <w:tcW w:w="1540" w:type="pct"/>
          </w:tcPr>
          <w:p w14:paraId="1085D2D1" w14:textId="77777777" w:rsidR="00B52F61" w:rsidRDefault="00B52F61" w:rsidP="00492417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578" w:type="pct"/>
          </w:tcPr>
          <w:p w14:paraId="78F54881" w14:textId="4DBB22EC" w:rsidR="00B52F61" w:rsidRDefault="0072044E" w:rsidP="004924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4.7</w:t>
            </w:r>
          </w:p>
        </w:tc>
        <w:tc>
          <w:tcPr>
            <w:tcW w:w="578" w:type="pct"/>
          </w:tcPr>
          <w:p w14:paraId="74EB7FFC" w14:textId="716DC862" w:rsidR="00B52F61" w:rsidRDefault="0072044E" w:rsidP="004924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2.8</w:t>
            </w:r>
          </w:p>
        </w:tc>
        <w:tc>
          <w:tcPr>
            <w:tcW w:w="578" w:type="pct"/>
          </w:tcPr>
          <w:p w14:paraId="0999E1F5" w14:textId="5D093418" w:rsidR="00B52F61" w:rsidRDefault="00CC6C28" w:rsidP="004924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578" w:type="pct"/>
          </w:tcPr>
          <w:p w14:paraId="6F7E2DC5" w14:textId="2E0A6C08" w:rsidR="00B52F61" w:rsidRDefault="00CC6C28" w:rsidP="004924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</w:t>
            </w:r>
          </w:p>
        </w:tc>
        <w:tc>
          <w:tcPr>
            <w:tcW w:w="578" w:type="pct"/>
          </w:tcPr>
          <w:p w14:paraId="56AEE07E" w14:textId="1AF2080D" w:rsidR="00B52F61" w:rsidRDefault="00CC6C28" w:rsidP="004924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3.8</w:t>
            </w:r>
          </w:p>
        </w:tc>
        <w:tc>
          <w:tcPr>
            <w:tcW w:w="570" w:type="pct"/>
          </w:tcPr>
          <w:p w14:paraId="0DE71A6B" w14:textId="01F499E2" w:rsidR="00B52F61" w:rsidRDefault="00C704EB" w:rsidP="00492417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1.1</w:t>
            </w:r>
          </w:p>
        </w:tc>
      </w:tr>
    </w:tbl>
    <w:p w14:paraId="266885E5" w14:textId="77777777" w:rsidR="00B52F61" w:rsidRDefault="00B52F61" w:rsidP="00B52F61"/>
    <w:tbl>
      <w:tblPr>
        <w:tblpPr w:leftFromText="180" w:rightFromText="180" w:vertAnchor="page" w:horzAnchor="margin" w:tblpY="1083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8"/>
        <w:gridCol w:w="1962"/>
        <w:gridCol w:w="1960"/>
      </w:tblGrid>
      <w:tr w:rsidR="00AC7B7F" w14:paraId="5BF07C5A" w14:textId="77777777" w:rsidTr="00AC7B7F">
        <w:trPr>
          <w:trHeight w:val="514"/>
        </w:trPr>
        <w:tc>
          <w:tcPr>
            <w:tcW w:w="3087" w:type="pct"/>
            <w:vAlign w:val="center"/>
          </w:tcPr>
          <w:p w14:paraId="6ED32E44" w14:textId="77777777" w:rsidR="00AC7B7F" w:rsidRPr="0050224B" w:rsidRDefault="00AC7B7F" w:rsidP="00AC7B7F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  <w:vAlign w:val="center"/>
          </w:tcPr>
          <w:p w14:paraId="36A2C663" w14:textId="556D11D5" w:rsidR="00AC7B7F" w:rsidRDefault="00AC7B7F" w:rsidP="00AC7B7F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  <w:vAlign w:val="center"/>
          </w:tcPr>
          <w:p w14:paraId="1DA19C28" w14:textId="77777777" w:rsidR="00AC7B7F" w:rsidRDefault="00AC7B7F" w:rsidP="00AC7B7F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AC7B7F" w14:paraId="531894C6" w14:textId="77777777" w:rsidTr="00AC7B7F">
        <w:trPr>
          <w:trHeight w:val="600"/>
        </w:trPr>
        <w:tc>
          <w:tcPr>
            <w:tcW w:w="3087" w:type="pct"/>
            <w:vAlign w:val="center"/>
          </w:tcPr>
          <w:p w14:paraId="33DF7006" w14:textId="77777777" w:rsidR="00AC7B7F" w:rsidRDefault="00AC7B7F" w:rsidP="00AC7B7F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  <w:vAlign w:val="center"/>
          </w:tcPr>
          <w:p w14:paraId="1DD95C2A" w14:textId="6DC922E9" w:rsidR="00AC7B7F" w:rsidRDefault="00C704EB" w:rsidP="00AC7B7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</w:t>
            </w:r>
          </w:p>
        </w:tc>
        <w:tc>
          <w:tcPr>
            <w:tcW w:w="956" w:type="pct"/>
            <w:vAlign w:val="center"/>
          </w:tcPr>
          <w:p w14:paraId="36B183C3" w14:textId="158B6C63" w:rsidR="00AC7B7F" w:rsidRDefault="00C704EB" w:rsidP="00AC7B7F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</w:tr>
      <w:tr w:rsidR="00AC7B7F" w14:paraId="0736DF8C" w14:textId="77777777" w:rsidTr="00AC7B7F">
        <w:trPr>
          <w:trHeight w:val="600"/>
        </w:trPr>
        <w:tc>
          <w:tcPr>
            <w:tcW w:w="3087" w:type="pct"/>
            <w:vAlign w:val="center"/>
          </w:tcPr>
          <w:p w14:paraId="71104DF6" w14:textId="77777777" w:rsidR="00AC7B7F" w:rsidRPr="000F2EB0" w:rsidRDefault="00AC7B7F" w:rsidP="00AC7B7F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  <w:vAlign w:val="center"/>
          </w:tcPr>
          <w:p w14:paraId="198BD500" w14:textId="06679296" w:rsidR="00AC7B7F" w:rsidRDefault="00C704EB" w:rsidP="00AC7B7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7.7</w:t>
            </w:r>
          </w:p>
        </w:tc>
        <w:tc>
          <w:tcPr>
            <w:tcW w:w="956" w:type="pct"/>
            <w:vAlign w:val="center"/>
          </w:tcPr>
          <w:p w14:paraId="24771394" w14:textId="2538B528" w:rsidR="00AC7B7F" w:rsidRDefault="00C704EB" w:rsidP="00AC7B7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6.7</w:t>
            </w:r>
          </w:p>
        </w:tc>
      </w:tr>
      <w:tr w:rsidR="00AC7B7F" w14:paraId="12C45F13" w14:textId="77777777" w:rsidTr="00AC7B7F">
        <w:trPr>
          <w:trHeight w:val="600"/>
        </w:trPr>
        <w:tc>
          <w:tcPr>
            <w:tcW w:w="3087" w:type="pct"/>
            <w:vAlign w:val="center"/>
          </w:tcPr>
          <w:p w14:paraId="5F2ABBF9" w14:textId="77777777" w:rsidR="00AC7B7F" w:rsidRDefault="00AC7B7F" w:rsidP="00AC7B7F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7" w:type="pct"/>
            <w:vAlign w:val="center"/>
          </w:tcPr>
          <w:p w14:paraId="057A2F8E" w14:textId="52CDD0F9" w:rsidR="00AC7B7F" w:rsidRDefault="00C704EB" w:rsidP="00AC7B7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10.6</w:t>
            </w:r>
          </w:p>
        </w:tc>
        <w:tc>
          <w:tcPr>
            <w:tcW w:w="956" w:type="pct"/>
            <w:vAlign w:val="center"/>
          </w:tcPr>
          <w:p w14:paraId="3B7F03DF" w14:textId="2D94F04A" w:rsidR="00AC7B7F" w:rsidRDefault="00C704EB" w:rsidP="00AC7B7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</w:t>
            </w:r>
            <w:r w:rsidR="00D20A9E">
              <w:rPr>
                <w:w w:val="99"/>
                <w:sz w:val="24"/>
              </w:rPr>
              <w:t>1.8</w:t>
            </w:r>
          </w:p>
        </w:tc>
      </w:tr>
      <w:tr w:rsidR="00AC7B7F" w14:paraId="68DC2E8A" w14:textId="77777777" w:rsidTr="00AC7B7F">
        <w:trPr>
          <w:trHeight w:val="600"/>
        </w:trPr>
        <w:tc>
          <w:tcPr>
            <w:tcW w:w="3087" w:type="pct"/>
            <w:vAlign w:val="center"/>
          </w:tcPr>
          <w:p w14:paraId="1280264F" w14:textId="77777777" w:rsidR="00AC7B7F" w:rsidRDefault="00AC7B7F" w:rsidP="00AC7B7F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7" w:type="pct"/>
            <w:vAlign w:val="center"/>
          </w:tcPr>
          <w:p w14:paraId="594A6656" w14:textId="76EC77D2" w:rsidR="00AC7B7F" w:rsidRDefault="00C704EB" w:rsidP="00AC7B7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22.9</w:t>
            </w:r>
          </w:p>
        </w:tc>
        <w:tc>
          <w:tcPr>
            <w:tcW w:w="956" w:type="pct"/>
            <w:vAlign w:val="center"/>
          </w:tcPr>
          <w:p w14:paraId="1644CF94" w14:textId="0F91A4B6" w:rsidR="00AC7B7F" w:rsidRDefault="00D20A9E" w:rsidP="00AC7B7F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22.2</w:t>
            </w:r>
          </w:p>
        </w:tc>
      </w:tr>
    </w:tbl>
    <w:p w14:paraId="6C8B45D0" w14:textId="77777777" w:rsidR="00DB54BD" w:rsidRDefault="00DB54BD"/>
    <w:p w14:paraId="1CE0C62F" w14:textId="77777777" w:rsidR="00B52F61" w:rsidRDefault="00B52F61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73F9DC36" wp14:editId="4DBFC547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6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1D474038" w:rsidR="00953CB3" w:rsidRDefault="00A27EAD" w:rsidP="00DD2CD4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</w:t>
      </w:r>
      <w:r w:rsidR="00A8335E">
        <w:rPr>
          <w:sz w:val="28"/>
        </w:rPr>
        <w:t xml:space="preserve"> </w:t>
      </w:r>
      <w:r w:rsidR="001B2F22">
        <w:rPr>
          <w:sz w:val="28"/>
        </w:rPr>
        <w:t xml:space="preserve">and mandibular </w:t>
      </w:r>
      <w:r w:rsidR="00953CB3">
        <w:rPr>
          <w:sz w:val="28"/>
        </w:rPr>
        <w:t>arch.</w:t>
      </w:r>
    </w:p>
    <w:p w14:paraId="36FE1F29" w14:textId="77777777" w:rsidR="00DD2CD4" w:rsidRDefault="00DD2CD4" w:rsidP="00DD2CD4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stumps: 13, 14, 15, 22, 23, 31, 46.</w:t>
      </w:r>
    </w:p>
    <w:p w14:paraId="670B6551" w14:textId="0B7A07D1" w:rsidR="00DD2CD4" w:rsidRDefault="00DD2CD4" w:rsidP="00DD2CD4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C</w:t>
      </w:r>
      <w:r>
        <w:rPr>
          <w:sz w:val="28"/>
        </w:rPr>
        <w:t>rown in relation to 32, 33, 34, 35, 36, 37,</w:t>
      </w:r>
      <w:r w:rsidR="00A95A2A">
        <w:rPr>
          <w:sz w:val="28"/>
        </w:rPr>
        <w:t xml:space="preserve"> 42, 43, 44, 45</w:t>
      </w:r>
    </w:p>
    <w:p w14:paraId="3AD95291" w14:textId="51775AF7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0912" behindDoc="1" locked="0" layoutInCell="1" allowOverlap="1" wp14:anchorId="23F288E9" wp14:editId="0EC9DE49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3A66E8AA" wp14:editId="510004E4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2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6845150" w:rsidR="00205903" w:rsidRDefault="00205903" w:rsidP="00B923B3">
      <w:pPr>
        <w:tabs>
          <w:tab w:val="left" w:pos="10260"/>
        </w:tabs>
        <w:ind w:firstLine="450"/>
        <w:jc w:val="both"/>
      </w:pPr>
    </w:p>
    <w:p w14:paraId="2E6E3DDE" w14:textId="77777777" w:rsidR="00906EC7" w:rsidRDefault="00906EC7" w:rsidP="00B923B3">
      <w:pPr>
        <w:tabs>
          <w:tab w:val="left" w:pos="10260"/>
        </w:tabs>
        <w:ind w:firstLine="450"/>
        <w:jc w:val="both"/>
      </w:pPr>
    </w:p>
    <w:p w14:paraId="4410154F" w14:textId="563D2815" w:rsidR="00205903" w:rsidRDefault="007E3542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2E7DF17D" w14:textId="77777777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6DAB4361" w14:textId="42E448A2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31B441C" w14:textId="4053E847" w:rsidR="00906EC7" w:rsidRDefault="00A254AE" w:rsidP="007E3542">
      <w:pPr>
        <w:tabs>
          <w:tab w:val="left" w:pos="10260"/>
        </w:tabs>
        <w:ind w:firstLine="450"/>
        <w:jc w:val="center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6032" behindDoc="0" locked="0" layoutInCell="1" allowOverlap="1" wp14:anchorId="6E98BD62" wp14:editId="0C1F0021">
                <wp:simplePos x="0" y="0"/>
                <wp:positionH relativeFrom="column">
                  <wp:posOffset>-237490</wp:posOffset>
                </wp:positionH>
                <wp:positionV relativeFrom="paragraph">
                  <wp:posOffset>81915</wp:posOffset>
                </wp:positionV>
                <wp:extent cx="7033260" cy="3143250"/>
                <wp:effectExtent l="0" t="0" r="0" b="0"/>
                <wp:wrapNone/>
                <wp:docPr id="105746056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3260" cy="3143250"/>
                          <a:chOff x="0" y="0"/>
                          <a:chExt cx="7033260" cy="3143250"/>
                        </a:xfrm>
                      </wpg:grpSpPr>
                      <pic:pic xmlns:pic="http://schemas.openxmlformats.org/drawingml/2006/picture">
                        <pic:nvPicPr>
                          <pic:cNvPr id="70063864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3260" cy="3143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1549959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/>
                          <a:srcRect l="4117" t="15494" r="4012" b="3421"/>
                          <a:stretch/>
                        </pic:blipFill>
                        <pic:spPr bwMode="auto">
                          <a:xfrm>
                            <a:off x="1228725" y="19050"/>
                            <a:ext cx="4676775" cy="109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75D7E6" id="Group 1" o:spid="_x0000_s1026" style="position:absolute;margin-left:-18.7pt;margin-top:6.45pt;width:553.8pt;height:247.5pt;z-index:251756032" coordsize="70332,31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">
                <v:shape id="Picture 1" o:spid="_x0000_s1027" type="#_x0000_t75" style="position:absolute;width:70332;height:3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">
                  <v:imagedata r:id="rId17" o:title=""/>
                </v:shape>
                <v:shape id="Picture 1" o:spid="_x0000_s1028" type="#_x0000_t75" style="position:absolute;left:12287;top:190;width:46768;height:10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">
                  <v:imagedata r:id="rId18" o:title="" croptop="10154f" cropbottom="2242f" cropleft="2698f" cropright="2629f"/>
                </v:shape>
              </v:group>
            </w:pict>
          </mc:Fallback>
        </mc:AlternateContent>
      </w:r>
    </w:p>
    <w:p w14:paraId="5019E485" w14:textId="29C76072" w:rsidR="00906EC7" w:rsidRPr="007E3542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380E5044" w14:textId="2E28443C" w:rsidR="00205903" w:rsidRPr="007E3542" w:rsidRDefault="00205903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82A0F02" w14:textId="0346706E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09EE089A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70399A9D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71E45E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7183E16" w:rsidR="00205903" w:rsidRDefault="00205903" w:rsidP="00906EC7">
      <w:pPr>
        <w:tabs>
          <w:tab w:val="left" w:pos="10260"/>
        </w:tabs>
        <w:jc w:val="both"/>
      </w:pPr>
    </w:p>
    <w:p w14:paraId="6FCA5C18" w14:textId="2027366E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6D0033C2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868BF31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4964A3E8" w:rsidR="00084093" w:rsidRDefault="00C0558B" w:rsidP="00412911">
      <w:pPr>
        <w:tabs>
          <w:tab w:val="left" w:pos="10260"/>
        </w:tabs>
        <w:ind w:firstLine="450"/>
        <w:jc w:val="center"/>
        <w:rPr>
          <w:b/>
        </w:rPr>
      </w:pPr>
      <w:r w:rsidRPr="00C0558B">
        <w:rPr>
          <w:b/>
        </w:rPr>
        <w:drawing>
          <wp:anchor distT="0" distB="0" distL="114300" distR="114300" simplePos="0" relativeHeight="251757056" behindDoc="1" locked="0" layoutInCell="1" allowOverlap="1" wp14:anchorId="6FA7A40D" wp14:editId="34F0CBE8">
            <wp:simplePos x="0" y="0"/>
            <wp:positionH relativeFrom="margin">
              <wp:align>center</wp:align>
            </wp:positionH>
            <wp:positionV relativeFrom="paragraph">
              <wp:posOffset>131445</wp:posOffset>
            </wp:positionV>
            <wp:extent cx="2991267" cy="2391109"/>
            <wp:effectExtent l="0" t="0" r="0" b="9525"/>
            <wp:wrapTight wrapText="bothSides">
              <wp:wrapPolygon edited="0">
                <wp:start x="0" y="0"/>
                <wp:lineTo x="0" y="21514"/>
                <wp:lineTo x="21462" y="21514"/>
                <wp:lineTo x="21462" y="0"/>
                <wp:lineTo x="0" y="0"/>
              </wp:wrapPolygon>
            </wp:wrapTight>
            <wp:docPr id="42455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595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AEC3DF" w14:textId="531AE233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357B654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59E97AF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4247097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1FBEF9D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04E4875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748A5AC2" w:rsidR="005D6EFF" w:rsidRDefault="009D1754" w:rsidP="005D6EFF">
      <w:pPr>
        <w:rPr>
          <w:b/>
        </w:rPr>
      </w:pPr>
      <w:r w:rsidRPr="009D1754">
        <w:rPr>
          <w:b/>
        </w:rPr>
        <w:drawing>
          <wp:anchor distT="0" distB="0" distL="114300" distR="114300" simplePos="0" relativeHeight="251759104" behindDoc="1" locked="0" layoutInCell="1" allowOverlap="1" wp14:anchorId="1513E971" wp14:editId="187EB45E">
            <wp:simplePos x="0" y="0"/>
            <wp:positionH relativeFrom="column">
              <wp:posOffset>1800225</wp:posOffset>
            </wp:positionH>
            <wp:positionV relativeFrom="paragraph">
              <wp:posOffset>3286125</wp:posOffset>
            </wp:positionV>
            <wp:extent cx="2895600" cy="1993265"/>
            <wp:effectExtent l="0" t="0" r="0" b="6985"/>
            <wp:wrapTight wrapText="bothSides">
              <wp:wrapPolygon edited="0">
                <wp:start x="0" y="0"/>
                <wp:lineTo x="0" y="21469"/>
                <wp:lineTo x="21458" y="21469"/>
                <wp:lineTo x="21458" y="0"/>
                <wp:lineTo x="0" y="0"/>
              </wp:wrapPolygon>
            </wp:wrapTight>
            <wp:docPr id="173007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779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558B" w:rsidRPr="00C0558B">
        <w:rPr>
          <w:b/>
        </w:rPr>
        <w:drawing>
          <wp:anchor distT="0" distB="0" distL="114300" distR="114300" simplePos="0" relativeHeight="251758080" behindDoc="1" locked="0" layoutInCell="1" allowOverlap="1" wp14:anchorId="11778BCA" wp14:editId="024496D4">
            <wp:simplePos x="0" y="0"/>
            <wp:positionH relativeFrom="margin">
              <wp:align>center</wp:align>
            </wp:positionH>
            <wp:positionV relativeFrom="paragraph">
              <wp:posOffset>1400175</wp:posOffset>
            </wp:positionV>
            <wp:extent cx="2915057" cy="1771897"/>
            <wp:effectExtent l="0" t="0" r="0" b="0"/>
            <wp:wrapTight wrapText="bothSides">
              <wp:wrapPolygon edited="0">
                <wp:start x="0" y="0"/>
                <wp:lineTo x="0" y="21368"/>
                <wp:lineTo x="21459" y="21368"/>
                <wp:lineTo x="21459" y="0"/>
                <wp:lineTo x="0" y="0"/>
              </wp:wrapPolygon>
            </wp:wrapTight>
            <wp:docPr id="5175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66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571"/>
        <w:gridCol w:w="6831"/>
      </w:tblGrid>
      <w:tr w:rsidR="00824AB2" w14:paraId="27CFB504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2E59AA0B" w14:textId="1EB3D2D8" w:rsidR="00824AB2" w:rsidRDefault="00824AB2" w:rsidP="00824AB2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38C3DBE8" w14:textId="7777777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636" w:type="dxa"/>
            <w:shd w:val="clear" w:color="auto" w:fill="FFFFFF" w:themeFill="background1"/>
          </w:tcPr>
          <w:p w14:paraId="0E066EA7" w14:textId="1D418129" w:rsidR="00824AB2" w:rsidRDefault="00752D8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52D89">
              <w:rPr>
                <w:b/>
              </w:rPr>
              <w:drawing>
                <wp:inline distT="0" distB="0" distL="0" distR="0" wp14:anchorId="7504C63A" wp14:editId="53359216">
                  <wp:extent cx="4201111" cy="2534004"/>
                  <wp:effectExtent l="0" t="0" r="0" b="0"/>
                  <wp:docPr id="795178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1789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076F66">
        <w:trPr>
          <w:trHeight w:val="571"/>
        </w:trPr>
        <w:tc>
          <w:tcPr>
            <w:tcW w:w="3766" w:type="dxa"/>
            <w:shd w:val="clear" w:color="auto" w:fill="FFFFFF" w:themeFill="background1"/>
          </w:tcPr>
          <w:p w14:paraId="19ACEDF1" w14:textId="40DD2E4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116D0DD2" w14:textId="053F0E8B" w:rsidR="00824AB2" w:rsidRDefault="00752D8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86509">
              <w:rPr>
                <w:b/>
              </w:rPr>
              <w:drawing>
                <wp:inline distT="0" distB="0" distL="0" distR="0" wp14:anchorId="5F1DAE88" wp14:editId="10BD6E8D">
                  <wp:extent cx="4020111" cy="2495898"/>
                  <wp:effectExtent l="0" t="0" r="0" b="0"/>
                  <wp:docPr id="1599632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6328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DB715FA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610AA629" w14:textId="0045422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13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3E1A302D" w14:textId="54E03B03" w:rsidR="00824AB2" w:rsidRDefault="00752D8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86509">
              <w:rPr>
                <w:b/>
              </w:rPr>
              <w:drawing>
                <wp:inline distT="0" distB="0" distL="0" distR="0" wp14:anchorId="3944BE7A" wp14:editId="1D4C26BD">
                  <wp:extent cx="3848637" cy="2305372"/>
                  <wp:effectExtent l="0" t="0" r="0" b="0"/>
                  <wp:docPr id="531361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36145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37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778F89D8" w14:textId="77777777" w:rsidTr="00076F66">
        <w:trPr>
          <w:trHeight w:val="571"/>
        </w:trPr>
        <w:tc>
          <w:tcPr>
            <w:tcW w:w="3766" w:type="dxa"/>
            <w:shd w:val="clear" w:color="auto" w:fill="FFFFFF" w:themeFill="background1"/>
          </w:tcPr>
          <w:p w14:paraId="3005DC69" w14:textId="7C08466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14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0A018672" w14:textId="2AE6F473" w:rsidR="00824AB2" w:rsidRDefault="00246E4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46E48">
              <w:rPr>
                <w:b/>
              </w:rPr>
              <w:drawing>
                <wp:inline distT="0" distB="0" distL="0" distR="0" wp14:anchorId="793CB3FE" wp14:editId="28D21DC5">
                  <wp:extent cx="4010585" cy="2343477"/>
                  <wp:effectExtent l="0" t="0" r="9525" b="0"/>
                  <wp:docPr id="1027537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53733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43F1E04D" w14:textId="6D7E6FB2" w:rsidR="00824AB2" w:rsidRDefault="00986509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986509">
              <w:rPr>
                <w:b/>
              </w:rPr>
              <w:drawing>
                <wp:inline distT="0" distB="0" distL="0" distR="0" wp14:anchorId="268FF0BC" wp14:editId="7B131384">
                  <wp:extent cx="3896269" cy="2343477"/>
                  <wp:effectExtent l="0" t="0" r="9525" b="0"/>
                  <wp:docPr id="1251413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141303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343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076F66">
        <w:trPr>
          <w:trHeight w:val="571"/>
        </w:trPr>
        <w:tc>
          <w:tcPr>
            <w:tcW w:w="3766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2BD0E59E" w14:textId="658281A3" w:rsidR="00824AB2" w:rsidRDefault="0098650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86509">
              <w:rPr>
                <w:b/>
              </w:rPr>
              <w:drawing>
                <wp:inline distT="0" distB="0" distL="0" distR="0" wp14:anchorId="5AB430B7" wp14:editId="4DBDC8E7">
                  <wp:extent cx="4124901" cy="2381582"/>
                  <wp:effectExtent l="0" t="0" r="9525" b="0"/>
                  <wp:docPr id="1740140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4076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01" cy="238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509" w14:paraId="4C88B6BE" w14:textId="77777777" w:rsidTr="00076F66">
        <w:trPr>
          <w:trHeight w:val="571"/>
        </w:trPr>
        <w:tc>
          <w:tcPr>
            <w:tcW w:w="3766" w:type="dxa"/>
            <w:shd w:val="clear" w:color="auto" w:fill="FFFFFF" w:themeFill="background1"/>
          </w:tcPr>
          <w:p w14:paraId="0A854952" w14:textId="15277184" w:rsidR="00763509" w:rsidRDefault="00763509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17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365A9812" w14:textId="775A2E4E" w:rsidR="00763509" w:rsidRDefault="0098650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986509">
              <w:rPr>
                <w:b/>
              </w:rPr>
              <w:drawing>
                <wp:inline distT="0" distB="0" distL="0" distR="0" wp14:anchorId="59AF5AD9" wp14:editId="373D220E">
                  <wp:extent cx="3896269" cy="2372056"/>
                  <wp:effectExtent l="0" t="0" r="9525" b="9525"/>
                  <wp:docPr id="1615013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01387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372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2BF6A7C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55447E6D" w14:textId="2A0842B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21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62F8180C" w14:textId="5185589C" w:rsidR="00824AB2" w:rsidRDefault="002A59D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A59DB">
              <w:rPr>
                <w:b/>
              </w:rPr>
              <w:drawing>
                <wp:inline distT="0" distB="0" distL="0" distR="0" wp14:anchorId="03A549E4" wp14:editId="771074E9">
                  <wp:extent cx="4134427" cy="2353003"/>
                  <wp:effectExtent l="0" t="0" r="0" b="9525"/>
                  <wp:docPr id="244282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8289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51840414" w14:textId="19F4C82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22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12C9FFFD" w14:textId="61D8E9FD" w:rsidR="00824AB2" w:rsidRDefault="00A525D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525DF">
              <w:rPr>
                <w:b/>
              </w:rPr>
              <w:drawing>
                <wp:inline distT="0" distB="0" distL="0" distR="0" wp14:anchorId="59958A17" wp14:editId="58DF85DF">
                  <wp:extent cx="3715268" cy="2095792"/>
                  <wp:effectExtent l="0" t="0" r="0" b="0"/>
                  <wp:docPr id="1971941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94172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AD6C48F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163EB49" w14:textId="5EAFD0FE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23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2CE07AE1" w14:textId="0D3053F2" w:rsidR="00824AB2" w:rsidRDefault="00A525D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525DF">
              <w:rPr>
                <w:b/>
              </w:rPr>
              <w:drawing>
                <wp:inline distT="0" distB="0" distL="0" distR="0" wp14:anchorId="121133AC" wp14:editId="38F80F46">
                  <wp:extent cx="4020111" cy="2257740"/>
                  <wp:effectExtent l="0" t="0" r="0" b="9525"/>
                  <wp:docPr id="632116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11616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111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BBD998D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6C4E78D9" w14:textId="19F18308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081E4159" w14:textId="3F51A961" w:rsidR="00824AB2" w:rsidRDefault="00A525D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525DF">
              <w:rPr>
                <w:b/>
              </w:rPr>
              <w:drawing>
                <wp:inline distT="0" distB="0" distL="0" distR="0" wp14:anchorId="3ADBD6B0" wp14:editId="1EC7FFB9">
                  <wp:extent cx="3715268" cy="1991003"/>
                  <wp:effectExtent l="0" t="0" r="0" b="9525"/>
                  <wp:docPr id="72228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2829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1991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52A521C1" w14:textId="215E0069" w:rsidR="00824AB2" w:rsidRDefault="00A525D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525DF">
              <w:rPr>
                <w:b/>
              </w:rPr>
              <w:drawing>
                <wp:inline distT="0" distB="0" distL="0" distR="0" wp14:anchorId="2E426E59" wp14:editId="45901AA2">
                  <wp:extent cx="3572374" cy="2152950"/>
                  <wp:effectExtent l="0" t="0" r="9525" b="0"/>
                  <wp:docPr id="1282163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216369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636D2433" w14:textId="3494CD26" w:rsidR="00824AB2" w:rsidRDefault="00A525D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525DF">
              <w:rPr>
                <w:b/>
              </w:rPr>
              <w:drawing>
                <wp:inline distT="0" distB="0" distL="0" distR="0" wp14:anchorId="4B8F029F" wp14:editId="4864631B">
                  <wp:extent cx="3686689" cy="2162477"/>
                  <wp:effectExtent l="0" t="0" r="0" b="9525"/>
                  <wp:docPr id="885718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71833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3509" w14:paraId="2966B6EA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1F4CD332" w14:textId="22074B04" w:rsidR="00763509" w:rsidRDefault="00763509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614EDC4F" w14:textId="112139B4" w:rsidR="00763509" w:rsidRDefault="00A525D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525DF">
              <w:rPr>
                <w:b/>
              </w:rPr>
              <w:drawing>
                <wp:inline distT="0" distB="0" distL="0" distR="0" wp14:anchorId="42AF6BE8" wp14:editId="5ECB81FD">
                  <wp:extent cx="3419952" cy="2010056"/>
                  <wp:effectExtent l="0" t="0" r="0" b="9525"/>
                  <wp:docPr id="451805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80518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9952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335E" w14:paraId="6EEDDA75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4F385A8C" w14:textId="11431706" w:rsidR="00A8335E" w:rsidRDefault="00A8335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46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3FF68234" w14:textId="0A9D69E2" w:rsidR="00A8335E" w:rsidRDefault="003E6E6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3E6E60">
              <w:rPr>
                <w:b/>
              </w:rPr>
              <w:drawing>
                <wp:inline distT="0" distB="0" distL="0" distR="0" wp14:anchorId="53F3ACE9" wp14:editId="463D4E1F">
                  <wp:extent cx="3820058" cy="2229161"/>
                  <wp:effectExtent l="0" t="0" r="9525" b="0"/>
                  <wp:docPr id="1832107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10782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54AE" w14:paraId="5BA64A97" w14:textId="77777777" w:rsidTr="00076F66">
        <w:trPr>
          <w:trHeight w:val="629"/>
        </w:trPr>
        <w:tc>
          <w:tcPr>
            <w:tcW w:w="3766" w:type="dxa"/>
            <w:shd w:val="clear" w:color="auto" w:fill="FFFFFF" w:themeFill="background1"/>
          </w:tcPr>
          <w:p w14:paraId="6C72F361" w14:textId="796F8907" w:rsidR="00A254AE" w:rsidRDefault="00A254AE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47 region</w:t>
            </w:r>
          </w:p>
        </w:tc>
        <w:tc>
          <w:tcPr>
            <w:tcW w:w="6636" w:type="dxa"/>
            <w:shd w:val="clear" w:color="auto" w:fill="FFFFFF" w:themeFill="background1"/>
          </w:tcPr>
          <w:p w14:paraId="10EFD40A" w14:textId="4B125D8C" w:rsidR="00A254AE" w:rsidRDefault="00D20A9E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D20A9E">
              <w:rPr>
                <w:b/>
              </w:rPr>
              <w:drawing>
                <wp:inline distT="0" distB="0" distL="0" distR="0" wp14:anchorId="1A9B9010" wp14:editId="5CF2853C">
                  <wp:extent cx="3982006" cy="2448267"/>
                  <wp:effectExtent l="0" t="0" r="0" b="9525"/>
                  <wp:docPr id="217599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59992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927CD">
      <w:headerReference w:type="default" r:id="rId38"/>
      <w:footerReference w:type="default" r:id="rId3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1F9E90" w14:textId="77777777" w:rsidR="00B21354" w:rsidRDefault="00B21354">
      <w:r>
        <w:separator/>
      </w:r>
    </w:p>
  </w:endnote>
  <w:endnote w:type="continuationSeparator" w:id="0">
    <w:p w14:paraId="168FABC6" w14:textId="77777777" w:rsidR="00B21354" w:rsidRDefault="00B213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AB005C" w14:textId="77777777" w:rsidR="00B21354" w:rsidRDefault="00B21354">
      <w:r>
        <w:separator/>
      </w:r>
    </w:p>
  </w:footnote>
  <w:footnote w:type="continuationSeparator" w:id="0">
    <w:p w14:paraId="4861FF3E" w14:textId="77777777" w:rsidR="00B21354" w:rsidRDefault="00B213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4B86"/>
    <w:rsid w:val="00067B10"/>
    <w:rsid w:val="000700BE"/>
    <w:rsid w:val="00076F66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501D"/>
    <w:rsid w:val="000C0BD2"/>
    <w:rsid w:val="000C6CA1"/>
    <w:rsid w:val="000C7B39"/>
    <w:rsid w:val="000E36C7"/>
    <w:rsid w:val="000F175B"/>
    <w:rsid w:val="000F4C98"/>
    <w:rsid w:val="00104657"/>
    <w:rsid w:val="00104F54"/>
    <w:rsid w:val="0010514A"/>
    <w:rsid w:val="00112B87"/>
    <w:rsid w:val="00113A6F"/>
    <w:rsid w:val="00113BDD"/>
    <w:rsid w:val="00116057"/>
    <w:rsid w:val="0013289A"/>
    <w:rsid w:val="001351ED"/>
    <w:rsid w:val="00136BD2"/>
    <w:rsid w:val="00170756"/>
    <w:rsid w:val="00172FED"/>
    <w:rsid w:val="00183A64"/>
    <w:rsid w:val="0018668E"/>
    <w:rsid w:val="00194221"/>
    <w:rsid w:val="001955E9"/>
    <w:rsid w:val="001A17BC"/>
    <w:rsid w:val="001B2F22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26342"/>
    <w:rsid w:val="00240ACE"/>
    <w:rsid w:val="00241136"/>
    <w:rsid w:val="00246E48"/>
    <w:rsid w:val="00251B35"/>
    <w:rsid w:val="00251FCD"/>
    <w:rsid w:val="00253233"/>
    <w:rsid w:val="00261796"/>
    <w:rsid w:val="00264773"/>
    <w:rsid w:val="0027486A"/>
    <w:rsid w:val="002774EA"/>
    <w:rsid w:val="00277ADB"/>
    <w:rsid w:val="00282151"/>
    <w:rsid w:val="002824AE"/>
    <w:rsid w:val="00284CD0"/>
    <w:rsid w:val="00290938"/>
    <w:rsid w:val="002A59DB"/>
    <w:rsid w:val="002B4007"/>
    <w:rsid w:val="002B6280"/>
    <w:rsid w:val="002B7BA4"/>
    <w:rsid w:val="002C1430"/>
    <w:rsid w:val="002C2142"/>
    <w:rsid w:val="002C5F79"/>
    <w:rsid w:val="002C7445"/>
    <w:rsid w:val="002C7FAA"/>
    <w:rsid w:val="002D2E2F"/>
    <w:rsid w:val="002D72BA"/>
    <w:rsid w:val="002E4B93"/>
    <w:rsid w:val="002E7290"/>
    <w:rsid w:val="002F2F31"/>
    <w:rsid w:val="002F6D9C"/>
    <w:rsid w:val="00321111"/>
    <w:rsid w:val="00323F62"/>
    <w:rsid w:val="00340754"/>
    <w:rsid w:val="0034376D"/>
    <w:rsid w:val="00363A8B"/>
    <w:rsid w:val="0038057F"/>
    <w:rsid w:val="00386F89"/>
    <w:rsid w:val="00395555"/>
    <w:rsid w:val="003A78C1"/>
    <w:rsid w:val="003A7A03"/>
    <w:rsid w:val="003B06ED"/>
    <w:rsid w:val="003C6F48"/>
    <w:rsid w:val="003D2915"/>
    <w:rsid w:val="003E1909"/>
    <w:rsid w:val="003E46D9"/>
    <w:rsid w:val="003E6E60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661C6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A76B6"/>
    <w:rsid w:val="004B32C5"/>
    <w:rsid w:val="004B5F1D"/>
    <w:rsid w:val="004B7C69"/>
    <w:rsid w:val="004D0FED"/>
    <w:rsid w:val="004D6D17"/>
    <w:rsid w:val="004E18FD"/>
    <w:rsid w:val="004E1B7D"/>
    <w:rsid w:val="004E77A8"/>
    <w:rsid w:val="004F1F63"/>
    <w:rsid w:val="004F35D5"/>
    <w:rsid w:val="004F6FD5"/>
    <w:rsid w:val="00500E26"/>
    <w:rsid w:val="00501081"/>
    <w:rsid w:val="00510C05"/>
    <w:rsid w:val="005230DF"/>
    <w:rsid w:val="005245F8"/>
    <w:rsid w:val="005318D2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73EEB"/>
    <w:rsid w:val="00580A29"/>
    <w:rsid w:val="00592170"/>
    <w:rsid w:val="005A77A7"/>
    <w:rsid w:val="005B2FBF"/>
    <w:rsid w:val="005B397D"/>
    <w:rsid w:val="005C6FD5"/>
    <w:rsid w:val="005D3306"/>
    <w:rsid w:val="005D4644"/>
    <w:rsid w:val="005D5995"/>
    <w:rsid w:val="005D6EFF"/>
    <w:rsid w:val="005E3BF5"/>
    <w:rsid w:val="005F06C0"/>
    <w:rsid w:val="005F3F57"/>
    <w:rsid w:val="005F5AE4"/>
    <w:rsid w:val="006001D2"/>
    <w:rsid w:val="00612F56"/>
    <w:rsid w:val="00613870"/>
    <w:rsid w:val="00613D04"/>
    <w:rsid w:val="00620AD1"/>
    <w:rsid w:val="006226CE"/>
    <w:rsid w:val="00622FDF"/>
    <w:rsid w:val="00635E55"/>
    <w:rsid w:val="006441BA"/>
    <w:rsid w:val="006526C7"/>
    <w:rsid w:val="00652C74"/>
    <w:rsid w:val="0065314E"/>
    <w:rsid w:val="00663050"/>
    <w:rsid w:val="00664743"/>
    <w:rsid w:val="0066658E"/>
    <w:rsid w:val="00677A09"/>
    <w:rsid w:val="006877B6"/>
    <w:rsid w:val="006955AC"/>
    <w:rsid w:val="006B053E"/>
    <w:rsid w:val="006B2387"/>
    <w:rsid w:val="006B3C62"/>
    <w:rsid w:val="006C7324"/>
    <w:rsid w:val="006D1AD3"/>
    <w:rsid w:val="006D2C61"/>
    <w:rsid w:val="006D3317"/>
    <w:rsid w:val="006D3FEC"/>
    <w:rsid w:val="006D43F2"/>
    <w:rsid w:val="006D65C6"/>
    <w:rsid w:val="006D7D65"/>
    <w:rsid w:val="006E5574"/>
    <w:rsid w:val="006E6711"/>
    <w:rsid w:val="006E7E11"/>
    <w:rsid w:val="006F4158"/>
    <w:rsid w:val="0071217B"/>
    <w:rsid w:val="00716637"/>
    <w:rsid w:val="0071799F"/>
    <w:rsid w:val="0072044E"/>
    <w:rsid w:val="007268E5"/>
    <w:rsid w:val="00734145"/>
    <w:rsid w:val="00734513"/>
    <w:rsid w:val="007362D6"/>
    <w:rsid w:val="00751400"/>
    <w:rsid w:val="00752D89"/>
    <w:rsid w:val="00760097"/>
    <w:rsid w:val="0076123B"/>
    <w:rsid w:val="00763509"/>
    <w:rsid w:val="007665F6"/>
    <w:rsid w:val="00771302"/>
    <w:rsid w:val="007765FC"/>
    <w:rsid w:val="00785EF6"/>
    <w:rsid w:val="00786C53"/>
    <w:rsid w:val="00791643"/>
    <w:rsid w:val="0079528B"/>
    <w:rsid w:val="0079715F"/>
    <w:rsid w:val="007A0369"/>
    <w:rsid w:val="007A1565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3542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5B60"/>
    <w:rsid w:val="0088740C"/>
    <w:rsid w:val="00890E43"/>
    <w:rsid w:val="00893A44"/>
    <w:rsid w:val="008946D5"/>
    <w:rsid w:val="00894B8E"/>
    <w:rsid w:val="008A29F7"/>
    <w:rsid w:val="008A5CF5"/>
    <w:rsid w:val="008C15D6"/>
    <w:rsid w:val="008D20C9"/>
    <w:rsid w:val="008D5AE9"/>
    <w:rsid w:val="008E080C"/>
    <w:rsid w:val="008E0C1C"/>
    <w:rsid w:val="008E2128"/>
    <w:rsid w:val="008E469E"/>
    <w:rsid w:val="008F3B12"/>
    <w:rsid w:val="008F5D7D"/>
    <w:rsid w:val="009065E7"/>
    <w:rsid w:val="00906EC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6CC1"/>
    <w:rsid w:val="00957114"/>
    <w:rsid w:val="0096513C"/>
    <w:rsid w:val="00970CA9"/>
    <w:rsid w:val="00970D4F"/>
    <w:rsid w:val="009715D4"/>
    <w:rsid w:val="009716F3"/>
    <w:rsid w:val="00971CA2"/>
    <w:rsid w:val="0097289A"/>
    <w:rsid w:val="00982521"/>
    <w:rsid w:val="00983AE3"/>
    <w:rsid w:val="00986509"/>
    <w:rsid w:val="009A0EA9"/>
    <w:rsid w:val="009A2DC2"/>
    <w:rsid w:val="009A5839"/>
    <w:rsid w:val="009D1754"/>
    <w:rsid w:val="009D2477"/>
    <w:rsid w:val="009D3274"/>
    <w:rsid w:val="009E6CF5"/>
    <w:rsid w:val="009F1CD1"/>
    <w:rsid w:val="009F2DC1"/>
    <w:rsid w:val="009F5EA8"/>
    <w:rsid w:val="00A041D5"/>
    <w:rsid w:val="00A05043"/>
    <w:rsid w:val="00A057F1"/>
    <w:rsid w:val="00A0691C"/>
    <w:rsid w:val="00A123C9"/>
    <w:rsid w:val="00A13DC5"/>
    <w:rsid w:val="00A23836"/>
    <w:rsid w:val="00A23FAE"/>
    <w:rsid w:val="00A254AE"/>
    <w:rsid w:val="00A27EAD"/>
    <w:rsid w:val="00A31738"/>
    <w:rsid w:val="00A3257C"/>
    <w:rsid w:val="00A367D1"/>
    <w:rsid w:val="00A37E8F"/>
    <w:rsid w:val="00A426A6"/>
    <w:rsid w:val="00A45944"/>
    <w:rsid w:val="00A525DF"/>
    <w:rsid w:val="00A574CD"/>
    <w:rsid w:val="00A60CBC"/>
    <w:rsid w:val="00A61293"/>
    <w:rsid w:val="00A67980"/>
    <w:rsid w:val="00A700D4"/>
    <w:rsid w:val="00A746DC"/>
    <w:rsid w:val="00A80198"/>
    <w:rsid w:val="00A826FE"/>
    <w:rsid w:val="00A8335E"/>
    <w:rsid w:val="00A87BD2"/>
    <w:rsid w:val="00A87CEC"/>
    <w:rsid w:val="00A92C90"/>
    <w:rsid w:val="00A93039"/>
    <w:rsid w:val="00A95A2A"/>
    <w:rsid w:val="00AC08E1"/>
    <w:rsid w:val="00AC7B7F"/>
    <w:rsid w:val="00AD7901"/>
    <w:rsid w:val="00AF0D0A"/>
    <w:rsid w:val="00AF3BBF"/>
    <w:rsid w:val="00B112D4"/>
    <w:rsid w:val="00B112F1"/>
    <w:rsid w:val="00B11ACB"/>
    <w:rsid w:val="00B11C41"/>
    <w:rsid w:val="00B165A3"/>
    <w:rsid w:val="00B17236"/>
    <w:rsid w:val="00B20B3E"/>
    <w:rsid w:val="00B21354"/>
    <w:rsid w:val="00B24CA3"/>
    <w:rsid w:val="00B26633"/>
    <w:rsid w:val="00B267F5"/>
    <w:rsid w:val="00B3059B"/>
    <w:rsid w:val="00B30707"/>
    <w:rsid w:val="00B30918"/>
    <w:rsid w:val="00B4127A"/>
    <w:rsid w:val="00B52F61"/>
    <w:rsid w:val="00B570D5"/>
    <w:rsid w:val="00B62F80"/>
    <w:rsid w:val="00B70876"/>
    <w:rsid w:val="00B708D3"/>
    <w:rsid w:val="00B73862"/>
    <w:rsid w:val="00B85423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0053"/>
    <w:rsid w:val="00BC3FE5"/>
    <w:rsid w:val="00BC74C3"/>
    <w:rsid w:val="00BD00E6"/>
    <w:rsid w:val="00BD0E53"/>
    <w:rsid w:val="00BD1006"/>
    <w:rsid w:val="00BD6627"/>
    <w:rsid w:val="00BE020C"/>
    <w:rsid w:val="00BE34C5"/>
    <w:rsid w:val="00BE5DC6"/>
    <w:rsid w:val="00C0558B"/>
    <w:rsid w:val="00C065D9"/>
    <w:rsid w:val="00C24E45"/>
    <w:rsid w:val="00C25407"/>
    <w:rsid w:val="00C3734D"/>
    <w:rsid w:val="00C628D6"/>
    <w:rsid w:val="00C668AF"/>
    <w:rsid w:val="00C704EB"/>
    <w:rsid w:val="00C751CB"/>
    <w:rsid w:val="00C81630"/>
    <w:rsid w:val="00C827A7"/>
    <w:rsid w:val="00C875D7"/>
    <w:rsid w:val="00C91E9E"/>
    <w:rsid w:val="00C927CD"/>
    <w:rsid w:val="00CA1581"/>
    <w:rsid w:val="00CA7B07"/>
    <w:rsid w:val="00CB0577"/>
    <w:rsid w:val="00CB1666"/>
    <w:rsid w:val="00CB48F8"/>
    <w:rsid w:val="00CB5F47"/>
    <w:rsid w:val="00CC03B3"/>
    <w:rsid w:val="00CC6C28"/>
    <w:rsid w:val="00CD15E6"/>
    <w:rsid w:val="00CD5F0F"/>
    <w:rsid w:val="00CD72D8"/>
    <w:rsid w:val="00CE2EFF"/>
    <w:rsid w:val="00CF32F1"/>
    <w:rsid w:val="00CF6B3F"/>
    <w:rsid w:val="00D03173"/>
    <w:rsid w:val="00D11B96"/>
    <w:rsid w:val="00D20A9E"/>
    <w:rsid w:val="00D278F8"/>
    <w:rsid w:val="00D3445C"/>
    <w:rsid w:val="00D348B0"/>
    <w:rsid w:val="00D4202B"/>
    <w:rsid w:val="00D51321"/>
    <w:rsid w:val="00D51A5C"/>
    <w:rsid w:val="00D61153"/>
    <w:rsid w:val="00D72677"/>
    <w:rsid w:val="00D743D1"/>
    <w:rsid w:val="00D81AAF"/>
    <w:rsid w:val="00D83470"/>
    <w:rsid w:val="00DA082D"/>
    <w:rsid w:val="00DB1300"/>
    <w:rsid w:val="00DB4667"/>
    <w:rsid w:val="00DB54BD"/>
    <w:rsid w:val="00DC1789"/>
    <w:rsid w:val="00DC216E"/>
    <w:rsid w:val="00DC634F"/>
    <w:rsid w:val="00DD04C0"/>
    <w:rsid w:val="00DD2CD4"/>
    <w:rsid w:val="00DD4305"/>
    <w:rsid w:val="00DD5917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2BF0"/>
    <w:rsid w:val="00E449BE"/>
    <w:rsid w:val="00E50A29"/>
    <w:rsid w:val="00E54377"/>
    <w:rsid w:val="00E55666"/>
    <w:rsid w:val="00E55693"/>
    <w:rsid w:val="00E57C4F"/>
    <w:rsid w:val="00E62678"/>
    <w:rsid w:val="00E6625C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0731D"/>
    <w:rsid w:val="00F138FB"/>
    <w:rsid w:val="00F2347C"/>
    <w:rsid w:val="00F33635"/>
    <w:rsid w:val="00F34524"/>
    <w:rsid w:val="00F360ED"/>
    <w:rsid w:val="00F406CE"/>
    <w:rsid w:val="00F557AD"/>
    <w:rsid w:val="00F56394"/>
    <w:rsid w:val="00F57A2A"/>
    <w:rsid w:val="00F635DA"/>
    <w:rsid w:val="00F64A4E"/>
    <w:rsid w:val="00F70D2B"/>
    <w:rsid w:val="00F720CE"/>
    <w:rsid w:val="00F81C92"/>
    <w:rsid w:val="00F83D8F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1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151</TotalTime>
  <Pages>13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12</cp:revision>
  <cp:lastPrinted>2023-06-04T09:02:00Z</cp:lastPrinted>
  <dcterms:created xsi:type="dcterms:W3CDTF">2024-05-22T08:08:00Z</dcterms:created>
  <dcterms:modified xsi:type="dcterms:W3CDTF">2024-05-22T10:43:00Z</dcterms:modified>
</cp:coreProperties>
</file>