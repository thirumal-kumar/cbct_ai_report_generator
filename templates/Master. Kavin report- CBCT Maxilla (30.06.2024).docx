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6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6093"/>
        <w:gridCol w:w="5100"/>
      </w:tblGrid>
      <w:tr w:rsidR="001F7F01" w:rsidRPr="004730D8" w14:paraId="061A8409" w14:textId="77777777" w:rsidTr="00F73E93">
        <w:trPr>
          <w:trHeight w:val="553"/>
        </w:trPr>
        <w:tc>
          <w:tcPr>
            <w:tcW w:w="2722" w:type="pct"/>
          </w:tcPr>
          <w:p w14:paraId="6D420FF2" w14:textId="0AE7A168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892FE8">
              <w:rPr>
                <w:sz w:val="28"/>
              </w:rPr>
              <w:t>Master. Kavin</w:t>
            </w:r>
          </w:p>
        </w:tc>
        <w:tc>
          <w:tcPr>
            <w:tcW w:w="2278" w:type="pct"/>
          </w:tcPr>
          <w:p w14:paraId="1A6A9673" w14:textId="088C78A8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F268A2" w:rsidRPr="00F268A2">
              <w:rPr>
                <w:sz w:val="28"/>
              </w:rPr>
              <w:t>30</w:t>
            </w:r>
            <w:r w:rsidR="00EF2641">
              <w:rPr>
                <w:sz w:val="28"/>
              </w:rPr>
              <w:t>.06.2024</w:t>
            </w:r>
          </w:p>
        </w:tc>
      </w:tr>
      <w:tr w:rsidR="001F7F01" w:rsidRPr="004730D8" w14:paraId="1D3E6383" w14:textId="77777777" w:rsidTr="00F73E93">
        <w:trPr>
          <w:trHeight w:val="553"/>
        </w:trPr>
        <w:tc>
          <w:tcPr>
            <w:tcW w:w="2722" w:type="pct"/>
          </w:tcPr>
          <w:p w14:paraId="424800F8" w14:textId="775071D9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892FE8">
              <w:rPr>
                <w:sz w:val="28"/>
              </w:rPr>
              <w:t>8</w:t>
            </w:r>
            <w:r w:rsidRPr="004730D8">
              <w:rPr>
                <w:bCs/>
                <w:sz w:val="28"/>
              </w:rPr>
              <w:t xml:space="preserve"> years/ </w:t>
            </w:r>
            <w:r w:rsidR="00892FE8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278" w:type="pct"/>
          </w:tcPr>
          <w:p w14:paraId="5F5A10AB" w14:textId="55ED6A33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EE6C49">
              <w:rPr>
                <w:sz w:val="28"/>
              </w:rPr>
              <w:t xml:space="preserve"> </w:t>
            </w:r>
            <w:r w:rsidR="00514AC3">
              <w:rPr>
                <w:sz w:val="28"/>
              </w:rPr>
              <w:t>Maxilla</w:t>
            </w:r>
            <w:r w:rsidR="00F1445C">
              <w:rPr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 </w:t>
            </w:r>
          </w:p>
        </w:tc>
      </w:tr>
      <w:tr w:rsidR="001F7F01" w:rsidRPr="004730D8" w14:paraId="7495B2B2" w14:textId="77777777" w:rsidTr="00F73E93">
        <w:trPr>
          <w:trHeight w:val="553"/>
        </w:trPr>
        <w:tc>
          <w:tcPr>
            <w:tcW w:w="2722" w:type="pct"/>
          </w:tcPr>
          <w:p w14:paraId="7D7C67EF" w14:textId="14BABAE6" w:rsidR="001F7F01" w:rsidRPr="004730D8" w:rsidRDefault="001F7F01" w:rsidP="00F73E93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429AB">
              <w:rPr>
                <w:sz w:val="28"/>
              </w:rPr>
              <w:t xml:space="preserve">Dr. </w:t>
            </w:r>
            <w:r w:rsidR="00A90F79">
              <w:rPr>
                <w:sz w:val="28"/>
              </w:rPr>
              <w:t>Anjan Kumar</w:t>
            </w:r>
          </w:p>
        </w:tc>
        <w:tc>
          <w:tcPr>
            <w:tcW w:w="2278" w:type="pct"/>
          </w:tcPr>
          <w:p w14:paraId="28AC49BD" w14:textId="618FD7F6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F1445C">
              <w:rPr>
                <w:noProof/>
                <w:sz w:val="28"/>
              </w:rPr>
              <w:t>Impacted t</w:t>
            </w:r>
            <w:r w:rsidR="00F268A2">
              <w:rPr>
                <w:noProof/>
                <w:sz w:val="28"/>
              </w:rPr>
              <w:t>ooth</w:t>
            </w:r>
          </w:p>
        </w:tc>
      </w:tr>
      <w:tr w:rsidR="001F7F01" w:rsidRPr="004730D8" w14:paraId="364F08C6" w14:textId="77777777" w:rsidTr="00F73E93">
        <w:trPr>
          <w:trHeight w:val="553"/>
        </w:trPr>
        <w:tc>
          <w:tcPr>
            <w:tcW w:w="5000" w:type="pct"/>
            <w:gridSpan w:val="2"/>
          </w:tcPr>
          <w:p w14:paraId="2DF54B1B" w14:textId="35AF23DA" w:rsidR="001F7F01" w:rsidRPr="004730D8" w:rsidRDefault="001F7F01" w:rsidP="00F73E93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F1445C">
              <w:rPr>
                <w:bCs/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7CB0E231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514AC3">
                              <w:rPr>
                                <w:sz w:val="28"/>
                              </w:rPr>
                              <w:t>Maxilla</w:t>
                            </w:r>
                            <w:r w:rsidR="00EE6C49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7CB0E231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514AC3">
                        <w:rPr>
                          <w:sz w:val="28"/>
                        </w:rPr>
                        <w:t>Maxilla</w:t>
                      </w:r>
                      <w:r w:rsidR="00EE6C49" w:rsidRPr="004730D8">
                        <w:rPr>
                          <w:sz w:val="28"/>
                        </w:rPr>
                        <w:t xml:space="preserve">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6E639E16" w14:textId="68364603" w:rsidR="002F7424" w:rsidRDefault="002F7424" w:rsidP="004A6B48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Deciduous teeth present in the </w:t>
      </w:r>
      <w:r w:rsidR="005050F4">
        <w:rPr>
          <w:sz w:val="28"/>
          <w:szCs w:val="28"/>
        </w:rPr>
        <w:t>maxillary arch: 51</w:t>
      </w:r>
      <w:r w:rsidR="00F72B54">
        <w:rPr>
          <w:sz w:val="28"/>
          <w:szCs w:val="28"/>
        </w:rPr>
        <w:t>, 52, 53, 54, 55,</w:t>
      </w:r>
      <w:r w:rsidR="0072124A">
        <w:rPr>
          <w:sz w:val="28"/>
          <w:szCs w:val="28"/>
        </w:rPr>
        <w:t xml:space="preserve"> 61,</w:t>
      </w:r>
      <w:r w:rsidR="00F72B54">
        <w:rPr>
          <w:sz w:val="28"/>
          <w:szCs w:val="28"/>
        </w:rPr>
        <w:t xml:space="preserve"> </w:t>
      </w:r>
      <w:r w:rsidR="004451E7">
        <w:rPr>
          <w:sz w:val="28"/>
          <w:szCs w:val="28"/>
        </w:rPr>
        <w:t>63, 64, 65</w:t>
      </w:r>
      <w:r w:rsidR="00811100">
        <w:rPr>
          <w:sz w:val="28"/>
          <w:szCs w:val="28"/>
        </w:rPr>
        <w:t>.</w:t>
      </w:r>
    </w:p>
    <w:p w14:paraId="19875773" w14:textId="27AB7929" w:rsidR="00C716B5" w:rsidRDefault="00C716B5" w:rsidP="004A6B48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tooth 1</w:t>
      </w:r>
      <w:r w:rsidR="00811100">
        <w:rPr>
          <w:sz w:val="28"/>
          <w:szCs w:val="28"/>
        </w:rPr>
        <w:t>1</w:t>
      </w:r>
      <w:r>
        <w:rPr>
          <w:sz w:val="28"/>
          <w:szCs w:val="28"/>
        </w:rPr>
        <w:t xml:space="preserve"> appears to be </w:t>
      </w:r>
      <w:r w:rsidR="00AC31B4">
        <w:rPr>
          <w:sz w:val="28"/>
          <w:szCs w:val="28"/>
        </w:rPr>
        <w:t>within the alveolar bone</w:t>
      </w:r>
      <w:r>
        <w:rPr>
          <w:sz w:val="28"/>
          <w:szCs w:val="28"/>
        </w:rPr>
        <w:t xml:space="preserve">, </w:t>
      </w:r>
      <w:r w:rsidR="00811100">
        <w:rPr>
          <w:sz w:val="28"/>
          <w:szCs w:val="28"/>
        </w:rPr>
        <w:t xml:space="preserve">horizontally placed, crown </w:t>
      </w:r>
      <w:r w:rsidR="004A6B48">
        <w:rPr>
          <w:sz w:val="28"/>
          <w:szCs w:val="28"/>
        </w:rPr>
        <w:t>t</w:t>
      </w:r>
      <w:r w:rsidR="00811100">
        <w:rPr>
          <w:sz w:val="28"/>
          <w:szCs w:val="28"/>
        </w:rPr>
        <w:t>owards the anterior aspect</w:t>
      </w:r>
      <w:r w:rsidR="000B2EE9">
        <w:rPr>
          <w:sz w:val="28"/>
          <w:szCs w:val="28"/>
        </w:rPr>
        <w:t>. The tooth 51 is positioned behind the impacted 11</w:t>
      </w:r>
      <w:r w:rsidR="00005BBF">
        <w:rPr>
          <w:sz w:val="28"/>
          <w:szCs w:val="28"/>
        </w:rPr>
        <w:t>.</w:t>
      </w:r>
      <w:r w:rsidR="004A6B48">
        <w:rPr>
          <w:sz w:val="28"/>
          <w:szCs w:val="28"/>
        </w:rPr>
        <w:t xml:space="preserve"> The root of the impacted 11 is </w:t>
      </w:r>
      <w:r w:rsidR="007C0772">
        <w:rPr>
          <w:sz w:val="28"/>
          <w:szCs w:val="28"/>
        </w:rPr>
        <w:t>lodged in</w:t>
      </w:r>
      <w:r w:rsidR="004A6B48">
        <w:rPr>
          <w:sz w:val="28"/>
          <w:szCs w:val="28"/>
        </w:rPr>
        <w:t xml:space="preserve"> between</w:t>
      </w:r>
      <w:r w:rsidR="007C0772">
        <w:rPr>
          <w:sz w:val="28"/>
          <w:szCs w:val="28"/>
        </w:rPr>
        <w:t xml:space="preserve"> 52 and palatally placed 51.</w:t>
      </w:r>
    </w:p>
    <w:p w14:paraId="076CC491" w14:textId="3BC9FF3A" w:rsidR="0072124A" w:rsidRDefault="0072124A" w:rsidP="004A6B48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Palatally placed tooth 61.</w:t>
      </w:r>
    </w:p>
    <w:p w14:paraId="4AA18533" w14:textId="2AE7FAB8" w:rsidR="00005BBF" w:rsidRDefault="00005BBF" w:rsidP="004A6B48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apical portion of 51 is present in contact with the floor of the nasal cavity.</w:t>
      </w:r>
    </w:p>
    <w:p w14:paraId="1F7DA58E" w14:textId="0B78B9D5" w:rsidR="00955C0C" w:rsidRDefault="006C5E22" w:rsidP="004A6B48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Per</w:t>
      </w:r>
      <w:r w:rsidR="002D368F">
        <w:rPr>
          <w:sz w:val="28"/>
          <w:szCs w:val="28"/>
        </w:rPr>
        <w:t>m</w:t>
      </w:r>
      <w:r>
        <w:rPr>
          <w:sz w:val="28"/>
          <w:szCs w:val="28"/>
        </w:rPr>
        <w:t>anent successors in re</w:t>
      </w:r>
      <w:r w:rsidR="00892FE8">
        <w:rPr>
          <w:sz w:val="28"/>
          <w:szCs w:val="28"/>
        </w:rPr>
        <w:t>lati</w:t>
      </w:r>
      <w:r>
        <w:rPr>
          <w:sz w:val="28"/>
          <w:szCs w:val="28"/>
        </w:rPr>
        <w:t>on to</w:t>
      </w:r>
      <w:r w:rsidR="0047357B">
        <w:rPr>
          <w:sz w:val="28"/>
          <w:szCs w:val="28"/>
        </w:rPr>
        <w:t xml:space="preserve"> 12, 13, 14, 15, 23, 24, 25</w:t>
      </w:r>
      <w:r w:rsidR="004A6B48">
        <w:rPr>
          <w:sz w:val="28"/>
          <w:szCs w:val="28"/>
        </w:rPr>
        <w:t>.</w:t>
      </w:r>
    </w:p>
    <w:p w14:paraId="1F7143BF" w14:textId="2B030B8C" w:rsidR="006B62D1" w:rsidRDefault="006B62D1" w:rsidP="004A6B48">
      <w:pPr>
        <w:pStyle w:val="ListParagraph"/>
        <w:numPr>
          <w:ilvl w:val="0"/>
          <w:numId w:val="8"/>
        </w:numPr>
        <w:tabs>
          <w:tab w:val="left" w:pos="10260"/>
        </w:tabs>
        <w:spacing w:line="48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Dental caries: 64.</w:t>
      </w:r>
    </w:p>
    <w:p w14:paraId="08819E8B" w14:textId="2E3E7B97" w:rsidR="00C06D61" w:rsidRDefault="00C06D61" w:rsidP="003B0132">
      <w:pPr>
        <w:pStyle w:val="ListParagraph"/>
        <w:tabs>
          <w:tab w:val="left" w:pos="10260"/>
        </w:tabs>
        <w:spacing w:line="480" w:lineRule="auto"/>
        <w:ind w:left="644"/>
        <w:jc w:val="both"/>
        <w:rPr>
          <w:sz w:val="28"/>
          <w:szCs w:val="28"/>
        </w:rPr>
      </w:pPr>
    </w:p>
    <w:p w14:paraId="7FF1CEB0" w14:textId="77777777" w:rsidR="009C2CEC" w:rsidRPr="009C2CEC" w:rsidRDefault="009C2CEC" w:rsidP="009C2CEC">
      <w:pPr>
        <w:pStyle w:val="ListParagraph"/>
        <w:rPr>
          <w:sz w:val="28"/>
          <w:szCs w:val="28"/>
        </w:rPr>
      </w:pPr>
    </w:p>
    <w:p w14:paraId="4D2D9E4E" w14:textId="293206C0" w:rsidR="00B144ED" w:rsidRDefault="00B144ED" w:rsidP="00B144ED">
      <w:pPr>
        <w:rPr>
          <w:b/>
          <w:bCs/>
        </w:rPr>
      </w:pPr>
    </w:p>
    <w:p w14:paraId="6A1F077A" w14:textId="4120A5FB" w:rsidR="00B144ED" w:rsidRDefault="00B144ED" w:rsidP="00B144ED">
      <w:r w:rsidRPr="000D3AD7">
        <w:t xml:space="preserve"> </w:t>
      </w:r>
    </w:p>
    <w:p w14:paraId="570631E6" w14:textId="23B52151" w:rsidR="009C2CEC" w:rsidRDefault="009C2CEC">
      <w:r>
        <w:br w:type="page"/>
      </w:r>
    </w:p>
    <w:p w14:paraId="76CBF551" w14:textId="77777777" w:rsidR="009C2CEC" w:rsidRDefault="009C2CEC" w:rsidP="00B144ED"/>
    <w:p w14:paraId="0EC84C4E" w14:textId="77777777" w:rsidR="004F733F" w:rsidRDefault="004F733F" w:rsidP="00B144ED"/>
    <w:p w14:paraId="5254F37B" w14:textId="77777777" w:rsidR="009C2CEC" w:rsidRDefault="009C2CEC" w:rsidP="00B144ED"/>
    <w:p w14:paraId="10B1A9B7" w14:textId="7F39CA97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2AD2E98D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07E2679C" w14:textId="7BDD3D4A" w:rsidR="00A43648" w:rsidRPr="00B13A6F" w:rsidRDefault="003437B8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6E079E8F">
            <wp:simplePos x="0" y="0"/>
            <wp:positionH relativeFrom="margin">
              <wp:posOffset>3251200</wp:posOffset>
            </wp:positionH>
            <wp:positionV relativeFrom="paragraph">
              <wp:posOffset>2925445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7837">
        <w:rPr>
          <w:sz w:val="28"/>
          <w:szCs w:val="28"/>
        </w:rPr>
        <w:t xml:space="preserve">Impacted tooth: </w:t>
      </w:r>
      <w:r w:rsidR="006B62D1">
        <w:rPr>
          <w:sz w:val="28"/>
          <w:szCs w:val="28"/>
        </w:rPr>
        <w:t>11</w:t>
      </w:r>
      <w:r w:rsidR="0012195E">
        <w:rPr>
          <w:sz w:val="28"/>
          <w:szCs w:val="28"/>
        </w:rPr>
        <w:t>.</w:t>
      </w:r>
    </w:p>
    <w:p w14:paraId="24735067" w14:textId="6E58651A" w:rsidR="00B13A6F" w:rsidRPr="006B62D1" w:rsidRDefault="00B13A6F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 xml:space="preserve">Erupting </w:t>
      </w:r>
      <w:r w:rsidR="006B62D1">
        <w:rPr>
          <w:sz w:val="28"/>
          <w:szCs w:val="28"/>
        </w:rPr>
        <w:t>permanent successors.</w:t>
      </w:r>
    </w:p>
    <w:p w14:paraId="33506F47" w14:textId="27F714DE" w:rsidR="006B62D1" w:rsidRPr="00A43648" w:rsidRDefault="006B62D1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rPr>
          <w:sz w:val="28"/>
          <w:szCs w:val="28"/>
        </w:rPr>
        <w:t>Dental caries: 64.</w:t>
      </w:r>
    </w:p>
    <w:p w14:paraId="226A3ABA" w14:textId="3559D380" w:rsidR="004336DB" w:rsidRDefault="004336DB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>
        <w:br w:type="page"/>
      </w:r>
    </w:p>
    <w:p w14:paraId="605BC676" w14:textId="1CFE5E5F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6EA5D3FE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4B281384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2DEC7D5B" w:rsidR="00205903" w:rsidRDefault="00205903" w:rsidP="00CA3595">
      <w:pPr>
        <w:tabs>
          <w:tab w:val="left" w:pos="10260"/>
        </w:tabs>
        <w:jc w:val="both"/>
      </w:pPr>
    </w:p>
    <w:p w14:paraId="25750BC1" w14:textId="3B8A4051" w:rsidR="007906F7" w:rsidRDefault="007906F7" w:rsidP="00B923B3">
      <w:pPr>
        <w:tabs>
          <w:tab w:val="left" w:pos="10260"/>
        </w:tabs>
        <w:ind w:firstLine="450"/>
        <w:jc w:val="both"/>
      </w:pPr>
    </w:p>
    <w:p w14:paraId="0831BE46" w14:textId="24D6DFF5" w:rsidR="007906F7" w:rsidRPr="007906F7" w:rsidRDefault="007906F7" w:rsidP="007906F7">
      <w:pPr>
        <w:jc w:val="center"/>
        <w:rPr>
          <w:b/>
          <w:bCs/>
        </w:rPr>
      </w:pPr>
      <w:r w:rsidRPr="007906F7">
        <w:rPr>
          <w:b/>
          <w:bCs/>
        </w:rPr>
        <w:t>PANORAMA VIEW</w:t>
      </w:r>
    </w:p>
    <w:p w14:paraId="6ABA0844" w14:textId="51A320F4" w:rsidR="008A1267" w:rsidRDefault="008A1267" w:rsidP="008A1267"/>
    <w:p w14:paraId="7F557238" w14:textId="49C420A6" w:rsidR="008A1267" w:rsidRDefault="005050F4" w:rsidP="008A1267">
      <w:r w:rsidRPr="005050F4">
        <w:drawing>
          <wp:anchor distT="0" distB="0" distL="114300" distR="114300" simplePos="0" relativeHeight="251807232" behindDoc="1" locked="0" layoutInCell="1" allowOverlap="1" wp14:anchorId="04255A5F" wp14:editId="54CA997B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6515100" cy="2708910"/>
            <wp:effectExtent l="0" t="0" r="0" b="0"/>
            <wp:wrapTight wrapText="bothSides">
              <wp:wrapPolygon edited="0">
                <wp:start x="0" y="0"/>
                <wp:lineTo x="0" y="21418"/>
                <wp:lineTo x="21537" y="21418"/>
                <wp:lineTo x="21537" y="0"/>
                <wp:lineTo x="0" y="0"/>
              </wp:wrapPolygon>
            </wp:wrapTight>
            <wp:docPr id="119419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93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643B0" w14:textId="1611F1EE" w:rsidR="008A1267" w:rsidRDefault="008A1267" w:rsidP="008A1267">
      <w:pPr>
        <w:jc w:val="center"/>
        <w:rPr>
          <w:b/>
        </w:rPr>
      </w:pPr>
      <w:r w:rsidRPr="00412911">
        <w:rPr>
          <w:b/>
        </w:rPr>
        <w:t>3-DIMENSIONAL VIEW</w:t>
      </w:r>
    </w:p>
    <w:p w14:paraId="470F8C84" w14:textId="459BF928" w:rsidR="007906F7" w:rsidRDefault="007906F7" w:rsidP="008A1267">
      <w:pPr>
        <w:jc w:val="center"/>
      </w:pPr>
    </w:p>
    <w:p w14:paraId="7A74AC3F" w14:textId="6B3B92E7" w:rsidR="00205903" w:rsidRDefault="00816227" w:rsidP="00B923B3">
      <w:pPr>
        <w:tabs>
          <w:tab w:val="left" w:pos="10260"/>
        </w:tabs>
        <w:ind w:firstLine="450"/>
        <w:jc w:val="both"/>
      </w:pPr>
      <w:r w:rsidRPr="00C40DE4">
        <w:drawing>
          <wp:anchor distT="0" distB="0" distL="114300" distR="114300" simplePos="0" relativeHeight="251811328" behindDoc="1" locked="0" layoutInCell="1" allowOverlap="1" wp14:anchorId="1356DA12" wp14:editId="0AE592E8">
            <wp:simplePos x="0" y="0"/>
            <wp:positionH relativeFrom="margin">
              <wp:posOffset>3442335</wp:posOffset>
            </wp:positionH>
            <wp:positionV relativeFrom="paragraph">
              <wp:posOffset>1858010</wp:posOffset>
            </wp:positionV>
            <wp:extent cx="2797175" cy="1564640"/>
            <wp:effectExtent l="0" t="0" r="3175" b="0"/>
            <wp:wrapTight wrapText="bothSides">
              <wp:wrapPolygon edited="0">
                <wp:start x="0" y="0"/>
                <wp:lineTo x="0" y="21302"/>
                <wp:lineTo x="21477" y="21302"/>
                <wp:lineTo x="21477" y="0"/>
                <wp:lineTo x="0" y="0"/>
              </wp:wrapPolygon>
            </wp:wrapTight>
            <wp:docPr id="153908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89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6227">
        <w:drawing>
          <wp:anchor distT="0" distB="0" distL="114300" distR="114300" simplePos="0" relativeHeight="251812352" behindDoc="1" locked="0" layoutInCell="1" allowOverlap="1" wp14:anchorId="330B3A9F" wp14:editId="34ADFB6E">
            <wp:simplePos x="0" y="0"/>
            <wp:positionH relativeFrom="margin">
              <wp:posOffset>165191</wp:posOffset>
            </wp:positionH>
            <wp:positionV relativeFrom="paragraph">
              <wp:posOffset>1847215</wp:posOffset>
            </wp:positionV>
            <wp:extent cx="3091815" cy="1545590"/>
            <wp:effectExtent l="0" t="0" r="0" b="0"/>
            <wp:wrapTight wrapText="bothSides">
              <wp:wrapPolygon edited="0">
                <wp:start x="0" y="0"/>
                <wp:lineTo x="0" y="21298"/>
                <wp:lineTo x="21427" y="21298"/>
                <wp:lineTo x="21427" y="0"/>
                <wp:lineTo x="0" y="0"/>
              </wp:wrapPolygon>
            </wp:wrapTight>
            <wp:docPr id="210429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99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58D9" w:rsidRPr="00C658D9">
        <w:drawing>
          <wp:anchor distT="0" distB="0" distL="114300" distR="114300" simplePos="0" relativeHeight="251810304" behindDoc="1" locked="0" layoutInCell="1" allowOverlap="1" wp14:anchorId="6144B1F2" wp14:editId="1E4E3692">
            <wp:simplePos x="0" y="0"/>
            <wp:positionH relativeFrom="margin">
              <wp:align>center</wp:align>
            </wp:positionH>
            <wp:positionV relativeFrom="paragraph">
              <wp:posOffset>7711</wp:posOffset>
            </wp:positionV>
            <wp:extent cx="2896870" cy="1588770"/>
            <wp:effectExtent l="0" t="0" r="0" b="0"/>
            <wp:wrapTight wrapText="bothSides">
              <wp:wrapPolygon edited="0">
                <wp:start x="0" y="0"/>
                <wp:lineTo x="0" y="21237"/>
                <wp:lineTo x="21448" y="21237"/>
                <wp:lineTo x="21448" y="0"/>
                <wp:lineTo x="0" y="0"/>
              </wp:wrapPolygon>
            </wp:wrapTight>
            <wp:docPr id="181552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21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896" w:rsidRPr="00364896">
        <w:t xml:space="preserve"> </w:t>
      </w:r>
    </w:p>
    <w:tbl>
      <w:tblPr>
        <w:tblStyle w:val="TableGrid"/>
        <w:tblpPr w:leftFromText="180" w:rightFromText="180" w:horzAnchor="margin" w:tblpX="-719" w:tblpY="1620"/>
        <w:tblW w:w="5661" w:type="pct"/>
        <w:tblLook w:val="04A0" w:firstRow="1" w:lastRow="0" w:firstColumn="1" w:lastColumn="0" w:noHBand="0" w:noVBand="1"/>
      </w:tblPr>
      <w:tblGrid>
        <w:gridCol w:w="1191"/>
        <w:gridCol w:w="10414"/>
      </w:tblGrid>
      <w:tr w:rsidR="00AF2271" w14:paraId="42D85CFF" w14:textId="77777777" w:rsidTr="00223274">
        <w:trPr>
          <w:trHeight w:val="5249"/>
        </w:trPr>
        <w:tc>
          <w:tcPr>
            <w:tcW w:w="513" w:type="pct"/>
          </w:tcPr>
          <w:p w14:paraId="6DFAE4FF" w14:textId="298D5A3E" w:rsidR="00AF2271" w:rsidRDefault="00737806" w:rsidP="00611FFA">
            <w:pPr>
              <w:rPr>
                <w:b/>
              </w:rPr>
            </w:pPr>
            <w:r>
              <w:rPr>
                <w:b/>
              </w:rPr>
              <w:lastRenderedPageBreak/>
              <w:t>1</w:t>
            </w:r>
            <w:r w:rsidR="00023C71">
              <w:rPr>
                <w:b/>
              </w:rPr>
              <w:t>1</w:t>
            </w:r>
            <w:r>
              <w:rPr>
                <w:b/>
              </w:rPr>
              <w:t xml:space="preserve"> REGION</w:t>
            </w:r>
          </w:p>
        </w:tc>
        <w:tc>
          <w:tcPr>
            <w:tcW w:w="4487" w:type="pct"/>
          </w:tcPr>
          <w:p w14:paraId="5CABE167" w14:textId="77777777" w:rsidR="00AF2271" w:rsidRDefault="00023C71" w:rsidP="00611FFA">
            <w:pPr>
              <w:rPr>
                <w:b/>
              </w:rPr>
            </w:pPr>
            <w:r w:rsidRPr="00023C71">
              <w:rPr>
                <w:b/>
              </w:rPr>
              <w:drawing>
                <wp:anchor distT="0" distB="0" distL="114300" distR="114300" simplePos="0" relativeHeight="251808256" behindDoc="1" locked="0" layoutInCell="1" allowOverlap="1" wp14:anchorId="48F498E1" wp14:editId="57369C7A">
                  <wp:simplePos x="0" y="0"/>
                  <wp:positionH relativeFrom="column">
                    <wp:posOffset>1168764</wp:posOffset>
                  </wp:positionH>
                  <wp:positionV relativeFrom="paragraph">
                    <wp:posOffset>454</wp:posOffset>
                  </wp:positionV>
                  <wp:extent cx="4059961" cy="2768684"/>
                  <wp:effectExtent l="0" t="0" r="0" b="0"/>
                  <wp:wrapTight wrapText="bothSides">
                    <wp:wrapPolygon edited="0">
                      <wp:start x="0" y="0"/>
                      <wp:lineTo x="0" y="21402"/>
                      <wp:lineTo x="21489" y="21402"/>
                      <wp:lineTo x="21489" y="0"/>
                      <wp:lineTo x="0" y="0"/>
                    </wp:wrapPolygon>
                  </wp:wrapTight>
                  <wp:docPr id="422730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73084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61" cy="2768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2FEE5E" w14:textId="45ED9D28" w:rsidR="00023C71" w:rsidRDefault="00C658D9" w:rsidP="00611FFA">
            <w:pPr>
              <w:rPr>
                <w:b/>
              </w:rPr>
            </w:pPr>
            <w:r w:rsidRPr="00C658D9">
              <w:rPr>
                <w:b/>
              </w:rPr>
              <w:drawing>
                <wp:anchor distT="0" distB="0" distL="114300" distR="114300" simplePos="0" relativeHeight="251809280" behindDoc="1" locked="0" layoutInCell="1" allowOverlap="1" wp14:anchorId="47B2DF1F" wp14:editId="0D216B64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2581003</wp:posOffset>
                  </wp:positionV>
                  <wp:extent cx="6128839" cy="2919727"/>
                  <wp:effectExtent l="0" t="0" r="5715" b="0"/>
                  <wp:wrapTight wrapText="bothSides">
                    <wp:wrapPolygon edited="0">
                      <wp:start x="0" y="0"/>
                      <wp:lineTo x="0" y="21426"/>
                      <wp:lineTo x="21553" y="21426"/>
                      <wp:lineTo x="21553" y="0"/>
                      <wp:lineTo x="0" y="0"/>
                    </wp:wrapPolygon>
                  </wp:wrapTight>
                  <wp:docPr id="1823364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36479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8839" cy="2919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9FE3A92" w14:textId="33DF7206" w:rsidR="00F47D6A" w:rsidRDefault="008A1267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43345DF1">
                <wp:simplePos x="0" y="0"/>
                <wp:positionH relativeFrom="margin">
                  <wp:posOffset>1104900</wp:posOffset>
                </wp:positionH>
                <wp:positionV relativeFrom="paragraph">
                  <wp:posOffset>147320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33B706A0" w:rsidR="00F47D6A" w:rsidRPr="006D3FEC" w:rsidRDefault="00132FC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 xml:space="preserve">CROSS- SECTIONAL 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IMAGES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5" type="#_x0000_t202" style="position:absolute;margin-left:87pt;margin-top:11.6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" fillcolor="white [3201]" strokecolor="#9cc [3205]" strokeweight="2pt">
                <v:textbox>
                  <w:txbxContent>
                    <w:p w14:paraId="3F7A1D45" w14:textId="33B706A0" w:rsidR="00F47D6A" w:rsidRPr="006D3FEC" w:rsidRDefault="00132FC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 xml:space="preserve">CROSS- SECTIONAL 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IMAGES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AE8A5D" w14:textId="5CFFCF2E" w:rsidR="008D7F55" w:rsidRDefault="008D7F55">
      <w:pPr>
        <w:rPr>
          <w:b/>
        </w:rPr>
      </w:pPr>
    </w:p>
    <w:p w14:paraId="05BF03D9" w14:textId="7DFF744E" w:rsidR="00F47D6A" w:rsidRDefault="00F47D6A">
      <w:pPr>
        <w:rPr>
          <w:b/>
        </w:rPr>
      </w:pPr>
    </w:p>
    <w:p w14:paraId="223CD386" w14:textId="0D77D7B4" w:rsidR="00F47D6A" w:rsidRDefault="00F47D6A" w:rsidP="00BD15BF">
      <w:pPr>
        <w:jc w:val="center"/>
        <w:rPr>
          <w:b/>
        </w:rPr>
      </w:pPr>
    </w:p>
    <w:p w14:paraId="12110C08" w14:textId="5AF92649" w:rsidR="00D03C9C" w:rsidRDefault="00D03C9C" w:rsidP="00BD15BF">
      <w:pPr>
        <w:jc w:val="center"/>
        <w:rPr>
          <w:b/>
        </w:rPr>
      </w:pPr>
    </w:p>
    <w:p w14:paraId="15284496" w14:textId="59EFA851" w:rsidR="00132FCA" w:rsidRDefault="00132FCA">
      <w:pPr>
        <w:rPr>
          <w:b/>
        </w:rPr>
      </w:pPr>
    </w:p>
    <w:p w14:paraId="3454D9A2" w14:textId="24333E6E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4218E0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9AE470" w14:textId="77777777" w:rsidR="00D01890" w:rsidRDefault="00D01890">
      <w:r>
        <w:separator/>
      </w:r>
    </w:p>
  </w:endnote>
  <w:endnote w:type="continuationSeparator" w:id="0">
    <w:p w14:paraId="6748E387" w14:textId="77777777" w:rsidR="00D01890" w:rsidRDefault="00D01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E7AEA0" w14:textId="77777777" w:rsidR="00D01890" w:rsidRDefault="00D01890">
      <w:r>
        <w:separator/>
      </w:r>
    </w:p>
  </w:footnote>
  <w:footnote w:type="continuationSeparator" w:id="0">
    <w:p w14:paraId="50333898" w14:textId="77777777" w:rsidR="00D01890" w:rsidRDefault="00D01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5BBF"/>
    <w:rsid w:val="00023C71"/>
    <w:rsid w:val="00025F25"/>
    <w:rsid w:val="0003357F"/>
    <w:rsid w:val="0005275C"/>
    <w:rsid w:val="000571FA"/>
    <w:rsid w:val="00057FEC"/>
    <w:rsid w:val="000700BE"/>
    <w:rsid w:val="00084093"/>
    <w:rsid w:val="00086D56"/>
    <w:rsid w:val="00092409"/>
    <w:rsid w:val="000963EE"/>
    <w:rsid w:val="00096BDA"/>
    <w:rsid w:val="00097CA5"/>
    <w:rsid w:val="000A0B9C"/>
    <w:rsid w:val="000B2EE9"/>
    <w:rsid w:val="000C6CA1"/>
    <w:rsid w:val="000C7B39"/>
    <w:rsid w:val="000D3AD7"/>
    <w:rsid w:val="000D5CAD"/>
    <w:rsid w:val="0010514A"/>
    <w:rsid w:val="00112B87"/>
    <w:rsid w:val="00113A6F"/>
    <w:rsid w:val="00116A19"/>
    <w:rsid w:val="0012195E"/>
    <w:rsid w:val="00131D3F"/>
    <w:rsid w:val="0013289A"/>
    <w:rsid w:val="00132FCA"/>
    <w:rsid w:val="001351ED"/>
    <w:rsid w:val="00170756"/>
    <w:rsid w:val="0017322B"/>
    <w:rsid w:val="00183A64"/>
    <w:rsid w:val="00186EAC"/>
    <w:rsid w:val="001955E9"/>
    <w:rsid w:val="001A17BC"/>
    <w:rsid w:val="001C0974"/>
    <w:rsid w:val="001C2B99"/>
    <w:rsid w:val="001C3E2F"/>
    <w:rsid w:val="001D4728"/>
    <w:rsid w:val="001E0398"/>
    <w:rsid w:val="001E2F23"/>
    <w:rsid w:val="001E5B70"/>
    <w:rsid w:val="001F230C"/>
    <w:rsid w:val="001F5557"/>
    <w:rsid w:val="001F7F01"/>
    <w:rsid w:val="00205903"/>
    <w:rsid w:val="002208D0"/>
    <w:rsid w:val="00220A22"/>
    <w:rsid w:val="00223274"/>
    <w:rsid w:val="002238EA"/>
    <w:rsid w:val="00242CFF"/>
    <w:rsid w:val="00245B99"/>
    <w:rsid w:val="00251B35"/>
    <w:rsid w:val="00251FCD"/>
    <w:rsid w:val="00253233"/>
    <w:rsid w:val="00261796"/>
    <w:rsid w:val="00263038"/>
    <w:rsid w:val="00277ADB"/>
    <w:rsid w:val="002824AE"/>
    <w:rsid w:val="00284CD0"/>
    <w:rsid w:val="00290938"/>
    <w:rsid w:val="00293036"/>
    <w:rsid w:val="002A654D"/>
    <w:rsid w:val="002B3565"/>
    <w:rsid w:val="002B4007"/>
    <w:rsid w:val="002C5F51"/>
    <w:rsid w:val="002C7FAA"/>
    <w:rsid w:val="002D2E2F"/>
    <w:rsid w:val="002D368F"/>
    <w:rsid w:val="002D6257"/>
    <w:rsid w:val="002F2801"/>
    <w:rsid w:val="002F2B2A"/>
    <w:rsid w:val="002F7424"/>
    <w:rsid w:val="00301748"/>
    <w:rsid w:val="00321111"/>
    <w:rsid w:val="003437B8"/>
    <w:rsid w:val="00345B06"/>
    <w:rsid w:val="003557D8"/>
    <w:rsid w:val="00364896"/>
    <w:rsid w:val="00365F8E"/>
    <w:rsid w:val="0038057F"/>
    <w:rsid w:val="00386F89"/>
    <w:rsid w:val="00395555"/>
    <w:rsid w:val="003A78C1"/>
    <w:rsid w:val="003A7A03"/>
    <w:rsid w:val="003B0132"/>
    <w:rsid w:val="003B06ED"/>
    <w:rsid w:val="003B6E4D"/>
    <w:rsid w:val="003D5A04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218E0"/>
    <w:rsid w:val="00432D09"/>
    <w:rsid w:val="004336DB"/>
    <w:rsid w:val="004413B9"/>
    <w:rsid w:val="004451E7"/>
    <w:rsid w:val="004478A2"/>
    <w:rsid w:val="004556E3"/>
    <w:rsid w:val="004569BD"/>
    <w:rsid w:val="00456B8A"/>
    <w:rsid w:val="00457215"/>
    <w:rsid w:val="0046528A"/>
    <w:rsid w:val="004730D8"/>
    <w:rsid w:val="0047357B"/>
    <w:rsid w:val="00477C96"/>
    <w:rsid w:val="00481F10"/>
    <w:rsid w:val="004863CA"/>
    <w:rsid w:val="00486629"/>
    <w:rsid w:val="00490C12"/>
    <w:rsid w:val="00494DD2"/>
    <w:rsid w:val="00497BED"/>
    <w:rsid w:val="004A61C2"/>
    <w:rsid w:val="004A6B48"/>
    <w:rsid w:val="004A73BF"/>
    <w:rsid w:val="004B1441"/>
    <w:rsid w:val="004B32C5"/>
    <w:rsid w:val="004B5F1D"/>
    <w:rsid w:val="004D6D17"/>
    <w:rsid w:val="004E18FD"/>
    <w:rsid w:val="004E69DC"/>
    <w:rsid w:val="004F35D5"/>
    <w:rsid w:val="004F6FD5"/>
    <w:rsid w:val="004F733F"/>
    <w:rsid w:val="005050F4"/>
    <w:rsid w:val="00514AC3"/>
    <w:rsid w:val="005245F8"/>
    <w:rsid w:val="00527D2E"/>
    <w:rsid w:val="00534132"/>
    <w:rsid w:val="005372FC"/>
    <w:rsid w:val="005521D8"/>
    <w:rsid w:val="0056063E"/>
    <w:rsid w:val="005659D2"/>
    <w:rsid w:val="00565CF2"/>
    <w:rsid w:val="00580A29"/>
    <w:rsid w:val="00590ABA"/>
    <w:rsid w:val="00592170"/>
    <w:rsid w:val="005B397D"/>
    <w:rsid w:val="005D4644"/>
    <w:rsid w:val="005D5995"/>
    <w:rsid w:val="005E3BF5"/>
    <w:rsid w:val="005F5AE4"/>
    <w:rsid w:val="006001D2"/>
    <w:rsid w:val="00611FFA"/>
    <w:rsid w:val="00612F56"/>
    <w:rsid w:val="00613870"/>
    <w:rsid w:val="00613D04"/>
    <w:rsid w:val="00614598"/>
    <w:rsid w:val="00620AD1"/>
    <w:rsid w:val="006226CE"/>
    <w:rsid w:val="00622FDF"/>
    <w:rsid w:val="006345C6"/>
    <w:rsid w:val="006444B3"/>
    <w:rsid w:val="006526C7"/>
    <w:rsid w:val="00652C74"/>
    <w:rsid w:val="0065314E"/>
    <w:rsid w:val="00657F4D"/>
    <w:rsid w:val="00662D96"/>
    <w:rsid w:val="00664743"/>
    <w:rsid w:val="0066658E"/>
    <w:rsid w:val="006877B6"/>
    <w:rsid w:val="006B053E"/>
    <w:rsid w:val="006B260D"/>
    <w:rsid w:val="006B62D1"/>
    <w:rsid w:val="006C5E22"/>
    <w:rsid w:val="006C7324"/>
    <w:rsid w:val="006D1AD3"/>
    <w:rsid w:val="006D3317"/>
    <w:rsid w:val="006D3FEC"/>
    <w:rsid w:val="006D7D65"/>
    <w:rsid w:val="006E7B9C"/>
    <w:rsid w:val="006F77FF"/>
    <w:rsid w:val="0071280D"/>
    <w:rsid w:val="00716637"/>
    <w:rsid w:val="0071799F"/>
    <w:rsid w:val="0072124A"/>
    <w:rsid w:val="00734513"/>
    <w:rsid w:val="007362D6"/>
    <w:rsid w:val="00737806"/>
    <w:rsid w:val="00751400"/>
    <w:rsid w:val="00762ED1"/>
    <w:rsid w:val="007665F6"/>
    <w:rsid w:val="00771302"/>
    <w:rsid w:val="00785EF6"/>
    <w:rsid w:val="00786C53"/>
    <w:rsid w:val="007906F7"/>
    <w:rsid w:val="00790A92"/>
    <w:rsid w:val="007A1ED6"/>
    <w:rsid w:val="007A4F1D"/>
    <w:rsid w:val="007B4F1C"/>
    <w:rsid w:val="007B53B8"/>
    <w:rsid w:val="007B7D0C"/>
    <w:rsid w:val="007C0772"/>
    <w:rsid w:val="007C3ECD"/>
    <w:rsid w:val="007C61A8"/>
    <w:rsid w:val="007D3C70"/>
    <w:rsid w:val="007D5AC1"/>
    <w:rsid w:val="007D69E5"/>
    <w:rsid w:val="00811100"/>
    <w:rsid w:val="00815DCC"/>
    <w:rsid w:val="00816227"/>
    <w:rsid w:val="00827355"/>
    <w:rsid w:val="00832378"/>
    <w:rsid w:val="0085030E"/>
    <w:rsid w:val="00850708"/>
    <w:rsid w:val="00852B1B"/>
    <w:rsid w:val="00861F16"/>
    <w:rsid w:val="00886722"/>
    <w:rsid w:val="0088740C"/>
    <w:rsid w:val="00892EC4"/>
    <w:rsid w:val="00892FE8"/>
    <w:rsid w:val="008946D5"/>
    <w:rsid w:val="008A1267"/>
    <w:rsid w:val="008A29F7"/>
    <w:rsid w:val="008B2D57"/>
    <w:rsid w:val="008B4CD7"/>
    <w:rsid w:val="008C6A9A"/>
    <w:rsid w:val="008D5AE9"/>
    <w:rsid w:val="008D7F55"/>
    <w:rsid w:val="008F3B12"/>
    <w:rsid w:val="009021FE"/>
    <w:rsid w:val="00904664"/>
    <w:rsid w:val="009065E7"/>
    <w:rsid w:val="00911927"/>
    <w:rsid w:val="00913E07"/>
    <w:rsid w:val="00916CC1"/>
    <w:rsid w:val="0093607E"/>
    <w:rsid w:val="00936BD1"/>
    <w:rsid w:val="0094270A"/>
    <w:rsid w:val="00951419"/>
    <w:rsid w:val="00955C0C"/>
    <w:rsid w:val="00957114"/>
    <w:rsid w:val="00971CA2"/>
    <w:rsid w:val="0097289A"/>
    <w:rsid w:val="00983AE3"/>
    <w:rsid w:val="00993ED2"/>
    <w:rsid w:val="009A0EA9"/>
    <w:rsid w:val="009B05B3"/>
    <w:rsid w:val="009C2CEC"/>
    <w:rsid w:val="009C4596"/>
    <w:rsid w:val="009C76D9"/>
    <w:rsid w:val="009D2477"/>
    <w:rsid w:val="009D284A"/>
    <w:rsid w:val="009D3274"/>
    <w:rsid w:val="009D4C25"/>
    <w:rsid w:val="009F1CD1"/>
    <w:rsid w:val="009F2DC1"/>
    <w:rsid w:val="009F3FB9"/>
    <w:rsid w:val="00A057F1"/>
    <w:rsid w:val="00A123C9"/>
    <w:rsid w:val="00A31738"/>
    <w:rsid w:val="00A3695B"/>
    <w:rsid w:val="00A37E8F"/>
    <w:rsid w:val="00A43648"/>
    <w:rsid w:val="00A61293"/>
    <w:rsid w:val="00A6218D"/>
    <w:rsid w:val="00A700D4"/>
    <w:rsid w:val="00A70B11"/>
    <w:rsid w:val="00A80198"/>
    <w:rsid w:val="00A81D4D"/>
    <w:rsid w:val="00A826FE"/>
    <w:rsid w:val="00A87BD2"/>
    <w:rsid w:val="00A87CEC"/>
    <w:rsid w:val="00A90F79"/>
    <w:rsid w:val="00A91DC5"/>
    <w:rsid w:val="00A92C90"/>
    <w:rsid w:val="00A93039"/>
    <w:rsid w:val="00AC31B4"/>
    <w:rsid w:val="00AC6516"/>
    <w:rsid w:val="00AD3361"/>
    <w:rsid w:val="00AF2271"/>
    <w:rsid w:val="00AF3BBF"/>
    <w:rsid w:val="00B10852"/>
    <w:rsid w:val="00B11C41"/>
    <w:rsid w:val="00B13A6F"/>
    <w:rsid w:val="00B144ED"/>
    <w:rsid w:val="00B17236"/>
    <w:rsid w:val="00B20B3E"/>
    <w:rsid w:val="00B24CA3"/>
    <w:rsid w:val="00B24F17"/>
    <w:rsid w:val="00B267F5"/>
    <w:rsid w:val="00B27BB2"/>
    <w:rsid w:val="00B3059B"/>
    <w:rsid w:val="00B30707"/>
    <w:rsid w:val="00B30918"/>
    <w:rsid w:val="00B4127A"/>
    <w:rsid w:val="00B429AB"/>
    <w:rsid w:val="00B55FFD"/>
    <w:rsid w:val="00B57D8D"/>
    <w:rsid w:val="00B61805"/>
    <w:rsid w:val="00B62F80"/>
    <w:rsid w:val="00B70876"/>
    <w:rsid w:val="00B73862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34B6"/>
    <w:rsid w:val="00BD1006"/>
    <w:rsid w:val="00BD15BF"/>
    <w:rsid w:val="00BD4570"/>
    <w:rsid w:val="00BD6627"/>
    <w:rsid w:val="00BE34C5"/>
    <w:rsid w:val="00BE77C8"/>
    <w:rsid w:val="00C065D9"/>
    <w:rsid w:val="00C06D61"/>
    <w:rsid w:val="00C23888"/>
    <w:rsid w:val="00C25407"/>
    <w:rsid w:val="00C3734D"/>
    <w:rsid w:val="00C40DE4"/>
    <w:rsid w:val="00C50670"/>
    <w:rsid w:val="00C54D40"/>
    <w:rsid w:val="00C57C0A"/>
    <w:rsid w:val="00C6045A"/>
    <w:rsid w:val="00C658D9"/>
    <w:rsid w:val="00C716B5"/>
    <w:rsid w:val="00C751CB"/>
    <w:rsid w:val="00C8020D"/>
    <w:rsid w:val="00C83D32"/>
    <w:rsid w:val="00C875D7"/>
    <w:rsid w:val="00C91E9E"/>
    <w:rsid w:val="00CA2F8C"/>
    <w:rsid w:val="00CA3595"/>
    <w:rsid w:val="00CA7B07"/>
    <w:rsid w:val="00CB0577"/>
    <w:rsid w:val="00CB1D91"/>
    <w:rsid w:val="00CB5F47"/>
    <w:rsid w:val="00CC3220"/>
    <w:rsid w:val="00CC42AE"/>
    <w:rsid w:val="00CD15E6"/>
    <w:rsid w:val="00CF2E2D"/>
    <w:rsid w:val="00CF32F1"/>
    <w:rsid w:val="00CF6B3F"/>
    <w:rsid w:val="00D01890"/>
    <w:rsid w:val="00D03C9C"/>
    <w:rsid w:val="00D03E98"/>
    <w:rsid w:val="00D042E2"/>
    <w:rsid w:val="00D20BB0"/>
    <w:rsid w:val="00D278F8"/>
    <w:rsid w:val="00D3445C"/>
    <w:rsid w:val="00D3485A"/>
    <w:rsid w:val="00D348B0"/>
    <w:rsid w:val="00D401E1"/>
    <w:rsid w:val="00D51321"/>
    <w:rsid w:val="00D51A5C"/>
    <w:rsid w:val="00D712A1"/>
    <w:rsid w:val="00D71C12"/>
    <w:rsid w:val="00D72677"/>
    <w:rsid w:val="00D743D1"/>
    <w:rsid w:val="00D83470"/>
    <w:rsid w:val="00D8713D"/>
    <w:rsid w:val="00D932B0"/>
    <w:rsid w:val="00DA082D"/>
    <w:rsid w:val="00DB301F"/>
    <w:rsid w:val="00DB4667"/>
    <w:rsid w:val="00DC216E"/>
    <w:rsid w:val="00DC3F28"/>
    <w:rsid w:val="00DD04C0"/>
    <w:rsid w:val="00DD2B75"/>
    <w:rsid w:val="00DD45AC"/>
    <w:rsid w:val="00DD6337"/>
    <w:rsid w:val="00DE1645"/>
    <w:rsid w:val="00DE6525"/>
    <w:rsid w:val="00E053FE"/>
    <w:rsid w:val="00E05802"/>
    <w:rsid w:val="00E06F59"/>
    <w:rsid w:val="00E1167D"/>
    <w:rsid w:val="00E15E9D"/>
    <w:rsid w:val="00E228D6"/>
    <w:rsid w:val="00E37C3C"/>
    <w:rsid w:val="00E41242"/>
    <w:rsid w:val="00E41C09"/>
    <w:rsid w:val="00E50A29"/>
    <w:rsid w:val="00E51DAF"/>
    <w:rsid w:val="00E55666"/>
    <w:rsid w:val="00E757B1"/>
    <w:rsid w:val="00E76165"/>
    <w:rsid w:val="00E77589"/>
    <w:rsid w:val="00E917AD"/>
    <w:rsid w:val="00E9456D"/>
    <w:rsid w:val="00EA20E5"/>
    <w:rsid w:val="00EA64E4"/>
    <w:rsid w:val="00EB51BE"/>
    <w:rsid w:val="00EB593B"/>
    <w:rsid w:val="00EC07F8"/>
    <w:rsid w:val="00ED3AF2"/>
    <w:rsid w:val="00EE6C49"/>
    <w:rsid w:val="00EE6C69"/>
    <w:rsid w:val="00EE6C78"/>
    <w:rsid w:val="00EE7F12"/>
    <w:rsid w:val="00EF2068"/>
    <w:rsid w:val="00EF2641"/>
    <w:rsid w:val="00F0441F"/>
    <w:rsid w:val="00F044E5"/>
    <w:rsid w:val="00F1445C"/>
    <w:rsid w:val="00F268A2"/>
    <w:rsid w:val="00F33635"/>
    <w:rsid w:val="00F360ED"/>
    <w:rsid w:val="00F406CE"/>
    <w:rsid w:val="00F47D6A"/>
    <w:rsid w:val="00F50799"/>
    <w:rsid w:val="00F56394"/>
    <w:rsid w:val="00F635DA"/>
    <w:rsid w:val="00F72B54"/>
    <w:rsid w:val="00F73E93"/>
    <w:rsid w:val="00F871FD"/>
    <w:rsid w:val="00F9296A"/>
    <w:rsid w:val="00F96C08"/>
    <w:rsid w:val="00FA42E4"/>
    <w:rsid w:val="00FA7837"/>
    <w:rsid w:val="00FB40E4"/>
    <w:rsid w:val="00FB435D"/>
    <w:rsid w:val="00FB7EEA"/>
    <w:rsid w:val="00FC6C37"/>
    <w:rsid w:val="00FD5515"/>
    <w:rsid w:val="00FD7487"/>
    <w:rsid w:val="00FE1FE3"/>
    <w:rsid w:val="00FE45F6"/>
    <w:rsid w:val="00FE506B"/>
    <w:rsid w:val="00FF3840"/>
    <w:rsid w:val="00FF4A2E"/>
    <w:rsid w:val="00FF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14</TotalTime>
  <Pages>6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2024-03-04T08:42:00Z</cp:lastPrinted>
  <dcterms:created xsi:type="dcterms:W3CDTF">2024-06-30T17:40:00Z</dcterms:created>
  <dcterms:modified xsi:type="dcterms:W3CDTF">2024-06-30T17:53:00Z</dcterms:modified>
</cp:coreProperties>
</file>